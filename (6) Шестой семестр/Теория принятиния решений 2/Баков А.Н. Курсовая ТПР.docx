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1D50F" w14:textId="77777777" w:rsidR="00EB71A5" w:rsidRDefault="00EB71A5" w:rsidP="00EB71A5">
      <w:pPr>
        <w:tabs>
          <w:tab w:val="left" w:pos="6237"/>
        </w:tabs>
        <w:ind w:firstLine="0"/>
        <w:jc w:val="center"/>
        <w:rPr>
          <w:sz w:val="24"/>
          <w:szCs w:val="24"/>
        </w:rPr>
      </w:pPr>
      <w:r>
        <w:rPr>
          <w:rFonts w:ascii="Arial" w:hAnsi="Arial" w:cs="Arial"/>
          <w:b/>
          <w:noProof/>
          <w:szCs w:val="28"/>
          <w:lang w:eastAsia="ru-RU"/>
        </w:rPr>
        <w:drawing>
          <wp:inline distT="0" distB="0" distL="0" distR="0" wp14:anchorId="6F606360" wp14:editId="5FD13E94">
            <wp:extent cx="352425" cy="581025"/>
            <wp:effectExtent l="0" t="0" r="9525" b="9525"/>
            <wp:docPr id="1" name="Рисунок 1" descr="л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descr="лого"/>
                    <pic:cNvPicPr>
                      <a:picLocks noChangeAspect="1" noChangeArrowheads="1"/>
                    </pic:cNvPicPr>
                  </pic:nvPicPr>
                  <pic:blipFill>
                    <a:blip r:embed="rId8">
                      <a:extLst>
                        <a:ext uri="{28A0092B-C50C-407E-A947-70E740481C1C}">
                          <a14:useLocalDpi xmlns:a14="http://schemas.microsoft.com/office/drawing/2010/main" val="0"/>
                        </a:ext>
                      </a:extLst>
                    </a:blip>
                    <a:srcRect r="80949"/>
                    <a:stretch>
                      <a:fillRect/>
                    </a:stretch>
                  </pic:blipFill>
                  <pic:spPr bwMode="auto">
                    <a:xfrm>
                      <a:off x="0" y="0"/>
                      <a:ext cx="352425" cy="581025"/>
                    </a:xfrm>
                    <a:prstGeom prst="rect">
                      <a:avLst/>
                    </a:prstGeom>
                    <a:noFill/>
                    <a:ln>
                      <a:noFill/>
                    </a:ln>
                  </pic:spPr>
                </pic:pic>
              </a:graphicData>
            </a:graphic>
          </wp:inline>
        </w:drawing>
      </w:r>
    </w:p>
    <w:p w14:paraId="7B2773EB" w14:textId="77777777" w:rsidR="00EB71A5" w:rsidRDefault="00EB71A5" w:rsidP="00EB71A5">
      <w:pPr>
        <w:ind w:firstLine="0"/>
        <w:jc w:val="center"/>
        <w:rPr>
          <w:sz w:val="22"/>
        </w:rPr>
      </w:pPr>
      <w:r>
        <w:rPr>
          <w:sz w:val="22"/>
        </w:rPr>
        <w:t>МИНИСТЕРСТВО НАУКИ И ВЫСШЕГО ОБРАЗОВАНИЯ РОССИЙСКОЙ ФЕДЕРАЦИИ</w:t>
      </w:r>
    </w:p>
    <w:p w14:paraId="3396E58C" w14:textId="77777777" w:rsidR="00EB71A5" w:rsidRDefault="00EB71A5" w:rsidP="00EB71A5">
      <w:pPr>
        <w:widowControl w:val="0"/>
        <w:ind w:firstLine="0"/>
        <w:jc w:val="center"/>
        <w:rPr>
          <w:sz w:val="22"/>
        </w:rPr>
      </w:pPr>
      <w:r>
        <w:rPr>
          <w:sz w:val="22"/>
        </w:rPr>
        <w:t>Федеральное государственное автономное образовательное учреждение высшего образования</w:t>
      </w:r>
    </w:p>
    <w:p w14:paraId="3EF10A58" w14:textId="77777777" w:rsidR="00EB71A5" w:rsidRDefault="00EB71A5" w:rsidP="00EB71A5">
      <w:pPr>
        <w:widowControl w:val="0"/>
        <w:shd w:val="clear" w:color="auto" w:fill="FFFFFF"/>
        <w:ind w:firstLine="0"/>
        <w:jc w:val="center"/>
        <w:rPr>
          <w:b/>
          <w:bCs/>
          <w:szCs w:val="28"/>
        </w:rPr>
      </w:pPr>
      <w:r>
        <w:rPr>
          <w:b/>
          <w:bCs/>
          <w:szCs w:val="28"/>
        </w:rPr>
        <w:t>«Дальневосточный федеральный университет»</w:t>
      </w:r>
    </w:p>
    <w:p w14:paraId="4026ADAE" w14:textId="77777777" w:rsidR="00EB71A5" w:rsidRDefault="00EB71A5" w:rsidP="00EB71A5">
      <w:pPr>
        <w:widowControl w:val="0"/>
        <w:shd w:val="clear" w:color="auto" w:fill="FFFFFF"/>
        <w:ind w:firstLine="0"/>
        <w:jc w:val="center"/>
        <w:rPr>
          <w:bCs/>
          <w:szCs w:val="28"/>
        </w:rPr>
      </w:pPr>
      <w:r>
        <w:rPr>
          <w:bCs/>
          <w:szCs w:val="28"/>
        </w:rPr>
        <w:t>(ДВФУ)</w:t>
      </w:r>
    </w:p>
    <w:p w14:paraId="26E1D2A4" w14:textId="77777777" w:rsidR="00EB71A5" w:rsidRDefault="00EB71A5" w:rsidP="00EB71A5">
      <w:pPr>
        <w:shd w:val="clear" w:color="auto" w:fill="FFFFFF"/>
        <w:ind w:firstLine="0"/>
        <w:jc w:val="left"/>
        <w:rPr>
          <w:b/>
          <w:bCs/>
          <w:szCs w:val="28"/>
        </w:rPr>
      </w:pPr>
    </w:p>
    <w:p w14:paraId="405A9CAB" w14:textId="77777777" w:rsidR="00EB71A5" w:rsidRDefault="00EB71A5" w:rsidP="00EB71A5">
      <w:pPr>
        <w:pBdr>
          <w:top w:val="thinThickSmallGap" w:sz="24" w:space="1" w:color="auto"/>
        </w:pBdr>
        <w:ind w:firstLine="0"/>
        <w:jc w:val="left"/>
        <w:rPr>
          <w:sz w:val="20"/>
        </w:rPr>
      </w:pPr>
    </w:p>
    <w:tbl>
      <w:tblPr>
        <w:tblW w:w="9356" w:type="dxa"/>
        <w:jc w:val="center"/>
        <w:tblBorders>
          <w:insideH w:val="single" w:sz="4" w:space="0" w:color="auto"/>
          <w:insideV w:val="single" w:sz="4" w:space="0" w:color="auto"/>
        </w:tblBorders>
        <w:tblLook w:val="04A0" w:firstRow="1" w:lastRow="0" w:firstColumn="1" w:lastColumn="0" w:noHBand="0" w:noVBand="1"/>
      </w:tblPr>
      <w:tblGrid>
        <w:gridCol w:w="9356"/>
      </w:tblGrid>
      <w:tr w:rsidR="00EB71A5" w14:paraId="16C3C366" w14:textId="77777777" w:rsidTr="00D8550A">
        <w:trPr>
          <w:jc w:val="center"/>
        </w:trPr>
        <w:tc>
          <w:tcPr>
            <w:tcW w:w="9356" w:type="dxa"/>
          </w:tcPr>
          <w:p w14:paraId="6F3923B6" w14:textId="77777777" w:rsidR="00EB71A5" w:rsidRDefault="00EB71A5" w:rsidP="00D8550A">
            <w:pPr>
              <w:widowControl w:val="0"/>
              <w:ind w:firstLine="0"/>
              <w:jc w:val="center"/>
              <w:rPr>
                <w:b/>
                <w:szCs w:val="28"/>
              </w:rPr>
            </w:pPr>
            <w:bookmarkStart w:id="0" w:name="_Hlk46317740"/>
            <w:r>
              <w:rPr>
                <w:b/>
                <w:szCs w:val="28"/>
              </w:rPr>
              <w:t>ИНСТИТУТ МАТЕМАТИКИ И КОМПЬЮТЕРНЫХ ТЕХНОЛОГИЙ</w:t>
            </w:r>
          </w:p>
          <w:p w14:paraId="7E1BE3EA" w14:textId="77777777" w:rsidR="00EB71A5" w:rsidRDefault="00EB71A5" w:rsidP="00D8550A">
            <w:pPr>
              <w:widowControl w:val="0"/>
              <w:ind w:firstLine="0"/>
              <w:jc w:val="left"/>
              <w:rPr>
                <w:b/>
                <w:bCs/>
                <w:szCs w:val="28"/>
              </w:rPr>
            </w:pPr>
          </w:p>
          <w:p w14:paraId="0F03904E" w14:textId="77777777" w:rsidR="00EB71A5" w:rsidRDefault="00EB71A5" w:rsidP="00D8550A">
            <w:pPr>
              <w:widowControl w:val="0"/>
              <w:ind w:firstLine="0"/>
              <w:jc w:val="center"/>
              <w:rPr>
                <w:sz w:val="20"/>
              </w:rPr>
            </w:pPr>
            <w:r>
              <w:rPr>
                <w:b/>
                <w:bCs/>
                <w:szCs w:val="28"/>
              </w:rPr>
              <w:t>Департамент информационных и компьютерных систем</w:t>
            </w:r>
          </w:p>
        </w:tc>
      </w:tr>
      <w:bookmarkEnd w:id="0"/>
    </w:tbl>
    <w:p w14:paraId="6F2BE955" w14:textId="77777777" w:rsidR="00EB71A5" w:rsidRDefault="00EB71A5" w:rsidP="00EB71A5">
      <w:pPr>
        <w:ind w:firstLine="0"/>
        <w:jc w:val="left"/>
        <w:rPr>
          <w:szCs w:val="28"/>
        </w:rPr>
      </w:pPr>
    </w:p>
    <w:p w14:paraId="02A35473" w14:textId="77777777" w:rsidR="00EB71A5" w:rsidRDefault="00EB71A5" w:rsidP="00EB71A5">
      <w:pPr>
        <w:ind w:firstLine="0"/>
        <w:jc w:val="left"/>
        <w:rPr>
          <w:szCs w:val="28"/>
        </w:rPr>
      </w:pPr>
    </w:p>
    <w:p w14:paraId="4EEB68EA" w14:textId="77CBD115" w:rsidR="00EB71A5" w:rsidRDefault="00EB71A5" w:rsidP="00EB71A5">
      <w:pPr>
        <w:ind w:firstLine="0"/>
        <w:jc w:val="center"/>
        <w:rPr>
          <w:szCs w:val="28"/>
        </w:rPr>
      </w:pPr>
      <w:r>
        <w:rPr>
          <w:szCs w:val="28"/>
        </w:rPr>
        <w:t>Баков Артём Николаевич</w:t>
      </w:r>
    </w:p>
    <w:p w14:paraId="3824A823" w14:textId="77777777" w:rsidR="00EB71A5" w:rsidRDefault="00EB71A5" w:rsidP="00EB71A5">
      <w:pPr>
        <w:ind w:firstLine="0"/>
        <w:jc w:val="center"/>
        <w:rPr>
          <w:szCs w:val="28"/>
        </w:rPr>
      </w:pPr>
    </w:p>
    <w:p w14:paraId="7AE9D5C9" w14:textId="52366C3F" w:rsidR="00B7742C" w:rsidRPr="00373ABA" w:rsidRDefault="00E449F2" w:rsidP="00EB71A5">
      <w:pPr>
        <w:ind w:firstLine="0"/>
        <w:jc w:val="center"/>
        <w:rPr>
          <w:szCs w:val="28"/>
        </w:rPr>
      </w:pPr>
      <w:bookmarkStart w:id="1" w:name="_Hlk162543177"/>
      <w:r w:rsidRPr="00E449F2">
        <w:rPr>
          <w:szCs w:val="28"/>
        </w:rPr>
        <w:t>Информационные системы поддержки принятия реш</w:t>
      </w:r>
      <w:r>
        <w:rPr>
          <w:szCs w:val="28"/>
        </w:rPr>
        <w:t>ений</w:t>
      </w:r>
      <w:r w:rsidR="0010472D">
        <w:rPr>
          <w:szCs w:val="28"/>
        </w:rPr>
        <w:t xml:space="preserve"> на примере </w:t>
      </w:r>
      <w:r w:rsidR="002309F9" w:rsidRPr="002309F9">
        <w:rPr>
          <w:szCs w:val="28"/>
        </w:rPr>
        <w:t>ООО "РЖД-ТЕХСЕРВИС"</w:t>
      </w:r>
    </w:p>
    <w:bookmarkEnd w:id="1"/>
    <w:p w14:paraId="1453C23C" w14:textId="77777777" w:rsidR="00A055A3" w:rsidRDefault="00A055A3" w:rsidP="00EB71A5">
      <w:pPr>
        <w:ind w:firstLine="0"/>
        <w:jc w:val="center"/>
        <w:rPr>
          <w:b/>
          <w:bCs/>
          <w:szCs w:val="28"/>
        </w:rPr>
      </w:pPr>
    </w:p>
    <w:p w14:paraId="1649715B" w14:textId="156AA3B9" w:rsidR="00EB71A5" w:rsidRDefault="00EB71A5" w:rsidP="00EB71A5">
      <w:pPr>
        <w:ind w:firstLine="0"/>
        <w:jc w:val="center"/>
        <w:rPr>
          <w:szCs w:val="28"/>
        </w:rPr>
      </w:pPr>
      <w:r>
        <w:rPr>
          <w:b/>
          <w:bCs/>
          <w:szCs w:val="28"/>
        </w:rPr>
        <w:t>КУРСОВ</w:t>
      </w:r>
      <w:r w:rsidR="00D67AC4">
        <w:rPr>
          <w:b/>
          <w:bCs/>
          <w:szCs w:val="28"/>
        </w:rPr>
        <w:t>АЯ РАБОТА</w:t>
      </w:r>
    </w:p>
    <w:p w14:paraId="1A8E6137" w14:textId="77777777" w:rsidR="00EB71A5" w:rsidRDefault="00EB71A5" w:rsidP="00EB71A5">
      <w:pPr>
        <w:ind w:firstLine="0"/>
        <w:jc w:val="left"/>
        <w:rPr>
          <w:szCs w:val="28"/>
        </w:rPr>
      </w:pPr>
    </w:p>
    <w:p w14:paraId="63343473" w14:textId="77777777" w:rsidR="00EB71A5" w:rsidRDefault="00EB71A5" w:rsidP="00EB71A5">
      <w:pPr>
        <w:widowControl w:val="0"/>
        <w:ind w:firstLine="5103"/>
        <w:jc w:val="left"/>
        <w:rPr>
          <w:szCs w:val="28"/>
        </w:rPr>
      </w:pPr>
    </w:p>
    <w:tbl>
      <w:tblPr>
        <w:tblW w:w="10035" w:type="dxa"/>
        <w:tblLayout w:type="fixed"/>
        <w:tblLook w:val="04A0" w:firstRow="1" w:lastRow="0" w:firstColumn="1" w:lastColumn="0" w:noHBand="0" w:noVBand="1"/>
      </w:tblPr>
      <w:tblGrid>
        <w:gridCol w:w="4930"/>
        <w:gridCol w:w="5105"/>
      </w:tblGrid>
      <w:tr w:rsidR="00EB71A5" w14:paraId="28657EFE" w14:textId="77777777" w:rsidTr="00D8550A">
        <w:trPr>
          <w:gridBefore w:val="1"/>
          <w:wBefore w:w="4928" w:type="dxa"/>
          <w:trHeight w:val="351"/>
        </w:trPr>
        <w:tc>
          <w:tcPr>
            <w:tcW w:w="5103" w:type="dxa"/>
            <w:hideMark/>
          </w:tcPr>
          <w:p w14:paraId="64CD05D4" w14:textId="77777777" w:rsidR="00EB71A5" w:rsidRDefault="00EB71A5" w:rsidP="00D8550A">
            <w:pPr>
              <w:tabs>
                <w:tab w:val="left" w:pos="5954"/>
              </w:tabs>
              <w:ind w:firstLine="0"/>
              <w:jc w:val="left"/>
              <w:rPr>
                <w:sz w:val="18"/>
                <w:szCs w:val="18"/>
              </w:rPr>
            </w:pPr>
            <w:r>
              <w:rPr>
                <w:szCs w:val="28"/>
              </w:rPr>
              <w:t>Студент гр. Б9121-09.03.03пиэ</w:t>
            </w:r>
          </w:p>
        </w:tc>
      </w:tr>
      <w:tr w:rsidR="00EB71A5" w14:paraId="30029CBD" w14:textId="77777777" w:rsidTr="00D8550A">
        <w:trPr>
          <w:gridBefore w:val="1"/>
          <w:wBefore w:w="4928" w:type="dxa"/>
          <w:trHeight w:val="210"/>
        </w:trPr>
        <w:tc>
          <w:tcPr>
            <w:tcW w:w="5103" w:type="dxa"/>
            <w:hideMark/>
          </w:tcPr>
          <w:p w14:paraId="58C59C1B" w14:textId="77777777" w:rsidR="00EB71A5" w:rsidRDefault="00EB71A5" w:rsidP="00D8550A">
            <w:pPr>
              <w:tabs>
                <w:tab w:val="left" w:pos="5954"/>
              </w:tabs>
              <w:ind w:firstLine="0"/>
              <w:jc w:val="left"/>
              <w:rPr>
                <w:szCs w:val="28"/>
              </w:rPr>
            </w:pPr>
            <w:r>
              <w:rPr>
                <w:szCs w:val="28"/>
              </w:rPr>
              <w:t xml:space="preserve">               ___________________</w:t>
            </w:r>
          </w:p>
        </w:tc>
      </w:tr>
      <w:tr w:rsidR="00EB71A5" w14:paraId="16EFAE08" w14:textId="77777777" w:rsidTr="00D8550A">
        <w:trPr>
          <w:gridBefore w:val="1"/>
          <w:wBefore w:w="4928" w:type="dxa"/>
          <w:trHeight w:val="210"/>
        </w:trPr>
        <w:tc>
          <w:tcPr>
            <w:tcW w:w="5103" w:type="dxa"/>
            <w:hideMark/>
          </w:tcPr>
          <w:p w14:paraId="6F43CBD5" w14:textId="77777777" w:rsidR="00EB71A5" w:rsidRDefault="00EB71A5" w:rsidP="00D8550A">
            <w:pPr>
              <w:tabs>
                <w:tab w:val="left" w:pos="5954"/>
              </w:tabs>
              <w:ind w:firstLine="0"/>
              <w:jc w:val="left"/>
              <w:rPr>
                <w:szCs w:val="28"/>
                <w:vertAlign w:val="superscript"/>
              </w:rPr>
            </w:pPr>
            <w:r>
              <w:rPr>
                <w:szCs w:val="28"/>
              </w:rPr>
              <w:t xml:space="preserve">                           </w:t>
            </w:r>
            <w:r>
              <w:rPr>
                <w:szCs w:val="28"/>
                <w:vertAlign w:val="superscript"/>
              </w:rPr>
              <w:t xml:space="preserve"> (подпись)</w:t>
            </w:r>
          </w:p>
        </w:tc>
      </w:tr>
      <w:tr w:rsidR="00EB71A5" w14:paraId="10F38886" w14:textId="77777777" w:rsidTr="00D8550A">
        <w:trPr>
          <w:gridBefore w:val="1"/>
          <w:wBefore w:w="4928" w:type="dxa"/>
        </w:trPr>
        <w:tc>
          <w:tcPr>
            <w:tcW w:w="5103" w:type="dxa"/>
          </w:tcPr>
          <w:p w14:paraId="03F421EE" w14:textId="770F4926" w:rsidR="00EB71A5" w:rsidRDefault="00BF6ACF" w:rsidP="00D8550A">
            <w:pPr>
              <w:widowControl w:val="0"/>
              <w:ind w:firstLine="0"/>
              <w:jc w:val="left"/>
              <w:rPr>
                <w:szCs w:val="28"/>
              </w:rPr>
            </w:pPr>
            <w:r>
              <w:rPr>
                <w:szCs w:val="28"/>
              </w:rPr>
              <w:t>Руководитель</w:t>
            </w:r>
            <w:r w:rsidR="00D67AC4">
              <w:rPr>
                <w:szCs w:val="28"/>
              </w:rPr>
              <w:t>,</w:t>
            </w:r>
            <w:r>
              <w:rPr>
                <w:szCs w:val="28"/>
              </w:rPr>
              <w:t xml:space="preserve"> </w:t>
            </w:r>
            <w:r w:rsidR="00D67AC4">
              <w:rPr>
                <w:szCs w:val="28"/>
              </w:rPr>
              <w:t>доцент</w:t>
            </w:r>
          </w:p>
          <w:p w14:paraId="47C663B4" w14:textId="45BCDEBA" w:rsidR="00EB71A5" w:rsidRPr="005233A2" w:rsidRDefault="00EB71A5" w:rsidP="00D8550A">
            <w:pPr>
              <w:widowControl w:val="0"/>
              <w:ind w:firstLine="0"/>
              <w:jc w:val="left"/>
              <w:rPr>
                <w:szCs w:val="28"/>
              </w:rPr>
            </w:pPr>
            <w:r>
              <w:rPr>
                <w:szCs w:val="28"/>
              </w:rPr>
              <w:t>_____________</w:t>
            </w:r>
            <w:r w:rsidR="002562DB">
              <w:rPr>
                <w:szCs w:val="28"/>
              </w:rPr>
              <w:t>_ С.</w:t>
            </w:r>
            <w:r w:rsidR="00D67AC4">
              <w:rPr>
                <w:szCs w:val="28"/>
              </w:rPr>
              <w:t>Г</w:t>
            </w:r>
            <w:r w:rsidR="002562DB">
              <w:rPr>
                <w:szCs w:val="28"/>
              </w:rPr>
              <w:t>.</w:t>
            </w:r>
            <w:r w:rsidRPr="00E40FBA">
              <w:rPr>
                <w:szCs w:val="28"/>
              </w:rPr>
              <w:t xml:space="preserve"> </w:t>
            </w:r>
            <w:r w:rsidR="00D67AC4">
              <w:rPr>
                <w:szCs w:val="28"/>
              </w:rPr>
              <w:t>Фадюшин</w:t>
            </w:r>
          </w:p>
          <w:p w14:paraId="20EBCBBB" w14:textId="77777777" w:rsidR="00EB71A5" w:rsidRDefault="00EB71A5" w:rsidP="00D8550A">
            <w:pPr>
              <w:widowControl w:val="0"/>
              <w:ind w:firstLine="0"/>
              <w:jc w:val="left"/>
              <w:rPr>
                <w:szCs w:val="28"/>
              </w:rPr>
            </w:pPr>
          </w:p>
        </w:tc>
      </w:tr>
      <w:tr w:rsidR="00EB71A5" w14:paraId="655D8ACE" w14:textId="77777777" w:rsidTr="00D8550A">
        <w:trPr>
          <w:gridBefore w:val="1"/>
          <w:wBefore w:w="4928" w:type="dxa"/>
        </w:trPr>
        <w:tc>
          <w:tcPr>
            <w:tcW w:w="5103" w:type="dxa"/>
          </w:tcPr>
          <w:p w14:paraId="69C92A02" w14:textId="77777777" w:rsidR="00EB71A5" w:rsidRDefault="00EB71A5" w:rsidP="00D8550A">
            <w:pPr>
              <w:widowControl w:val="0"/>
              <w:ind w:firstLine="0"/>
              <w:jc w:val="left"/>
              <w:rPr>
                <w:szCs w:val="28"/>
              </w:rPr>
            </w:pPr>
          </w:p>
        </w:tc>
      </w:tr>
      <w:tr w:rsidR="00EB71A5" w14:paraId="513B01A6" w14:textId="77777777" w:rsidTr="00D8550A">
        <w:tc>
          <w:tcPr>
            <w:tcW w:w="4928" w:type="dxa"/>
          </w:tcPr>
          <w:p w14:paraId="50A2F93F" w14:textId="77777777" w:rsidR="00EB71A5" w:rsidRDefault="00EB71A5" w:rsidP="00D8550A">
            <w:pPr>
              <w:ind w:firstLine="0"/>
              <w:jc w:val="center"/>
              <w:rPr>
                <w:szCs w:val="28"/>
              </w:rPr>
            </w:pPr>
          </w:p>
          <w:p w14:paraId="1740BBC2" w14:textId="3CC0E2F8" w:rsidR="00EB71A5" w:rsidRDefault="00EB71A5" w:rsidP="00D8550A">
            <w:pPr>
              <w:ind w:firstLine="0"/>
              <w:jc w:val="left"/>
              <w:rPr>
                <w:szCs w:val="28"/>
              </w:rPr>
            </w:pPr>
            <w:r>
              <w:rPr>
                <w:szCs w:val="28"/>
              </w:rPr>
              <w:t xml:space="preserve">Регистрационный </w:t>
            </w:r>
            <w:r w:rsidR="002562DB">
              <w:rPr>
                <w:szCs w:val="28"/>
              </w:rPr>
              <w:t>№ _</w:t>
            </w:r>
            <w:r>
              <w:rPr>
                <w:szCs w:val="28"/>
              </w:rPr>
              <w:t>_______</w:t>
            </w:r>
          </w:p>
          <w:p w14:paraId="296FBB19" w14:textId="77777777" w:rsidR="00EB71A5" w:rsidRDefault="00EB71A5" w:rsidP="00D8550A">
            <w:pPr>
              <w:ind w:firstLine="0"/>
              <w:jc w:val="left"/>
              <w:rPr>
                <w:szCs w:val="28"/>
              </w:rPr>
            </w:pPr>
            <w:r>
              <w:rPr>
                <w:szCs w:val="28"/>
              </w:rPr>
              <w:t>___________  ___________________</w:t>
            </w:r>
          </w:p>
          <w:p w14:paraId="3E697BB5" w14:textId="77777777" w:rsidR="00EB71A5" w:rsidRDefault="00EB71A5" w:rsidP="00D8550A">
            <w:pPr>
              <w:ind w:firstLine="0"/>
              <w:jc w:val="left"/>
              <w:rPr>
                <w:sz w:val="22"/>
              </w:rPr>
            </w:pPr>
            <w:r>
              <w:rPr>
                <w:sz w:val="22"/>
              </w:rPr>
              <w:t xml:space="preserve">      подпись                      И.О.Фамилия</w:t>
            </w:r>
          </w:p>
          <w:p w14:paraId="6FBBAF7C" w14:textId="1E618ACC" w:rsidR="00EB71A5" w:rsidRDefault="002562DB" w:rsidP="00D8550A">
            <w:pPr>
              <w:ind w:firstLine="0"/>
              <w:jc w:val="left"/>
              <w:rPr>
                <w:szCs w:val="28"/>
              </w:rPr>
            </w:pPr>
            <w:r>
              <w:rPr>
                <w:szCs w:val="28"/>
              </w:rPr>
              <w:t>«_</w:t>
            </w:r>
            <w:r w:rsidR="00EB71A5">
              <w:rPr>
                <w:szCs w:val="28"/>
              </w:rPr>
              <w:t>____» __________________</w:t>
            </w:r>
            <w:proofErr w:type="gramStart"/>
            <w:r w:rsidR="00EB71A5">
              <w:rPr>
                <w:szCs w:val="28"/>
              </w:rPr>
              <w:t>_  20</w:t>
            </w:r>
            <w:proofErr w:type="gramEnd"/>
            <w:r w:rsidR="00EB71A5">
              <w:rPr>
                <w:szCs w:val="28"/>
              </w:rPr>
              <w:t xml:space="preserve">  г.</w:t>
            </w:r>
          </w:p>
          <w:p w14:paraId="0E4814FF" w14:textId="77777777" w:rsidR="00EB71A5" w:rsidRDefault="00EB71A5" w:rsidP="00D8550A">
            <w:pPr>
              <w:ind w:firstLine="0"/>
              <w:jc w:val="center"/>
              <w:rPr>
                <w:szCs w:val="28"/>
              </w:rPr>
            </w:pPr>
          </w:p>
        </w:tc>
        <w:tc>
          <w:tcPr>
            <w:tcW w:w="5103" w:type="dxa"/>
          </w:tcPr>
          <w:p w14:paraId="7E5A324E" w14:textId="77777777" w:rsidR="00EB71A5" w:rsidRDefault="00EB71A5" w:rsidP="00D8550A">
            <w:pPr>
              <w:widowControl w:val="0"/>
              <w:ind w:left="88" w:firstLine="0"/>
              <w:jc w:val="left"/>
              <w:rPr>
                <w:szCs w:val="28"/>
              </w:rPr>
            </w:pPr>
          </w:p>
          <w:p w14:paraId="6548D8F6" w14:textId="094A30B4" w:rsidR="00EB71A5" w:rsidRDefault="002562DB" w:rsidP="00D8550A">
            <w:pPr>
              <w:widowControl w:val="0"/>
              <w:ind w:left="34" w:firstLine="0"/>
              <w:jc w:val="left"/>
              <w:rPr>
                <w:szCs w:val="28"/>
              </w:rPr>
            </w:pPr>
            <w:r>
              <w:rPr>
                <w:szCs w:val="28"/>
              </w:rPr>
              <w:t>Оценка _</w:t>
            </w:r>
            <w:r w:rsidR="00EB71A5">
              <w:rPr>
                <w:szCs w:val="28"/>
              </w:rPr>
              <w:t>________________________</w:t>
            </w:r>
          </w:p>
          <w:p w14:paraId="36B854AC" w14:textId="77777777" w:rsidR="00EB71A5" w:rsidRDefault="00EB71A5" w:rsidP="00D8550A">
            <w:pPr>
              <w:widowControl w:val="0"/>
              <w:ind w:left="88" w:firstLine="0"/>
              <w:jc w:val="left"/>
              <w:rPr>
                <w:szCs w:val="28"/>
              </w:rPr>
            </w:pPr>
          </w:p>
          <w:p w14:paraId="58951543" w14:textId="77777777" w:rsidR="00EB71A5" w:rsidRDefault="00EB71A5" w:rsidP="00D8550A">
            <w:pPr>
              <w:widowControl w:val="0"/>
              <w:ind w:left="88" w:firstLine="0"/>
              <w:jc w:val="left"/>
              <w:rPr>
                <w:szCs w:val="28"/>
              </w:rPr>
            </w:pPr>
            <w:r>
              <w:rPr>
                <w:szCs w:val="28"/>
              </w:rPr>
              <w:t>____________  ___________________</w:t>
            </w:r>
          </w:p>
          <w:p w14:paraId="6A5D8FD1" w14:textId="77777777" w:rsidR="00EB71A5" w:rsidRDefault="00EB71A5" w:rsidP="00D8550A">
            <w:pPr>
              <w:widowControl w:val="0"/>
              <w:ind w:left="88" w:firstLine="0"/>
              <w:jc w:val="left"/>
              <w:rPr>
                <w:sz w:val="22"/>
              </w:rPr>
            </w:pPr>
            <w:r>
              <w:rPr>
                <w:sz w:val="22"/>
              </w:rPr>
              <w:t xml:space="preserve">          подпись                            И.О.Фамилия</w:t>
            </w:r>
          </w:p>
          <w:p w14:paraId="22633505" w14:textId="77777777" w:rsidR="00EB71A5" w:rsidRDefault="00EB71A5" w:rsidP="00D8550A">
            <w:pPr>
              <w:widowControl w:val="0"/>
              <w:ind w:left="88" w:firstLine="0"/>
              <w:jc w:val="left"/>
              <w:rPr>
                <w:szCs w:val="28"/>
              </w:rPr>
            </w:pPr>
          </w:p>
          <w:p w14:paraId="52F5D077" w14:textId="0721A768" w:rsidR="00EB71A5" w:rsidRDefault="00EB71A5" w:rsidP="00D8550A">
            <w:pPr>
              <w:widowControl w:val="0"/>
              <w:ind w:left="88" w:firstLine="0"/>
              <w:jc w:val="left"/>
              <w:rPr>
                <w:szCs w:val="28"/>
              </w:rPr>
            </w:pPr>
            <w:r>
              <w:rPr>
                <w:szCs w:val="28"/>
              </w:rPr>
              <w:t>«_____» __________________ 20</w:t>
            </w:r>
            <w:r w:rsidR="00BF6ACF">
              <w:rPr>
                <w:szCs w:val="28"/>
              </w:rPr>
              <w:t>2</w:t>
            </w:r>
            <w:r w:rsidR="00C841A8">
              <w:rPr>
                <w:szCs w:val="28"/>
              </w:rPr>
              <w:t>4</w:t>
            </w:r>
            <w:r>
              <w:rPr>
                <w:szCs w:val="28"/>
              </w:rPr>
              <w:t xml:space="preserve"> г.</w:t>
            </w:r>
          </w:p>
          <w:p w14:paraId="3B4B424B" w14:textId="77777777" w:rsidR="00EB71A5" w:rsidRDefault="00EB71A5" w:rsidP="00D8550A">
            <w:pPr>
              <w:widowControl w:val="0"/>
              <w:ind w:left="88" w:firstLine="0"/>
              <w:jc w:val="left"/>
              <w:rPr>
                <w:szCs w:val="28"/>
              </w:rPr>
            </w:pPr>
          </w:p>
        </w:tc>
      </w:tr>
    </w:tbl>
    <w:p w14:paraId="5FBB254E" w14:textId="77777777" w:rsidR="00EB71A5" w:rsidRDefault="00EB71A5" w:rsidP="00EB71A5">
      <w:pPr>
        <w:widowControl w:val="0"/>
        <w:ind w:firstLine="0"/>
        <w:jc w:val="left"/>
        <w:rPr>
          <w:szCs w:val="28"/>
        </w:rPr>
      </w:pPr>
    </w:p>
    <w:p w14:paraId="2992FFAC" w14:textId="77777777" w:rsidR="00EB71A5" w:rsidRDefault="00EB71A5" w:rsidP="00EB71A5">
      <w:pPr>
        <w:widowControl w:val="0"/>
        <w:ind w:firstLine="0"/>
        <w:jc w:val="left"/>
        <w:rPr>
          <w:szCs w:val="28"/>
        </w:rPr>
      </w:pPr>
    </w:p>
    <w:p w14:paraId="07673744" w14:textId="77777777" w:rsidR="00EB71A5" w:rsidRDefault="00EB71A5" w:rsidP="00EB71A5">
      <w:pPr>
        <w:widowControl w:val="0"/>
        <w:ind w:firstLine="0"/>
        <w:jc w:val="left"/>
        <w:rPr>
          <w:szCs w:val="28"/>
        </w:rPr>
      </w:pPr>
    </w:p>
    <w:p w14:paraId="1DBFCDA6" w14:textId="77777777" w:rsidR="00EB71A5" w:rsidRDefault="00EB71A5" w:rsidP="00EB71A5">
      <w:pPr>
        <w:widowControl w:val="0"/>
        <w:ind w:firstLine="0"/>
        <w:jc w:val="left"/>
        <w:rPr>
          <w:szCs w:val="28"/>
        </w:rPr>
      </w:pPr>
    </w:p>
    <w:p w14:paraId="624117A5" w14:textId="77777777" w:rsidR="00EB71A5" w:rsidRDefault="00EB71A5" w:rsidP="00EB71A5">
      <w:pPr>
        <w:widowControl w:val="0"/>
        <w:ind w:firstLine="0"/>
        <w:jc w:val="left"/>
        <w:rPr>
          <w:szCs w:val="28"/>
        </w:rPr>
      </w:pPr>
    </w:p>
    <w:p w14:paraId="6871380D" w14:textId="71D1C775" w:rsidR="00EB71A5" w:rsidRDefault="00EB71A5" w:rsidP="00B7643C">
      <w:pPr>
        <w:widowControl w:val="0"/>
        <w:tabs>
          <w:tab w:val="left" w:pos="2028"/>
        </w:tabs>
        <w:ind w:firstLine="0"/>
        <w:jc w:val="left"/>
        <w:rPr>
          <w:szCs w:val="28"/>
        </w:rPr>
      </w:pPr>
    </w:p>
    <w:p w14:paraId="5A80290E" w14:textId="77777777" w:rsidR="00EB71A5" w:rsidRDefault="00EB71A5" w:rsidP="00EB71A5">
      <w:pPr>
        <w:widowControl w:val="0"/>
        <w:ind w:firstLine="0"/>
        <w:jc w:val="center"/>
        <w:rPr>
          <w:szCs w:val="28"/>
        </w:rPr>
      </w:pPr>
      <w:bookmarkStart w:id="2" w:name="_Toc143067983"/>
      <w:bookmarkStart w:id="3" w:name="_Toc150571762"/>
      <w:bookmarkStart w:id="4" w:name="_Toc154462860"/>
      <w:bookmarkStart w:id="5" w:name="_Toc154667207"/>
      <w:bookmarkStart w:id="6" w:name="_Toc182733104"/>
      <w:bookmarkStart w:id="7" w:name="_Toc182735224"/>
      <w:bookmarkStart w:id="8" w:name="_Toc182800955"/>
      <w:bookmarkStart w:id="9" w:name="_Toc184522017"/>
      <w:r>
        <w:rPr>
          <w:szCs w:val="28"/>
        </w:rPr>
        <w:t>г. Владивосток</w:t>
      </w:r>
      <w:bookmarkEnd w:id="2"/>
      <w:bookmarkEnd w:id="3"/>
      <w:bookmarkEnd w:id="4"/>
      <w:bookmarkEnd w:id="5"/>
      <w:bookmarkEnd w:id="6"/>
      <w:bookmarkEnd w:id="7"/>
      <w:bookmarkEnd w:id="8"/>
      <w:bookmarkEnd w:id="9"/>
    </w:p>
    <w:p w14:paraId="7A00357C" w14:textId="6C4F25A7" w:rsidR="00AC570C" w:rsidRDefault="00EB71A5" w:rsidP="00A055A3">
      <w:pPr>
        <w:ind w:firstLine="0"/>
        <w:jc w:val="center"/>
        <w:rPr>
          <w:szCs w:val="28"/>
        </w:rPr>
      </w:pPr>
      <w:r>
        <w:rPr>
          <w:szCs w:val="28"/>
        </w:rPr>
        <w:t>20</w:t>
      </w:r>
      <w:r w:rsidRPr="00841D8F">
        <w:rPr>
          <w:szCs w:val="28"/>
        </w:rPr>
        <w:t>2</w:t>
      </w:r>
      <w:r w:rsidR="00204213">
        <w:rPr>
          <w:szCs w:val="28"/>
        </w:rPr>
        <w:t>4</w:t>
      </w:r>
      <w:r w:rsidR="00AC570C">
        <w:rPr>
          <w:szCs w:val="28"/>
        </w:rPr>
        <w:br w:type="page"/>
      </w:r>
    </w:p>
    <w:p w14:paraId="4D101E05" w14:textId="5385D035" w:rsidR="00C0572E" w:rsidRDefault="00A921B6" w:rsidP="00C0572E">
      <w:pPr>
        <w:pStyle w:val="ad"/>
        <w:rPr>
          <w:bCs/>
        </w:rPr>
      </w:pPr>
      <w:bookmarkStart w:id="10" w:name="_Toc162543330"/>
      <w:r>
        <w:rPr>
          <w:bCs/>
        </w:rPr>
        <w:lastRenderedPageBreak/>
        <w:t>Ключевые слова</w:t>
      </w:r>
      <w:bookmarkEnd w:id="10"/>
    </w:p>
    <w:p w14:paraId="75CA79CF" w14:textId="77777777" w:rsidR="007653A7" w:rsidRPr="007653A7" w:rsidRDefault="007653A7" w:rsidP="007653A7">
      <w:pPr>
        <w:pStyle w:val="ab"/>
        <w:rPr>
          <w:lang w:eastAsia="ru-RU"/>
        </w:rPr>
      </w:pPr>
    </w:p>
    <w:p w14:paraId="15230E99" w14:textId="44500764" w:rsidR="007653A7" w:rsidRDefault="007653A7">
      <w:pPr>
        <w:pStyle w:val="ab"/>
        <w:numPr>
          <w:ilvl w:val="0"/>
          <w:numId w:val="5"/>
        </w:numPr>
      </w:pPr>
      <w:r>
        <w:t>Системы поддержки принятия решений (СППР)</w:t>
      </w:r>
      <w:r w:rsidR="006E4131">
        <w:t xml:space="preserve"> –</w:t>
      </w:r>
      <w:r>
        <w:t xml:space="preserve"> </w:t>
      </w:r>
      <w:r w:rsidR="006E4131">
        <w:t>э</w:t>
      </w:r>
      <w:r>
        <w:t>то информационные системы, которые помогают принимать решения на основе данных и аналитики. Они включают в себя различные инструменты для сбора, анализа и интерпретации информации, помогая принимать более обоснованные и эффективные решения.</w:t>
      </w:r>
    </w:p>
    <w:p w14:paraId="26E954AF" w14:textId="56E1C740" w:rsidR="004615D0" w:rsidRDefault="0077023A">
      <w:pPr>
        <w:pStyle w:val="ab"/>
        <w:numPr>
          <w:ilvl w:val="0"/>
          <w:numId w:val="5"/>
        </w:numPr>
      </w:pPr>
      <w:r>
        <w:t xml:space="preserve">ЛПР – </w:t>
      </w:r>
      <w:r w:rsidR="002E7C43">
        <w:t>Л</w:t>
      </w:r>
      <w:r w:rsidR="002E7C43" w:rsidRPr="002E7C43">
        <w:t>иц</w:t>
      </w:r>
      <w:r w:rsidR="002E7C43">
        <w:t>о</w:t>
      </w:r>
      <w:r w:rsidR="002E7C43" w:rsidRPr="002E7C43">
        <w:t>, принимающе</w:t>
      </w:r>
      <w:r w:rsidR="002E7C43">
        <w:t>е</w:t>
      </w:r>
      <w:r w:rsidR="002E7C43" w:rsidRPr="002E7C43">
        <w:t xml:space="preserve"> решение</w:t>
      </w:r>
    </w:p>
    <w:p w14:paraId="05424493" w14:textId="4F4D6090" w:rsidR="0077023A" w:rsidRDefault="00D93282">
      <w:pPr>
        <w:pStyle w:val="ab"/>
        <w:numPr>
          <w:ilvl w:val="0"/>
          <w:numId w:val="5"/>
        </w:numPr>
      </w:pPr>
      <w:r>
        <w:rPr>
          <w:lang w:eastAsia="ru-RU"/>
        </w:rPr>
        <w:t xml:space="preserve">РЖД-ТЕХСЕРВИС – </w:t>
      </w:r>
      <w:r w:rsidR="00E01E54" w:rsidRPr="00E01E54">
        <w:rPr>
          <w:lang w:eastAsia="ru-RU"/>
        </w:rPr>
        <w:t>провайдер IT-услуг, специализирующи</w:t>
      </w:r>
      <w:r w:rsidR="00E01E54">
        <w:rPr>
          <w:lang w:eastAsia="ru-RU"/>
        </w:rPr>
        <w:t>йся</w:t>
      </w:r>
      <w:r w:rsidR="00E01E54" w:rsidRPr="00E01E54">
        <w:rPr>
          <w:lang w:eastAsia="ru-RU"/>
        </w:rPr>
        <w:t xml:space="preserve"> на технической поддержке и техническом обслуживании оборудования и программного обеспечения для транспортных компаний, включая ОАО "Российские железные дороги" (РЖД)</w:t>
      </w:r>
      <w:r w:rsidR="00C96920" w:rsidRPr="00C96920">
        <w:rPr>
          <w:lang w:eastAsia="ru-RU"/>
        </w:rPr>
        <w:t xml:space="preserve"> [</w:t>
      </w:r>
      <w:r w:rsidR="00C96920">
        <w:rPr>
          <w:lang w:eastAsia="ru-RU"/>
        </w:rPr>
        <w:fldChar w:fldCharType="begin"/>
      </w:r>
      <w:r w:rsidR="00C96920">
        <w:rPr>
          <w:lang w:eastAsia="ru-RU"/>
        </w:rPr>
        <w:instrText xml:space="preserve"> REF _Ref162548136 \r \h </w:instrText>
      </w:r>
      <w:r w:rsidR="00C96920">
        <w:rPr>
          <w:lang w:eastAsia="ru-RU"/>
        </w:rPr>
      </w:r>
      <w:r w:rsidR="00C96920">
        <w:rPr>
          <w:lang w:eastAsia="ru-RU"/>
        </w:rPr>
        <w:fldChar w:fldCharType="separate"/>
      </w:r>
      <w:r w:rsidR="00C96920">
        <w:rPr>
          <w:lang w:eastAsia="ru-RU"/>
        </w:rPr>
        <w:t>2</w:t>
      </w:r>
      <w:r w:rsidR="00C96920">
        <w:rPr>
          <w:lang w:eastAsia="ru-RU"/>
        </w:rPr>
        <w:fldChar w:fldCharType="end"/>
      </w:r>
      <w:r w:rsidR="00C96920" w:rsidRPr="00C96920">
        <w:rPr>
          <w:lang w:eastAsia="ru-RU"/>
        </w:rPr>
        <w:t>]</w:t>
      </w:r>
      <w:r w:rsidR="00E01E54" w:rsidRPr="00E01E54">
        <w:rPr>
          <w:lang w:eastAsia="ru-RU"/>
        </w:rPr>
        <w:t>.</w:t>
      </w:r>
    </w:p>
    <w:p w14:paraId="191EC8F5" w14:textId="4F28E6B2" w:rsidR="00C0572E" w:rsidRPr="00C0572E" w:rsidRDefault="00C0572E" w:rsidP="00C0572E">
      <w:pPr>
        <w:spacing w:after="160" w:line="259" w:lineRule="auto"/>
        <w:ind w:firstLine="0"/>
        <w:jc w:val="left"/>
        <w:rPr>
          <w:color w:val="000000" w:themeColor="text1"/>
        </w:rPr>
      </w:pPr>
      <w:r>
        <w:br w:type="page"/>
      </w:r>
    </w:p>
    <w:sdt>
      <w:sdtPr>
        <w:rPr>
          <w:rFonts w:cs="Times New Roman"/>
          <w:b/>
          <w:color w:val="auto"/>
          <w:sz w:val="20"/>
          <w:szCs w:val="20"/>
        </w:rPr>
        <w:id w:val="-1454788834"/>
        <w:docPartObj>
          <w:docPartGallery w:val="Table of Contents"/>
          <w:docPartUnique/>
        </w:docPartObj>
      </w:sdtPr>
      <w:sdtEndPr>
        <w:rPr>
          <w:bCs/>
        </w:rPr>
      </w:sdtEndPr>
      <w:sdtContent>
        <w:p w14:paraId="3807B122" w14:textId="6AFD66A5" w:rsidR="008B13BC" w:rsidRPr="00F57AF7" w:rsidRDefault="00A921B6" w:rsidP="001219EA">
          <w:pPr>
            <w:pStyle w:val="ab"/>
            <w:jc w:val="center"/>
            <w:rPr>
              <w:rFonts w:cs="Times New Roman"/>
              <w:b/>
              <w:szCs w:val="28"/>
            </w:rPr>
          </w:pPr>
          <w:r>
            <w:rPr>
              <w:rFonts w:cs="Times New Roman"/>
              <w:b/>
              <w:szCs w:val="28"/>
            </w:rPr>
            <w:t>Оглавле</w:t>
          </w:r>
          <w:r w:rsidR="008B13BC" w:rsidRPr="00F57AF7">
            <w:rPr>
              <w:rFonts w:cs="Times New Roman"/>
              <w:b/>
              <w:szCs w:val="28"/>
            </w:rPr>
            <w:t>ние</w:t>
          </w:r>
        </w:p>
        <w:p w14:paraId="4B36E2EF" w14:textId="04AB759A" w:rsidR="00CD7EEC" w:rsidRPr="00CD7EEC" w:rsidRDefault="008B13BC" w:rsidP="00CD7EEC">
          <w:pPr>
            <w:pStyle w:val="1"/>
            <w:numPr>
              <w:ilvl w:val="0"/>
              <w:numId w:val="0"/>
            </w:numPr>
            <w:ind w:left="720"/>
            <w:rPr>
              <w:rFonts w:ascii="Times New Roman" w:hAnsi="Times New Roman" w:cs="Times New Roman"/>
              <w:kern w:val="2"/>
              <w:sz w:val="24"/>
              <w:szCs w:val="24"/>
              <w14:ligatures w14:val="standardContextual"/>
            </w:rPr>
          </w:pPr>
          <w:r w:rsidRPr="00B7643C">
            <w:rPr>
              <w:rFonts w:ascii="Times New Roman" w:hAnsi="Times New Roman" w:cs="Times New Roman"/>
              <w:sz w:val="24"/>
              <w:szCs w:val="24"/>
            </w:rPr>
            <w:fldChar w:fldCharType="begin"/>
          </w:r>
          <w:r w:rsidRPr="00B7643C">
            <w:rPr>
              <w:rFonts w:ascii="Times New Roman" w:hAnsi="Times New Roman" w:cs="Times New Roman"/>
              <w:sz w:val="24"/>
              <w:szCs w:val="24"/>
            </w:rPr>
            <w:instrText xml:space="preserve"> TOC \o "1-3" \h \z \u </w:instrText>
          </w:r>
          <w:r w:rsidRPr="00B7643C">
            <w:rPr>
              <w:rFonts w:ascii="Times New Roman" w:hAnsi="Times New Roman" w:cs="Times New Roman"/>
              <w:sz w:val="24"/>
              <w:szCs w:val="24"/>
            </w:rPr>
            <w:fldChar w:fldCharType="separate"/>
          </w:r>
          <w:hyperlink w:anchor="_Toc162543330" w:history="1">
            <w:r w:rsidR="00CD7EEC" w:rsidRPr="00CD7EEC">
              <w:rPr>
                <w:rStyle w:val="af7"/>
                <w:rFonts w:ascii="Times New Roman" w:hAnsi="Times New Roman" w:cs="Times New Roman"/>
                <w:bCs/>
                <w:sz w:val="24"/>
                <w:szCs w:val="24"/>
              </w:rPr>
              <w:t>Ключевые слова</w:t>
            </w:r>
            <w:r w:rsidR="00CD7EEC" w:rsidRPr="00CD7EEC">
              <w:rPr>
                <w:rFonts w:ascii="Times New Roman" w:hAnsi="Times New Roman" w:cs="Times New Roman"/>
                <w:webHidden/>
                <w:sz w:val="24"/>
                <w:szCs w:val="24"/>
              </w:rPr>
              <w:tab/>
            </w:r>
            <w:r w:rsidR="00CD7EEC" w:rsidRPr="00CD7EEC">
              <w:rPr>
                <w:rFonts w:ascii="Times New Roman" w:hAnsi="Times New Roman" w:cs="Times New Roman"/>
                <w:webHidden/>
                <w:sz w:val="24"/>
                <w:szCs w:val="24"/>
              </w:rPr>
              <w:fldChar w:fldCharType="begin"/>
            </w:r>
            <w:r w:rsidR="00CD7EEC" w:rsidRPr="00CD7EEC">
              <w:rPr>
                <w:rFonts w:ascii="Times New Roman" w:hAnsi="Times New Roman" w:cs="Times New Roman"/>
                <w:webHidden/>
                <w:sz w:val="24"/>
                <w:szCs w:val="24"/>
              </w:rPr>
              <w:instrText xml:space="preserve"> PAGEREF _Toc162543330 \h </w:instrText>
            </w:r>
            <w:r w:rsidR="00CD7EEC" w:rsidRPr="00CD7EEC">
              <w:rPr>
                <w:rFonts w:ascii="Times New Roman" w:hAnsi="Times New Roman" w:cs="Times New Roman"/>
                <w:webHidden/>
                <w:sz w:val="24"/>
                <w:szCs w:val="24"/>
              </w:rPr>
            </w:r>
            <w:r w:rsidR="00CD7EEC" w:rsidRPr="00CD7EEC">
              <w:rPr>
                <w:rFonts w:ascii="Times New Roman" w:hAnsi="Times New Roman" w:cs="Times New Roman"/>
                <w:webHidden/>
                <w:sz w:val="24"/>
                <w:szCs w:val="24"/>
              </w:rPr>
              <w:fldChar w:fldCharType="separate"/>
            </w:r>
            <w:r w:rsidR="005708DA">
              <w:rPr>
                <w:rFonts w:ascii="Times New Roman" w:hAnsi="Times New Roman" w:cs="Times New Roman"/>
                <w:webHidden/>
                <w:sz w:val="24"/>
                <w:szCs w:val="24"/>
              </w:rPr>
              <w:t>2</w:t>
            </w:r>
            <w:r w:rsidR="00CD7EEC" w:rsidRPr="00CD7EEC">
              <w:rPr>
                <w:rFonts w:ascii="Times New Roman" w:hAnsi="Times New Roman" w:cs="Times New Roman"/>
                <w:webHidden/>
                <w:sz w:val="24"/>
                <w:szCs w:val="24"/>
              </w:rPr>
              <w:fldChar w:fldCharType="end"/>
            </w:r>
          </w:hyperlink>
        </w:p>
        <w:p w14:paraId="13ACC8CA" w14:textId="4F5BC34A" w:rsidR="00CD7EEC" w:rsidRPr="00CD7EEC" w:rsidRDefault="00000000" w:rsidP="00CD7EEC">
          <w:pPr>
            <w:pStyle w:val="1"/>
            <w:numPr>
              <w:ilvl w:val="0"/>
              <w:numId w:val="0"/>
            </w:numPr>
            <w:ind w:left="720"/>
            <w:rPr>
              <w:rFonts w:ascii="Times New Roman" w:hAnsi="Times New Roman" w:cs="Times New Roman"/>
              <w:kern w:val="2"/>
              <w:sz w:val="24"/>
              <w:szCs w:val="24"/>
              <w14:ligatures w14:val="standardContextual"/>
            </w:rPr>
          </w:pPr>
          <w:hyperlink w:anchor="_Toc162543331" w:history="1">
            <w:r w:rsidR="00CD7EEC" w:rsidRPr="00CD7EEC">
              <w:rPr>
                <w:rStyle w:val="af7"/>
                <w:rFonts w:ascii="Times New Roman" w:hAnsi="Times New Roman" w:cs="Times New Roman"/>
                <w:sz w:val="24"/>
                <w:szCs w:val="24"/>
              </w:rPr>
              <w:t>Введение</w:t>
            </w:r>
            <w:r w:rsidR="00CD7EEC" w:rsidRPr="00CD7EEC">
              <w:rPr>
                <w:rFonts w:ascii="Times New Roman" w:hAnsi="Times New Roman" w:cs="Times New Roman"/>
                <w:webHidden/>
                <w:sz w:val="24"/>
                <w:szCs w:val="24"/>
              </w:rPr>
              <w:tab/>
            </w:r>
            <w:r w:rsidR="00CD7EEC" w:rsidRPr="00CD7EEC">
              <w:rPr>
                <w:rFonts w:ascii="Times New Roman" w:hAnsi="Times New Roman" w:cs="Times New Roman"/>
                <w:webHidden/>
                <w:sz w:val="24"/>
                <w:szCs w:val="24"/>
              </w:rPr>
              <w:fldChar w:fldCharType="begin"/>
            </w:r>
            <w:r w:rsidR="00CD7EEC" w:rsidRPr="00CD7EEC">
              <w:rPr>
                <w:rFonts w:ascii="Times New Roman" w:hAnsi="Times New Roman" w:cs="Times New Roman"/>
                <w:webHidden/>
                <w:sz w:val="24"/>
                <w:szCs w:val="24"/>
              </w:rPr>
              <w:instrText xml:space="preserve"> PAGEREF _Toc162543331 \h </w:instrText>
            </w:r>
            <w:r w:rsidR="00CD7EEC" w:rsidRPr="00CD7EEC">
              <w:rPr>
                <w:rFonts w:ascii="Times New Roman" w:hAnsi="Times New Roman" w:cs="Times New Roman"/>
                <w:webHidden/>
                <w:sz w:val="24"/>
                <w:szCs w:val="24"/>
              </w:rPr>
            </w:r>
            <w:r w:rsidR="00CD7EEC" w:rsidRPr="00CD7EEC">
              <w:rPr>
                <w:rFonts w:ascii="Times New Roman" w:hAnsi="Times New Roman" w:cs="Times New Roman"/>
                <w:webHidden/>
                <w:sz w:val="24"/>
                <w:szCs w:val="24"/>
              </w:rPr>
              <w:fldChar w:fldCharType="separate"/>
            </w:r>
            <w:r w:rsidR="005708DA">
              <w:rPr>
                <w:rFonts w:ascii="Times New Roman" w:hAnsi="Times New Roman" w:cs="Times New Roman"/>
                <w:webHidden/>
                <w:sz w:val="24"/>
                <w:szCs w:val="24"/>
              </w:rPr>
              <w:t>4</w:t>
            </w:r>
            <w:r w:rsidR="00CD7EEC" w:rsidRPr="00CD7EEC">
              <w:rPr>
                <w:rFonts w:ascii="Times New Roman" w:hAnsi="Times New Roman" w:cs="Times New Roman"/>
                <w:webHidden/>
                <w:sz w:val="24"/>
                <w:szCs w:val="24"/>
              </w:rPr>
              <w:fldChar w:fldCharType="end"/>
            </w:r>
          </w:hyperlink>
        </w:p>
        <w:p w14:paraId="669F9851" w14:textId="0AEE1C59" w:rsidR="00CD7EEC" w:rsidRPr="00CD7EEC" w:rsidRDefault="00000000" w:rsidP="00CD7EEC">
          <w:pPr>
            <w:pStyle w:val="1"/>
            <w:numPr>
              <w:ilvl w:val="0"/>
              <w:numId w:val="0"/>
            </w:numPr>
            <w:ind w:left="720"/>
            <w:rPr>
              <w:rFonts w:ascii="Times New Roman" w:hAnsi="Times New Roman" w:cs="Times New Roman"/>
              <w:kern w:val="2"/>
              <w:sz w:val="24"/>
              <w:szCs w:val="24"/>
              <w14:ligatures w14:val="standardContextual"/>
            </w:rPr>
          </w:pPr>
          <w:hyperlink w:anchor="_Toc162543332" w:history="1">
            <w:r w:rsidR="00CD7EEC" w:rsidRPr="00CD7EEC">
              <w:rPr>
                <w:rStyle w:val="af7"/>
                <w:rFonts w:ascii="Times New Roman" w:hAnsi="Times New Roman" w:cs="Times New Roman"/>
                <w:sz w:val="24"/>
                <w:szCs w:val="24"/>
              </w:rPr>
              <w:t>1 Введение в системы поддержки принятия решений (СППР)</w:t>
            </w:r>
            <w:r w:rsidR="00CD7EEC" w:rsidRPr="00CD7EEC">
              <w:rPr>
                <w:rFonts w:ascii="Times New Roman" w:hAnsi="Times New Roman" w:cs="Times New Roman"/>
                <w:webHidden/>
                <w:sz w:val="24"/>
                <w:szCs w:val="24"/>
              </w:rPr>
              <w:tab/>
            </w:r>
            <w:r w:rsidR="00CD7EEC" w:rsidRPr="00CD7EEC">
              <w:rPr>
                <w:rFonts w:ascii="Times New Roman" w:hAnsi="Times New Roman" w:cs="Times New Roman"/>
                <w:webHidden/>
                <w:sz w:val="24"/>
                <w:szCs w:val="24"/>
              </w:rPr>
              <w:fldChar w:fldCharType="begin"/>
            </w:r>
            <w:r w:rsidR="00CD7EEC" w:rsidRPr="00CD7EEC">
              <w:rPr>
                <w:rFonts w:ascii="Times New Roman" w:hAnsi="Times New Roman" w:cs="Times New Roman"/>
                <w:webHidden/>
                <w:sz w:val="24"/>
                <w:szCs w:val="24"/>
              </w:rPr>
              <w:instrText xml:space="preserve"> PAGEREF _Toc162543332 \h </w:instrText>
            </w:r>
            <w:r w:rsidR="00CD7EEC" w:rsidRPr="00CD7EEC">
              <w:rPr>
                <w:rFonts w:ascii="Times New Roman" w:hAnsi="Times New Roman" w:cs="Times New Roman"/>
                <w:webHidden/>
                <w:sz w:val="24"/>
                <w:szCs w:val="24"/>
              </w:rPr>
            </w:r>
            <w:r w:rsidR="00CD7EEC" w:rsidRPr="00CD7EEC">
              <w:rPr>
                <w:rFonts w:ascii="Times New Roman" w:hAnsi="Times New Roman" w:cs="Times New Roman"/>
                <w:webHidden/>
                <w:sz w:val="24"/>
                <w:szCs w:val="24"/>
              </w:rPr>
              <w:fldChar w:fldCharType="separate"/>
            </w:r>
            <w:r w:rsidR="005708DA">
              <w:rPr>
                <w:rFonts w:ascii="Times New Roman" w:hAnsi="Times New Roman" w:cs="Times New Roman"/>
                <w:webHidden/>
                <w:sz w:val="24"/>
                <w:szCs w:val="24"/>
              </w:rPr>
              <w:t>5</w:t>
            </w:r>
            <w:r w:rsidR="00CD7EEC" w:rsidRPr="00CD7EEC">
              <w:rPr>
                <w:rFonts w:ascii="Times New Roman" w:hAnsi="Times New Roman" w:cs="Times New Roman"/>
                <w:webHidden/>
                <w:sz w:val="24"/>
                <w:szCs w:val="24"/>
              </w:rPr>
              <w:fldChar w:fldCharType="end"/>
            </w:r>
          </w:hyperlink>
        </w:p>
        <w:p w14:paraId="13A33857" w14:textId="16A80014" w:rsidR="00CD7EEC" w:rsidRPr="00CD7EEC" w:rsidRDefault="00000000">
          <w:pPr>
            <w:pStyle w:val="21"/>
            <w:tabs>
              <w:tab w:val="left" w:pos="1680"/>
            </w:tabs>
            <w:rPr>
              <w:rFonts w:ascii="Times New Roman" w:hAnsi="Times New Roman"/>
              <w:noProof/>
              <w:kern w:val="2"/>
              <w:sz w:val="24"/>
              <w:szCs w:val="24"/>
              <w14:ligatures w14:val="standardContextual"/>
            </w:rPr>
          </w:pPr>
          <w:hyperlink w:anchor="_Toc162543333" w:history="1">
            <w:r w:rsidR="00CD7EEC" w:rsidRPr="00CD7EEC">
              <w:rPr>
                <w:rStyle w:val="af7"/>
                <w:rFonts w:ascii="Times New Roman" w:hAnsi="Times New Roman"/>
                <w:noProof/>
                <w:sz w:val="24"/>
                <w:szCs w:val="24"/>
              </w:rPr>
              <w:t>1.1</w:t>
            </w:r>
            <w:r w:rsidR="00D93282">
              <w:rPr>
                <w:rFonts w:ascii="Times New Roman" w:hAnsi="Times New Roman"/>
                <w:noProof/>
                <w:kern w:val="2"/>
                <w:sz w:val="24"/>
                <w:szCs w:val="24"/>
                <w14:ligatures w14:val="standardContextual"/>
              </w:rPr>
              <w:t xml:space="preserve"> </w:t>
            </w:r>
            <w:r w:rsidR="00CD7EEC" w:rsidRPr="00CD7EEC">
              <w:rPr>
                <w:rStyle w:val="af7"/>
                <w:rFonts w:ascii="Times New Roman" w:hAnsi="Times New Roman"/>
                <w:noProof/>
                <w:sz w:val="24"/>
                <w:szCs w:val="24"/>
              </w:rPr>
              <w:t>Основные концепции и определения</w:t>
            </w:r>
            <w:r w:rsidR="00CD7EEC" w:rsidRPr="00CD7EEC">
              <w:rPr>
                <w:rFonts w:ascii="Times New Roman" w:hAnsi="Times New Roman"/>
                <w:noProof/>
                <w:webHidden/>
                <w:sz w:val="24"/>
                <w:szCs w:val="24"/>
              </w:rPr>
              <w:tab/>
            </w:r>
            <w:r w:rsidR="00CD7EEC" w:rsidRPr="00CD7EEC">
              <w:rPr>
                <w:rFonts w:ascii="Times New Roman" w:hAnsi="Times New Roman"/>
                <w:noProof/>
                <w:webHidden/>
                <w:sz w:val="24"/>
                <w:szCs w:val="24"/>
              </w:rPr>
              <w:fldChar w:fldCharType="begin"/>
            </w:r>
            <w:r w:rsidR="00CD7EEC" w:rsidRPr="00CD7EEC">
              <w:rPr>
                <w:rFonts w:ascii="Times New Roman" w:hAnsi="Times New Roman"/>
                <w:noProof/>
                <w:webHidden/>
                <w:sz w:val="24"/>
                <w:szCs w:val="24"/>
              </w:rPr>
              <w:instrText xml:space="preserve"> PAGEREF _Toc162543333 \h </w:instrText>
            </w:r>
            <w:r w:rsidR="00CD7EEC" w:rsidRPr="00CD7EEC">
              <w:rPr>
                <w:rFonts w:ascii="Times New Roman" w:hAnsi="Times New Roman"/>
                <w:noProof/>
                <w:webHidden/>
                <w:sz w:val="24"/>
                <w:szCs w:val="24"/>
              </w:rPr>
            </w:r>
            <w:r w:rsidR="00CD7EEC" w:rsidRPr="00CD7EEC">
              <w:rPr>
                <w:rFonts w:ascii="Times New Roman" w:hAnsi="Times New Roman"/>
                <w:noProof/>
                <w:webHidden/>
                <w:sz w:val="24"/>
                <w:szCs w:val="24"/>
              </w:rPr>
              <w:fldChar w:fldCharType="separate"/>
            </w:r>
            <w:r w:rsidR="005708DA">
              <w:rPr>
                <w:rFonts w:ascii="Times New Roman" w:hAnsi="Times New Roman"/>
                <w:noProof/>
                <w:webHidden/>
                <w:sz w:val="24"/>
                <w:szCs w:val="24"/>
              </w:rPr>
              <w:t>5</w:t>
            </w:r>
            <w:r w:rsidR="00CD7EEC" w:rsidRPr="00CD7EEC">
              <w:rPr>
                <w:rFonts w:ascii="Times New Roman" w:hAnsi="Times New Roman"/>
                <w:noProof/>
                <w:webHidden/>
                <w:sz w:val="24"/>
                <w:szCs w:val="24"/>
              </w:rPr>
              <w:fldChar w:fldCharType="end"/>
            </w:r>
          </w:hyperlink>
        </w:p>
        <w:p w14:paraId="77B51E12" w14:textId="177E65B2" w:rsidR="00CD7EEC" w:rsidRPr="00CD7EEC" w:rsidRDefault="00000000">
          <w:pPr>
            <w:pStyle w:val="21"/>
            <w:rPr>
              <w:rFonts w:ascii="Times New Roman" w:hAnsi="Times New Roman"/>
              <w:noProof/>
              <w:kern w:val="2"/>
              <w:sz w:val="24"/>
              <w:szCs w:val="24"/>
              <w14:ligatures w14:val="standardContextual"/>
            </w:rPr>
          </w:pPr>
          <w:hyperlink w:anchor="_Toc162543334" w:history="1">
            <w:r w:rsidR="00CD7EEC" w:rsidRPr="00CD7EEC">
              <w:rPr>
                <w:rStyle w:val="af7"/>
                <w:rFonts w:ascii="Times New Roman" w:hAnsi="Times New Roman"/>
                <w:noProof/>
                <w:sz w:val="24"/>
                <w:szCs w:val="24"/>
              </w:rPr>
              <w:t>1.2 Исторический обзор и развитие СППР</w:t>
            </w:r>
            <w:r w:rsidR="00CD7EEC" w:rsidRPr="00CD7EEC">
              <w:rPr>
                <w:rFonts w:ascii="Times New Roman" w:hAnsi="Times New Roman"/>
                <w:noProof/>
                <w:webHidden/>
                <w:sz w:val="24"/>
                <w:szCs w:val="24"/>
              </w:rPr>
              <w:tab/>
            </w:r>
            <w:r w:rsidR="00CD7EEC" w:rsidRPr="00CD7EEC">
              <w:rPr>
                <w:rFonts w:ascii="Times New Roman" w:hAnsi="Times New Roman"/>
                <w:noProof/>
                <w:webHidden/>
                <w:sz w:val="24"/>
                <w:szCs w:val="24"/>
              </w:rPr>
              <w:fldChar w:fldCharType="begin"/>
            </w:r>
            <w:r w:rsidR="00CD7EEC" w:rsidRPr="00CD7EEC">
              <w:rPr>
                <w:rFonts w:ascii="Times New Roman" w:hAnsi="Times New Roman"/>
                <w:noProof/>
                <w:webHidden/>
                <w:sz w:val="24"/>
                <w:szCs w:val="24"/>
              </w:rPr>
              <w:instrText xml:space="preserve"> PAGEREF _Toc162543334 \h </w:instrText>
            </w:r>
            <w:r w:rsidR="00CD7EEC" w:rsidRPr="00CD7EEC">
              <w:rPr>
                <w:rFonts w:ascii="Times New Roman" w:hAnsi="Times New Roman"/>
                <w:noProof/>
                <w:webHidden/>
                <w:sz w:val="24"/>
                <w:szCs w:val="24"/>
              </w:rPr>
            </w:r>
            <w:r w:rsidR="00CD7EEC" w:rsidRPr="00CD7EEC">
              <w:rPr>
                <w:rFonts w:ascii="Times New Roman" w:hAnsi="Times New Roman"/>
                <w:noProof/>
                <w:webHidden/>
                <w:sz w:val="24"/>
                <w:szCs w:val="24"/>
              </w:rPr>
              <w:fldChar w:fldCharType="separate"/>
            </w:r>
            <w:r w:rsidR="005708DA">
              <w:rPr>
                <w:rFonts w:ascii="Times New Roman" w:hAnsi="Times New Roman"/>
                <w:noProof/>
                <w:webHidden/>
                <w:sz w:val="24"/>
                <w:szCs w:val="24"/>
              </w:rPr>
              <w:t>8</w:t>
            </w:r>
            <w:r w:rsidR="00CD7EEC" w:rsidRPr="00CD7EEC">
              <w:rPr>
                <w:rFonts w:ascii="Times New Roman" w:hAnsi="Times New Roman"/>
                <w:noProof/>
                <w:webHidden/>
                <w:sz w:val="24"/>
                <w:szCs w:val="24"/>
              </w:rPr>
              <w:fldChar w:fldCharType="end"/>
            </w:r>
          </w:hyperlink>
        </w:p>
        <w:p w14:paraId="7A4F88C7" w14:textId="717680D4" w:rsidR="00CD7EEC" w:rsidRPr="00CD7EEC" w:rsidRDefault="00000000">
          <w:pPr>
            <w:pStyle w:val="21"/>
            <w:rPr>
              <w:rFonts w:ascii="Times New Roman" w:hAnsi="Times New Roman"/>
              <w:noProof/>
              <w:kern w:val="2"/>
              <w:sz w:val="24"/>
              <w:szCs w:val="24"/>
              <w14:ligatures w14:val="standardContextual"/>
            </w:rPr>
          </w:pPr>
          <w:hyperlink w:anchor="_Toc162543335" w:history="1">
            <w:r w:rsidR="00CD7EEC" w:rsidRPr="00CD7EEC">
              <w:rPr>
                <w:rStyle w:val="af7"/>
                <w:rFonts w:ascii="Times New Roman" w:hAnsi="Times New Roman"/>
                <w:noProof/>
                <w:sz w:val="24"/>
                <w:szCs w:val="24"/>
              </w:rPr>
              <w:t>1.3 Основные компоненты и архитектура СППР</w:t>
            </w:r>
            <w:r w:rsidR="00CD7EEC" w:rsidRPr="00CD7EEC">
              <w:rPr>
                <w:rFonts w:ascii="Times New Roman" w:hAnsi="Times New Roman"/>
                <w:noProof/>
                <w:webHidden/>
                <w:sz w:val="24"/>
                <w:szCs w:val="24"/>
              </w:rPr>
              <w:tab/>
            </w:r>
            <w:r w:rsidR="00CD7EEC" w:rsidRPr="00CD7EEC">
              <w:rPr>
                <w:rFonts w:ascii="Times New Roman" w:hAnsi="Times New Roman"/>
                <w:noProof/>
                <w:webHidden/>
                <w:sz w:val="24"/>
                <w:szCs w:val="24"/>
              </w:rPr>
              <w:fldChar w:fldCharType="begin"/>
            </w:r>
            <w:r w:rsidR="00CD7EEC" w:rsidRPr="00CD7EEC">
              <w:rPr>
                <w:rFonts w:ascii="Times New Roman" w:hAnsi="Times New Roman"/>
                <w:noProof/>
                <w:webHidden/>
                <w:sz w:val="24"/>
                <w:szCs w:val="24"/>
              </w:rPr>
              <w:instrText xml:space="preserve"> PAGEREF _Toc162543335 \h </w:instrText>
            </w:r>
            <w:r w:rsidR="00CD7EEC" w:rsidRPr="00CD7EEC">
              <w:rPr>
                <w:rFonts w:ascii="Times New Roman" w:hAnsi="Times New Roman"/>
                <w:noProof/>
                <w:webHidden/>
                <w:sz w:val="24"/>
                <w:szCs w:val="24"/>
              </w:rPr>
            </w:r>
            <w:r w:rsidR="00CD7EEC" w:rsidRPr="00CD7EEC">
              <w:rPr>
                <w:rFonts w:ascii="Times New Roman" w:hAnsi="Times New Roman"/>
                <w:noProof/>
                <w:webHidden/>
                <w:sz w:val="24"/>
                <w:szCs w:val="24"/>
              </w:rPr>
              <w:fldChar w:fldCharType="separate"/>
            </w:r>
            <w:r w:rsidR="005708DA">
              <w:rPr>
                <w:rFonts w:ascii="Times New Roman" w:hAnsi="Times New Roman"/>
                <w:noProof/>
                <w:webHidden/>
                <w:sz w:val="24"/>
                <w:szCs w:val="24"/>
              </w:rPr>
              <w:t>10</w:t>
            </w:r>
            <w:r w:rsidR="00CD7EEC" w:rsidRPr="00CD7EEC">
              <w:rPr>
                <w:rFonts w:ascii="Times New Roman" w:hAnsi="Times New Roman"/>
                <w:noProof/>
                <w:webHidden/>
                <w:sz w:val="24"/>
                <w:szCs w:val="24"/>
              </w:rPr>
              <w:fldChar w:fldCharType="end"/>
            </w:r>
          </w:hyperlink>
        </w:p>
        <w:p w14:paraId="583F3E64" w14:textId="320A4820" w:rsidR="00CD7EEC" w:rsidRPr="00CD7EEC" w:rsidRDefault="00000000">
          <w:pPr>
            <w:pStyle w:val="21"/>
            <w:rPr>
              <w:rFonts w:ascii="Times New Roman" w:hAnsi="Times New Roman"/>
              <w:noProof/>
              <w:kern w:val="2"/>
              <w:sz w:val="24"/>
              <w:szCs w:val="24"/>
              <w14:ligatures w14:val="standardContextual"/>
            </w:rPr>
          </w:pPr>
          <w:hyperlink w:anchor="_Toc162543336" w:history="1">
            <w:r w:rsidR="00CD7EEC" w:rsidRPr="00CD7EEC">
              <w:rPr>
                <w:rStyle w:val="af7"/>
                <w:rFonts w:ascii="Times New Roman" w:hAnsi="Times New Roman"/>
                <w:noProof/>
                <w:sz w:val="24"/>
                <w:szCs w:val="24"/>
              </w:rPr>
              <w:t>1.4 Типы задач, решаемых с помощью СППР</w:t>
            </w:r>
            <w:r w:rsidR="00CD7EEC" w:rsidRPr="00CD7EEC">
              <w:rPr>
                <w:rFonts w:ascii="Times New Roman" w:hAnsi="Times New Roman"/>
                <w:noProof/>
                <w:webHidden/>
                <w:sz w:val="24"/>
                <w:szCs w:val="24"/>
              </w:rPr>
              <w:tab/>
            </w:r>
            <w:r w:rsidR="00CD7EEC" w:rsidRPr="00CD7EEC">
              <w:rPr>
                <w:rFonts w:ascii="Times New Roman" w:hAnsi="Times New Roman"/>
                <w:noProof/>
                <w:webHidden/>
                <w:sz w:val="24"/>
                <w:szCs w:val="24"/>
              </w:rPr>
              <w:fldChar w:fldCharType="begin"/>
            </w:r>
            <w:r w:rsidR="00CD7EEC" w:rsidRPr="00CD7EEC">
              <w:rPr>
                <w:rFonts w:ascii="Times New Roman" w:hAnsi="Times New Roman"/>
                <w:noProof/>
                <w:webHidden/>
                <w:sz w:val="24"/>
                <w:szCs w:val="24"/>
              </w:rPr>
              <w:instrText xml:space="preserve"> PAGEREF _Toc162543336 \h </w:instrText>
            </w:r>
            <w:r w:rsidR="00CD7EEC" w:rsidRPr="00CD7EEC">
              <w:rPr>
                <w:rFonts w:ascii="Times New Roman" w:hAnsi="Times New Roman"/>
                <w:noProof/>
                <w:webHidden/>
                <w:sz w:val="24"/>
                <w:szCs w:val="24"/>
              </w:rPr>
            </w:r>
            <w:r w:rsidR="00CD7EEC" w:rsidRPr="00CD7EEC">
              <w:rPr>
                <w:rFonts w:ascii="Times New Roman" w:hAnsi="Times New Roman"/>
                <w:noProof/>
                <w:webHidden/>
                <w:sz w:val="24"/>
                <w:szCs w:val="24"/>
              </w:rPr>
              <w:fldChar w:fldCharType="separate"/>
            </w:r>
            <w:r w:rsidR="005708DA">
              <w:rPr>
                <w:rFonts w:ascii="Times New Roman" w:hAnsi="Times New Roman"/>
                <w:noProof/>
                <w:webHidden/>
                <w:sz w:val="24"/>
                <w:szCs w:val="24"/>
              </w:rPr>
              <w:t>11</w:t>
            </w:r>
            <w:r w:rsidR="00CD7EEC" w:rsidRPr="00CD7EEC">
              <w:rPr>
                <w:rFonts w:ascii="Times New Roman" w:hAnsi="Times New Roman"/>
                <w:noProof/>
                <w:webHidden/>
                <w:sz w:val="24"/>
                <w:szCs w:val="24"/>
              </w:rPr>
              <w:fldChar w:fldCharType="end"/>
            </w:r>
          </w:hyperlink>
        </w:p>
        <w:p w14:paraId="0D496529" w14:textId="286B3DF7" w:rsidR="00CD7EEC" w:rsidRPr="00CD7EEC" w:rsidRDefault="00000000">
          <w:pPr>
            <w:pStyle w:val="21"/>
            <w:rPr>
              <w:rFonts w:ascii="Times New Roman" w:hAnsi="Times New Roman"/>
              <w:noProof/>
              <w:kern w:val="2"/>
              <w:sz w:val="24"/>
              <w:szCs w:val="24"/>
              <w14:ligatures w14:val="standardContextual"/>
            </w:rPr>
          </w:pPr>
          <w:hyperlink w:anchor="_Toc162543337" w:history="1">
            <w:r w:rsidR="00CD7EEC" w:rsidRPr="00CD7EEC">
              <w:rPr>
                <w:rStyle w:val="af7"/>
                <w:rFonts w:ascii="Times New Roman" w:hAnsi="Times New Roman"/>
                <w:noProof/>
                <w:sz w:val="24"/>
                <w:szCs w:val="24"/>
              </w:rPr>
              <w:t>1.5 Преимущества и ограничения СППР</w:t>
            </w:r>
            <w:r w:rsidR="00CD7EEC" w:rsidRPr="00CD7EEC">
              <w:rPr>
                <w:rFonts w:ascii="Times New Roman" w:hAnsi="Times New Roman"/>
                <w:noProof/>
                <w:webHidden/>
                <w:sz w:val="24"/>
                <w:szCs w:val="24"/>
              </w:rPr>
              <w:tab/>
            </w:r>
            <w:r w:rsidR="00CD7EEC" w:rsidRPr="00CD7EEC">
              <w:rPr>
                <w:rFonts w:ascii="Times New Roman" w:hAnsi="Times New Roman"/>
                <w:noProof/>
                <w:webHidden/>
                <w:sz w:val="24"/>
                <w:szCs w:val="24"/>
              </w:rPr>
              <w:fldChar w:fldCharType="begin"/>
            </w:r>
            <w:r w:rsidR="00CD7EEC" w:rsidRPr="00CD7EEC">
              <w:rPr>
                <w:rFonts w:ascii="Times New Roman" w:hAnsi="Times New Roman"/>
                <w:noProof/>
                <w:webHidden/>
                <w:sz w:val="24"/>
                <w:szCs w:val="24"/>
              </w:rPr>
              <w:instrText xml:space="preserve"> PAGEREF _Toc162543337 \h </w:instrText>
            </w:r>
            <w:r w:rsidR="00CD7EEC" w:rsidRPr="00CD7EEC">
              <w:rPr>
                <w:rFonts w:ascii="Times New Roman" w:hAnsi="Times New Roman"/>
                <w:noProof/>
                <w:webHidden/>
                <w:sz w:val="24"/>
                <w:szCs w:val="24"/>
              </w:rPr>
            </w:r>
            <w:r w:rsidR="00CD7EEC" w:rsidRPr="00CD7EEC">
              <w:rPr>
                <w:rFonts w:ascii="Times New Roman" w:hAnsi="Times New Roman"/>
                <w:noProof/>
                <w:webHidden/>
                <w:sz w:val="24"/>
                <w:szCs w:val="24"/>
              </w:rPr>
              <w:fldChar w:fldCharType="separate"/>
            </w:r>
            <w:r w:rsidR="005708DA">
              <w:rPr>
                <w:rFonts w:ascii="Times New Roman" w:hAnsi="Times New Roman"/>
                <w:noProof/>
                <w:webHidden/>
                <w:sz w:val="24"/>
                <w:szCs w:val="24"/>
              </w:rPr>
              <w:t>12</w:t>
            </w:r>
            <w:r w:rsidR="00CD7EEC" w:rsidRPr="00CD7EEC">
              <w:rPr>
                <w:rFonts w:ascii="Times New Roman" w:hAnsi="Times New Roman"/>
                <w:noProof/>
                <w:webHidden/>
                <w:sz w:val="24"/>
                <w:szCs w:val="24"/>
              </w:rPr>
              <w:fldChar w:fldCharType="end"/>
            </w:r>
          </w:hyperlink>
        </w:p>
        <w:p w14:paraId="53BA9FC6" w14:textId="4AB4E9F7" w:rsidR="00CD7EEC" w:rsidRPr="00CD7EEC" w:rsidRDefault="00000000" w:rsidP="00CD7EEC">
          <w:pPr>
            <w:pStyle w:val="1"/>
            <w:numPr>
              <w:ilvl w:val="0"/>
              <w:numId w:val="0"/>
            </w:numPr>
            <w:ind w:left="720"/>
            <w:rPr>
              <w:rFonts w:ascii="Times New Roman" w:hAnsi="Times New Roman" w:cs="Times New Roman"/>
              <w:kern w:val="2"/>
              <w:sz w:val="24"/>
              <w:szCs w:val="24"/>
              <w14:ligatures w14:val="standardContextual"/>
            </w:rPr>
          </w:pPr>
          <w:hyperlink w:anchor="_Toc162543338" w:history="1">
            <w:r w:rsidR="00CD7EEC" w:rsidRPr="00CD7EEC">
              <w:rPr>
                <w:rStyle w:val="af7"/>
                <w:rFonts w:ascii="Times New Roman" w:hAnsi="Times New Roman" w:cs="Times New Roman"/>
                <w:sz w:val="24"/>
                <w:szCs w:val="24"/>
              </w:rPr>
              <w:t>2. Анализ предметной области предприятия</w:t>
            </w:r>
            <w:r w:rsidR="00CD7EEC" w:rsidRPr="00CD7EEC">
              <w:rPr>
                <w:rFonts w:ascii="Times New Roman" w:hAnsi="Times New Roman" w:cs="Times New Roman"/>
                <w:webHidden/>
                <w:sz w:val="24"/>
                <w:szCs w:val="24"/>
              </w:rPr>
              <w:tab/>
            </w:r>
            <w:r w:rsidR="00CD7EEC" w:rsidRPr="00CD7EEC">
              <w:rPr>
                <w:rFonts w:ascii="Times New Roman" w:hAnsi="Times New Roman" w:cs="Times New Roman"/>
                <w:webHidden/>
                <w:sz w:val="24"/>
                <w:szCs w:val="24"/>
              </w:rPr>
              <w:fldChar w:fldCharType="begin"/>
            </w:r>
            <w:r w:rsidR="00CD7EEC" w:rsidRPr="00CD7EEC">
              <w:rPr>
                <w:rFonts w:ascii="Times New Roman" w:hAnsi="Times New Roman" w:cs="Times New Roman"/>
                <w:webHidden/>
                <w:sz w:val="24"/>
                <w:szCs w:val="24"/>
              </w:rPr>
              <w:instrText xml:space="preserve"> PAGEREF _Toc162543338 \h </w:instrText>
            </w:r>
            <w:r w:rsidR="00CD7EEC" w:rsidRPr="00CD7EEC">
              <w:rPr>
                <w:rFonts w:ascii="Times New Roman" w:hAnsi="Times New Roman" w:cs="Times New Roman"/>
                <w:webHidden/>
                <w:sz w:val="24"/>
                <w:szCs w:val="24"/>
              </w:rPr>
            </w:r>
            <w:r w:rsidR="00CD7EEC" w:rsidRPr="00CD7EEC">
              <w:rPr>
                <w:rFonts w:ascii="Times New Roman" w:hAnsi="Times New Roman" w:cs="Times New Roman"/>
                <w:webHidden/>
                <w:sz w:val="24"/>
                <w:szCs w:val="24"/>
              </w:rPr>
              <w:fldChar w:fldCharType="separate"/>
            </w:r>
            <w:r w:rsidR="005708DA">
              <w:rPr>
                <w:rFonts w:ascii="Times New Roman" w:hAnsi="Times New Roman" w:cs="Times New Roman"/>
                <w:webHidden/>
                <w:sz w:val="24"/>
                <w:szCs w:val="24"/>
              </w:rPr>
              <w:t>14</w:t>
            </w:r>
            <w:r w:rsidR="00CD7EEC" w:rsidRPr="00CD7EEC">
              <w:rPr>
                <w:rFonts w:ascii="Times New Roman" w:hAnsi="Times New Roman" w:cs="Times New Roman"/>
                <w:webHidden/>
                <w:sz w:val="24"/>
                <w:szCs w:val="24"/>
              </w:rPr>
              <w:fldChar w:fldCharType="end"/>
            </w:r>
          </w:hyperlink>
        </w:p>
        <w:p w14:paraId="39904C84" w14:textId="73967BC4" w:rsidR="00CD7EEC" w:rsidRPr="00CD7EEC" w:rsidRDefault="00000000">
          <w:pPr>
            <w:pStyle w:val="21"/>
            <w:rPr>
              <w:rFonts w:ascii="Times New Roman" w:hAnsi="Times New Roman"/>
              <w:noProof/>
              <w:kern w:val="2"/>
              <w:sz w:val="24"/>
              <w:szCs w:val="24"/>
              <w14:ligatures w14:val="standardContextual"/>
            </w:rPr>
          </w:pPr>
          <w:hyperlink w:anchor="_Toc162543339" w:history="1">
            <w:r w:rsidR="00CD7EEC" w:rsidRPr="00CD7EEC">
              <w:rPr>
                <w:rStyle w:val="af7"/>
                <w:rFonts w:ascii="Times New Roman" w:hAnsi="Times New Roman"/>
                <w:noProof/>
                <w:sz w:val="24"/>
                <w:szCs w:val="24"/>
              </w:rPr>
              <w:t>2.1 Основные характеристики</w:t>
            </w:r>
            <w:r w:rsidR="00CD7EEC" w:rsidRPr="00CD7EEC">
              <w:rPr>
                <w:rFonts w:ascii="Times New Roman" w:hAnsi="Times New Roman"/>
                <w:noProof/>
                <w:webHidden/>
                <w:sz w:val="24"/>
                <w:szCs w:val="24"/>
              </w:rPr>
              <w:tab/>
            </w:r>
            <w:r w:rsidR="00CD7EEC" w:rsidRPr="00CD7EEC">
              <w:rPr>
                <w:rFonts w:ascii="Times New Roman" w:hAnsi="Times New Roman"/>
                <w:noProof/>
                <w:webHidden/>
                <w:sz w:val="24"/>
                <w:szCs w:val="24"/>
              </w:rPr>
              <w:fldChar w:fldCharType="begin"/>
            </w:r>
            <w:r w:rsidR="00CD7EEC" w:rsidRPr="00CD7EEC">
              <w:rPr>
                <w:rFonts w:ascii="Times New Roman" w:hAnsi="Times New Roman"/>
                <w:noProof/>
                <w:webHidden/>
                <w:sz w:val="24"/>
                <w:szCs w:val="24"/>
              </w:rPr>
              <w:instrText xml:space="preserve"> PAGEREF _Toc162543339 \h </w:instrText>
            </w:r>
            <w:r w:rsidR="00CD7EEC" w:rsidRPr="00CD7EEC">
              <w:rPr>
                <w:rFonts w:ascii="Times New Roman" w:hAnsi="Times New Roman"/>
                <w:noProof/>
                <w:webHidden/>
                <w:sz w:val="24"/>
                <w:szCs w:val="24"/>
              </w:rPr>
            </w:r>
            <w:r w:rsidR="00CD7EEC" w:rsidRPr="00CD7EEC">
              <w:rPr>
                <w:rFonts w:ascii="Times New Roman" w:hAnsi="Times New Roman"/>
                <w:noProof/>
                <w:webHidden/>
                <w:sz w:val="24"/>
                <w:szCs w:val="24"/>
              </w:rPr>
              <w:fldChar w:fldCharType="separate"/>
            </w:r>
            <w:r w:rsidR="005708DA">
              <w:rPr>
                <w:rFonts w:ascii="Times New Roman" w:hAnsi="Times New Roman"/>
                <w:noProof/>
                <w:webHidden/>
                <w:sz w:val="24"/>
                <w:szCs w:val="24"/>
              </w:rPr>
              <w:t>14</w:t>
            </w:r>
            <w:r w:rsidR="00CD7EEC" w:rsidRPr="00CD7EEC">
              <w:rPr>
                <w:rFonts w:ascii="Times New Roman" w:hAnsi="Times New Roman"/>
                <w:noProof/>
                <w:webHidden/>
                <w:sz w:val="24"/>
                <w:szCs w:val="24"/>
              </w:rPr>
              <w:fldChar w:fldCharType="end"/>
            </w:r>
          </w:hyperlink>
        </w:p>
        <w:p w14:paraId="6FD438C5" w14:textId="6214E303" w:rsidR="00CD7EEC" w:rsidRPr="00CD7EEC" w:rsidRDefault="00000000">
          <w:pPr>
            <w:pStyle w:val="21"/>
            <w:rPr>
              <w:rFonts w:ascii="Times New Roman" w:hAnsi="Times New Roman"/>
              <w:noProof/>
              <w:kern w:val="2"/>
              <w:sz w:val="24"/>
              <w:szCs w:val="24"/>
              <w14:ligatures w14:val="standardContextual"/>
            </w:rPr>
          </w:pPr>
          <w:hyperlink w:anchor="_Toc162543340" w:history="1">
            <w:r w:rsidR="00CD7EEC" w:rsidRPr="00CD7EEC">
              <w:rPr>
                <w:rStyle w:val="af7"/>
                <w:rFonts w:ascii="Times New Roman" w:hAnsi="Times New Roman"/>
                <w:noProof/>
                <w:sz w:val="24"/>
                <w:szCs w:val="24"/>
              </w:rPr>
              <w:t>2.2 Организационная структура ООО "РЖД-ТЕХСЕРВИС"</w:t>
            </w:r>
            <w:r w:rsidR="00CD7EEC" w:rsidRPr="00CD7EEC">
              <w:rPr>
                <w:rFonts w:ascii="Times New Roman" w:hAnsi="Times New Roman"/>
                <w:noProof/>
                <w:webHidden/>
                <w:sz w:val="24"/>
                <w:szCs w:val="24"/>
              </w:rPr>
              <w:tab/>
            </w:r>
            <w:r w:rsidR="00CD7EEC" w:rsidRPr="00CD7EEC">
              <w:rPr>
                <w:rFonts w:ascii="Times New Roman" w:hAnsi="Times New Roman"/>
                <w:noProof/>
                <w:webHidden/>
                <w:sz w:val="24"/>
                <w:szCs w:val="24"/>
              </w:rPr>
              <w:fldChar w:fldCharType="begin"/>
            </w:r>
            <w:r w:rsidR="00CD7EEC" w:rsidRPr="00CD7EEC">
              <w:rPr>
                <w:rFonts w:ascii="Times New Roman" w:hAnsi="Times New Roman"/>
                <w:noProof/>
                <w:webHidden/>
                <w:sz w:val="24"/>
                <w:szCs w:val="24"/>
              </w:rPr>
              <w:instrText xml:space="preserve"> PAGEREF _Toc162543340 \h </w:instrText>
            </w:r>
            <w:r w:rsidR="00CD7EEC" w:rsidRPr="00CD7EEC">
              <w:rPr>
                <w:rFonts w:ascii="Times New Roman" w:hAnsi="Times New Roman"/>
                <w:noProof/>
                <w:webHidden/>
                <w:sz w:val="24"/>
                <w:szCs w:val="24"/>
              </w:rPr>
            </w:r>
            <w:r w:rsidR="00CD7EEC" w:rsidRPr="00CD7EEC">
              <w:rPr>
                <w:rFonts w:ascii="Times New Roman" w:hAnsi="Times New Roman"/>
                <w:noProof/>
                <w:webHidden/>
                <w:sz w:val="24"/>
                <w:szCs w:val="24"/>
              </w:rPr>
              <w:fldChar w:fldCharType="separate"/>
            </w:r>
            <w:r w:rsidR="005708DA">
              <w:rPr>
                <w:rFonts w:ascii="Times New Roman" w:hAnsi="Times New Roman"/>
                <w:noProof/>
                <w:webHidden/>
                <w:sz w:val="24"/>
                <w:szCs w:val="24"/>
              </w:rPr>
              <w:t>15</w:t>
            </w:r>
            <w:r w:rsidR="00CD7EEC" w:rsidRPr="00CD7EEC">
              <w:rPr>
                <w:rFonts w:ascii="Times New Roman" w:hAnsi="Times New Roman"/>
                <w:noProof/>
                <w:webHidden/>
                <w:sz w:val="24"/>
                <w:szCs w:val="24"/>
              </w:rPr>
              <w:fldChar w:fldCharType="end"/>
            </w:r>
          </w:hyperlink>
        </w:p>
        <w:p w14:paraId="3B92CF15" w14:textId="36CB2AC9" w:rsidR="00CD7EEC" w:rsidRPr="00CD7EEC" w:rsidRDefault="00000000">
          <w:pPr>
            <w:pStyle w:val="21"/>
            <w:rPr>
              <w:rFonts w:ascii="Times New Roman" w:hAnsi="Times New Roman"/>
              <w:noProof/>
              <w:kern w:val="2"/>
              <w:sz w:val="24"/>
              <w:szCs w:val="24"/>
              <w14:ligatures w14:val="standardContextual"/>
            </w:rPr>
          </w:pPr>
          <w:hyperlink w:anchor="_Toc162543341" w:history="1">
            <w:r w:rsidR="00CD7EEC" w:rsidRPr="00CD7EEC">
              <w:rPr>
                <w:rStyle w:val="af7"/>
                <w:rFonts w:ascii="Times New Roman" w:hAnsi="Times New Roman"/>
                <w:noProof/>
                <w:sz w:val="24"/>
                <w:szCs w:val="24"/>
              </w:rPr>
              <w:t>2.3 Модель бизнес-процессов предприятия</w:t>
            </w:r>
            <w:r w:rsidR="00CD7EEC" w:rsidRPr="00CD7EEC">
              <w:rPr>
                <w:rFonts w:ascii="Times New Roman" w:hAnsi="Times New Roman"/>
                <w:noProof/>
                <w:webHidden/>
                <w:sz w:val="24"/>
                <w:szCs w:val="24"/>
              </w:rPr>
              <w:tab/>
            </w:r>
            <w:r w:rsidR="00CD7EEC" w:rsidRPr="00CD7EEC">
              <w:rPr>
                <w:rFonts w:ascii="Times New Roman" w:hAnsi="Times New Roman"/>
                <w:noProof/>
                <w:webHidden/>
                <w:sz w:val="24"/>
                <w:szCs w:val="24"/>
              </w:rPr>
              <w:fldChar w:fldCharType="begin"/>
            </w:r>
            <w:r w:rsidR="00CD7EEC" w:rsidRPr="00CD7EEC">
              <w:rPr>
                <w:rFonts w:ascii="Times New Roman" w:hAnsi="Times New Roman"/>
                <w:noProof/>
                <w:webHidden/>
                <w:sz w:val="24"/>
                <w:szCs w:val="24"/>
              </w:rPr>
              <w:instrText xml:space="preserve"> PAGEREF _Toc162543341 \h </w:instrText>
            </w:r>
            <w:r w:rsidR="00CD7EEC" w:rsidRPr="00CD7EEC">
              <w:rPr>
                <w:rFonts w:ascii="Times New Roman" w:hAnsi="Times New Roman"/>
                <w:noProof/>
                <w:webHidden/>
                <w:sz w:val="24"/>
                <w:szCs w:val="24"/>
              </w:rPr>
            </w:r>
            <w:r w:rsidR="00CD7EEC" w:rsidRPr="00CD7EEC">
              <w:rPr>
                <w:rFonts w:ascii="Times New Roman" w:hAnsi="Times New Roman"/>
                <w:noProof/>
                <w:webHidden/>
                <w:sz w:val="24"/>
                <w:szCs w:val="24"/>
              </w:rPr>
              <w:fldChar w:fldCharType="separate"/>
            </w:r>
            <w:r w:rsidR="005708DA">
              <w:rPr>
                <w:rFonts w:ascii="Times New Roman" w:hAnsi="Times New Roman"/>
                <w:noProof/>
                <w:webHidden/>
                <w:sz w:val="24"/>
                <w:szCs w:val="24"/>
              </w:rPr>
              <w:t>17</w:t>
            </w:r>
            <w:r w:rsidR="00CD7EEC" w:rsidRPr="00CD7EEC">
              <w:rPr>
                <w:rFonts w:ascii="Times New Roman" w:hAnsi="Times New Roman"/>
                <w:noProof/>
                <w:webHidden/>
                <w:sz w:val="24"/>
                <w:szCs w:val="24"/>
              </w:rPr>
              <w:fldChar w:fldCharType="end"/>
            </w:r>
          </w:hyperlink>
        </w:p>
        <w:p w14:paraId="0A1F39AA" w14:textId="3117BE83" w:rsidR="00CD7EEC" w:rsidRPr="00CD7EEC" w:rsidRDefault="00000000" w:rsidP="00CD7EEC">
          <w:pPr>
            <w:pStyle w:val="1"/>
            <w:numPr>
              <w:ilvl w:val="0"/>
              <w:numId w:val="0"/>
            </w:numPr>
            <w:ind w:left="720"/>
            <w:rPr>
              <w:rFonts w:ascii="Times New Roman" w:hAnsi="Times New Roman" w:cs="Times New Roman"/>
              <w:kern w:val="2"/>
              <w:sz w:val="24"/>
              <w:szCs w:val="24"/>
              <w14:ligatures w14:val="standardContextual"/>
            </w:rPr>
          </w:pPr>
          <w:hyperlink w:anchor="_Toc162543342" w:history="1">
            <w:r w:rsidR="00CD7EEC" w:rsidRPr="00CD7EEC">
              <w:rPr>
                <w:rStyle w:val="af7"/>
                <w:rFonts w:ascii="Times New Roman" w:hAnsi="Times New Roman" w:cs="Times New Roman"/>
                <w:sz w:val="24"/>
                <w:szCs w:val="24"/>
              </w:rPr>
              <w:t>3. Применение СППР в предприятии</w:t>
            </w:r>
            <w:r w:rsidR="00CD7EEC" w:rsidRPr="00CD7EEC">
              <w:rPr>
                <w:rFonts w:ascii="Times New Roman" w:hAnsi="Times New Roman" w:cs="Times New Roman"/>
                <w:webHidden/>
                <w:sz w:val="24"/>
                <w:szCs w:val="24"/>
              </w:rPr>
              <w:tab/>
            </w:r>
            <w:r w:rsidR="00CD7EEC" w:rsidRPr="00CD7EEC">
              <w:rPr>
                <w:rFonts w:ascii="Times New Roman" w:hAnsi="Times New Roman" w:cs="Times New Roman"/>
                <w:webHidden/>
                <w:sz w:val="24"/>
                <w:szCs w:val="24"/>
              </w:rPr>
              <w:fldChar w:fldCharType="begin"/>
            </w:r>
            <w:r w:rsidR="00CD7EEC" w:rsidRPr="00CD7EEC">
              <w:rPr>
                <w:rFonts w:ascii="Times New Roman" w:hAnsi="Times New Roman" w:cs="Times New Roman"/>
                <w:webHidden/>
                <w:sz w:val="24"/>
                <w:szCs w:val="24"/>
              </w:rPr>
              <w:instrText xml:space="preserve"> PAGEREF _Toc162543342 \h </w:instrText>
            </w:r>
            <w:r w:rsidR="00CD7EEC" w:rsidRPr="00CD7EEC">
              <w:rPr>
                <w:rFonts w:ascii="Times New Roman" w:hAnsi="Times New Roman" w:cs="Times New Roman"/>
                <w:webHidden/>
                <w:sz w:val="24"/>
                <w:szCs w:val="24"/>
              </w:rPr>
            </w:r>
            <w:r w:rsidR="00CD7EEC" w:rsidRPr="00CD7EEC">
              <w:rPr>
                <w:rFonts w:ascii="Times New Roman" w:hAnsi="Times New Roman" w:cs="Times New Roman"/>
                <w:webHidden/>
                <w:sz w:val="24"/>
                <w:szCs w:val="24"/>
              </w:rPr>
              <w:fldChar w:fldCharType="separate"/>
            </w:r>
            <w:r w:rsidR="005708DA">
              <w:rPr>
                <w:rFonts w:ascii="Times New Roman" w:hAnsi="Times New Roman" w:cs="Times New Roman"/>
                <w:webHidden/>
                <w:sz w:val="24"/>
                <w:szCs w:val="24"/>
              </w:rPr>
              <w:t>23</w:t>
            </w:r>
            <w:r w:rsidR="00CD7EEC" w:rsidRPr="00CD7EEC">
              <w:rPr>
                <w:rFonts w:ascii="Times New Roman" w:hAnsi="Times New Roman" w:cs="Times New Roman"/>
                <w:webHidden/>
                <w:sz w:val="24"/>
                <w:szCs w:val="24"/>
              </w:rPr>
              <w:fldChar w:fldCharType="end"/>
            </w:r>
          </w:hyperlink>
        </w:p>
        <w:p w14:paraId="6AF3EAD9" w14:textId="1D0AAB27" w:rsidR="00CD7EEC" w:rsidRPr="00CD7EEC" w:rsidRDefault="00000000">
          <w:pPr>
            <w:pStyle w:val="21"/>
            <w:rPr>
              <w:rFonts w:ascii="Times New Roman" w:hAnsi="Times New Roman"/>
              <w:noProof/>
              <w:kern w:val="2"/>
              <w:sz w:val="24"/>
              <w:szCs w:val="24"/>
              <w14:ligatures w14:val="standardContextual"/>
            </w:rPr>
          </w:pPr>
          <w:hyperlink w:anchor="_Toc162543343" w:history="1">
            <w:r w:rsidR="00CD7EEC" w:rsidRPr="00CD7EEC">
              <w:rPr>
                <w:rStyle w:val="af7"/>
                <w:rFonts w:ascii="Times New Roman" w:hAnsi="Times New Roman"/>
                <w:noProof/>
                <w:sz w:val="24"/>
                <w:szCs w:val="24"/>
              </w:rPr>
              <w:t>3.1 СППР на предприятии "РЖД-ТЕХСЕРВИС"</w:t>
            </w:r>
            <w:r w:rsidR="00CD7EEC" w:rsidRPr="00CD7EEC">
              <w:rPr>
                <w:rFonts w:ascii="Times New Roman" w:hAnsi="Times New Roman"/>
                <w:noProof/>
                <w:webHidden/>
                <w:sz w:val="24"/>
                <w:szCs w:val="24"/>
              </w:rPr>
              <w:tab/>
            </w:r>
            <w:r w:rsidR="00CD7EEC" w:rsidRPr="00CD7EEC">
              <w:rPr>
                <w:rFonts w:ascii="Times New Roman" w:hAnsi="Times New Roman"/>
                <w:noProof/>
                <w:webHidden/>
                <w:sz w:val="24"/>
                <w:szCs w:val="24"/>
              </w:rPr>
              <w:fldChar w:fldCharType="begin"/>
            </w:r>
            <w:r w:rsidR="00CD7EEC" w:rsidRPr="00CD7EEC">
              <w:rPr>
                <w:rFonts w:ascii="Times New Roman" w:hAnsi="Times New Roman"/>
                <w:noProof/>
                <w:webHidden/>
                <w:sz w:val="24"/>
                <w:szCs w:val="24"/>
              </w:rPr>
              <w:instrText xml:space="preserve"> PAGEREF _Toc162543343 \h </w:instrText>
            </w:r>
            <w:r w:rsidR="00CD7EEC" w:rsidRPr="00CD7EEC">
              <w:rPr>
                <w:rFonts w:ascii="Times New Roman" w:hAnsi="Times New Roman"/>
                <w:noProof/>
                <w:webHidden/>
                <w:sz w:val="24"/>
                <w:szCs w:val="24"/>
              </w:rPr>
            </w:r>
            <w:r w:rsidR="00CD7EEC" w:rsidRPr="00CD7EEC">
              <w:rPr>
                <w:rFonts w:ascii="Times New Roman" w:hAnsi="Times New Roman"/>
                <w:noProof/>
                <w:webHidden/>
                <w:sz w:val="24"/>
                <w:szCs w:val="24"/>
              </w:rPr>
              <w:fldChar w:fldCharType="separate"/>
            </w:r>
            <w:r w:rsidR="005708DA">
              <w:rPr>
                <w:rFonts w:ascii="Times New Roman" w:hAnsi="Times New Roman"/>
                <w:noProof/>
                <w:webHidden/>
                <w:sz w:val="24"/>
                <w:szCs w:val="24"/>
              </w:rPr>
              <w:t>23</w:t>
            </w:r>
            <w:r w:rsidR="00CD7EEC" w:rsidRPr="00CD7EEC">
              <w:rPr>
                <w:rFonts w:ascii="Times New Roman" w:hAnsi="Times New Roman"/>
                <w:noProof/>
                <w:webHidden/>
                <w:sz w:val="24"/>
                <w:szCs w:val="24"/>
              </w:rPr>
              <w:fldChar w:fldCharType="end"/>
            </w:r>
          </w:hyperlink>
        </w:p>
        <w:p w14:paraId="2A857A99" w14:textId="769031AD" w:rsidR="00CD7EEC" w:rsidRPr="00CD7EEC" w:rsidRDefault="00000000" w:rsidP="00CD7EEC">
          <w:pPr>
            <w:pStyle w:val="1"/>
            <w:numPr>
              <w:ilvl w:val="0"/>
              <w:numId w:val="0"/>
            </w:numPr>
            <w:ind w:left="720"/>
            <w:rPr>
              <w:rFonts w:ascii="Times New Roman" w:hAnsi="Times New Roman" w:cs="Times New Roman"/>
              <w:kern w:val="2"/>
              <w:sz w:val="24"/>
              <w:szCs w:val="24"/>
              <w14:ligatures w14:val="standardContextual"/>
            </w:rPr>
          </w:pPr>
          <w:hyperlink w:anchor="_Toc162543344" w:history="1">
            <w:r w:rsidR="00CD7EEC" w:rsidRPr="00CD7EEC">
              <w:rPr>
                <w:rStyle w:val="af7"/>
                <w:rFonts w:ascii="Times New Roman" w:hAnsi="Times New Roman" w:cs="Times New Roman"/>
                <w:sz w:val="24"/>
                <w:szCs w:val="24"/>
              </w:rPr>
              <w:t>Заключение</w:t>
            </w:r>
            <w:r w:rsidR="00CD7EEC" w:rsidRPr="00CD7EEC">
              <w:rPr>
                <w:rFonts w:ascii="Times New Roman" w:hAnsi="Times New Roman" w:cs="Times New Roman"/>
                <w:webHidden/>
                <w:sz w:val="24"/>
                <w:szCs w:val="24"/>
              </w:rPr>
              <w:tab/>
            </w:r>
            <w:r w:rsidR="00CD7EEC" w:rsidRPr="00CD7EEC">
              <w:rPr>
                <w:rFonts w:ascii="Times New Roman" w:hAnsi="Times New Roman" w:cs="Times New Roman"/>
                <w:webHidden/>
                <w:sz w:val="24"/>
                <w:szCs w:val="24"/>
              </w:rPr>
              <w:fldChar w:fldCharType="begin"/>
            </w:r>
            <w:r w:rsidR="00CD7EEC" w:rsidRPr="00CD7EEC">
              <w:rPr>
                <w:rFonts w:ascii="Times New Roman" w:hAnsi="Times New Roman" w:cs="Times New Roman"/>
                <w:webHidden/>
                <w:sz w:val="24"/>
                <w:szCs w:val="24"/>
              </w:rPr>
              <w:instrText xml:space="preserve"> PAGEREF _Toc162543344 \h </w:instrText>
            </w:r>
            <w:r w:rsidR="00CD7EEC" w:rsidRPr="00CD7EEC">
              <w:rPr>
                <w:rFonts w:ascii="Times New Roman" w:hAnsi="Times New Roman" w:cs="Times New Roman"/>
                <w:webHidden/>
                <w:sz w:val="24"/>
                <w:szCs w:val="24"/>
              </w:rPr>
            </w:r>
            <w:r w:rsidR="00CD7EEC" w:rsidRPr="00CD7EEC">
              <w:rPr>
                <w:rFonts w:ascii="Times New Roman" w:hAnsi="Times New Roman" w:cs="Times New Roman"/>
                <w:webHidden/>
                <w:sz w:val="24"/>
                <w:szCs w:val="24"/>
              </w:rPr>
              <w:fldChar w:fldCharType="separate"/>
            </w:r>
            <w:r w:rsidR="005708DA">
              <w:rPr>
                <w:rFonts w:ascii="Times New Roman" w:hAnsi="Times New Roman" w:cs="Times New Roman"/>
                <w:webHidden/>
                <w:sz w:val="24"/>
                <w:szCs w:val="24"/>
              </w:rPr>
              <w:t>28</w:t>
            </w:r>
            <w:r w:rsidR="00CD7EEC" w:rsidRPr="00CD7EEC">
              <w:rPr>
                <w:rFonts w:ascii="Times New Roman" w:hAnsi="Times New Roman" w:cs="Times New Roman"/>
                <w:webHidden/>
                <w:sz w:val="24"/>
                <w:szCs w:val="24"/>
              </w:rPr>
              <w:fldChar w:fldCharType="end"/>
            </w:r>
          </w:hyperlink>
        </w:p>
        <w:p w14:paraId="5DBD0B7C" w14:textId="588824B2" w:rsidR="00CD7EEC" w:rsidRPr="00CD7EEC" w:rsidRDefault="00000000" w:rsidP="00CD7EEC">
          <w:pPr>
            <w:pStyle w:val="1"/>
            <w:numPr>
              <w:ilvl w:val="0"/>
              <w:numId w:val="0"/>
            </w:numPr>
            <w:ind w:left="720"/>
            <w:rPr>
              <w:rFonts w:ascii="Times New Roman" w:hAnsi="Times New Roman" w:cs="Times New Roman"/>
              <w:kern w:val="2"/>
              <w:sz w:val="24"/>
              <w:szCs w:val="24"/>
              <w14:ligatures w14:val="standardContextual"/>
            </w:rPr>
          </w:pPr>
          <w:hyperlink w:anchor="_Toc162543345" w:history="1">
            <w:r w:rsidR="00CD7EEC" w:rsidRPr="00CD7EEC">
              <w:rPr>
                <w:rStyle w:val="af7"/>
                <w:rFonts w:ascii="Times New Roman" w:hAnsi="Times New Roman" w:cs="Times New Roman"/>
                <w:sz w:val="24"/>
                <w:szCs w:val="24"/>
              </w:rPr>
              <w:t>Список литературы</w:t>
            </w:r>
            <w:r w:rsidR="00CD7EEC" w:rsidRPr="00CD7EEC">
              <w:rPr>
                <w:rFonts w:ascii="Times New Roman" w:hAnsi="Times New Roman" w:cs="Times New Roman"/>
                <w:webHidden/>
                <w:sz w:val="24"/>
                <w:szCs w:val="24"/>
              </w:rPr>
              <w:tab/>
            </w:r>
            <w:r w:rsidR="00CD7EEC" w:rsidRPr="00CD7EEC">
              <w:rPr>
                <w:rFonts w:ascii="Times New Roman" w:hAnsi="Times New Roman" w:cs="Times New Roman"/>
                <w:webHidden/>
                <w:sz w:val="24"/>
                <w:szCs w:val="24"/>
              </w:rPr>
              <w:fldChar w:fldCharType="begin"/>
            </w:r>
            <w:r w:rsidR="00CD7EEC" w:rsidRPr="00CD7EEC">
              <w:rPr>
                <w:rFonts w:ascii="Times New Roman" w:hAnsi="Times New Roman" w:cs="Times New Roman"/>
                <w:webHidden/>
                <w:sz w:val="24"/>
                <w:szCs w:val="24"/>
              </w:rPr>
              <w:instrText xml:space="preserve"> PAGEREF _Toc162543345 \h </w:instrText>
            </w:r>
            <w:r w:rsidR="00CD7EEC" w:rsidRPr="00CD7EEC">
              <w:rPr>
                <w:rFonts w:ascii="Times New Roman" w:hAnsi="Times New Roman" w:cs="Times New Roman"/>
                <w:webHidden/>
                <w:sz w:val="24"/>
                <w:szCs w:val="24"/>
              </w:rPr>
            </w:r>
            <w:r w:rsidR="00CD7EEC" w:rsidRPr="00CD7EEC">
              <w:rPr>
                <w:rFonts w:ascii="Times New Roman" w:hAnsi="Times New Roman" w:cs="Times New Roman"/>
                <w:webHidden/>
                <w:sz w:val="24"/>
                <w:szCs w:val="24"/>
              </w:rPr>
              <w:fldChar w:fldCharType="separate"/>
            </w:r>
            <w:r w:rsidR="005708DA">
              <w:rPr>
                <w:rFonts w:ascii="Times New Roman" w:hAnsi="Times New Roman" w:cs="Times New Roman"/>
                <w:webHidden/>
                <w:sz w:val="24"/>
                <w:szCs w:val="24"/>
              </w:rPr>
              <w:t>30</w:t>
            </w:r>
            <w:r w:rsidR="00CD7EEC" w:rsidRPr="00CD7EEC">
              <w:rPr>
                <w:rFonts w:ascii="Times New Roman" w:hAnsi="Times New Roman" w:cs="Times New Roman"/>
                <w:webHidden/>
                <w:sz w:val="24"/>
                <w:szCs w:val="24"/>
              </w:rPr>
              <w:fldChar w:fldCharType="end"/>
            </w:r>
          </w:hyperlink>
        </w:p>
        <w:p w14:paraId="4D1303BE" w14:textId="386E6DF6" w:rsidR="001079A4" w:rsidRDefault="008B13BC" w:rsidP="001079A4">
          <w:pPr>
            <w:ind w:firstLine="0"/>
            <w:rPr>
              <w:rFonts w:cs="Times New Roman"/>
              <w:b/>
              <w:bCs/>
              <w:sz w:val="20"/>
              <w:szCs w:val="20"/>
            </w:rPr>
          </w:pPr>
          <w:r w:rsidRPr="00B7643C">
            <w:rPr>
              <w:rFonts w:cs="Times New Roman"/>
              <w:b/>
              <w:bCs/>
              <w:sz w:val="24"/>
              <w:szCs w:val="24"/>
            </w:rPr>
            <w:fldChar w:fldCharType="end"/>
          </w:r>
        </w:p>
      </w:sdtContent>
    </w:sdt>
    <w:p w14:paraId="5ECB9919" w14:textId="77777777" w:rsidR="005715D6" w:rsidRDefault="008B13BC" w:rsidP="00491B0C">
      <w:pPr>
        <w:pStyle w:val="aa"/>
      </w:pPr>
      <w:r>
        <w:br w:type="page"/>
      </w:r>
    </w:p>
    <w:p w14:paraId="525A5B40" w14:textId="43BD30B2" w:rsidR="008B13BC" w:rsidRDefault="002E2851" w:rsidP="00491B0C">
      <w:pPr>
        <w:pStyle w:val="aa"/>
      </w:pPr>
      <w:bookmarkStart w:id="11" w:name="_Toc162543331"/>
      <w:r>
        <w:lastRenderedPageBreak/>
        <w:t>Введение</w:t>
      </w:r>
      <w:bookmarkEnd w:id="11"/>
    </w:p>
    <w:p w14:paraId="1E3A4B2B" w14:textId="77777777" w:rsidR="00877092" w:rsidRDefault="00877092" w:rsidP="00877092">
      <w:pPr>
        <w:pStyle w:val="ab"/>
        <w:rPr>
          <w:lang w:eastAsia="ru-RU"/>
        </w:rPr>
      </w:pPr>
    </w:p>
    <w:p w14:paraId="5A1FF0C7" w14:textId="77777777" w:rsidR="006E2DFE" w:rsidRDefault="006E2DFE" w:rsidP="006E2DFE">
      <w:pPr>
        <w:pStyle w:val="ab"/>
        <w:rPr>
          <w:lang w:eastAsia="ru-RU"/>
        </w:rPr>
      </w:pPr>
      <w:r>
        <w:rPr>
          <w:lang w:eastAsia="ru-RU"/>
        </w:rPr>
        <w:t>В современном мире информационные технологии играют ключевую роль в повышении эффективности бизнес-процессов и обеспечении конкурентоспособности организаций. Одной из важнейших областей применения информационных технологий является сфера оказания IT-услуг, где компании предоставляют широкий спектр сервисов по обслуживанию и поддержке информационной инфраструктуры для других организаций.</w:t>
      </w:r>
    </w:p>
    <w:p w14:paraId="360A79C6" w14:textId="77777777" w:rsidR="006E2DFE" w:rsidRDefault="006E2DFE" w:rsidP="006E2DFE">
      <w:pPr>
        <w:pStyle w:val="ab"/>
        <w:rPr>
          <w:lang w:eastAsia="ru-RU"/>
        </w:rPr>
      </w:pPr>
      <w:r>
        <w:rPr>
          <w:lang w:eastAsia="ru-RU"/>
        </w:rPr>
        <w:t>В данной курсовой работе рассматривается применение информационных технологий и систем поддержки принятия решений (СППР) на примере предприятия "РЖД-ТЕХСЕРВИС". Данное предприятие является провайдером IT-услуг, специализирующимся на технической поддержке и техническом обслуживании оборудования и программного обеспечения для транспортных компаний, включая одного из крупнейших клиентов - ОАО "Российские железные дороги" (РЖД).</w:t>
      </w:r>
    </w:p>
    <w:p w14:paraId="3A810262" w14:textId="77777777" w:rsidR="006E2DFE" w:rsidRDefault="006E2DFE" w:rsidP="006E2DFE">
      <w:pPr>
        <w:pStyle w:val="ab"/>
        <w:rPr>
          <w:lang w:eastAsia="ru-RU"/>
        </w:rPr>
      </w:pPr>
      <w:r>
        <w:rPr>
          <w:lang w:eastAsia="ru-RU"/>
        </w:rPr>
        <w:t>Целью данной курсовой работы является анализ применения информационных технологий и систем поддержки принятия решений на предприятии "РЖД-ТЕХСЕРВИС". Для достижения этой цели будут рассмотрены основные характеристики предприятия, его организационная структура, модель бизнес-процессов и применение систем поддержки принятия решений в его деятельности.</w:t>
      </w:r>
    </w:p>
    <w:p w14:paraId="03053026" w14:textId="1FA85FD0" w:rsidR="006E2DFE" w:rsidRPr="00877092" w:rsidRDefault="006E2DFE" w:rsidP="006E2DFE">
      <w:pPr>
        <w:pStyle w:val="ab"/>
        <w:rPr>
          <w:lang w:eastAsia="ru-RU"/>
        </w:rPr>
      </w:pPr>
      <w:r>
        <w:rPr>
          <w:lang w:eastAsia="ru-RU"/>
        </w:rPr>
        <w:t xml:space="preserve">Акцент будет сделан на роли информационных технологий в повышении эффективности работы предприятия, оптимизации бизнес-процессов и улучшении качества предоставляемых IT-услуг. </w:t>
      </w:r>
    </w:p>
    <w:p w14:paraId="1CE03995" w14:textId="610DC8D1" w:rsidR="002E2851" w:rsidRDefault="002E2851">
      <w:pPr>
        <w:spacing w:after="160" w:line="259" w:lineRule="auto"/>
        <w:ind w:firstLine="0"/>
        <w:jc w:val="left"/>
        <w:rPr>
          <w:color w:val="000000" w:themeColor="text1"/>
          <w:lang w:eastAsia="ru-RU"/>
        </w:rPr>
      </w:pPr>
      <w:r>
        <w:rPr>
          <w:lang w:eastAsia="ru-RU"/>
        </w:rPr>
        <w:br w:type="page"/>
      </w:r>
    </w:p>
    <w:p w14:paraId="68DDEE66" w14:textId="24F3C2D6" w:rsidR="002E2851" w:rsidRDefault="00705B36" w:rsidP="00705B36">
      <w:pPr>
        <w:pStyle w:val="ad"/>
      </w:pPr>
      <w:bookmarkStart w:id="12" w:name="_Toc162543332"/>
      <w:r>
        <w:lastRenderedPageBreak/>
        <w:t xml:space="preserve">1 </w:t>
      </w:r>
      <w:r w:rsidR="00C25481" w:rsidRPr="00C25481">
        <w:t>Введение в системы поддержки принятия решений (СППР)</w:t>
      </w:r>
      <w:bookmarkEnd w:id="12"/>
    </w:p>
    <w:p w14:paraId="1DC9B461" w14:textId="77777777" w:rsidR="00705B36" w:rsidRDefault="00705B36" w:rsidP="00705B36">
      <w:pPr>
        <w:pStyle w:val="ab"/>
        <w:rPr>
          <w:lang w:eastAsia="ru-RU"/>
        </w:rPr>
      </w:pPr>
      <w:bookmarkStart w:id="13" w:name="_Hlk154850971"/>
    </w:p>
    <w:p w14:paraId="0C8338AB" w14:textId="425C2B36" w:rsidR="00705B36" w:rsidRDefault="00C25481" w:rsidP="00705B36">
      <w:pPr>
        <w:pStyle w:val="af"/>
        <w:numPr>
          <w:ilvl w:val="1"/>
          <w:numId w:val="2"/>
        </w:numPr>
        <w:rPr>
          <w:lang w:eastAsia="ru-RU"/>
        </w:rPr>
      </w:pPr>
      <w:bookmarkStart w:id="14" w:name="_Toc162543333"/>
      <w:r w:rsidRPr="00C25481">
        <w:rPr>
          <w:lang w:eastAsia="ru-RU"/>
        </w:rPr>
        <w:t>Основные концепции и определения</w:t>
      </w:r>
      <w:bookmarkEnd w:id="14"/>
    </w:p>
    <w:p w14:paraId="54E6A95B" w14:textId="4ACBDA81" w:rsidR="00E75347" w:rsidRPr="00E75347" w:rsidRDefault="00E75347" w:rsidP="00E75347">
      <w:pPr>
        <w:pStyle w:val="ab"/>
        <w:rPr>
          <w:lang w:eastAsia="ru-RU"/>
        </w:rPr>
      </w:pPr>
      <w:r w:rsidRPr="00E75347">
        <w:rPr>
          <w:lang w:eastAsia="ru-RU"/>
        </w:rPr>
        <w:t>Система поддержки принятия решений (СППР) (англ. Decision Support System, DSS) — компьютерная автоматизированная система, целью которой является помощь людям, принимающим решение в сложных условиях для полного и объективного анализа предметной деятельности</w:t>
      </w:r>
      <w:r w:rsidR="005C1A9A">
        <w:rPr>
          <w:lang w:eastAsia="ru-RU"/>
        </w:rPr>
        <w:t xml:space="preserve"> </w:t>
      </w:r>
      <w:r w:rsidR="005C1A9A" w:rsidRPr="005C1A9A">
        <w:rPr>
          <w:lang w:eastAsia="ru-RU"/>
        </w:rPr>
        <w:t>[</w:t>
      </w:r>
      <w:r w:rsidR="003009F3">
        <w:rPr>
          <w:lang w:eastAsia="ru-RU"/>
        </w:rPr>
        <w:fldChar w:fldCharType="begin"/>
      </w:r>
      <w:r w:rsidR="003009F3">
        <w:rPr>
          <w:lang w:eastAsia="ru-RU"/>
        </w:rPr>
        <w:instrText xml:space="preserve"> REF _Ref162547948 \r \h </w:instrText>
      </w:r>
      <w:r w:rsidR="003009F3">
        <w:rPr>
          <w:lang w:eastAsia="ru-RU"/>
        </w:rPr>
      </w:r>
      <w:r w:rsidR="003009F3">
        <w:rPr>
          <w:lang w:eastAsia="ru-RU"/>
        </w:rPr>
        <w:fldChar w:fldCharType="separate"/>
      </w:r>
      <w:r w:rsidR="003009F3">
        <w:rPr>
          <w:lang w:eastAsia="ru-RU"/>
        </w:rPr>
        <w:t>1</w:t>
      </w:r>
      <w:r w:rsidR="003009F3">
        <w:rPr>
          <w:lang w:eastAsia="ru-RU"/>
        </w:rPr>
        <w:fldChar w:fldCharType="end"/>
      </w:r>
      <w:r w:rsidR="005C1A9A" w:rsidRPr="005C1A9A">
        <w:rPr>
          <w:lang w:eastAsia="ru-RU"/>
        </w:rPr>
        <w:t>]</w:t>
      </w:r>
      <w:r w:rsidRPr="00E75347">
        <w:rPr>
          <w:lang w:eastAsia="ru-RU"/>
        </w:rPr>
        <w:t>.</w:t>
      </w:r>
    </w:p>
    <w:p w14:paraId="068F7401" w14:textId="5FCBF961" w:rsidR="00F7234C" w:rsidRDefault="00F7234C" w:rsidP="00F7234C">
      <w:pPr>
        <w:pStyle w:val="ab"/>
        <w:rPr>
          <w:lang w:eastAsia="ru-RU"/>
        </w:rPr>
      </w:pPr>
      <w:r>
        <w:rPr>
          <w:lang w:eastAsia="ru-RU"/>
        </w:rPr>
        <w:t>Системы поддержки принятия решений (СППР) играют ключевую роль в современном управлении, обеспечивая организаци</w:t>
      </w:r>
      <w:r w:rsidR="008B2DF2">
        <w:rPr>
          <w:lang w:eastAsia="ru-RU"/>
        </w:rPr>
        <w:t>и</w:t>
      </w:r>
      <w:r>
        <w:rPr>
          <w:lang w:eastAsia="ru-RU"/>
        </w:rPr>
        <w:t xml:space="preserve"> и руководител</w:t>
      </w:r>
      <w:r w:rsidR="008B2DF2">
        <w:rPr>
          <w:lang w:eastAsia="ru-RU"/>
        </w:rPr>
        <w:t>ей</w:t>
      </w:r>
      <w:r>
        <w:rPr>
          <w:lang w:eastAsia="ru-RU"/>
        </w:rPr>
        <w:t xml:space="preserve"> необходимы</w:t>
      </w:r>
      <w:r w:rsidR="008B2DF2">
        <w:rPr>
          <w:lang w:eastAsia="ru-RU"/>
        </w:rPr>
        <w:t>ми</w:t>
      </w:r>
      <w:r>
        <w:rPr>
          <w:lang w:eastAsia="ru-RU"/>
        </w:rPr>
        <w:t xml:space="preserve"> инструмент</w:t>
      </w:r>
      <w:r w:rsidR="008B2DF2">
        <w:rPr>
          <w:lang w:eastAsia="ru-RU"/>
        </w:rPr>
        <w:t>ами</w:t>
      </w:r>
      <w:r>
        <w:rPr>
          <w:lang w:eastAsia="ru-RU"/>
        </w:rPr>
        <w:t xml:space="preserve"> для эффективного анализа информации и принятия обоснованных решений. Концепция СППР заключается в использовании компьютерных технологий для поддержки процесса принятия решений на различных уровнях управления. Они представляют собой специализированные информационно-аналитические системы, которые объединяют в себе методы анализа данных, математические модели, алгоритмы и интерфейсы для взаимодействия с пользователями.</w:t>
      </w:r>
    </w:p>
    <w:p w14:paraId="5862E88F" w14:textId="4E9BC257" w:rsidR="00733C20" w:rsidRDefault="00733C20" w:rsidP="00733C20">
      <w:pPr>
        <w:pStyle w:val="ab"/>
        <w:rPr>
          <w:lang w:eastAsia="ru-RU"/>
        </w:rPr>
      </w:pPr>
      <w:r>
        <w:rPr>
          <w:lang w:eastAsia="ru-RU"/>
        </w:rPr>
        <w:t xml:space="preserve">Поддержка принятия решений и заключается в помощи лицу, принимающему решение (ЛПР), в процессе принятия решений. Она включает: </w:t>
      </w:r>
    </w:p>
    <w:p w14:paraId="65808DFD" w14:textId="3A819035" w:rsidR="00733C20" w:rsidRDefault="00733C20">
      <w:pPr>
        <w:pStyle w:val="ab"/>
        <w:numPr>
          <w:ilvl w:val="0"/>
          <w:numId w:val="9"/>
        </w:numPr>
        <w:rPr>
          <w:lang w:eastAsia="ru-RU"/>
        </w:rPr>
      </w:pPr>
      <w:r>
        <w:rPr>
          <w:lang w:eastAsia="ru-RU"/>
        </w:rPr>
        <w:t>Помощь ЛПР при анализе объективной составляющей, то есть в понимании и оценке сложившейся ситуации, и ограничений, накладываемых внешней средой</w:t>
      </w:r>
    </w:p>
    <w:p w14:paraId="5509A719" w14:textId="100F0AC8" w:rsidR="00733C20" w:rsidRDefault="00733C20">
      <w:pPr>
        <w:pStyle w:val="ab"/>
        <w:numPr>
          <w:ilvl w:val="0"/>
          <w:numId w:val="9"/>
        </w:numPr>
        <w:rPr>
          <w:lang w:eastAsia="ru-RU"/>
        </w:rPr>
      </w:pPr>
      <w:r>
        <w:rPr>
          <w:lang w:eastAsia="ru-RU"/>
        </w:rPr>
        <w:t>Выявление предпочтений ЛПР, то есть выявление и ранжирование приоритетов, учет неопределенности в оценках ЛПР и формирование его предпочтений</w:t>
      </w:r>
    </w:p>
    <w:p w14:paraId="6E5C55AD" w14:textId="7A6DE9FA" w:rsidR="00733C20" w:rsidRDefault="00733C20">
      <w:pPr>
        <w:pStyle w:val="ab"/>
        <w:numPr>
          <w:ilvl w:val="0"/>
          <w:numId w:val="9"/>
        </w:numPr>
        <w:rPr>
          <w:lang w:eastAsia="ru-RU"/>
        </w:rPr>
      </w:pPr>
      <w:r>
        <w:rPr>
          <w:lang w:eastAsia="ru-RU"/>
        </w:rPr>
        <w:t>Генерацию возможных решений, то есть формирование списка альтернатив</w:t>
      </w:r>
    </w:p>
    <w:p w14:paraId="7AAF2554" w14:textId="17DC32A7" w:rsidR="00733C20" w:rsidRDefault="00733C20">
      <w:pPr>
        <w:pStyle w:val="ab"/>
        <w:numPr>
          <w:ilvl w:val="0"/>
          <w:numId w:val="9"/>
        </w:numPr>
        <w:rPr>
          <w:lang w:eastAsia="ru-RU"/>
        </w:rPr>
      </w:pPr>
      <w:r>
        <w:rPr>
          <w:lang w:eastAsia="ru-RU"/>
        </w:rPr>
        <w:t>Оценку возможных альтернатив, исходя из предпочтений ЛПР, и ограничений, накладываемых внешней средой</w:t>
      </w:r>
    </w:p>
    <w:p w14:paraId="2C380F23" w14:textId="72BFF0FC" w:rsidR="00733C20" w:rsidRDefault="00733C20">
      <w:pPr>
        <w:pStyle w:val="ab"/>
        <w:numPr>
          <w:ilvl w:val="0"/>
          <w:numId w:val="9"/>
        </w:numPr>
        <w:rPr>
          <w:lang w:eastAsia="ru-RU"/>
        </w:rPr>
      </w:pPr>
      <w:r>
        <w:rPr>
          <w:lang w:eastAsia="ru-RU"/>
        </w:rPr>
        <w:t>Анализ последствий принимаемых решений</w:t>
      </w:r>
    </w:p>
    <w:p w14:paraId="7DA982DC" w14:textId="74977DBF" w:rsidR="00733C20" w:rsidRDefault="00733C20">
      <w:pPr>
        <w:pStyle w:val="ab"/>
        <w:numPr>
          <w:ilvl w:val="0"/>
          <w:numId w:val="9"/>
        </w:numPr>
        <w:rPr>
          <w:lang w:eastAsia="ru-RU"/>
        </w:rPr>
      </w:pPr>
      <w:r>
        <w:rPr>
          <w:lang w:eastAsia="ru-RU"/>
        </w:rPr>
        <w:t>Выбор лучшего с точки зрения ЛПР варианта</w:t>
      </w:r>
    </w:p>
    <w:p w14:paraId="6EFF4DAB" w14:textId="3AD9FC93" w:rsidR="00733C20" w:rsidRDefault="00733C20" w:rsidP="00C87F23">
      <w:pPr>
        <w:pStyle w:val="ab"/>
        <w:rPr>
          <w:lang w:eastAsia="ru-RU"/>
        </w:rPr>
      </w:pPr>
      <w:r>
        <w:rPr>
          <w:lang w:eastAsia="ru-RU"/>
        </w:rPr>
        <w:lastRenderedPageBreak/>
        <w:t>СППР в большинстве случаев — это интерактивная автоматизированная система, которая помогает ЛПР использовать данные и модели для идентификации и решения задач и принятия решений. Система должна обладать возможностью работать с интерактивными запросами с достаточно простым для изучения языком.</w:t>
      </w:r>
      <w:r w:rsidR="00C87F23">
        <w:rPr>
          <w:lang w:eastAsia="ru-RU"/>
        </w:rPr>
        <w:t xml:space="preserve"> </w:t>
      </w:r>
      <w:r>
        <w:rPr>
          <w:lang w:eastAsia="ru-RU"/>
        </w:rPr>
        <w:t>СППР обладает следующими четырьмя основными характеристиками</w:t>
      </w:r>
      <w:r w:rsidR="005C1A9A">
        <w:rPr>
          <w:lang w:val="en-US" w:eastAsia="ru-RU"/>
        </w:rPr>
        <w:t xml:space="preserve"> [</w:t>
      </w:r>
      <w:r w:rsidR="005708DA">
        <w:rPr>
          <w:lang w:val="en-US" w:eastAsia="ru-RU"/>
        </w:rPr>
        <w:fldChar w:fldCharType="begin"/>
      </w:r>
      <w:r w:rsidR="005708DA">
        <w:rPr>
          <w:lang w:val="en-US" w:eastAsia="ru-RU"/>
        </w:rPr>
        <w:instrText xml:space="preserve"> REF _Ref162548197 \r \h </w:instrText>
      </w:r>
      <w:r w:rsidR="005708DA">
        <w:rPr>
          <w:lang w:val="en-US" w:eastAsia="ru-RU"/>
        </w:rPr>
      </w:r>
      <w:r w:rsidR="005708DA">
        <w:rPr>
          <w:lang w:val="en-US" w:eastAsia="ru-RU"/>
        </w:rPr>
        <w:fldChar w:fldCharType="separate"/>
      </w:r>
      <w:r w:rsidR="005708DA">
        <w:rPr>
          <w:lang w:val="en-US" w:eastAsia="ru-RU"/>
        </w:rPr>
        <w:t>2</w:t>
      </w:r>
      <w:r w:rsidR="005708DA">
        <w:rPr>
          <w:lang w:val="en-US" w:eastAsia="ru-RU"/>
        </w:rPr>
        <w:fldChar w:fldCharType="end"/>
      </w:r>
      <w:r w:rsidR="005C1A9A">
        <w:rPr>
          <w:lang w:val="en-US" w:eastAsia="ru-RU"/>
        </w:rPr>
        <w:t>]</w:t>
      </w:r>
      <w:r>
        <w:rPr>
          <w:lang w:eastAsia="ru-RU"/>
        </w:rPr>
        <w:t xml:space="preserve">: </w:t>
      </w:r>
    </w:p>
    <w:p w14:paraId="53537C7A" w14:textId="0188D05D" w:rsidR="00733C20" w:rsidRPr="0077023A" w:rsidRDefault="00733C20">
      <w:pPr>
        <w:pStyle w:val="ab"/>
        <w:numPr>
          <w:ilvl w:val="0"/>
          <w:numId w:val="12"/>
        </w:numPr>
      </w:pPr>
      <w:r w:rsidRPr="0077023A">
        <w:t>Использует и данные, и модели</w:t>
      </w:r>
    </w:p>
    <w:p w14:paraId="44DB28C4" w14:textId="5464DA66" w:rsidR="00733C20" w:rsidRPr="0077023A" w:rsidRDefault="00733C20">
      <w:pPr>
        <w:pStyle w:val="ab"/>
        <w:numPr>
          <w:ilvl w:val="0"/>
          <w:numId w:val="12"/>
        </w:numPr>
      </w:pPr>
      <w:r w:rsidRPr="0077023A">
        <w:t>Помогает менеджерам в принятии решений для слабоструктурированных и неструктурированных задач</w:t>
      </w:r>
    </w:p>
    <w:p w14:paraId="26B7B5E1" w14:textId="22D56BD4" w:rsidR="00733C20" w:rsidRPr="0077023A" w:rsidRDefault="00733C20">
      <w:pPr>
        <w:pStyle w:val="ab"/>
        <w:numPr>
          <w:ilvl w:val="0"/>
          <w:numId w:val="12"/>
        </w:numPr>
      </w:pPr>
      <w:r w:rsidRPr="0077023A">
        <w:t>Поддерживает, а не заменяет выработку решений менеджерами</w:t>
      </w:r>
    </w:p>
    <w:p w14:paraId="70C947EF" w14:textId="452CB208" w:rsidR="00733C20" w:rsidRPr="0077023A" w:rsidRDefault="00733C20">
      <w:pPr>
        <w:pStyle w:val="ab"/>
        <w:numPr>
          <w:ilvl w:val="0"/>
          <w:numId w:val="12"/>
        </w:numPr>
      </w:pPr>
      <w:r w:rsidRPr="0077023A">
        <w:t>Повышает эффективность решений</w:t>
      </w:r>
    </w:p>
    <w:p w14:paraId="74D99BCD" w14:textId="377163A2" w:rsidR="00733C20" w:rsidRDefault="00733C20" w:rsidP="00C87F23">
      <w:pPr>
        <w:pStyle w:val="ab"/>
        <w:rPr>
          <w:lang w:eastAsia="ru-RU"/>
        </w:rPr>
      </w:pPr>
      <w:r>
        <w:rPr>
          <w:lang w:eastAsia="ru-RU"/>
        </w:rPr>
        <w:t>Идеальная СППР</w:t>
      </w:r>
      <w:r w:rsidR="00C87F23">
        <w:rPr>
          <w:lang w:eastAsia="ru-RU"/>
        </w:rPr>
        <w:t>:</w:t>
      </w:r>
    </w:p>
    <w:p w14:paraId="5B3AEA9A" w14:textId="0509DC58" w:rsidR="00733C20" w:rsidRDefault="00733C20">
      <w:pPr>
        <w:pStyle w:val="ab"/>
        <w:numPr>
          <w:ilvl w:val="0"/>
          <w:numId w:val="10"/>
        </w:numPr>
        <w:rPr>
          <w:lang w:eastAsia="ru-RU"/>
        </w:rPr>
      </w:pPr>
      <w:r>
        <w:rPr>
          <w:lang w:eastAsia="ru-RU"/>
        </w:rPr>
        <w:t>Оперирует со слабоструктурированными решениями</w:t>
      </w:r>
    </w:p>
    <w:p w14:paraId="7E46FBC5" w14:textId="640A3C66" w:rsidR="00733C20" w:rsidRDefault="00733C20">
      <w:pPr>
        <w:pStyle w:val="ab"/>
        <w:numPr>
          <w:ilvl w:val="0"/>
          <w:numId w:val="10"/>
        </w:numPr>
        <w:rPr>
          <w:lang w:eastAsia="ru-RU"/>
        </w:rPr>
      </w:pPr>
      <w:r>
        <w:rPr>
          <w:lang w:eastAsia="ru-RU"/>
        </w:rPr>
        <w:t>Предназначена для ЛПР различного уровня</w:t>
      </w:r>
    </w:p>
    <w:p w14:paraId="0435AF01" w14:textId="0D10C114" w:rsidR="00733C20" w:rsidRDefault="00733C20">
      <w:pPr>
        <w:pStyle w:val="ab"/>
        <w:numPr>
          <w:ilvl w:val="0"/>
          <w:numId w:val="10"/>
        </w:numPr>
        <w:rPr>
          <w:lang w:eastAsia="ru-RU"/>
        </w:rPr>
      </w:pPr>
      <w:r>
        <w:rPr>
          <w:lang w:eastAsia="ru-RU"/>
        </w:rPr>
        <w:t>Может быть адаптирована для группового и индивидуального использования</w:t>
      </w:r>
    </w:p>
    <w:p w14:paraId="1A876559" w14:textId="45EBDD50" w:rsidR="00733C20" w:rsidRDefault="00733C20">
      <w:pPr>
        <w:pStyle w:val="ab"/>
        <w:numPr>
          <w:ilvl w:val="0"/>
          <w:numId w:val="10"/>
        </w:numPr>
        <w:rPr>
          <w:lang w:eastAsia="ru-RU"/>
        </w:rPr>
      </w:pPr>
      <w:r>
        <w:rPr>
          <w:lang w:eastAsia="ru-RU"/>
        </w:rPr>
        <w:t>Поддерживает как взаимозависимые, так и последовательные решения</w:t>
      </w:r>
    </w:p>
    <w:p w14:paraId="5747D2B5" w14:textId="4D4507CC" w:rsidR="00733C20" w:rsidRDefault="00733C20">
      <w:pPr>
        <w:pStyle w:val="ab"/>
        <w:numPr>
          <w:ilvl w:val="0"/>
          <w:numId w:val="10"/>
        </w:numPr>
        <w:rPr>
          <w:lang w:eastAsia="ru-RU"/>
        </w:rPr>
      </w:pPr>
      <w:r>
        <w:rPr>
          <w:lang w:eastAsia="ru-RU"/>
        </w:rPr>
        <w:t>Поддерживает три фазы процесса решения: интеллектуальную, проектирование и выбор</w:t>
      </w:r>
    </w:p>
    <w:p w14:paraId="273FFF86" w14:textId="5F9DF220" w:rsidR="00733C20" w:rsidRDefault="00733C20">
      <w:pPr>
        <w:pStyle w:val="ab"/>
        <w:numPr>
          <w:ilvl w:val="0"/>
          <w:numId w:val="10"/>
        </w:numPr>
        <w:rPr>
          <w:lang w:eastAsia="ru-RU"/>
        </w:rPr>
      </w:pPr>
      <w:r>
        <w:rPr>
          <w:lang w:eastAsia="ru-RU"/>
        </w:rPr>
        <w:t>Поддерживает разнообразные стили и методы решения, что может быть полезно при решении задачи группой ЛПР</w:t>
      </w:r>
    </w:p>
    <w:p w14:paraId="29D97968" w14:textId="545C5109" w:rsidR="00733C20" w:rsidRDefault="00733C20">
      <w:pPr>
        <w:pStyle w:val="ab"/>
        <w:numPr>
          <w:ilvl w:val="0"/>
          <w:numId w:val="10"/>
        </w:numPr>
        <w:rPr>
          <w:lang w:eastAsia="ru-RU"/>
        </w:rPr>
      </w:pPr>
      <w:r>
        <w:rPr>
          <w:lang w:eastAsia="ru-RU"/>
        </w:rPr>
        <w:t>Является гибкой и адаптируется к изменениям как организации, так и ее</w:t>
      </w:r>
      <w:r w:rsidR="00C87F23">
        <w:rPr>
          <w:lang w:eastAsia="ru-RU"/>
        </w:rPr>
        <w:t xml:space="preserve"> </w:t>
      </w:r>
      <w:r>
        <w:rPr>
          <w:lang w:eastAsia="ru-RU"/>
        </w:rPr>
        <w:t>окружения</w:t>
      </w:r>
    </w:p>
    <w:p w14:paraId="171349CC" w14:textId="0692B48D" w:rsidR="00733C20" w:rsidRDefault="00733C20">
      <w:pPr>
        <w:pStyle w:val="ab"/>
        <w:numPr>
          <w:ilvl w:val="0"/>
          <w:numId w:val="10"/>
        </w:numPr>
        <w:rPr>
          <w:lang w:eastAsia="ru-RU"/>
        </w:rPr>
      </w:pPr>
      <w:r>
        <w:rPr>
          <w:lang w:eastAsia="ru-RU"/>
        </w:rPr>
        <w:t>Проста в использовании и модификации</w:t>
      </w:r>
    </w:p>
    <w:p w14:paraId="5A02E7BB" w14:textId="6FECDA92" w:rsidR="00733C20" w:rsidRDefault="00733C20">
      <w:pPr>
        <w:pStyle w:val="ab"/>
        <w:numPr>
          <w:ilvl w:val="0"/>
          <w:numId w:val="10"/>
        </w:numPr>
        <w:rPr>
          <w:lang w:eastAsia="ru-RU"/>
        </w:rPr>
      </w:pPr>
      <w:r>
        <w:rPr>
          <w:lang w:eastAsia="ru-RU"/>
        </w:rPr>
        <w:t>Улучшает процесс принятия решений</w:t>
      </w:r>
    </w:p>
    <w:p w14:paraId="3C80DBDB" w14:textId="5ED9E5C4" w:rsidR="00733C20" w:rsidRDefault="00733C20">
      <w:pPr>
        <w:pStyle w:val="ab"/>
        <w:numPr>
          <w:ilvl w:val="0"/>
          <w:numId w:val="10"/>
        </w:numPr>
        <w:rPr>
          <w:lang w:eastAsia="ru-RU"/>
        </w:rPr>
      </w:pPr>
      <w:r>
        <w:rPr>
          <w:lang w:eastAsia="ru-RU"/>
        </w:rPr>
        <w:t>Позволяет человеку управлять процессом принятия решений с помощью компьютера</w:t>
      </w:r>
    </w:p>
    <w:p w14:paraId="7C454FB2" w14:textId="6B050B2F" w:rsidR="00733C20" w:rsidRDefault="00733C20">
      <w:pPr>
        <w:pStyle w:val="ab"/>
        <w:numPr>
          <w:ilvl w:val="0"/>
          <w:numId w:val="10"/>
        </w:numPr>
        <w:rPr>
          <w:lang w:eastAsia="ru-RU"/>
        </w:rPr>
      </w:pPr>
      <w:r>
        <w:rPr>
          <w:lang w:eastAsia="ru-RU"/>
        </w:rPr>
        <w:lastRenderedPageBreak/>
        <w:t>Поддерживает эволюционное использование и легко адаптируется к изменяющимся требованиям</w:t>
      </w:r>
    </w:p>
    <w:p w14:paraId="0A0F547B" w14:textId="05FD5199" w:rsidR="00733C20" w:rsidRDefault="00733C20">
      <w:pPr>
        <w:pStyle w:val="ab"/>
        <w:numPr>
          <w:ilvl w:val="0"/>
          <w:numId w:val="10"/>
        </w:numPr>
        <w:rPr>
          <w:lang w:eastAsia="ru-RU"/>
        </w:rPr>
      </w:pPr>
      <w:r>
        <w:rPr>
          <w:lang w:eastAsia="ru-RU"/>
        </w:rPr>
        <w:t>Может быть легко построена, если сформулирована логика конструкции СППР</w:t>
      </w:r>
    </w:p>
    <w:p w14:paraId="0928AD0E" w14:textId="33949D52" w:rsidR="00733C20" w:rsidRDefault="00733C20">
      <w:pPr>
        <w:pStyle w:val="ab"/>
        <w:numPr>
          <w:ilvl w:val="0"/>
          <w:numId w:val="10"/>
        </w:numPr>
        <w:rPr>
          <w:lang w:eastAsia="ru-RU"/>
        </w:rPr>
      </w:pPr>
      <w:r>
        <w:rPr>
          <w:lang w:eastAsia="ru-RU"/>
        </w:rPr>
        <w:t>Поддерживает моделирование</w:t>
      </w:r>
    </w:p>
    <w:p w14:paraId="7883B8AA" w14:textId="523E1BEB" w:rsidR="00733C20" w:rsidRDefault="00733C20">
      <w:pPr>
        <w:pStyle w:val="ab"/>
        <w:numPr>
          <w:ilvl w:val="0"/>
          <w:numId w:val="10"/>
        </w:numPr>
        <w:rPr>
          <w:lang w:eastAsia="ru-RU"/>
        </w:rPr>
      </w:pPr>
      <w:r>
        <w:rPr>
          <w:lang w:eastAsia="ru-RU"/>
        </w:rPr>
        <w:t>Позволяет использовать знания</w:t>
      </w:r>
    </w:p>
    <w:p w14:paraId="08CEBB11" w14:textId="021EDD44" w:rsidR="00733C20" w:rsidRDefault="00733C20" w:rsidP="00733C20">
      <w:pPr>
        <w:pStyle w:val="ab"/>
        <w:rPr>
          <w:lang w:eastAsia="ru-RU"/>
        </w:rPr>
      </w:pPr>
      <w:r>
        <w:rPr>
          <w:lang w:eastAsia="ru-RU"/>
        </w:rPr>
        <w:t xml:space="preserve">Компьютерная поддержка процесса принятия решений так или иначе основана на формализации методов получения рекомендаций, даваемых ЛПР, и алгоритмизации самого процесса выработки решения. </w:t>
      </w:r>
    </w:p>
    <w:p w14:paraId="22C4454B" w14:textId="30BF82C3" w:rsidR="00733C20" w:rsidRDefault="00733C20" w:rsidP="00733C20">
      <w:pPr>
        <w:pStyle w:val="ab"/>
        <w:rPr>
          <w:lang w:eastAsia="ru-RU"/>
        </w:rPr>
      </w:pPr>
      <w:r>
        <w:rPr>
          <w:lang w:eastAsia="ru-RU"/>
        </w:rPr>
        <w:t>Формализация методов генерации решений, их оценка и согласование являются чрезвычайно сложной задачей. Эта задача стала интенсивно решаться с возникновением вычислительной техники.</w:t>
      </w:r>
    </w:p>
    <w:p w14:paraId="716B1D40" w14:textId="77777777" w:rsidR="00F7234C" w:rsidRDefault="00F7234C" w:rsidP="00F7234C">
      <w:pPr>
        <w:pStyle w:val="ab"/>
        <w:rPr>
          <w:lang w:eastAsia="ru-RU"/>
        </w:rPr>
      </w:pPr>
      <w:r>
        <w:rPr>
          <w:lang w:eastAsia="ru-RU"/>
        </w:rPr>
        <w:t>В рамках СППР данные играют решающую роль. Эти данные могут быть как внутренними (например, данные о продажах, финансовых показателях, производственных процессах), так и внешними (информация о рынке, конкурентах, экономических и политических трендах). СППР также используют математические модели для анализа данных и прогнозирования будущих событий на основе имеющейся информации.</w:t>
      </w:r>
    </w:p>
    <w:p w14:paraId="0F76C861" w14:textId="77777777" w:rsidR="00F7234C" w:rsidRDefault="00F7234C" w:rsidP="00F7234C">
      <w:pPr>
        <w:pStyle w:val="ab"/>
        <w:rPr>
          <w:lang w:eastAsia="ru-RU"/>
        </w:rPr>
      </w:pPr>
      <w:r>
        <w:rPr>
          <w:lang w:eastAsia="ru-RU"/>
        </w:rPr>
        <w:t>Одним из ключевых элементов СППР является интерактивность. Это означает, что пользователи могут взаимодействовать с системой, вносить свои данные, уточнять параметры анализа и получать результаты в режиме реального времени. Интерактивные процессы позволяют пользователям проводить анализ данных более гибко и эффективно, а также принимать решения на основе актуальной информации.</w:t>
      </w:r>
    </w:p>
    <w:p w14:paraId="077007AD" w14:textId="0D44ADA1" w:rsidR="00430280" w:rsidRDefault="00F7234C" w:rsidP="00F7234C">
      <w:pPr>
        <w:pStyle w:val="ab"/>
        <w:rPr>
          <w:lang w:eastAsia="ru-RU"/>
        </w:rPr>
      </w:pPr>
      <w:r>
        <w:rPr>
          <w:lang w:eastAsia="ru-RU"/>
        </w:rPr>
        <w:t>Таким образом, система поддержки принятия решений представляет собой интегрированный подход к анализу данных и принятию решений, который помогает организациям повышать эффективность управления, улучшать качество принимаемых решений и быстрее реагировать на изменения во внешней и внутренней среде.</w:t>
      </w:r>
    </w:p>
    <w:p w14:paraId="32724C2A" w14:textId="03925857" w:rsidR="005D3E0C" w:rsidRDefault="005D3E0C">
      <w:pPr>
        <w:spacing w:after="160" w:line="259" w:lineRule="auto"/>
        <w:ind w:firstLine="0"/>
        <w:jc w:val="left"/>
        <w:rPr>
          <w:color w:val="000000" w:themeColor="text1"/>
          <w:lang w:eastAsia="ru-RU"/>
        </w:rPr>
      </w:pPr>
      <w:r>
        <w:rPr>
          <w:lang w:eastAsia="ru-RU"/>
        </w:rPr>
        <w:br w:type="page"/>
      </w:r>
    </w:p>
    <w:p w14:paraId="48E20F1C" w14:textId="428F9961" w:rsidR="00961958" w:rsidRDefault="00961958" w:rsidP="00961958">
      <w:pPr>
        <w:pStyle w:val="af"/>
        <w:rPr>
          <w:lang w:eastAsia="ru-RU"/>
        </w:rPr>
      </w:pPr>
      <w:bookmarkStart w:id="15" w:name="_Toc162543334"/>
      <w:r>
        <w:rPr>
          <w:lang w:eastAsia="ru-RU"/>
        </w:rPr>
        <w:lastRenderedPageBreak/>
        <w:t xml:space="preserve">1.2 </w:t>
      </w:r>
      <w:r w:rsidR="00C25481" w:rsidRPr="00C25481">
        <w:rPr>
          <w:lang w:eastAsia="ru-RU"/>
        </w:rPr>
        <w:t>Исторический обзор и развитие СППР</w:t>
      </w:r>
      <w:bookmarkEnd w:id="15"/>
    </w:p>
    <w:p w14:paraId="7A67A135" w14:textId="12E185ED" w:rsidR="0009161F" w:rsidRDefault="0009161F" w:rsidP="0009161F">
      <w:pPr>
        <w:pStyle w:val="ab"/>
      </w:pPr>
      <w:r>
        <w:t>СППР возникли в результате слияния управленческих информационных систем и систем управления базами данных. Для анализа и выработки предложений в СППР используются разные методы. Это могут быть: информационный поиск, интеллектуальный анализ данных, поиск знаний в базах данных, рассуждение на основе прецедентов, имитационное моделирование, генетические алгоритмы, нейронные сети и др. Некоторые из этих методов были разработаны в рамках искусственного интеллекта. Если в основе работы СППР лежат методы искусственного интеллекта, то говорят об интеллектуальной СППР, или ИСППР</w:t>
      </w:r>
      <w:r w:rsidR="005C1A9A" w:rsidRPr="005C1A9A">
        <w:t xml:space="preserve"> [</w:t>
      </w:r>
      <w:r w:rsidR="00A910FB">
        <w:fldChar w:fldCharType="begin"/>
      </w:r>
      <w:r w:rsidR="00A910FB">
        <w:instrText xml:space="preserve"> REF _Ref162548757 \r \h </w:instrText>
      </w:r>
      <w:r w:rsidR="00A910FB">
        <w:fldChar w:fldCharType="separate"/>
      </w:r>
      <w:r w:rsidR="00A910FB">
        <w:t>3</w:t>
      </w:r>
      <w:r w:rsidR="00A910FB">
        <w:fldChar w:fldCharType="end"/>
      </w:r>
      <w:r w:rsidR="005C1A9A" w:rsidRPr="005C1A9A">
        <w:t>]</w:t>
      </w:r>
      <w:r>
        <w:t xml:space="preserve">. </w:t>
      </w:r>
    </w:p>
    <w:p w14:paraId="15AD9390" w14:textId="0D1B8134" w:rsidR="0009161F" w:rsidRPr="0009161F" w:rsidRDefault="0009161F" w:rsidP="0009161F">
      <w:pPr>
        <w:pStyle w:val="ab"/>
        <w:rPr>
          <w:lang w:eastAsia="ru-RU"/>
        </w:rPr>
      </w:pPr>
      <w:r>
        <w:t xml:space="preserve">Близкие к СППР классы систем — это экспертные системы и автоматизированные системы управления. Современные СППР представляют собой системы, максимально приспособленные к решению задач повседневной управленческой деятельности, являются инструментом, призванным оказать помощь лицам, принимающим решения (ЛПР). С помощью СППР может </w:t>
      </w:r>
      <w:r w:rsidR="00F4184F">
        <w:t>производиться</w:t>
      </w:r>
      <w:r>
        <w:t xml:space="preserve"> выбор решений некоторых неструктурированных и слабоструктурированных задач, в том числе и многокритериальных. СППР, как правило, являются результатом мультидисциплинарного исследования, включающего теории баз данных, искусственного интеллекта, интерактивных компьютерных систем, методов имитационного моделирования.</w:t>
      </w:r>
    </w:p>
    <w:p w14:paraId="187918A6" w14:textId="5D9C4004" w:rsidR="00F7234C" w:rsidRDefault="00F7234C" w:rsidP="00F7234C">
      <w:pPr>
        <w:pStyle w:val="ab"/>
        <w:rPr>
          <w:lang w:eastAsia="ru-RU"/>
        </w:rPr>
      </w:pPr>
      <w:r>
        <w:rPr>
          <w:lang w:eastAsia="ru-RU"/>
        </w:rPr>
        <w:t>В начале своего развития принятие решений в организациях осуществлялось вручную, на основе интуиции, опыта и доступной информации. Однако с ростом сложности бизнеса и необходимостью принятия обоснованных решений на основе больших объемов данных возникла потребность в создании специализированных инструментов для поддержки этого процесса.</w:t>
      </w:r>
    </w:p>
    <w:p w14:paraId="22750539" w14:textId="37AD3AE1" w:rsidR="00147351" w:rsidRDefault="00147351" w:rsidP="00147351">
      <w:pPr>
        <w:pStyle w:val="ab"/>
        <w:rPr>
          <w:lang w:eastAsia="ru-RU"/>
        </w:rPr>
      </w:pPr>
      <w:r>
        <w:rPr>
          <w:lang w:eastAsia="ru-RU"/>
        </w:rPr>
        <w:t xml:space="preserve">До середины 60-х годов прошлого века создание больших информационных систем (ИС) было чрезвычайно дорогостоящим, поэтому первые ИС менеджмента (так называемые Management Information Systems – </w:t>
      </w:r>
      <w:r>
        <w:rPr>
          <w:lang w:eastAsia="ru-RU"/>
        </w:rPr>
        <w:lastRenderedPageBreak/>
        <w:t>MIS) были созданы в эти годы лишь в достаточно больших компаниях. MIS предназначались для подготовки периодических структурированных отчетов</w:t>
      </w:r>
    </w:p>
    <w:p w14:paraId="52882AA0" w14:textId="5C4B78DB" w:rsidR="00147351" w:rsidRDefault="00147351" w:rsidP="00147351">
      <w:pPr>
        <w:pStyle w:val="ab"/>
        <w:ind w:firstLine="0"/>
        <w:rPr>
          <w:lang w:eastAsia="ru-RU"/>
        </w:rPr>
      </w:pPr>
      <w:r>
        <w:rPr>
          <w:lang w:eastAsia="ru-RU"/>
        </w:rPr>
        <w:t>для менеджеров</w:t>
      </w:r>
      <w:r w:rsidR="00A910FB">
        <w:rPr>
          <w:lang w:eastAsia="ru-RU"/>
        </w:rPr>
        <w:t xml:space="preserve"> </w:t>
      </w:r>
      <w:r w:rsidR="005C1A9A" w:rsidRPr="00C35435">
        <w:rPr>
          <w:lang w:eastAsia="ru-RU"/>
        </w:rPr>
        <w:t>[</w:t>
      </w:r>
      <w:r w:rsidR="00A910FB">
        <w:rPr>
          <w:lang w:val="en-US" w:eastAsia="ru-RU"/>
        </w:rPr>
        <w:fldChar w:fldCharType="begin"/>
      </w:r>
      <w:r w:rsidR="00A910FB" w:rsidRPr="00C35435">
        <w:rPr>
          <w:lang w:eastAsia="ru-RU"/>
        </w:rPr>
        <w:instrText xml:space="preserve"> </w:instrText>
      </w:r>
      <w:r w:rsidR="00A910FB">
        <w:rPr>
          <w:lang w:val="en-US" w:eastAsia="ru-RU"/>
        </w:rPr>
        <w:instrText>REF</w:instrText>
      </w:r>
      <w:r w:rsidR="00A910FB" w:rsidRPr="00C35435">
        <w:rPr>
          <w:lang w:eastAsia="ru-RU"/>
        </w:rPr>
        <w:instrText xml:space="preserve"> _</w:instrText>
      </w:r>
      <w:r w:rsidR="00A910FB">
        <w:rPr>
          <w:lang w:val="en-US" w:eastAsia="ru-RU"/>
        </w:rPr>
        <w:instrText>Ref</w:instrText>
      </w:r>
      <w:r w:rsidR="00A910FB" w:rsidRPr="00C35435">
        <w:rPr>
          <w:lang w:eastAsia="ru-RU"/>
        </w:rPr>
        <w:instrText>162548757 \</w:instrText>
      </w:r>
      <w:r w:rsidR="00A910FB">
        <w:rPr>
          <w:lang w:val="en-US" w:eastAsia="ru-RU"/>
        </w:rPr>
        <w:instrText>r</w:instrText>
      </w:r>
      <w:r w:rsidR="00A910FB" w:rsidRPr="00C35435">
        <w:rPr>
          <w:lang w:eastAsia="ru-RU"/>
        </w:rPr>
        <w:instrText xml:space="preserve"> \</w:instrText>
      </w:r>
      <w:r w:rsidR="00A910FB">
        <w:rPr>
          <w:lang w:val="en-US" w:eastAsia="ru-RU"/>
        </w:rPr>
        <w:instrText>h</w:instrText>
      </w:r>
      <w:r w:rsidR="00A910FB" w:rsidRPr="00C35435">
        <w:rPr>
          <w:lang w:eastAsia="ru-RU"/>
        </w:rPr>
        <w:instrText xml:space="preserve"> </w:instrText>
      </w:r>
      <w:r w:rsidR="00A910FB">
        <w:rPr>
          <w:lang w:val="en-US" w:eastAsia="ru-RU"/>
        </w:rPr>
      </w:r>
      <w:r w:rsidR="00A910FB">
        <w:rPr>
          <w:lang w:val="en-US" w:eastAsia="ru-RU"/>
        </w:rPr>
        <w:fldChar w:fldCharType="separate"/>
      </w:r>
      <w:r w:rsidR="00A910FB" w:rsidRPr="00C35435">
        <w:rPr>
          <w:lang w:eastAsia="ru-RU"/>
        </w:rPr>
        <w:t>3</w:t>
      </w:r>
      <w:r w:rsidR="00A910FB">
        <w:rPr>
          <w:lang w:val="en-US" w:eastAsia="ru-RU"/>
        </w:rPr>
        <w:fldChar w:fldCharType="end"/>
      </w:r>
      <w:r w:rsidR="005C1A9A" w:rsidRPr="00C35435">
        <w:rPr>
          <w:lang w:eastAsia="ru-RU"/>
        </w:rPr>
        <w:t>]</w:t>
      </w:r>
      <w:r>
        <w:rPr>
          <w:lang w:eastAsia="ru-RU"/>
        </w:rPr>
        <w:t>.</w:t>
      </w:r>
    </w:p>
    <w:p w14:paraId="15883A21" w14:textId="699B2860" w:rsidR="00F7234C" w:rsidRDefault="00F7234C" w:rsidP="00F7234C">
      <w:pPr>
        <w:pStyle w:val="ab"/>
        <w:rPr>
          <w:lang w:eastAsia="ru-RU"/>
        </w:rPr>
      </w:pPr>
      <w:r>
        <w:rPr>
          <w:lang w:eastAsia="ru-RU"/>
        </w:rPr>
        <w:t xml:space="preserve">Первые шаги в развитии СППР были предприняты в 1960-е годы, когда началась активная работа над созданием компьютерных систем, способных анализировать данные и помогать принимать решения. </w:t>
      </w:r>
      <w:r w:rsidR="00147351">
        <w:rPr>
          <w:lang w:eastAsia="ru-RU"/>
        </w:rPr>
        <w:t>В конце 60-х годов появляется новый тип ИС — модель-ориентированные СППР</w:t>
      </w:r>
      <w:r w:rsidR="00147351" w:rsidRPr="00147351">
        <w:rPr>
          <w:lang w:eastAsia="ru-RU"/>
        </w:rPr>
        <w:t xml:space="preserve"> (</w:t>
      </w:r>
      <w:r w:rsidR="00147351" w:rsidRPr="00147351">
        <w:rPr>
          <w:lang w:val="en-US" w:eastAsia="ru-RU"/>
        </w:rPr>
        <w:t>Model</w:t>
      </w:r>
      <w:r w:rsidR="00147351" w:rsidRPr="00147351">
        <w:rPr>
          <w:lang w:eastAsia="ru-RU"/>
        </w:rPr>
        <w:t>-</w:t>
      </w:r>
      <w:r w:rsidR="00147351" w:rsidRPr="00147351">
        <w:rPr>
          <w:lang w:val="en-US" w:eastAsia="ru-RU"/>
        </w:rPr>
        <w:t>oriented</w:t>
      </w:r>
      <w:r w:rsidR="00147351" w:rsidRPr="00147351">
        <w:rPr>
          <w:lang w:eastAsia="ru-RU"/>
        </w:rPr>
        <w:t xml:space="preserve"> </w:t>
      </w:r>
      <w:r w:rsidR="00147351" w:rsidRPr="00147351">
        <w:rPr>
          <w:lang w:val="en-US" w:eastAsia="ru-RU"/>
        </w:rPr>
        <w:t>Decision</w:t>
      </w:r>
      <w:r w:rsidR="00147351" w:rsidRPr="00147351">
        <w:rPr>
          <w:lang w:eastAsia="ru-RU"/>
        </w:rPr>
        <w:t xml:space="preserve"> </w:t>
      </w:r>
      <w:r w:rsidR="00147351" w:rsidRPr="00147351">
        <w:rPr>
          <w:lang w:val="en-US" w:eastAsia="ru-RU"/>
        </w:rPr>
        <w:t>Support</w:t>
      </w:r>
      <w:r w:rsidR="00147351" w:rsidRPr="00147351">
        <w:rPr>
          <w:lang w:eastAsia="ru-RU"/>
        </w:rPr>
        <w:t xml:space="preserve"> </w:t>
      </w:r>
      <w:r w:rsidR="00147351" w:rsidRPr="00147351">
        <w:rPr>
          <w:lang w:val="en-US" w:eastAsia="ru-RU"/>
        </w:rPr>
        <w:t>Systems</w:t>
      </w:r>
      <w:r w:rsidR="00147351" w:rsidRPr="00147351">
        <w:rPr>
          <w:lang w:eastAsia="ru-RU"/>
        </w:rPr>
        <w:t xml:space="preserve"> – </w:t>
      </w:r>
      <w:r w:rsidR="00147351" w:rsidRPr="00147351">
        <w:rPr>
          <w:lang w:val="en-US" w:eastAsia="ru-RU"/>
        </w:rPr>
        <w:t>DSS</w:t>
      </w:r>
      <w:r w:rsidR="00147351" w:rsidRPr="00147351">
        <w:rPr>
          <w:lang w:eastAsia="ru-RU"/>
        </w:rPr>
        <w:t xml:space="preserve">) </w:t>
      </w:r>
      <w:r w:rsidR="00147351">
        <w:rPr>
          <w:lang w:eastAsia="ru-RU"/>
        </w:rPr>
        <w:t>или</w:t>
      </w:r>
      <w:r w:rsidR="00147351" w:rsidRPr="00147351">
        <w:rPr>
          <w:lang w:eastAsia="ru-RU"/>
        </w:rPr>
        <w:t xml:space="preserve"> </w:t>
      </w:r>
      <w:r w:rsidR="00147351">
        <w:rPr>
          <w:lang w:eastAsia="ru-RU"/>
        </w:rPr>
        <w:t>системы</w:t>
      </w:r>
      <w:r w:rsidR="00147351" w:rsidRPr="00147351">
        <w:rPr>
          <w:lang w:eastAsia="ru-RU"/>
        </w:rPr>
        <w:t xml:space="preserve"> </w:t>
      </w:r>
      <w:r w:rsidR="00147351">
        <w:rPr>
          <w:lang w:eastAsia="ru-RU"/>
        </w:rPr>
        <w:t>управленческих</w:t>
      </w:r>
      <w:r w:rsidR="00147351" w:rsidRPr="00147351">
        <w:rPr>
          <w:lang w:eastAsia="ru-RU"/>
        </w:rPr>
        <w:t xml:space="preserve"> </w:t>
      </w:r>
      <w:r w:rsidR="00147351">
        <w:rPr>
          <w:lang w:eastAsia="ru-RU"/>
        </w:rPr>
        <w:t xml:space="preserve">решений (Management Decision Systems – MDS). </w:t>
      </w:r>
    </w:p>
    <w:p w14:paraId="4E8B3063" w14:textId="111F214F" w:rsidR="00F7234C" w:rsidRDefault="00F7234C" w:rsidP="00F7234C">
      <w:pPr>
        <w:pStyle w:val="ab"/>
        <w:rPr>
          <w:lang w:eastAsia="ru-RU"/>
        </w:rPr>
      </w:pPr>
      <w:r>
        <w:rPr>
          <w:lang w:eastAsia="ru-RU"/>
        </w:rPr>
        <w:t>В 1970-е и 1980-е годы произошел значительный прогресс в развитии СППР. Благодаря развитию компьютерных технологий и появлению новых методов анализа данных, системы стали более мощными и эффективными. В это время были созданы первые коммерчески успешные системы поддержки принятия решений, которые нашли применение в различных отраслях бизнеса и государственного управления</w:t>
      </w:r>
      <w:r w:rsidR="00A910FB">
        <w:rPr>
          <w:lang w:eastAsia="ru-RU"/>
        </w:rPr>
        <w:t xml:space="preserve"> </w:t>
      </w:r>
      <w:r w:rsidR="005C1A9A" w:rsidRPr="005C1A9A">
        <w:rPr>
          <w:lang w:eastAsia="ru-RU"/>
        </w:rPr>
        <w:t>[</w:t>
      </w:r>
      <w:r w:rsidR="00A910FB">
        <w:rPr>
          <w:lang w:eastAsia="ru-RU"/>
        </w:rPr>
        <w:fldChar w:fldCharType="begin"/>
      </w:r>
      <w:r w:rsidR="00A910FB">
        <w:rPr>
          <w:lang w:eastAsia="ru-RU"/>
        </w:rPr>
        <w:instrText xml:space="preserve"> REF _Ref162548757 \r \h </w:instrText>
      </w:r>
      <w:r w:rsidR="00A910FB">
        <w:rPr>
          <w:lang w:eastAsia="ru-RU"/>
        </w:rPr>
      </w:r>
      <w:r w:rsidR="00A910FB">
        <w:rPr>
          <w:lang w:eastAsia="ru-RU"/>
        </w:rPr>
        <w:fldChar w:fldCharType="separate"/>
      </w:r>
      <w:r w:rsidR="00A910FB">
        <w:rPr>
          <w:lang w:eastAsia="ru-RU"/>
        </w:rPr>
        <w:t>3</w:t>
      </w:r>
      <w:r w:rsidR="00A910FB">
        <w:rPr>
          <w:lang w:eastAsia="ru-RU"/>
        </w:rPr>
        <w:fldChar w:fldCharType="end"/>
      </w:r>
      <w:r w:rsidR="005C1A9A" w:rsidRPr="005C1A9A">
        <w:rPr>
          <w:lang w:eastAsia="ru-RU"/>
        </w:rPr>
        <w:t>]</w:t>
      </w:r>
      <w:r>
        <w:rPr>
          <w:lang w:eastAsia="ru-RU"/>
        </w:rPr>
        <w:t>.</w:t>
      </w:r>
    </w:p>
    <w:p w14:paraId="4E09B237" w14:textId="77777777" w:rsidR="00F7234C" w:rsidRDefault="00F7234C" w:rsidP="00F7234C">
      <w:pPr>
        <w:pStyle w:val="ab"/>
        <w:rPr>
          <w:lang w:eastAsia="ru-RU"/>
        </w:rPr>
      </w:pPr>
      <w:r>
        <w:rPr>
          <w:lang w:eastAsia="ru-RU"/>
        </w:rPr>
        <w:t>Следующим важным этапом в развитии СППР стал период с 1990-х годов до наших дней. С развитием интернета, облачных технологий и больших данных (Big Data) появилась возможность обработки и анализа огромных объемов информации в реальном времени. Системы поддержки принятия решений стали более гибкими, масштабируемыми и доступными для широкого круга пользователей.</w:t>
      </w:r>
    </w:p>
    <w:p w14:paraId="7C03D5E9" w14:textId="4EC7ECA7" w:rsidR="00961958" w:rsidRDefault="00F7234C" w:rsidP="00F7234C">
      <w:pPr>
        <w:pStyle w:val="ab"/>
        <w:rPr>
          <w:lang w:eastAsia="ru-RU"/>
        </w:rPr>
      </w:pPr>
      <w:r>
        <w:rPr>
          <w:lang w:eastAsia="ru-RU"/>
        </w:rPr>
        <w:t>На сегодняшний день СППР представляют собой интегрированные информационно-аналитические системы, которые объединяют в себе методы анализа данных, визуализацию информации и интуитивно понятные интерфейсы для взаимодействия с пользователями. Эти системы играют важную роль в современном управлении, помогая организациям принимать обоснованные решения на основе фактических данных и аналитических прогнозов.</w:t>
      </w:r>
    </w:p>
    <w:p w14:paraId="7B34440D" w14:textId="0068EAC8" w:rsidR="00147351" w:rsidRDefault="00147351">
      <w:pPr>
        <w:spacing w:after="160" w:line="259" w:lineRule="auto"/>
        <w:ind w:firstLine="0"/>
        <w:jc w:val="left"/>
        <w:rPr>
          <w:color w:val="000000" w:themeColor="text1"/>
          <w:lang w:eastAsia="ru-RU"/>
        </w:rPr>
      </w:pPr>
      <w:r>
        <w:rPr>
          <w:lang w:eastAsia="ru-RU"/>
        </w:rPr>
        <w:br w:type="page"/>
      </w:r>
    </w:p>
    <w:p w14:paraId="35FF1C4E" w14:textId="7FEF638A" w:rsidR="00961958" w:rsidRDefault="00961958" w:rsidP="00961958">
      <w:pPr>
        <w:pStyle w:val="af"/>
        <w:rPr>
          <w:lang w:eastAsia="ru-RU"/>
        </w:rPr>
      </w:pPr>
      <w:bookmarkStart w:id="16" w:name="_Toc162543335"/>
      <w:r>
        <w:rPr>
          <w:lang w:eastAsia="ru-RU"/>
        </w:rPr>
        <w:lastRenderedPageBreak/>
        <w:t xml:space="preserve">1.3 </w:t>
      </w:r>
      <w:r w:rsidR="00C25481" w:rsidRPr="00C25481">
        <w:rPr>
          <w:lang w:eastAsia="ru-RU"/>
        </w:rPr>
        <w:t>Основные компоненты и архитектура СППР</w:t>
      </w:r>
      <w:bookmarkEnd w:id="16"/>
    </w:p>
    <w:p w14:paraId="7B9F7DCD" w14:textId="77777777" w:rsidR="00F7234C" w:rsidRDefault="00F7234C" w:rsidP="00F7234C">
      <w:pPr>
        <w:pStyle w:val="ab"/>
        <w:rPr>
          <w:lang w:eastAsia="ru-RU"/>
        </w:rPr>
      </w:pPr>
      <w:r>
        <w:rPr>
          <w:lang w:eastAsia="ru-RU"/>
        </w:rPr>
        <w:t>Основные компоненты и архитектура систем поддержки принятия решений (СППР) являются ключевыми элементами, определяющими функциональность и эффективность таких систем. В их основе лежат данные, модели и алгоритмы, способствующие принятию обоснованных управленческих решений.</w:t>
      </w:r>
    </w:p>
    <w:p w14:paraId="0908E51D" w14:textId="77777777" w:rsidR="00F7234C" w:rsidRDefault="00F7234C" w:rsidP="00F7234C">
      <w:pPr>
        <w:pStyle w:val="ab"/>
        <w:rPr>
          <w:lang w:eastAsia="ru-RU"/>
        </w:rPr>
      </w:pPr>
      <w:r>
        <w:rPr>
          <w:lang w:eastAsia="ru-RU"/>
        </w:rPr>
        <w:t>Роль данных в СППР не может быть переоценена. Данные являются основой для анализа и принятия решений, поэтому важно, чтобы они были доступны, достоверны и актуальны. Это могут быть данные о финансах, производстве, рынке, клиентах и другие, которые анализируются и используются для выявления тенденций, прогнозирования результатов и определения оптимальных стратегий действий.</w:t>
      </w:r>
    </w:p>
    <w:p w14:paraId="7D3000F4" w14:textId="77777777" w:rsidR="00F7234C" w:rsidRDefault="00F7234C" w:rsidP="00F7234C">
      <w:pPr>
        <w:pStyle w:val="ab"/>
        <w:rPr>
          <w:lang w:eastAsia="ru-RU"/>
        </w:rPr>
      </w:pPr>
      <w:r>
        <w:rPr>
          <w:lang w:eastAsia="ru-RU"/>
        </w:rPr>
        <w:t>Модели играют также важную роль в функционировании СППР. Они представляют собой абстрактные математические или статистические конструкции, которые используются для описания и анализа данных, а также для прогнозирования результатов различных сценариев. Модели могут быть разработаны для решения конкретных задач или описания определенных процессов в организации.</w:t>
      </w:r>
    </w:p>
    <w:p w14:paraId="1446C8BC" w14:textId="3AB1806A" w:rsidR="00F7234C" w:rsidRDefault="00F7234C" w:rsidP="00F7234C">
      <w:pPr>
        <w:pStyle w:val="ab"/>
        <w:rPr>
          <w:lang w:eastAsia="ru-RU"/>
        </w:rPr>
      </w:pPr>
      <w:r>
        <w:rPr>
          <w:lang w:eastAsia="ru-RU"/>
        </w:rPr>
        <w:t xml:space="preserve">Архитектурные принципы и компоненты СППР включают в себя несколько ключевых аспектов. Один из них — это пользовательский интерфейс, который предоставляет пользователям доступ к функциональности системы и позволяет взаимодействовать с данными и результатами анализа. Другой важный компонент </w:t>
      </w:r>
      <w:r w:rsidR="000D5458">
        <w:rPr>
          <w:lang w:eastAsia="ru-RU"/>
        </w:rPr>
        <w:t>— это</w:t>
      </w:r>
      <w:r>
        <w:rPr>
          <w:lang w:eastAsia="ru-RU"/>
        </w:rPr>
        <w:t xml:space="preserve"> хранилище данных, где хранится информация, необходимая для анализа и принятия решений. Кроме того, СППР включают в себя аналитические модули и инструменты, которые используются для обработки данных, создания моделей и генерации отчетов и аналитических выводов.</w:t>
      </w:r>
    </w:p>
    <w:p w14:paraId="0388D6BC" w14:textId="727A8484" w:rsidR="00C25481" w:rsidRDefault="00F7234C" w:rsidP="00F7234C">
      <w:pPr>
        <w:pStyle w:val="ab"/>
        <w:rPr>
          <w:lang w:eastAsia="ru-RU"/>
        </w:rPr>
      </w:pPr>
      <w:r>
        <w:rPr>
          <w:lang w:eastAsia="ru-RU"/>
        </w:rPr>
        <w:t xml:space="preserve">Существует несколько типичных архитектурных моделей и подходов к построению СППР. Некоторые из них основаны на централизованной архитектуре, где все данные и функциональность находятся на одном сервере </w:t>
      </w:r>
      <w:r>
        <w:rPr>
          <w:lang w:eastAsia="ru-RU"/>
        </w:rPr>
        <w:lastRenderedPageBreak/>
        <w:t>или платформе. Другие модели предполагают распределенную архитектуру, где данные и функциональность распределены по разным серверам или узлам сети. Каждая из этих моделей имеет свои преимущества и недостатки и может быть применима в различных ситуациях в зависимости от требований и особенностей конкретного бизнеса или организации.</w:t>
      </w:r>
    </w:p>
    <w:p w14:paraId="08BB7F46" w14:textId="77777777" w:rsidR="00300FDC" w:rsidRDefault="00300FDC" w:rsidP="00C25481">
      <w:pPr>
        <w:pStyle w:val="ab"/>
        <w:rPr>
          <w:lang w:eastAsia="ru-RU"/>
        </w:rPr>
      </w:pPr>
    </w:p>
    <w:p w14:paraId="7DA30818" w14:textId="2E76CEFB" w:rsidR="00C25481" w:rsidRDefault="00C25481" w:rsidP="00C25481">
      <w:pPr>
        <w:pStyle w:val="af"/>
        <w:rPr>
          <w:lang w:eastAsia="ru-RU"/>
        </w:rPr>
      </w:pPr>
      <w:bookmarkStart w:id="17" w:name="_Toc162543336"/>
      <w:r>
        <w:rPr>
          <w:lang w:eastAsia="ru-RU"/>
        </w:rPr>
        <w:t xml:space="preserve">1.4 </w:t>
      </w:r>
      <w:r w:rsidRPr="00C25481">
        <w:rPr>
          <w:lang w:eastAsia="ru-RU"/>
        </w:rPr>
        <w:t>Типы задач, решаемых с помощью СППР</w:t>
      </w:r>
      <w:bookmarkEnd w:id="17"/>
    </w:p>
    <w:p w14:paraId="62C226BE" w14:textId="54BCEA08" w:rsidR="00E141AC" w:rsidRDefault="00E141AC" w:rsidP="00E141AC">
      <w:pPr>
        <w:pStyle w:val="ab"/>
        <w:rPr>
          <w:lang w:eastAsia="ru-RU"/>
        </w:rPr>
      </w:pPr>
      <w:r>
        <w:rPr>
          <w:lang w:eastAsia="ru-RU"/>
        </w:rPr>
        <w:t>Системы поддержки принятия решений (СППР) предназначены для решения различных типов задач, которые могут возникать в процессе управления организацией или бизнесом. Они обладают широким спектром функциональности и могут быть применены для анализа данных, прогнозирования результатов, оптимизации процессов и многих других задач</w:t>
      </w:r>
      <w:r w:rsidR="00A910FB">
        <w:rPr>
          <w:lang w:eastAsia="ru-RU"/>
        </w:rPr>
        <w:t xml:space="preserve"> </w:t>
      </w:r>
      <w:r w:rsidR="005C1A9A" w:rsidRPr="005C1A9A">
        <w:rPr>
          <w:lang w:eastAsia="ru-RU"/>
        </w:rPr>
        <w:t>[</w:t>
      </w:r>
      <w:r w:rsidR="00A910FB">
        <w:rPr>
          <w:lang w:eastAsia="ru-RU"/>
        </w:rPr>
        <w:fldChar w:fldCharType="begin"/>
      </w:r>
      <w:r w:rsidR="00A910FB">
        <w:rPr>
          <w:lang w:eastAsia="ru-RU"/>
        </w:rPr>
        <w:instrText xml:space="preserve"> REF _Ref162547948 \r \h </w:instrText>
      </w:r>
      <w:r w:rsidR="00A910FB">
        <w:rPr>
          <w:lang w:eastAsia="ru-RU"/>
        </w:rPr>
      </w:r>
      <w:r w:rsidR="00A910FB">
        <w:rPr>
          <w:lang w:eastAsia="ru-RU"/>
        </w:rPr>
        <w:fldChar w:fldCharType="separate"/>
      </w:r>
      <w:r w:rsidR="00A910FB">
        <w:rPr>
          <w:lang w:eastAsia="ru-RU"/>
        </w:rPr>
        <w:t>1</w:t>
      </w:r>
      <w:r w:rsidR="00A910FB">
        <w:rPr>
          <w:lang w:eastAsia="ru-RU"/>
        </w:rPr>
        <w:fldChar w:fldCharType="end"/>
      </w:r>
      <w:r w:rsidR="005C1A9A" w:rsidRPr="005C1A9A">
        <w:rPr>
          <w:lang w:eastAsia="ru-RU"/>
        </w:rPr>
        <w:t>]</w:t>
      </w:r>
      <w:r>
        <w:rPr>
          <w:lang w:eastAsia="ru-RU"/>
        </w:rPr>
        <w:t>.</w:t>
      </w:r>
    </w:p>
    <w:p w14:paraId="5672E91A" w14:textId="77777777" w:rsidR="00E141AC" w:rsidRDefault="00E141AC" w:rsidP="00E141AC">
      <w:pPr>
        <w:pStyle w:val="ab"/>
        <w:rPr>
          <w:lang w:eastAsia="ru-RU"/>
        </w:rPr>
      </w:pPr>
      <w:r>
        <w:rPr>
          <w:lang w:eastAsia="ru-RU"/>
        </w:rPr>
        <w:t>Одним из типов задач, которые эффективно решаются с помощью СППР, являются неструктурированные задачи. Это такие задачи, для которых нет четко определенных правил или алгоритмов решения. Например, анализ новых рыночных трендов, выявление потенциальных рисков или возможностей для развития бизнеса, а также принятие решений в нестандартных ситуациях. СППР позволяют обрабатывать большие объемы данных и проводить комплексный анализ, что делает их эффективным инструментом для решения такого рода задач.</w:t>
      </w:r>
    </w:p>
    <w:p w14:paraId="7B7722A9" w14:textId="77777777" w:rsidR="00E141AC" w:rsidRDefault="00E141AC" w:rsidP="00E141AC">
      <w:pPr>
        <w:pStyle w:val="ab"/>
        <w:rPr>
          <w:lang w:eastAsia="ru-RU"/>
        </w:rPr>
      </w:pPr>
      <w:r>
        <w:rPr>
          <w:lang w:eastAsia="ru-RU"/>
        </w:rPr>
        <w:t>Кроме того, СППР также могут использоваться для решения слабоструктурированных задач. Это задачи, для которых существует определенный набор правил или критериев, но при этом нет однозначного решения или строгой последовательности действий. Примерами таких задач могут быть оптимизация производственных процессов, планирование маркетинговых кампаний или управление ресурсами компании. СППР помогают анализировать данные, учитывать различные факторы и принимать обоснованные решения на основе имеющейся информации.</w:t>
      </w:r>
    </w:p>
    <w:p w14:paraId="5C315EF2" w14:textId="69AF87A4" w:rsidR="00C25481" w:rsidRDefault="00E141AC" w:rsidP="00E141AC">
      <w:pPr>
        <w:pStyle w:val="ab"/>
        <w:rPr>
          <w:lang w:eastAsia="ru-RU"/>
        </w:rPr>
      </w:pPr>
      <w:r>
        <w:rPr>
          <w:lang w:eastAsia="ru-RU"/>
        </w:rPr>
        <w:lastRenderedPageBreak/>
        <w:t>Таким образом, СППР представляют собой мощный инструмент для решения различных типов задач, как неструктурированных, так и слабоструктурированных. Они позволяют организациям и бизнесам эффективно использовать данные для принятия обоснованных управленческих решений и достижения своих стратегических целей.</w:t>
      </w:r>
    </w:p>
    <w:p w14:paraId="498879A1" w14:textId="77777777" w:rsidR="00300FDC" w:rsidRDefault="00300FDC" w:rsidP="00C25481">
      <w:pPr>
        <w:pStyle w:val="ab"/>
        <w:rPr>
          <w:lang w:eastAsia="ru-RU"/>
        </w:rPr>
      </w:pPr>
    </w:p>
    <w:p w14:paraId="417A469E" w14:textId="2E5C1DCF" w:rsidR="00C25481" w:rsidRDefault="00C25481" w:rsidP="00C25481">
      <w:pPr>
        <w:pStyle w:val="af"/>
        <w:rPr>
          <w:lang w:eastAsia="ru-RU"/>
        </w:rPr>
      </w:pPr>
      <w:bookmarkStart w:id="18" w:name="_Toc162543337"/>
      <w:r>
        <w:rPr>
          <w:lang w:eastAsia="ru-RU"/>
        </w:rPr>
        <w:t xml:space="preserve">1.5 </w:t>
      </w:r>
      <w:r w:rsidRPr="00C25481">
        <w:rPr>
          <w:lang w:eastAsia="ru-RU"/>
        </w:rPr>
        <w:t>Преимущества и ограничения СППР</w:t>
      </w:r>
      <w:bookmarkEnd w:id="18"/>
    </w:p>
    <w:p w14:paraId="0B80C623" w14:textId="390321B4" w:rsidR="006134CB" w:rsidRDefault="006134CB" w:rsidP="006134CB">
      <w:pPr>
        <w:pStyle w:val="ab"/>
        <w:rPr>
          <w:lang w:eastAsia="ru-RU"/>
        </w:rPr>
      </w:pPr>
      <w:r>
        <w:rPr>
          <w:lang w:eastAsia="ru-RU"/>
        </w:rPr>
        <w:t>Системы поддержки принятия решений (СППР) представляют собой ценный инструмент для современного управления, обладающий рядом преимуществ. Однако, вместе с этим, они также имеют свои ограничения и вызовы, с которыми организации могут столкнуться при их внедрении и использовании</w:t>
      </w:r>
      <w:r w:rsidR="00A910FB">
        <w:rPr>
          <w:lang w:eastAsia="ru-RU"/>
        </w:rPr>
        <w:t xml:space="preserve"> </w:t>
      </w:r>
      <w:r w:rsidR="005C1A9A" w:rsidRPr="005C1A9A">
        <w:rPr>
          <w:lang w:eastAsia="ru-RU"/>
        </w:rPr>
        <w:t>[</w:t>
      </w:r>
      <w:r w:rsidR="00A910FB">
        <w:rPr>
          <w:lang w:eastAsia="ru-RU"/>
        </w:rPr>
        <w:fldChar w:fldCharType="begin"/>
      </w:r>
      <w:r w:rsidR="00A910FB">
        <w:rPr>
          <w:lang w:eastAsia="ru-RU"/>
        </w:rPr>
        <w:instrText xml:space="preserve"> REF _Ref162548197 \r \h </w:instrText>
      </w:r>
      <w:r w:rsidR="00A910FB">
        <w:rPr>
          <w:lang w:eastAsia="ru-RU"/>
        </w:rPr>
      </w:r>
      <w:r w:rsidR="00A910FB">
        <w:rPr>
          <w:lang w:eastAsia="ru-RU"/>
        </w:rPr>
        <w:fldChar w:fldCharType="separate"/>
      </w:r>
      <w:r w:rsidR="00A910FB">
        <w:rPr>
          <w:lang w:eastAsia="ru-RU"/>
        </w:rPr>
        <w:t>2</w:t>
      </w:r>
      <w:r w:rsidR="00A910FB">
        <w:rPr>
          <w:lang w:eastAsia="ru-RU"/>
        </w:rPr>
        <w:fldChar w:fldCharType="end"/>
      </w:r>
      <w:r w:rsidR="005C1A9A" w:rsidRPr="005C1A9A">
        <w:rPr>
          <w:lang w:eastAsia="ru-RU"/>
        </w:rPr>
        <w:t>]</w:t>
      </w:r>
      <w:r>
        <w:rPr>
          <w:lang w:eastAsia="ru-RU"/>
        </w:rPr>
        <w:t>.</w:t>
      </w:r>
    </w:p>
    <w:p w14:paraId="70B7337C" w14:textId="77777777" w:rsidR="006134CB" w:rsidRDefault="006134CB" w:rsidP="006134CB">
      <w:pPr>
        <w:pStyle w:val="ab"/>
        <w:rPr>
          <w:lang w:eastAsia="ru-RU"/>
        </w:rPr>
      </w:pPr>
      <w:r>
        <w:rPr>
          <w:lang w:eastAsia="ru-RU"/>
        </w:rPr>
        <w:t>Преимущества СППР включают в себя:</w:t>
      </w:r>
    </w:p>
    <w:p w14:paraId="7199271A" w14:textId="77777777" w:rsidR="006134CB" w:rsidRDefault="006134CB">
      <w:pPr>
        <w:pStyle w:val="ab"/>
        <w:numPr>
          <w:ilvl w:val="0"/>
          <w:numId w:val="7"/>
        </w:numPr>
        <w:rPr>
          <w:lang w:eastAsia="ru-RU"/>
        </w:rPr>
      </w:pPr>
      <w:r>
        <w:rPr>
          <w:lang w:eastAsia="ru-RU"/>
        </w:rPr>
        <w:t>Увеличение эффективности принятия решений: СППР позволяют анализировать большие объемы данных, выявлять тенденции и прогнозировать результаты, что помогает принимать обоснованные решения на основе фактов и аналитики.</w:t>
      </w:r>
    </w:p>
    <w:p w14:paraId="1B7DF24E" w14:textId="4D1D4976" w:rsidR="006134CB" w:rsidRDefault="006134CB">
      <w:pPr>
        <w:pStyle w:val="ab"/>
        <w:numPr>
          <w:ilvl w:val="0"/>
          <w:numId w:val="7"/>
        </w:numPr>
        <w:rPr>
          <w:lang w:eastAsia="ru-RU"/>
        </w:rPr>
      </w:pPr>
      <w:r>
        <w:rPr>
          <w:lang w:eastAsia="ru-RU"/>
        </w:rPr>
        <w:t>Улучшение качества принимаемых решений</w:t>
      </w:r>
      <w:r w:rsidR="005D3E0C">
        <w:rPr>
          <w:lang w:eastAsia="ru-RU"/>
        </w:rPr>
        <w:t>: благодаря</w:t>
      </w:r>
      <w:r>
        <w:rPr>
          <w:lang w:eastAsia="ru-RU"/>
        </w:rPr>
        <w:t xml:space="preserve"> возможности комплексного анализа данных и использованию различных моделей, СППР способствуют принятию более обоснованных и информированных решений.</w:t>
      </w:r>
    </w:p>
    <w:p w14:paraId="49C55681" w14:textId="33A0E62E" w:rsidR="006134CB" w:rsidRDefault="006134CB">
      <w:pPr>
        <w:pStyle w:val="ab"/>
        <w:numPr>
          <w:ilvl w:val="0"/>
          <w:numId w:val="7"/>
        </w:numPr>
        <w:rPr>
          <w:lang w:eastAsia="ru-RU"/>
        </w:rPr>
      </w:pPr>
      <w:r>
        <w:rPr>
          <w:lang w:eastAsia="ru-RU"/>
        </w:rPr>
        <w:t xml:space="preserve">Оптимизация процессов управления: </w:t>
      </w:r>
      <w:r w:rsidR="005D3E0C">
        <w:rPr>
          <w:lang w:eastAsia="ru-RU"/>
        </w:rPr>
        <w:t>и</w:t>
      </w:r>
      <w:r>
        <w:rPr>
          <w:lang w:eastAsia="ru-RU"/>
        </w:rPr>
        <w:t>спользование СППР позволяет автоматизировать многие процессы анализа данных и принятия решений, что ускоряет работу и улучшает оперативность реакции на изменения в окружающей среде.</w:t>
      </w:r>
    </w:p>
    <w:p w14:paraId="3294673C" w14:textId="2280F036" w:rsidR="006134CB" w:rsidRDefault="006134CB">
      <w:pPr>
        <w:pStyle w:val="ab"/>
        <w:numPr>
          <w:ilvl w:val="0"/>
          <w:numId w:val="7"/>
        </w:numPr>
        <w:rPr>
          <w:lang w:eastAsia="ru-RU"/>
        </w:rPr>
      </w:pPr>
      <w:r>
        <w:rPr>
          <w:lang w:eastAsia="ru-RU"/>
        </w:rPr>
        <w:t xml:space="preserve">Увеличение конкурентоспособности: </w:t>
      </w:r>
      <w:r w:rsidR="005D3E0C">
        <w:rPr>
          <w:lang w:eastAsia="ru-RU"/>
        </w:rPr>
        <w:t>э</w:t>
      </w:r>
      <w:r>
        <w:rPr>
          <w:lang w:eastAsia="ru-RU"/>
        </w:rPr>
        <w:t>ффективное использование СППР позволяет организациям быстрее реагировать на изменения на рынке и принимать более гибкие и адаптивные стратегии, что способствует укреплению их конкурентных позиций.</w:t>
      </w:r>
    </w:p>
    <w:p w14:paraId="02493082" w14:textId="77777777" w:rsidR="006134CB" w:rsidRDefault="006134CB" w:rsidP="006134CB">
      <w:pPr>
        <w:pStyle w:val="ab"/>
        <w:rPr>
          <w:lang w:eastAsia="ru-RU"/>
        </w:rPr>
      </w:pPr>
      <w:r>
        <w:rPr>
          <w:lang w:eastAsia="ru-RU"/>
        </w:rPr>
        <w:t>Однако, помимо преимуществ, существуют и ограничения СППР:</w:t>
      </w:r>
    </w:p>
    <w:p w14:paraId="5F991C51" w14:textId="2C9F5C84" w:rsidR="006134CB" w:rsidRDefault="006134CB">
      <w:pPr>
        <w:pStyle w:val="ab"/>
        <w:numPr>
          <w:ilvl w:val="0"/>
          <w:numId w:val="6"/>
        </w:numPr>
        <w:rPr>
          <w:lang w:eastAsia="ru-RU"/>
        </w:rPr>
      </w:pPr>
      <w:r>
        <w:rPr>
          <w:lang w:eastAsia="ru-RU"/>
        </w:rPr>
        <w:lastRenderedPageBreak/>
        <w:t xml:space="preserve">Необходимость качественных данных: </w:t>
      </w:r>
      <w:r w:rsidR="005D3E0C">
        <w:rPr>
          <w:lang w:eastAsia="ru-RU"/>
        </w:rPr>
        <w:t>э</w:t>
      </w:r>
      <w:r>
        <w:rPr>
          <w:lang w:eastAsia="ru-RU"/>
        </w:rPr>
        <w:t>ффективная работа СППР требует наличия качественных и достоверных данных. Если данные содержат ошибки или неточности, это может привести к искаженным результатам анализа и неправильным решениям.</w:t>
      </w:r>
    </w:p>
    <w:p w14:paraId="0FE026B8" w14:textId="66E08145" w:rsidR="006134CB" w:rsidRDefault="006134CB">
      <w:pPr>
        <w:pStyle w:val="ab"/>
        <w:numPr>
          <w:ilvl w:val="0"/>
          <w:numId w:val="6"/>
        </w:numPr>
        <w:rPr>
          <w:lang w:eastAsia="ru-RU"/>
        </w:rPr>
      </w:pPr>
      <w:r>
        <w:rPr>
          <w:lang w:eastAsia="ru-RU"/>
        </w:rPr>
        <w:t xml:space="preserve">Сложность внедрения: </w:t>
      </w:r>
      <w:r w:rsidR="005D3E0C">
        <w:rPr>
          <w:lang w:eastAsia="ru-RU"/>
        </w:rPr>
        <w:t>в</w:t>
      </w:r>
      <w:r>
        <w:rPr>
          <w:lang w:eastAsia="ru-RU"/>
        </w:rPr>
        <w:t>недрение и настройка СППР может быть сложным и затратным процессом, требующим существенных инвестиций времени, денег и усилий.</w:t>
      </w:r>
    </w:p>
    <w:p w14:paraId="253A2BC6" w14:textId="5525C873" w:rsidR="006134CB" w:rsidRDefault="006134CB">
      <w:pPr>
        <w:pStyle w:val="ab"/>
        <w:numPr>
          <w:ilvl w:val="0"/>
          <w:numId w:val="6"/>
        </w:numPr>
        <w:rPr>
          <w:lang w:eastAsia="ru-RU"/>
        </w:rPr>
      </w:pPr>
      <w:r>
        <w:rPr>
          <w:lang w:eastAsia="ru-RU"/>
        </w:rPr>
        <w:t>Необходимость обучения персонала</w:t>
      </w:r>
      <w:r w:rsidR="005D3E0C">
        <w:rPr>
          <w:lang w:eastAsia="ru-RU"/>
        </w:rPr>
        <w:t>: для</w:t>
      </w:r>
      <w:r>
        <w:rPr>
          <w:lang w:eastAsia="ru-RU"/>
        </w:rPr>
        <w:t xml:space="preserve"> эффективного использования СППР сотрудники организации должны быть обучены работе с этими системами и понимать особенности их функционирования.</w:t>
      </w:r>
    </w:p>
    <w:p w14:paraId="43AE16FB" w14:textId="3B2F19A0" w:rsidR="006134CB" w:rsidRDefault="006134CB">
      <w:pPr>
        <w:pStyle w:val="ab"/>
        <w:numPr>
          <w:ilvl w:val="0"/>
          <w:numId w:val="6"/>
        </w:numPr>
        <w:rPr>
          <w:lang w:eastAsia="ru-RU"/>
        </w:rPr>
      </w:pPr>
      <w:r>
        <w:rPr>
          <w:lang w:eastAsia="ru-RU"/>
        </w:rPr>
        <w:t>Ограниченность возможностей</w:t>
      </w:r>
      <w:r w:rsidR="005D3E0C">
        <w:rPr>
          <w:lang w:eastAsia="ru-RU"/>
        </w:rPr>
        <w:t>: несмотря</w:t>
      </w:r>
      <w:r>
        <w:rPr>
          <w:lang w:eastAsia="ru-RU"/>
        </w:rPr>
        <w:t xml:space="preserve"> на широкий спектр функциональности, у СППР могут быть ограничения в решении определенных типов задач или в адаптации к конкретным условиям организации.</w:t>
      </w:r>
    </w:p>
    <w:p w14:paraId="081ED5F2" w14:textId="08B4830A" w:rsidR="00C25481" w:rsidRDefault="006134CB">
      <w:pPr>
        <w:pStyle w:val="ab"/>
        <w:numPr>
          <w:ilvl w:val="0"/>
          <w:numId w:val="6"/>
        </w:numPr>
        <w:rPr>
          <w:lang w:eastAsia="ru-RU"/>
        </w:rPr>
      </w:pPr>
      <w:r>
        <w:rPr>
          <w:lang w:eastAsia="ru-RU"/>
        </w:rPr>
        <w:t>Необходимость постоянного обновления: СППР требуют постоянного обновления и совершенствования, чтобы оставаться актуальными и эффективными в изменяющейся среде.</w:t>
      </w:r>
    </w:p>
    <w:p w14:paraId="2CF1CADC" w14:textId="6809B5CA" w:rsidR="00961958" w:rsidRDefault="00017054" w:rsidP="00F209D9">
      <w:pPr>
        <w:pStyle w:val="ab"/>
      </w:pPr>
      <w:r>
        <w:br w:type="page"/>
      </w:r>
    </w:p>
    <w:p w14:paraId="593C9760" w14:textId="37303541" w:rsidR="00C25481" w:rsidRDefault="00F209D9" w:rsidP="00F209D9">
      <w:pPr>
        <w:pStyle w:val="ad"/>
      </w:pPr>
      <w:bookmarkStart w:id="19" w:name="_Toc162543338"/>
      <w:r>
        <w:lastRenderedPageBreak/>
        <w:t>2. Анализ предметной области предприятия</w:t>
      </w:r>
      <w:bookmarkEnd w:id="19"/>
    </w:p>
    <w:p w14:paraId="416D4632" w14:textId="77777777" w:rsidR="00F209D9" w:rsidRPr="00F209D9" w:rsidRDefault="00F209D9" w:rsidP="00F209D9">
      <w:pPr>
        <w:pStyle w:val="ab"/>
        <w:rPr>
          <w:lang w:eastAsia="ru-RU"/>
        </w:rPr>
      </w:pPr>
    </w:p>
    <w:p w14:paraId="75E5836C" w14:textId="350E4E6D" w:rsidR="00C25481" w:rsidRDefault="00C25481" w:rsidP="00C25481">
      <w:pPr>
        <w:pStyle w:val="af"/>
        <w:rPr>
          <w:lang w:eastAsia="ru-RU"/>
        </w:rPr>
      </w:pPr>
      <w:bookmarkStart w:id="20" w:name="_Toc162543339"/>
      <w:r>
        <w:rPr>
          <w:lang w:eastAsia="ru-RU"/>
        </w:rPr>
        <w:t>2.1</w:t>
      </w:r>
      <w:r w:rsidR="00945BDE">
        <w:rPr>
          <w:lang w:eastAsia="ru-RU"/>
        </w:rPr>
        <w:t xml:space="preserve"> </w:t>
      </w:r>
      <w:r w:rsidR="00945BDE" w:rsidRPr="00945BDE">
        <w:rPr>
          <w:lang w:eastAsia="ru-RU"/>
        </w:rPr>
        <w:t>Основные характеристики</w:t>
      </w:r>
      <w:bookmarkEnd w:id="20"/>
    </w:p>
    <w:p w14:paraId="1FA11CA6" w14:textId="4CBFA27C" w:rsidR="00945BDE" w:rsidRDefault="00945BDE" w:rsidP="00945BDE">
      <w:pPr>
        <w:pStyle w:val="ab"/>
        <w:rPr>
          <w:lang w:eastAsia="ru-RU"/>
        </w:rPr>
      </w:pPr>
      <w:r>
        <w:rPr>
          <w:lang w:eastAsia="ru-RU"/>
        </w:rPr>
        <w:t>Предприятие "РЖД-ТЕХСЕРВИС" является провайдером IT-услуг, специализирующимся на технической поддержке и техническом обслуживании оборудования и программного обеспечения для транспортных компаний, включая ОАО "Российские железные дороги" (РЖД). Компания обеспечивает своим клиентам высокий уровень сервиса и имеет широкую географию деятельности, обслуживая железнодорожные предприятия на всей территории России.</w:t>
      </w:r>
    </w:p>
    <w:p w14:paraId="02D4CC73" w14:textId="77777777" w:rsidR="00945BDE" w:rsidRDefault="00945BDE" w:rsidP="00945BDE">
      <w:pPr>
        <w:pStyle w:val="ab"/>
        <w:rPr>
          <w:lang w:eastAsia="ru-RU"/>
        </w:rPr>
      </w:pPr>
      <w:r>
        <w:rPr>
          <w:lang w:eastAsia="ru-RU"/>
        </w:rPr>
        <w:t>Основная информация о предприятии " РЖД-ТЕХСЕРВИС ":</w:t>
      </w:r>
    </w:p>
    <w:p w14:paraId="38B3F779" w14:textId="77777777" w:rsidR="00945BDE" w:rsidRDefault="00945BDE" w:rsidP="00945BDE">
      <w:pPr>
        <w:pStyle w:val="ab"/>
        <w:rPr>
          <w:lang w:eastAsia="ru-RU"/>
        </w:rPr>
      </w:pPr>
      <w:r>
        <w:rPr>
          <w:lang w:eastAsia="ru-RU"/>
        </w:rPr>
        <w:t>•</w:t>
      </w:r>
      <w:r>
        <w:rPr>
          <w:lang w:eastAsia="ru-RU"/>
        </w:rPr>
        <w:tab/>
        <w:t>Название: РЖД-ТЕХСЕРВИС</w:t>
      </w:r>
    </w:p>
    <w:p w14:paraId="6B29B06D" w14:textId="77777777" w:rsidR="00945BDE" w:rsidRDefault="00945BDE" w:rsidP="00945BDE">
      <w:pPr>
        <w:pStyle w:val="ab"/>
        <w:rPr>
          <w:lang w:eastAsia="ru-RU"/>
        </w:rPr>
      </w:pPr>
      <w:r>
        <w:rPr>
          <w:lang w:eastAsia="ru-RU"/>
        </w:rPr>
        <w:t>•</w:t>
      </w:r>
      <w:r>
        <w:rPr>
          <w:lang w:eastAsia="ru-RU"/>
        </w:rPr>
        <w:tab/>
        <w:t>Тип предприятия: IT-провайдер</w:t>
      </w:r>
    </w:p>
    <w:p w14:paraId="396243C7" w14:textId="77777777" w:rsidR="00945BDE" w:rsidRDefault="00945BDE" w:rsidP="00945BDE">
      <w:pPr>
        <w:pStyle w:val="ab"/>
        <w:rPr>
          <w:lang w:eastAsia="ru-RU"/>
        </w:rPr>
      </w:pPr>
      <w:r>
        <w:rPr>
          <w:lang w:eastAsia="ru-RU"/>
        </w:rPr>
        <w:t>•</w:t>
      </w:r>
      <w:r>
        <w:rPr>
          <w:lang w:eastAsia="ru-RU"/>
        </w:rPr>
        <w:tab/>
        <w:t>Услуги: Техническая поддержка и обслуживание оборудования и программного обеспечения для транспортных компаний, включая РЖД</w:t>
      </w:r>
    </w:p>
    <w:p w14:paraId="09CEFEA4" w14:textId="77777777" w:rsidR="00945BDE" w:rsidRDefault="00945BDE" w:rsidP="00945BDE">
      <w:pPr>
        <w:pStyle w:val="ab"/>
        <w:rPr>
          <w:lang w:eastAsia="ru-RU"/>
        </w:rPr>
      </w:pPr>
      <w:r>
        <w:rPr>
          <w:lang w:eastAsia="ru-RU"/>
        </w:rPr>
        <w:t>•</w:t>
      </w:r>
      <w:r>
        <w:rPr>
          <w:lang w:eastAsia="ru-RU"/>
        </w:rPr>
        <w:tab/>
        <w:t>География деятельности: Россия (обслуживание железнодорожных предприятий на всей территории страны)</w:t>
      </w:r>
    </w:p>
    <w:p w14:paraId="650B88C8" w14:textId="77777777" w:rsidR="00945BDE" w:rsidRDefault="00945BDE" w:rsidP="00945BDE">
      <w:pPr>
        <w:pStyle w:val="ab"/>
        <w:rPr>
          <w:lang w:eastAsia="ru-RU"/>
        </w:rPr>
      </w:pPr>
      <w:r>
        <w:rPr>
          <w:lang w:eastAsia="ru-RU"/>
        </w:rPr>
        <w:t>•</w:t>
      </w:r>
      <w:r>
        <w:rPr>
          <w:lang w:eastAsia="ru-RU"/>
        </w:rPr>
        <w:tab/>
        <w:t>Партнерство: Ключевой партнер для РЖД, вносящий значительный вклад в обеспечение безопасной и эффективной работы железнодорожной системы в стране</w:t>
      </w:r>
    </w:p>
    <w:p w14:paraId="068B4B22" w14:textId="77777777" w:rsidR="00945BDE" w:rsidRDefault="00945BDE" w:rsidP="00945BDE">
      <w:pPr>
        <w:pStyle w:val="ab"/>
        <w:rPr>
          <w:lang w:eastAsia="ru-RU"/>
        </w:rPr>
      </w:pPr>
      <w:r>
        <w:rPr>
          <w:lang w:eastAsia="ru-RU"/>
        </w:rPr>
        <w:t>Характеристики предприятия " РЖД-ТЕХСЕРВИС ":</w:t>
      </w:r>
    </w:p>
    <w:p w14:paraId="28CE0F1A" w14:textId="77777777" w:rsidR="00945BDE" w:rsidRDefault="00945BDE" w:rsidP="00945BDE">
      <w:pPr>
        <w:pStyle w:val="ab"/>
        <w:rPr>
          <w:lang w:eastAsia="ru-RU"/>
        </w:rPr>
      </w:pPr>
      <w:r>
        <w:rPr>
          <w:lang w:eastAsia="ru-RU"/>
        </w:rPr>
        <w:t>•</w:t>
      </w:r>
      <w:r>
        <w:rPr>
          <w:lang w:eastAsia="ru-RU"/>
        </w:rPr>
        <w:tab/>
        <w:t>Компетенции: Обеспечение работоспособности и устранение сбоев в работе оборудования и программного обеспечения, техническое сопровождение и сервисное обслуживание серверного оборудования, обеспечение работоспособности сетей передачи данных, включая кабельные системы и узлы связи.</w:t>
      </w:r>
    </w:p>
    <w:p w14:paraId="04261152" w14:textId="01C27F93" w:rsidR="00945BDE" w:rsidRDefault="00945BDE" w:rsidP="00945BDE">
      <w:pPr>
        <w:pStyle w:val="ab"/>
        <w:rPr>
          <w:lang w:eastAsia="ru-RU"/>
        </w:rPr>
      </w:pPr>
      <w:r>
        <w:rPr>
          <w:lang w:eastAsia="ru-RU"/>
        </w:rPr>
        <w:t>•</w:t>
      </w:r>
      <w:r>
        <w:rPr>
          <w:lang w:eastAsia="ru-RU"/>
        </w:rPr>
        <w:tab/>
      </w:r>
      <w:r w:rsidR="00BF7CE5">
        <w:rPr>
          <w:lang w:eastAsia="ru-RU"/>
        </w:rPr>
        <w:t>С</w:t>
      </w:r>
      <w:r>
        <w:rPr>
          <w:lang w:eastAsia="ru-RU"/>
        </w:rPr>
        <w:t>истема</w:t>
      </w:r>
      <w:r w:rsidR="00BF7CE5">
        <w:rPr>
          <w:lang w:eastAsia="ru-RU"/>
        </w:rPr>
        <w:t xml:space="preserve"> поддержки принятия решений</w:t>
      </w:r>
      <w:r>
        <w:rPr>
          <w:lang w:eastAsia="ru-RU"/>
        </w:rPr>
        <w:t>: Внутренняя информационная система, включающая MS Office, Service Desk, 1C-предприятие, мобильное приложение "Мобильный сотрудник" и веб-</w:t>
      </w:r>
      <w:r>
        <w:rPr>
          <w:lang w:eastAsia="ru-RU"/>
        </w:rPr>
        <w:lastRenderedPageBreak/>
        <w:t>интерфейс для управления процессами поступления заявок, обучения, личного кабинета заказчика, справочника моделей и других функций.</w:t>
      </w:r>
    </w:p>
    <w:p w14:paraId="43732518" w14:textId="77777777" w:rsidR="00945BDE" w:rsidRDefault="00945BDE" w:rsidP="00945BDE">
      <w:pPr>
        <w:pStyle w:val="ab"/>
        <w:rPr>
          <w:lang w:eastAsia="ru-RU"/>
        </w:rPr>
      </w:pPr>
      <w:r>
        <w:rPr>
          <w:lang w:eastAsia="ru-RU"/>
        </w:rPr>
        <w:t>•</w:t>
      </w:r>
      <w:r>
        <w:rPr>
          <w:lang w:eastAsia="ru-RU"/>
        </w:rPr>
        <w:tab/>
        <w:t>Клиентская ориентация: Высокий уровень сервиса и поддержки клиентов, стремление к удовлетворению их потребностей и поддержанию доверия клиентов.</w:t>
      </w:r>
    </w:p>
    <w:p w14:paraId="3362ED4D" w14:textId="77777777" w:rsidR="00945BDE" w:rsidRDefault="00945BDE" w:rsidP="00945BDE">
      <w:pPr>
        <w:pStyle w:val="ab"/>
        <w:rPr>
          <w:lang w:eastAsia="ru-RU"/>
        </w:rPr>
      </w:pPr>
      <w:r>
        <w:rPr>
          <w:lang w:eastAsia="ru-RU"/>
        </w:rPr>
        <w:t>•</w:t>
      </w:r>
      <w:r>
        <w:rPr>
          <w:lang w:eastAsia="ru-RU"/>
        </w:rPr>
        <w:tab/>
        <w:t>Бизнес-процессы: Обработка заявок от сотрудников РЖД, учет комплектующих, выполнение заявок на обслуживание и ремонт оборудования.</w:t>
      </w:r>
    </w:p>
    <w:p w14:paraId="33D6479C" w14:textId="753665CE" w:rsidR="00945BDE" w:rsidRDefault="00945BDE" w:rsidP="00945BDE">
      <w:pPr>
        <w:pStyle w:val="ab"/>
        <w:rPr>
          <w:lang w:eastAsia="ru-RU"/>
        </w:rPr>
      </w:pPr>
      <w:r>
        <w:rPr>
          <w:lang w:eastAsia="ru-RU"/>
        </w:rPr>
        <w:t>•</w:t>
      </w:r>
      <w:r>
        <w:rPr>
          <w:lang w:eastAsia="ru-RU"/>
        </w:rPr>
        <w:tab/>
        <w:t>Ключевые ценности: Безопасная и эффективная работа железнодорожной системы, высокое доверие со стороны клиентов, предоставление качественных IT-услуг.</w:t>
      </w:r>
    </w:p>
    <w:p w14:paraId="08811FD5" w14:textId="77777777" w:rsidR="00945BDE" w:rsidRDefault="00945BDE" w:rsidP="00945BDE">
      <w:pPr>
        <w:pStyle w:val="ab"/>
        <w:rPr>
          <w:lang w:eastAsia="ru-RU"/>
        </w:rPr>
      </w:pPr>
    </w:p>
    <w:p w14:paraId="3B6C081F" w14:textId="39DA2EC5" w:rsidR="00945BDE" w:rsidRDefault="00945BDE" w:rsidP="00945BDE">
      <w:pPr>
        <w:pStyle w:val="af"/>
        <w:rPr>
          <w:lang w:eastAsia="ru-RU"/>
        </w:rPr>
      </w:pPr>
      <w:bookmarkStart w:id="21" w:name="_Toc162543340"/>
      <w:r>
        <w:rPr>
          <w:lang w:eastAsia="ru-RU"/>
        </w:rPr>
        <w:t xml:space="preserve">2.2 </w:t>
      </w:r>
      <w:r w:rsidRPr="00945BDE">
        <w:rPr>
          <w:lang w:eastAsia="ru-RU"/>
        </w:rPr>
        <w:t>Организационная структура ООО "РЖД-ТЕХСЕРВИС"</w:t>
      </w:r>
      <w:bookmarkEnd w:id="21"/>
    </w:p>
    <w:p w14:paraId="1AC21523" w14:textId="77777777" w:rsidR="00945BDE" w:rsidRPr="00945BDE" w:rsidRDefault="00945BDE" w:rsidP="00945BDE">
      <w:pPr>
        <w:pStyle w:val="ab"/>
        <w:rPr>
          <w:lang w:eastAsia="ru-RU"/>
        </w:rPr>
      </w:pPr>
      <w:r w:rsidRPr="00945BDE">
        <w:rPr>
          <w:lang w:eastAsia="ru-RU"/>
        </w:rPr>
        <w:t>Организационная структура предприятия ООО "РЖД-ТЕХСЕРВИС" играет важную роль в обеспечении эффективной и координированной работы компании. Организационная структура предприятия "РЖД-ТЕХСЕРВИС" включает следующие элементы:</w:t>
      </w:r>
    </w:p>
    <w:p w14:paraId="22B18E8C" w14:textId="77777777" w:rsidR="00945BDE" w:rsidRPr="00945BDE" w:rsidRDefault="00945BDE">
      <w:pPr>
        <w:pStyle w:val="ab"/>
        <w:numPr>
          <w:ilvl w:val="0"/>
          <w:numId w:val="8"/>
        </w:numPr>
        <w:rPr>
          <w:lang w:eastAsia="ru-RU"/>
        </w:rPr>
      </w:pPr>
      <w:r w:rsidRPr="00945BDE">
        <w:rPr>
          <w:lang w:eastAsia="ru-RU"/>
        </w:rPr>
        <w:t>Высший руководитель:</w:t>
      </w:r>
    </w:p>
    <w:p w14:paraId="10B6587E" w14:textId="5BE80680" w:rsidR="00945BDE" w:rsidRPr="00945BDE" w:rsidRDefault="00945BDE">
      <w:pPr>
        <w:pStyle w:val="ab"/>
        <w:numPr>
          <w:ilvl w:val="1"/>
          <w:numId w:val="8"/>
        </w:numPr>
        <w:rPr>
          <w:lang w:eastAsia="ru-RU"/>
        </w:rPr>
      </w:pPr>
      <w:r w:rsidRPr="00945BDE">
        <w:rPr>
          <w:lang w:eastAsia="ru-RU"/>
        </w:rPr>
        <w:t>Генеральный директор</w:t>
      </w:r>
      <w:r w:rsidR="00F02193" w:rsidRPr="00945BDE">
        <w:rPr>
          <w:lang w:eastAsia="ru-RU"/>
        </w:rPr>
        <w:t>: осуществляет</w:t>
      </w:r>
      <w:r w:rsidRPr="00945BDE">
        <w:rPr>
          <w:lang w:eastAsia="ru-RU"/>
        </w:rPr>
        <w:t xml:space="preserve"> общее руководство и стратегическое управление предприятием. Он отвечает за разработку бизнес-планов, принятие стратегических решений, установление ключевых партнерств и обеспечение достижения целей компании.</w:t>
      </w:r>
    </w:p>
    <w:p w14:paraId="3E6DA620" w14:textId="77777777" w:rsidR="00945BDE" w:rsidRPr="00945BDE" w:rsidRDefault="00945BDE">
      <w:pPr>
        <w:pStyle w:val="ab"/>
        <w:numPr>
          <w:ilvl w:val="0"/>
          <w:numId w:val="8"/>
        </w:numPr>
        <w:rPr>
          <w:lang w:eastAsia="ru-RU"/>
        </w:rPr>
      </w:pPr>
      <w:r w:rsidRPr="00945BDE">
        <w:rPr>
          <w:lang w:eastAsia="ru-RU"/>
        </w:rPr>
        <w:t>Руководители отделов и подразделений:</w:t>
      </w:r>
    </w:p>
    <w:p w14:paraId="0F8AF6FD" w14:textId="2736D164" w:rsidR="00945BDE" w:rsidRPr="00945BDE" w:rsidRDefault="00945BDE">
      <w:pPr>
        <w:pStyle w:val="ab"/>
        <w:numPr>
          <w:ilvl w:val="1"/>
          <w:numId w:val="8"/>
        </w:numPr>
        <w:rPr>
          <w:lang w:eastAsia="ru-RU"/>
        </w:rPr>
      </w:pPr>
      <w:r w:rsidRPr="00945BDE">
        <w:rPr>
          <w:lang w:eastAsia="ru-RU"/>
        </w:rPr>
        <w:t>Техническая поддержка пользователей</w:t>
      </w:r>
      <w:r w:rsidR="00F02193" w:rsidRPr="00945BDE">
        <w:rPr>
          <w:lang w:eastAsia="ru-RU"/>
        </w:rPr>
        <w:t>: отвечает</w:t>
      </w:r>
      <w:r w:rsidRPr="00945BDE">
        <w:rPr>
          <w:lang w:eastAsia="ru-RU"/>
        </w:rPr>
        <w:t xml:space="preserve"> за оказание технической поддержки сотрудникам РЖД по вопросам оборудования и программного обеспечения. Включает специалистов, которые принимают и обрабатывают заявки, предоставляют консультации и решают проблемы пользователей.</w:t>
      </w:r>
    </w:p>
    <w:p w14:paraId="613207D3" w14:textId="440F3F8A" w:rsidR="00945BDE" w:rsidRPr="00945BDE" w:rsidRDefault="00945BDE">
      <w:pPr>
        <w:pStyle w:val="ab"/>
        <w:numPr>
          <w:ilvl w:val="1"/>
          <w:numId w:val="8"/>
        </w:numPr>
        <w:rPr>
          <w:lang w:eastAsia="ru-RU"/>
        </w:rPr>
      </w:pPr>
      <w:r w:rsidRPr="00945BDE">
        <w:rPr>
          <w:lang w:eastAsia="ru-RU"/>
        </w:rPr>
        <w:lastRenderedPageBreak/>
        <w:t>Центр диспетчеризации</w:t>
      </w:r>
      <w:r w:rsidR="00F02193" w:rsidRPr="00945BDE">
        <w:rPr>
          <w:lang w:eastAsia="ru-RU"/>
        </w:rPr>
        <w:t>: занимается</w:t>
      </w:r>
      <w:r w:rsidRPr="00945BDE">
        <w:rPr>
          <w:lang w:eastAsia="ru-RU"/>
        </w:rPr>
        <w:t xml:space="preserve"> распределением заявок, контролем и управлением выполнением работ. Он осуществляет связь между сотрудниками развозного персонала и заявителями, координирует и контролирует процесс выполнения заявок.</w:t>
      </w:r>
    </w:p>
    <w:p w14:paraId="5763012B" w14:textId="227E28C9" w:rsidR="00945BDE" w:rsidRPr="00945BDE" w:rsidRDefault="00945BDE">
      <w:pPr>
        <w:pStyle w:val="ab"/>
        <w:numPr>
          <w:ilvl w:val="1"/>
          <w:numId w:val="8"/>
        </w:numPr>
        <w:rPr>
          <w:lang w:eastAsia="ru-RU"/>
        </w:rPr>
      </w:pPr>
      <w:r w:rsidRPr="00945BDE">
        <w:rPr>
          <w:lang w:eastAsia="ru-RU"/>
        </w:rPr>
        <w:t>Снабжение</w:t>
      </w:r>
      <w:r w:rsidR="00F02193" w:rsidRPr="00945BDE">
        <w:rPr>
          <w:lang w:eastAsia="ru-RU"/>
        </w:rPr>
        <w:t>: отвечает</w:t>
      </w:r>
      <w:r w:rsidRPr="00945BDE">
        <w:rPr>
          <w:lang w:eastAsia="ru-RU"/>
        </w:rPr>
        <w:t xml:space="preserve"> за поставки комплектующих и запасных частей, необходимых для обслуживания и ремонта оборудования. Он осуществляет учет, контроль и обеспечение наличия необходимых ресурсов для бесперебойной работы.</w:t>
      </w:r>
    </w:p>
    <w:p w14:paraId="0C30AE75" w14:textId="54CB70E4" w:rsidR="00945BDE" w:rsidRPr="00945BDE" w:rsidRDefault="00945BDE">
      <w:pPr>
        <w:pStyle w:val="ab"/>
        <w:numPr>
          <w:ilvl w:val="1"/>
          <w:numId w:val="8"/>
        </w:numPr>
        <w:rPr>
          <w:lang w:eastAsia="ru-RU"/>
        </w:rPr>
      </w:pPr>
      <w:r w:rsidRPr="00945BDE">
        <w:rPr>
          <w:lang w:eastAsia="ru-RU"/>
        </w:rPr>
        <w:t>ИТ-инфраструктура</w:t>
      </w:r>
      <w:r w:rsidR="00F02193" w:rsidRPr="00945BDE">
        <w:rPr>
          <w:lang w:eastAsia="ru-RU"/>
        </w:rPr>
        <w:t>:</w:t>
      </w:r>
      <w:r w:rsidR="00F02193">
        <w:rPr>
          <w:lang w:eastAsia="ru-RU"/>
        </w:rPr>
        <w:t xml:space="preserve"> </w:t>
      </w:r>
      <w:r w:rsidR="00F02193" w:rsidRPr="00945BDE">
        <w:rPr>
          <w:lang w:eastAsia="ru-RU"/>
        </w:rPr>
        <w:t>занимается</w:t>
      </w:r>
      <w:r w:rsidRPr="00945BDE">
        <w:rPr>
          <w:lang w:eastAsia="ru-RU"/>
        </w:rPr>
        <w:t xml:space="preserve"> обеспечением работоспособности серверного оборудования, сетей передачи данных и кабельных систем. Включает специалистов по обслуживанию серверов, сетевых инженеров и других технических специалистов.</w:t>
      </w:r>
    </w:p>
    <w:p w14:paraId="42A17E31" w14:textId="77777777" w:rsidR="00945BDE" w:rsidRPr="00945BDE" w:rsidRDefault="00945BDE">
      <w:pPr>
        <w:pStyle w:val="ab"/>
        <w:numPr>
          <w:ilvl w:val="0"/>
          <w:numId w:val="8"/>
        </w:numPr>
        <w:rPr>
          <w:lang w:eastAsia="ru-RU"/>
        </w:rPr>
      </w:pPr>
      <w:r w:rsidRPr="00945BDE">
        <w:rPr>
          <w:lang w:eastAsia="ru-RU"/>
        </w:rPr>
        <w:t>Рабочие и исполнители:</w:t>
      </w:r>
    </w:p>
    <w:p w14:paraId="487306C6" w14:textId="4DB07999" w:rsidR="00945BDE" w:rsidRPr="00945BDE" w:rsidRDefault="00945BDE">
      <w:pPr>
        <w:pStyle w:val="ab"/>
        <w:numPr>
          <w:ilvl w:val="1"/>
          <w:numId w:val="8"/>
        </w:numPr>
        <w:rPr>
          <w:lang w:eastAsia="ru-RU"/>
        </w:rPr>
      </w:pPr>
      <w:r w:rsidRPr="00945BDE">
        <w:rPr>
          <w:lang w:eastAsia="ru-RU"/>
        </w:rPr>
        <w:t>Сотрудники технической поддержки</w:t>
      </w:r>
      <w:r w:rsidR="00F02193" w:rsidRPr="00945BDE">
        <w:rPr>
          <w:lang w:eastAsia="ru-RU"/>
        </w:rPr>
        <w:t>: это</w:t>
      </w:r>
      <w:r w:rsidRPr="00945BDE">
        <w:rPr>
          <w:lang w:eastAsia="ru-RU"/>
        </w:rPr>
        <w:t xml:space="preserve"> специалисты, которые принимают заявки от сотрудников РЖД и оказывают техническую поддержку. Они решают проблемы, связанные с оборудованием и программным обеспечением, предоставляют консультации и инструкции.</w:t>
      </w:r>
    </w:p>
    <w:p w14:paraId="7FD7C61F" w14:textId="59D1A724" w:rsidR="00945BDE" w:rsidRPr="00945BDE" w:rsidRDefault="00945BDE">
      <w:pPr>
        <w:pStyle w:val="ab"/>
        <w:numPr>
          <w:ilvl w:val="1"/>
          <w:numId w:val="8"/>
        </w:numPr>
        <w:rPr>
          <w:lang w:eastAsia="ru-RU"/>
        </w:rPr>
      </w:pPr>
      <w:r w:rsidRPr="00945BDE">
        <w:rPr>
          <w:lang w:eastAsia="ru-RU"/>
        </w:rPr>
        <w:t>Сотрудники развозного персонала</w:t>
      </w:r>
      <w:r w:rsidR="00F02193" w:rsidRPr="00945BDE">
        <w:rPr>
          <w:lang w:eastAsia="ru-RU"/>
        </w:rPr>
        <w:t>: это</w:t>
      </w:r>
      <w:r w:rsidRPr="00945BDE">
        <w:rPr>
          <w:lang w:eastAsia="ru-RU"/>
        </w:rPr>
        <w:t xml:space="preserve"> специалисты, которые получают информацию о заявках через мобильное приложение, выполняют работы на месте запроса и обновляют статусы выполнения запросов. Они осуществляют техническое обслуживание, ремонт и устранение сбоев.</w:t>
      </w:r>
    </w:p>
    <w:p w14:paraId="13D89E8E" w14:textId="77777777" w:rsidR="00945BDE" w:rsidRPr="00945BDE" w:rsidRDefault="00945BDE" w:rsidP="00945BDE">
      <w:pPr>
        <w:pStyle w:val="ab"/>
        <w:rPr>
          <w:lang w:eastAsia="ru-RU"/>
        </w:rPr>
      </w:pPr>
      <w:r w:rsidRPr="00945BDE">
        <w:rPr>
          <w:lang w:eastAsia="ru-RU"/>
        </w:rPr>
        <w:t xml:space="preserve">Взаимодействие между отделами и подразделениями осуществляется через внутриотделочную коммуникацию и межотделочные коммуникационные каналы, такие как встречи, рабочие совещания, электронная почта, телефонные звонки и другие средства связи. Координация работ осуществляется через Центр диспетчеризации, который распределяет </w:t>
      </w:r>
      <w:r w:rsidRPr="00945BDE">
        <w:rPr>
          <w:lang w:eastAsia="ru-RU"/>
        </w:rPr>
        <w:lastRenderedPageBreak/>
        <w:t>заявки, следит за выполнением работ и обеспечивает согласованность и своевременное выполнение задач.</w:t>
      </w:r>
    </w:p>
    <w:p w14:paraId="78477AD5" w14:textId="77777777" w:rsidR="00945BDE" w:rsidRPr="00945BDE" w:rsidRDefault="00945BDE" w:rsidP="00945BDE">
      <w:pPr>
        <w:pStyle w:val="ab"/>
        <w:rPr>
          <w:lang w:eastAsia="ru-RU"/>
        </w:rPr>
      </w:pPr>
      <w:r w:rsidRPr="00945BDE">
        <w:rPr>
          <w:lang w:eastAsia="ru-RU"/>
        </w:rPr>
        <w:t>Организационная структура предприятия "РЖД-ТЕХСЕРВИС" способствует эффективной работе, оптимальному использованию ресурсов и обеспечению высокого уровня сервиса для клиентов.</w:t>
      </w:r>
    </w:p>
    <w:p w14:paraId="694047FE" w14:textId="6DBA90EB" w:rsidR="00945BDE" w:rsidRPr="00945BDE" w:rsidRDefault="00CC00EE" w:rsidP="00945BDE">
      <w:pPr>
        <w:pStyle w:val="ab"/>
        <w:rPr>
          <w:lang w:eastAsia="ru-RU"/>
        </w:rPr>
      </w:pPr>
      <w:r w:rsidRPr="00945BDE">
        <w:rPr>
          <w:noProof/>
          <w:lang w:eastAsia="ru-RU"/>
        </w:rPr>
        <w:drawing>
          <wp:anchor distT="0" distB="0" distL="114300" distR="114300" simplePos="0" relativeHeight="251659264" behindDoc="0" locked="0" layoutInCell="1" allowOverlap="1" wp14:anchorId="22282668" wp14:editId="05BFFCB9">
            <wp:simplePos x="0" y="0"/>
            <wp:positionH relativeFrom="page">
              <wp:align>center</wp:align>
            </wp:positionH>
            <wp:positionV relativeFrom="paragraph">
              <wp:posOffset>573405</wp:posOffset>
            </wp:positionV>
            <wp:extent cx="6847205" cy="3489960"/>
            <wp:effectExtent l="0" t="0" r="0" b="0"/>
            <wp:wrapTopAndBottom/>
            <wp:docPr id="14392583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58344" name="Рисунок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847205" cy="3489960"/>
                    </a:xfrm>
                    <a:prstGeom prst="rect">
                      <a:avLst/>
                    </a:prstGeom>
                    <a:noFill/>
                  </pic:spPr>
                </pic:pic>
              </a:graphicData>
            </a:graphic>
            <wp14:sizeRelH relativeFrom="margin">
              <wp14:pctWidth>0</wp14:pctWidth>
            </wp14:sizeRelH>
            <wp14:sizeRelV relativeFrom="margin">
              <wp14:pctHeight>0</wp14:pctHeight>
            </wp14:sizeRelV>
          </wp:anchor>
        </w:drawing>
      </w:r>
      <w:r w:rsidR="00945BDE" w:rsidRPr="00945BDE">
        <w:rPr>
          <w:lang w:eastAsia="ru-RU"/>
        </w:rPr>
        <w:t>Организационная структура предприятия «РЖД ТехСервис» представлена на рисунке 1</w:t>
      </w:r>
    </w:p>
    <w:p w14:paraId="6216DCF9" w14:textId="6D804A98" w:rsidR="00945BDE" w:rsidRPr="00945BDE" w:rsidRDefault="00945BDE" w:rsidP="00F02193">
      <w:pPr>
        <w:pStyle w:val="ab"/>
        <w:jc w:val="center"/>
        <w:rPr>
          <w:lang w:eastAsia="ru-RU"/>
        </w:rPr>
      </w:pPr>
      <w:r w:rsidRPr="00945BDE">
        <w:rPr>
          <w:lang w:eastAsia="ru-RU"/>
        </w:rPr>
        <w:t>Рисунок 1 - Организационная структура РЖД Тех-Сервис</w:t>
      </w:r>
    </w:p>
    <w:p w14:paraId="1DE8DB9C" w14:textId="77777777" w:rsidR="00945BDE" w:rsidRDefault="00945BDE" w:rsidP="00945BDE">
      <w:pPr>
        <w:pStyle w:val="ab"/>
        <w:rPr>
          <w:lang w:eastAsia="ru-RU"/>
        </w:rPr>
      </w:pPr>
    </w:p>
    <w:p w14:paraId="5949CBF0" w14:textId="2BA0616A" w:rsidR="00945BDE" w:rsidRDefault="00ED7367" w:rsidP="00ED7367">
      <w:pPr>
        <w:pStyle w:val="af"/>
        <w:rPr>
          <w:lang w:eastAsia="ru-RU"/>
        </w:rPr>
      </w:pPr>
      <w:bookmarkStart w:id="22" w:name="_Toc162543341"/>
      <w:r>
        <w:rPr>
          <w:lang w:eastAsia="ru-RU"/>
        </w:rPr>
        <w:t xml:space="preserve">2.3 </w:t>
      </w:r>
      <w:r w:rsidRPr="00ED7367">
        <w:rPr>
          <w:lang w:eastAsia="ru-RU"/>
        </w:rPr>
        <w:t>Модель бизнес-процессов предприятия</w:t>
      </w:r>
      <w:bookmarkEnd w:id="22"/>
    </w:p>
    <w:p w14:paraId="44F0B173" w14:textId="258705AC" w:rsidR="00B36D1F" w:rsidRDefault="00B36D1F" w:rsidP="00B36D1F">
      <w:pPr>
        <w:pStyle w:val="ab"/>
        <w:rPr>
          <w:lang w:eastAsia="ru-RU"/>
        </w:rPr>
      </w:pPr>
      <w:r>
        <w:rPr>
          <w:lang w:eastAsia="ru-RU"/>
        </w:rPr>
        <w:t xml:space="preserve">В ходе работы была сформирована контекстная предприятия, представленная на рисунке </w:t>
      </w:r>
      <w:r w:rsidR="00F02193">
        <w:rPr>
          <w:lang w:eastAsia="ru-RU"/>
        </w:rPr>
        <w:t>2</w:t>
      </w:r>
      <w:r>
        <w:rPr>
          <w:lang w:eastAsia="ru-RU"/>
        </w:rPr>
        <w:t>.</w:t>
      </w:r>
    </w:p>
    <w:p w14:paraId="60D46889" w14:textId="77777777" w:rsidR="00B36D1F" w:rsidRDefault="00B36D1F" w:rsidP="00B36D1F">
      <w:pPr>
        <w:pStyle w:val="ab"/>
        <w:rPr>
          <w:lang w:eastAsia="ru-RU"/>
        </w:rPr>
      </w:pPr>
      <w:r>
        <w:rPr>
          <w:lang w:eastAsia="ru-RU"/>
        </w:rPr>
        <w:t>На вход деятельности предприятия поступают заявки клиентов, комплектующие.</w:t>
      </w:r>
    </w:p>
    <w:p w14:paraId="4FBB2EDA" w14:textId="370D9A89" w:rsidR="00B36D1F" w:rsidRDefault="00B36D1F" w:rsidP="00B36D1F">
      <w:pPr>
        <w:pStyle w:val="ab"/>
        <w:rPr>
          <w:lang w:eastAsia="ru-RU"/>
        </w:rPr>
      </w:pPr>
      <w:r>
        <w:rPr>
          <w:lang w:eastAsia="ru-RU"/>
        </w:rPr>
        <w:t xml:space="preserve">Всю работу на предприятии выполняют сотрудники. Помогает им </w:t>
      </w:r>
      <w:r w:rsidR="008533F6">
        <w:rPr>
          <w:lang w:eastAsia="ru-RU"/>
        </w:rPr>
        <w:t>ИСППР</w:t>
      </w:r>
      <w:r>
        <w:rPr>
          <w:lang w:eastAsia="ru-RU"/>
        </w:rPr>
        <w:t>.</w:t>
      </w:r>
    </w:p>
    <w:p w14:paraId="5B014E4A" w14:textId="77777777" w:rsidR="00B36D1F" w:rsidRDefault="00B36D1F" w:rsidP="00B36D1F">
      <w:pPr>
        <w:pStyle w:val="ab"/>
        <w:rPr>
          <w:lang w:eastAsia="ru-RU"/>
        </w:rPr>
      </w:pPr>
      <w:r>
        <w:rPr>
          <w:lang w:eastAsia="ru-RU"/>
        </w:rPr>
        <w:t>Вся деятельность предприятия контролируются регламентом ООО «РЖД Тех-Сервис» и уставом ООО «РЖД Тех-Сервис».</w:t>
      </w:r>
    </w:p>
    <w:p w14:paraId="5C2558B4" w14:textId="77777777" w:rsidR="00B36D1F" w:rsidRDefault="00B36D1F" w:rsidP="00B36D1F">
      <w:pPr>
        <w:pStyle w:val="ab"/>
        <w:rPr>
          <w:lang w:eastAsia="ru-RU"/>
        </w:rPr>
      </w:pPr>
      <w:r>
        <w:rPr>
          <w:lang w:eastAsia="ru-RU"/>
        </w:rPr>
        <w:lastRenderedPageBreak/>
        <w:t>В результате деятельности предприятия получаются выполненные заявки.</w:t>
      </w:r>
    </w:p>
    <w:p w14:paraId="1FC8D9D8" w14:textId="34AA967B" w:rsidR="00B36D1F" w:rsidRDefault="00F02193" w:rsidP="00B36D1F">
      <w:pPr>
        <w:pStyle w:val="ab"/>
        <w:rPr>
          <w:lang w:eastAsia="ru-RU"/>
        </w:rPr>
      </w:pPr>
      <w:r>
        <w:rPr>
          <w:lang w:eastAsia="ru-RU"/>
        </w:rPr>
        <w:t>Н</w:t>
      </w:r>
      <w:r w:rsidR="00B36D1F">
        <w:rPr>
          <w:lang w:eastAsia="ru-RU"/>
        </w:rPr>
        <w:t xml:space="preserve">а рисунке </w:t>
      </w:r>
      <w:r>
        <w:rPr>
          <w:lang w:eastAsia="ru-RU"/>
        </w:rPr>
        <w:t>3</w:t>
      </w:r>
      <w:r w:rsidR="00B36D1F">
        <w:rPr>
          <w:lang w:eastAsia="ru-RU"/>
        </w:rPr>
        <w:t xml:space="preserve"> рассматривается первый уровень декомпозиции диаграммы. На этом уровне декомпозиция деятельности предприятия разбита на три процесса:</w:t>
      </w:r>
    </w:p>
    <w:p w14:paraId="7759EEE2" w14:textId="77777777" w:rsidR="00B36D1F" w:rsidRDefault="00B36D1F" w:rsidP="00B36D1F">
      <w:pPr>
        <w:pStyle w:val="ab"/>
        <w:rPr>
          <w:lang w:eastAsia="ru-RU"/>
        </w:rPr>
      </w:pPr>
      <w:r>
        <w:rPr>
          <w:lang w:eastAsia="ru-RU"/>
        </w:rPr>
        <w:t>1.</w:t>
      </w:r>
      <w:r>
        <w:rPr>
          <w:lang w:eastAsia="ru-RU"/>
        </w:rPr>
        <w:tab/>
        <w:t>Обработка заявок.</w:t>
      </w:r>
    </w:p>
    <w:p w14:paraId="502E55E0" w14:textId="77777777" w:rsidR="00B36D1F" w:rsidRDefault="00B36D1F" w:rsidP="00B36D1F">
      <w:pPr>
        <w:pStyle w:val="ab"/>
        <w:rPr>
          <w:lang w:eastAsia="ru-RU"/>
        </w:rPr>
      </w:pPr>
      <w:r>
        <w:rPr>
          <w:lang w:eastAsia="ru-RU"/>
        </w:rPr>
        <w:t>2.</w:t>
      </w:r>
      <w:r>
        <w:rPr>
          <w:lang w:eastAsia="ru-RU"/>
        </w:rPr>
        <w:tab/>
        <w:t>Учет комплектующих.</w:t>
      </w:r>
    </w:p>
    <w:p w14:paraId="1CA1634B" w14:textId="77777777" w:rsidR="00B36D1F" w:rsidRDefault="00B36D1F" w:rsidP="00B36D1F">
      <w:pPr>
        <w:pStyle w:val="ab"/>
        <w:rPr>
          <w:lang w:eastAsia="ru-RU"/>
        </w:rPr>
      </w:pPr>
      <w:r>
        <w:rPr>
          <w:lang w:eastAsia="ru-RU"/>
        </w:rPr>
        <w:t>3.</w:t>
      </w:r>
      <w:r>
        <w:rPr>
          <w:lang w:eastAsia="ru-RU"/>
        </w:rPr>
        <w:tab/>
        <w:t>Выполнение заявок.</w:t>
      </w:r>
    </w:p>
    <w:p w14:paraId="766B03D1" w14:textId="77777777" w:rsidR="00B36D1F" w:rsidRDefault="00B36D1F" w:rsidP="00B36D1F">
      <w:pPr>
        <w:pStyle w:val="ab"/>
        <w:rPr>
          <w:lang w:eastAsia="ru-RU"/>
        </w:rPr>
      </w:pPr>
      <w:r>
        <w:rPr>
          <w:lang w:eastAsia="ru-RU"/>
        </w:rPr>
        <w:t xml:space="preserve">Далее представлены декомпозиции этих трёх процессов и их описание. </w:t>
      </w:r>
    </w:p>
    <w:p w14:paraId="027E6563" w14:textId="2ADFBAC8" w:rsidR="00B36D1F" w:rsidRDefault="00B36D1F" w:rsidP="00B36D1F">
      <w:pPr>
        <w:pStyle w:val="ab"/>
        <w:rPr>
          <w:lang w:eastAsia="ru-RU"/>
        </w:rPr>
      </w:pPr>
      <w:r>
        <w:rPr>
          <w:lang w:eastAsia="ru-RU"/>
        </w:rPr>
        <w:t xml:space="preserve">На рисунке </w:t>
      </w:r>
      <w:r w:rsidR="00F02193">
        <w:rPr>
          <w:lang w:eastAsia="ru-RU"/>
        </w:rPr>
        <w:t>4</w:t>
      </w:r>
      <w:r>
        <w:rPr>
          <w:lang w:eastAsia="ru-RU"/>
        </w:rPr>
        <w:t xml:space="preserve"> представлена декомпозиция процесса «Обработка заявок». Декомпозиция включает в себя 3 вида процессов управления:</w:t>
      </w:r>
    </w:p>
    <w:p w14:paraId="46042F34" w14:textId="77777777" w:rsidR="00B36D1F" w:rsidRDefault="00B36D1F" w:rsidP="00B36D1F">
      <w:pPr>
        <w:pStyle w:val="ab"/>
        <w:rPr>
          <w:lang w:eastAsia="ru-RU"/>
        </w:rPr>
      </w:pPr>
      <w:r>
        <w:rPr>
          <w:lang w:eastAsia="ru-RU"/>
        </w:rPr>
        <w:t>1.</w:t>
      </w:r>
      <w:r>
        <w:rPr>
          <w:lang w:eastAsia="ru-RU"/>
        </w:rPr>
        <w:tab/>
        <w:t>Получение заявок: Заявки могут поступать от сотрудников РЖД через различные каналы, такие как телефонные звонки, веб-форма на ЕСПП или по электронной почте. Заявки могут содержать информацию о неисправностях, проблемах или запросах на техническое обслуживание.</w:t>
      </w:r>
    </w:p>
    <w:p w14:paraId="2993A620" w14:textId="77777777" w:rsidR="00B36D1F" w:rsidRDefault="00B36D1F" w:rsidP="00B36D1F">
      <w:pPr>
        <w:pStyle w:val="ab"/>
        <w:rPr>
          <w:lang w:eastAsia="ru-RU"/>
        </w:rPr>
      </w:pPr>
      <w:r>
        <w:rPr>
          <w:lang w:eastAsia="ru-RU"/>
        </w:rPr>
        <w:t>2.</w:t>
      </w:r>
      <w:r>
        <w:rPr>
          <w:lang w:eastAsia="ru-RU"/>
        </w:rPr>
        <w:tab/>
        <w:t>Регистрация заявок: Поступившие заявки регистрируются в информационной системе предприятия. Это включает заполнение соответствующих данных о заявке, таких как описание проблемы, приоритетность, данные о клиенте и др.</w:t>
      </w:r>
    </w:p>
    <w:p w14:paraId="2058E801" w14:textId="77777777" w:rsidR="00B36D1F" w:rsidRDefault="00B36D1F" w:rsidP="00B36D1F">
      <w:pPr>
        <w:pStyle w:val="ab"/>
        <w:rPr>
          <w:lang w:eastAsia="ru-RU"/>
        </w:rPr>
      </w:pPr>
      <w:r>
        <w:rPr>
          <w:lang w:eastAsia="ru-RU"/>
        </w:rPr>
        <w:t>3.</w:t>
      </w:r>
      <w:r>
        <w:rPr>
          <w:lang w:eastAsia="ru-RU"/>
        </w:rPr>
        <w:tab/>
        <w:t>Распределение заявок: Заявки автоматически или вручную распределяются между различными отделами в предприятии, в зависимости от их характера и требуемых работ. Например, заявки могут направляться в отдел поддержки пользователей или центр диспетчеризации для выполнения.</w:t>
      </w:r>
    </w:p>
    <w:p w14:paraId="0DC921B1" w14:textId="5E8916DE" w:rsidR="00B36D1F" w:rsidRDefault="00B36D1F" w:rsidP="00B36D1F">
      <w:pPr>
        <w:pStyle w:val="ab"/>
        <w:rPr>
          <w:lang w:eastAsia="ru-RU"/>
        </w:rPr>
      </w:pPr>
      <w:r>
        <w:rPr>
          <w:lang w:eastAsia="ru-RU"/>
        </w:rPr>
        <w:t xml:space="preserve">На рисунке </w:t>
      </w:r>
      <w:r w:rsidR="00F02193">
        <w:rPr>
          <w:lang w:eastAsia="ru-RU"/>
        </w:rPr>
        <w:t xml:space="preserve">5 </w:t>
      </w:r>
      <w:r>
        <w:rPr>
          <w:lang w:eastAsia="ru-RU"/>
        </w:rPr>
        <w:t>представлена декомпозиция процесса «Учет комплектующих». Декомпозиция включает в себя 3 вида процессов управления:</w:t>
      </w:r>
    </w:p>
    <w:p w14:paraId="781E4708" w14:textId="77777777" w:rsidR="00B36D1F" w:rsidRDefault="00B36D1F" w:rsidP="00B36D1F">
      <w:pPr>
        <w:pStyle w:val="ab"/>
        <w:rPr>
          <w:lang w:eastAsia="ru-RU"/>
        </w:rPr>
      </w:pPr>
      <w:r>
        <w:rPr>
          <w:lang w:eastAsia="ru-RU"/>
        </w:rPr>
        <w:t>1.</w:t>
      </w:r>
      <w:r>
        <w:rPr>
          <w:lang w:eastAsia="ru-RU"/>
        </w:rPr>
        <w:tab/>
        <w:t>Мониторинг запасов: Система учета комплектующих позволяет контролировать доступные запасы. Это позволяет предотвратить нехватку комплектующих и своевременно планировать их закупки.</w:t>
      </w:r>
    </w:p>
    <w:p w14:paraId="3C9805E7" w14:textId="33E19C33" w:rsidR="00B36D1F" w:rsidRDefault="00B36D1F" w:rsidP="00B36D1F">
      <w:pPr>
        <w:pStyle w:val="ab"/>
        <w:rPr>
          <w:lang w:eastAsia="ru-RU"/>
        </w:rPr>
      </w:pPr>
      <w:r>
        <w:rPr>
          <w:lang w:eastAsia="ru-RU"/>
        </w:rPr>
        <w:lastRenderedPageBreak/>
        <w:t>2.</w:t>
      </w:r>
      <w:r>
        <w:rPr>
          <w:lang w:eastAsia="ru-RU"/>
        </w:rPr>
        <w:tab/>
        <w:t>Закупка комплектующих</w:t>
      </w:r>
      <w:r w:rsidR="00896855">
        <w:rPr>
          <w:lang w:eastAsia="ru-RU"/>
        </w:rPr>
        <w:t>: в рамках</w:t>
      </w:r>
      <w:r>
        <w:rPr>
          <w:lang w:eastAsia="ru-RU"/>
        </w:rPr>
        <w:t xml:space="preserve"> этого процесса происходит заказ и приобретение комплектующих для технического обслуживания и ремонта оборудования. Закупки могут осуществляться у поставщиков или через внутренние механизмы организации.</w:t>
      </w:r>
    </w:p>
    <w:p w14:paraId="2F273C78" w14:textId="2CA1690C" w:rsidR="00B36D1F" w:rsidRDefault="00B36D1F" w:rsidP="00B36D1F">
      <w:pPr>
        <w:pStyle w:val="ab"/>
        <w:rPr>
          <w:lang w:eastAsia="ru-RU"/>
        </w:rPr>
      </w:pPr>
      <w:r>
        <w:rPr>
          <w:lang w:eastAsia="ru-RU"/>
        </w:rPr>
        <w:t>3.</w:t>
      </w:r>
      <w:r>
        <w:rPr>
          <w:lang w:eastAsia="ru-RU"/>
        </w:rPr>
        <w:tab/>
        <w:t xml:space="preserve">Прием и регистрация комплектующих: </w:t>
      </w:r>
      <w:r w:rsidR="00896855">
        <w:rPr>
          <w:lang w:eastAsia="ru-RU"/>
        </w:rPr>
        <w:t>п</w:t>
      </w:r>
      <w:r>
        <w:rPr>
          <w:lang w:eastAsia="ru-RU"/>
        </w:rPr>
        <w:t>оступившие комплектующие регистрируются в системе учета. Это включает информацию о типе, количестве, характеристиках и других деталях комплектующих. Комплектующие могут быть помещены на склад или непосредственно использованы в процессе обслуживания.</w:t>
      </w:r>
    </w:p>
    <w:p w14:paraId="0F47A15C" w14:textId="379C572F" w:rsidR="00B36D1F" w:rsidRDefault="00896855" w:rsidP="00B36D1F">
      <w:pPr>
        <w:pStyle w:val="ab"/>
        <w:rPr>
          <w:lang w:eastAsia="ru-RU"/>
        </w:rPr>
      </w:pPr>
      <w:r>
        <w:rPr>
          <w:lang w:eastAsia="ru-RU"/>
        </w:rPr>
        <w:t>Н</w:t>
      </w:r>
      <w:r w:rsidR="00B36D1F">
        <w:rPr>
          <w:lang w:eastAsia="ru-RU"/>
        </w:rPr>
        <w:t xml:space="preserve">а рисунке </w:t>
      </w:r>
      <w:r>
        <w:rPr>
          <w:lang w:eastAsia="ru-RU"/>
        </w:rPr>
        <w:t>6</w:t>
      </w:r>
      <w:r w:rsidR="00B36D1F">
        <w:rPr>
          <w:lang w:eastAsia="ru-RU"/>
        </w:rPr>
        <w:t xml:space="preserve"> представлена декомпозиция процесса «Выполнение заявок». Декомпозиция включает в себя 4 вида процессов управления:</w:t>
      </w:r>
    </w:p>
    <w:p w14:paraId="4A061120" w14:textId="33DA99EE" w:rsidR="00B36D1F" w:rsidRDefault="00B36D1F" w:rsidP="00B36D1F">
      <w:pPr>
        <w:pStyle w:val="ab"/>
        <w:rPr>
          <w:lang w:eastAsia="ru-RU"/>
        </w:rPr>
      </w:pPr>
      <w:r>
        <w:rPr>
          <w:lang w:eastAsia="ru-RU"/>
        </w:rPr>
        <w:t>1.</w:t>
      </w:r>
      <w:r>
        <w:rPr>
          <w:lang w:eastAsia="ru-RU"/>
        </w:rPr>
        <w:tab/>
        <w:t>Подготовка к выполнению</w:t>
      </w:r>
      <w:r w:rsidR="00912CB4">
        <w:rPr>
          <w:lang w:eastAsia="ru-RU"/>
        </w:rPr>
        <w:t>: после</w:t>
      </w:r>
      <w:r>
        <w:rPr>
          <w:lang w:eastAsia="ru-RU"/>
        </w:rPr>
        <w:t xml:space="preserve"> получения заявки и ее распределения соответствующим отделам, сотрудники, ответственные за выполнение, готовятся к работе. Это может включать подготовку необходимого оборудования, комплектующих, инструментов и ресурсов.</w:t>
      </w:r>
    </w:p>
    <w:p w14:paraId="65CBD622" w14:textId="6C275BD6" w:rsidR="00B36D1F" w:rsidRDefault="00B36D1F" w:rsidP="00B36D1F">
      <w:pPr>
        <w:pStyle w:val="ab"/>
        <w:rPr>
          <w:lang w:eastAsia="ru-RU"/>
        </w:rPr>
      </w:pPr>
      <w:r>
        <w:rPr>
          <w:lang w:eastAsia="ru-RU"/>
        </w:rPr>
        <w:t>2.</w:t>
      </w:r>
      <w:r>
        <w:rPr>
          <w:lang w:eastAsia="ru-RU"/>
        </w:rPr>
        <w:tab/>
        <w:t xml:space="preserve">Выполнение работ по заявке: </w:t>
      </w:r>
      <w:r w:rsidR="00912CB4">
        <w:rPr>
          <w:lang w:eastAsia="ru-RU"/>
        </w:rPr>
        <w:t>с</w:t>
      </w:r>
      <w:r>
        <w:rPr>
          <w:lang w:eastAsia="ru-RU"/>
        </w:rPr>
        <w:t>отрудники предприятия, отвечающие за выполнение заявок, отправляются на место работы и производят необходимые технические действия. Это может включать устранение неисправностей, обслуживание оборудования или выполнение других требуемых работ.</w:t>
      </w:r>
    </w:p>
    <w:p w14:paraId="57E2CA90" w14:textId="08683E75" w:rsidR="00B36D1F" w:rsidRDefault="00B36D1F" w:rsidP="00B36D1F">
      <w:pPr>
        <w:pStyle w:val="ab"/>
        <w:rPr>
          <w:lang w:eastAsia="ru-RU"/>
        </w:rPr>
      </w:pPr>
      <w:r>
        <w:rPr>
          <w:lang w:eastAsia="ru-RU"/>
        </w:rPr>
        <w:t>3.</w:t>
      </w:r>
      <w:r>
        <w:rPr>
          <w:lang w:eastAsia="ru-RU"/>
        </w:rPr>
        <w:tab/>
        <w:t xml:space="preserve">Обновление данных и статусов: </w:t>
      </w:r>
      <w:r w:rsidR="00912CB4">
        <w:rPr>
          <w:lang w:eastAsia="ru-RU"/>
        </w:rPr>
        <w:t>в</w:t>
      </w:r>
      <w:r>
        <w:rPr>
          <w:lang w:eastAsia="ru-RU"/>
        </w:rPr>
        <w:t xml:space="preserve"> процессе выполнения работ, сотрудники могут обновлять информацию о статусе выполнения заявки в информационной системе. Это позволяет отслеживать прогресс работ и предоставлять актуальную информацию о статусе заявки заказчику.</w:t>
      </w:r>
    </w:p>
    <w:p w14:paraId="3E2CD1D3" w14:textId="5FFE3EC6" w:rsidR="00ED7367" w:rsidRPr="00ED7367" w:rsidRDefault="00B36D1F" w:rsidP="00B36D1F">
      <w:pPr>
        <w:pStyle w:val="ab"/>
        <w:rPr>
          <w:lang w:eastAsia="ru-RU"/>
        </w:rPr>
      </w:pPr>
      <w:r>
        <w:rPr>
          <w:lang w:eastAsia="ru-RU"/>
        </w:rPr>
        <w:t>4.</w:t>
      </w:r>
      <w:r>
        <w:rPr>
          <w:lang w:eastAsia="ru-RU"/>
        </w:rPr>
        <w:tab/>
        <w:t xml:space="preserve">Завершение работ по заявке: </w:t>
      </w:r>
      <w:r w:rsidR="00912CB4">
        <w:rPr>
          <w:lang w:eastAsia="ru-RU"/>
        </w:rPr>
        <w:t>п</w:t>
      </w:r>
      <w:r>
        <w:rPr>
          <w:lang w:eastAsia="ru-RU"/>
        </w:rPr>
        <w:t>о завершении выполнения работ, статус заявки обновляется на "завершено". Завершение работ может включать тестирование и проверку исправности оборудования, подготовку отчетов о выполненных работах и дальнейшую обработку заявки.</w:t>
      </w:r>
    </w:p>
    <w:p w14:paraId="1E7B3B8B" w14:textId="578FEB63" w:rsidR="00961958" w:rsidRDefault="00961958" w:rsidP="00DE177D">
      <w:pPr>
        <w:pStyle w:val="ab"/>
      </w:pPr>
      <w:r>
        <w:br w:type="page"/>
      </w:r>
    </w:p>
    <w:p w14:paraId="700F6711" w14:textId="1D4A097D" w:rsidR="009D5240" w:rsidRPr="009D5240" w:rsidRDefault="009D5240" w:rsidP="009D5240">
      <w:pPr>
        <w:pStyle w:val="ab"/>
        <w:jc w:val="center"/>
      </w:pPr>
      <w:r w:rsidRPr="009D5240">
        <w:rPr>
          <w:noProof/>
        </w:rPr>
        <w:lastRenderedPageBreak/>
        <w:drawing>
          <wp:anchor distT="0" distB="0" distL="114300" distR="114300" simplePos="0" relativeHeight="251664384" behindDoc="0" locked="0" layoutInCell="1" allowOverlap="1" wp14:anchorId="7A2DF561" wp14:editId="7F926F4F">
            <wp:simplePos x="0" y="0"/>
            <wp:positionH relativeFrom="page">
              <wp:align>center</wp:align>
            </wp:positionH>
            <wp:positionV relativeFrom="paragraph">
              <wp:posOffset>3623945</wp:posOffset>
            </wp:positionV>
            <wp:extent cx="6120130" cy="3347720"/>
            <wp:effectExtent l="0" t="0" r="0" b="5080"/>
            <wp:wrapTopAndBottom/>
            <wp:docPr id="280566620" name="Рисунок 1" descr="Изображение выглядит как текст, диаграмма, План,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66620" name="Рисунок 1" descr="Изображение выглядит как текст, диаграмма, План, линия&#10;&#10;Автоматически созданное описание"/>
                    <pic:cNvPicPr/>
                  </pic:nvPicPr>
                  <pic:blipFill>
                    <a:blip r:embed="rId10">
                      <a:extLst>
                        <a:ext uri="{28A0092B-C50C-407E-A947-70E740481C1C}">
                          <a14:useLocalDpi xmlns:a14="http://schemas.microsoft.com/office/drawing/2010/main" val="0"/>
                        </a:ext>
                      </a:extLst>
                    </a:blip>
                    <a:stretch>
                      <a:fillRect/>
                    </a:stretch>
                  </pic:blipFill>
                  <pic:spPr>
                    <a:xfrm>
                      <a:off x="0" y="0"/>
                      <a:ext cx="6120130" cy="3347720"/>
                    </a:xfrm>
                    <a:prstGeom prst="rect">
                      <a:avLst/>
                    </a:prstGeom>
                  </pic:spPr>
                </pic:pic>
              </a:graphicData>
            </a:graphic>
          </wp:anchor>
        </w:drawing>
      </w:r>
      <w:r w:rsidRPr="009D5240">
        <w:rPr>
          <w:b/>
          <w:bCs/>
          <w:noProof/>
        </w:rPr>
        <w:drawing>
          <wp:anchor distT="0" distB="0" distL="114300" distR="114300" simplePos="0" relativeHeight="251665408" behindDoc="0" locked="0" layoutInCell="1" allowOverlap="1" wp14:anchorId="16315D6B" wp14:editId="2CE661E4">
            <wp:simplePos x="0" y="0"/>
            <wp:positionH relativeFrom="page">
              <wp:align>center</wp:align>
            </wp:positionH>
            <wp:positionV relativeFrom="paragraph">
              <wp:posOffset>0</wp:posOffset>
            </wp:positionV>
            <wp:extent cx="6120130" cy="3379470"/>
            <wp:effectExtent l="0" t="0" r="0" b="0"/>
            <wp:wrapTopAndBottom/>
            <wp:docPr id="20931991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99120" name="Рисунок 1"/>
                    <pic:cNvPicPr/>
                  </pic:nvPicPr>
                  <pic:blipFill>
                    <a:blip r:embed="rId11">
                      <a:extLst>
                        <a:ext uri="{28A0092B-C50C-407E-A947-70E740481C1C}">
                          <a14:useLocalDpi xmlns:a14="http://schemas.microsoft.com/office/drawing/2010/main" val="0"/>
                        </a:ext>
                      </a:extLst>
                    </a:blip>
                    <a:stretch>
                      <a:fillRect/>
                    </a:stretch>
                  </pic:blipFill>
                  <pic:spPr>
                    <a:xfrm>
                      <a:off x="0" y="0"/>
                      <a:ext cx="6120130" cy="3379470"/>
                    </a:xfrm>
                    <a:prstGeom prst="rect">
                      <a:avLst/>
                    </a:prstGeom>
                  </pic:spPr>
                </pic:pic>
              </a:graphicData>
            </a:graphic>
            <wp14:sizeRelH relativeFrom="margin">
              <wp14:pctWidth>0</wp14:pctWidth>
            </wp14:sizeRelH>
          </wp:anchor>
        </w:drawing>
      </w:r>
      <w:r w:rsidRPr="009D5240">
        <w:t xml:space="preserve">Рисунок </w:t>
      </w:r>
      <w:r w:rsidR="00126718">
        <w:t>2</w:t>
      </w:r>
      <w:r w:rsidRPr="009D5240">
        <w:t xml:space="preserve"> - Контекстная диаграмма деятельности предприятия</w:t>
      </w:r>
    </w:p>
    <w:p w14:paraId="6F98796B" w14:textId="78A22198" w:rsidR="009D5240" w:rsidRPr="009D5240" w:rsidRDefault="009D5240" w:rsidP="009D5240">
      <w:pPr>
        <w:pStyle w:val="ab"/>
        <w:jc w:val="center"/>
      </w:pPr>
      <w:r w:rsidRPr="009D5240">
        <w:t xml:space="preserve">Рисунок </w:t>
      </w:r>
      <w:r w:rsidR="00126718">
        <w:t>3</w:t>
      </w:r>
      <w:r w:rsidRPr="009D5240">
        <w:t xml:space="preserve"> – Декомпозиция контекстной диаграммы деятельности предприятия</w:t>
      </w:r>
    </w:p>
    <w:p w14:paraId="4776EEDD" w14:textId="77777777" w:rsidR="009D5240" w:rsidRPr="009D5240" w:rsidRDefault="009D5240" w:rsidP="009D5240">
      <w:pPr>
        <w:pStyle w:val="ab"/>
      </w:pPr>
      <w:r w:rsidRPr="009D5240">
        <w:br w:type="page"/>
      </w:r>
    </w:p>
    <w:p w14:paraId="492D18FD" w14:textId="59A1DAB4" w:rsidR="009D5240" w:rsidRPr="009D5240" w:rsidRDefault="009D5240" w:rsidP="009D5240">
      <w:pPr>
        <w:pStyle w:val="ab"/>
        <w:ind w:firstLine="0"/>
        <w:jc w:val="center"/>
      </w:pPr>
      <w:r w:rsidRPr="009D5240">
        <w:rPr>
          <w:noProof/>
        </w:rPr>
        <w:lastRenderedPageBreak/>
        <w:drawing>
          <wp:anchor distT="0" distB="0" distL="114300" distR="114300" simplePos="0" relativeHeight="251661312" behindDoc="0" locked="0" layoutInCell="1" allowOverlap="1" wp14:anchorId="26362014" wp14:editId="70A293F4">
            <wp:simplePos x="0" y="0"/>
            <wp:positionH relativeFrom="margin">
              <wp:align>center</wp:align>
            </wp:positionH>
            <wp:positionV relativeFrom="paragraph">
              <wp:posOffset>3642995</wp:posOffset>
            </wp:positionV>
            <wp:extent cx="6120130" cy="3385185"/>
            <wp:effectExtent l="0" t="0" r="0" b="5715"/>
            <wp:wrapTopAndBottom/>
            <wp:docPr id="2111321516" name="Рисунок 1" descr="Изображение выглядит как текст, диаграмма, План,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21516" name="Рисунок 1" descr="Изображение выглядит как текст, диаграмма, План, линия&#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6120130" cy="3385185"/>
                    </a:xfrm>
                    <a:prstGeom prst="rect">
                      <a:avLst/>
                    </a:prstGeom>
                  </pic:spPr>
                </pic:pic>
              </a:graphicData>
            </a:graphic>
          </wp:anchor>
        </w:drawing>
      </w:r>
      <w:r w:rsidRPr="009D5240">
        <w:rPr>
          <w:noProof/>
        </w:rPr>
        <w:drawing>
          <wp:anchor distT="0" distB="0" distL="114300" distR="114300" simplePos="0" relativeHeight="251663360" behindDoc="0" locked="0" layoutInCell="1" allowOverlap="1" wp14:anchorId="61C46906" wp14:editId="2D7A4F83">
            <wp:simplePos x="0" y="0"/>
            <wp:positionH relativeFrom="margin">
              <wp:align>center</wp:align>
            </wp:positionH>
            <wp:positionV relativeFrom="paragraph">
              <wp:posOffset>0</wp:posOffset>
            </wp:positionV>
            <wp:extent cx="6120130" cy="3379470"/>
            <wp:effectExtent l="0" t="0" r="0" b="0"/>
            <wp:wrapTopAndBottom/>
            <wp:docPr id="105228880" name="Рисунок 1" descr="Изображение выглядит как текст, диаграмма, План, Технический чертеж&#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8880" name="Рисунок 1" descr="Изображение выглядит как текст, диаграмма, План, Технический чертеж&#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6120130" cy="3379470"/>
                    </a:xfrm>
                    <a:prstGeom prst="rect">
                      <a:avLst/>
                    </a:prstGeom>
                  </pic:spPr>
                </pic:pic>
              </a:graphicData>
            </a:graphic>
          </wp:anchor>
        </w:drawing>
      </w:r>
      <w:r w:rsidRPr="009D5240">
        <w:t xml:space="preserve">Рисунок </w:t>
      </w:r>
      <w:r w:rsidR="00C717CF">
        <w:t>4</w:t>
      </w:r>
      <w:r w:rsidRPr="009D5240">
        <w:t xml:space="preserve"> - Бизнес-процесс "Обработка заявок"</w:t>
      </w:r>
    </w:p>
    <w:p w14:paraId="2B08994E" w14:textId="0BB1BEDD" w:rsidR="009D5240" w:rsidRPr="009D5240" w:rsidRDefault="009D5240" w:rsidP="009D5240">
      <w:pPr>
        <w:pStyle w:val="ab"/>
        <w:jc w:val="center"/>
      </w:pPr>
      <w:r w:rsidRPr="009D5240">
        <w:t xml:space="preserve">Рисунок </w:t>
      </w:r>
      <w:r w:rsidR="00C717CF">
        <w:t>5</w:t>
      </w:r>
      <w:r w:rsidRPr="009D5240">
        <w:t xml:space="preserve"> - Бизнес-процесс "Учет комплектующих"</w:t>
      </w:r>
    </w:p>
    <w:p w14:paraId="7E2CC292" w14:textId="79A54118" w:rsidR="009D5240" w:rsidRPr="009D5240" w:rsidRDefault="009D5240" w:rsidP="009D5240">
      <w:pPr>
        <w:pStyle w:val="ab"/>
        <w:ind w:firstLine="0"/>
        <w:jc w:val="center"/>
      </w:pPr>
      <w:r w:rsidRPr="009D5240">
        <w:br w:type="page"/>
      </w:r>
      <w:r w:rsidRPr="009D5240">
        <w:rPr>
          <w:noProof/>
        </w:rPr>
        <w:lastRenderedPageBreak/>
        <w:drawing>
          <wp:anchor distT="0" distB="0" distL="114300" distR="114300" simplePos="0" relativeHeight="251660288" behindDoc="0" locked="0" layoutInCell="1" allowOverlap="1" wp14:anchorId="1C95BB9C" wp14:editId="62101C4C">
            <wp:simplePos x="0" y="0"/>
            <wp:positionH relativeFrom="column">
              <wp:posOffset>-176530</wp:posOffset>
            </wp:positionH>
            <wp:positionV relativeFrom="paragraph">
              <wp:posOffset>0</wp:posOffset>
            </wp:positionV>
            <wp:extent cx="6064885" cy="3374390"/>
            <wp:effectExtent l="0" t="0" r="0" b="0"/>
            <wp:wrapTopAndBottom/>
            <wp:docPr id="2018157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5723" name="Рисунок 1"/>
                    <pic:cNvPicPr/>
                  </pic:nvPicPr>
                  <pic:blipFill>
                    <a:blip r:embed="rId14">
                      <a:extLst>
                        <a:ext uri="{28A0092B-C50C-407E-A947-70E740481C1C}">
                          <a14:useLocalDpi xmlns:a14="http://schemas.microsoft.com/office/drawing/2010/main" val="0"/>
                        </a:ext>
                      </a:extLst>
                    </a:blip>
                    <a:stretch>
                      <a:fillRect/>
                    </a:stretch>
                  </pic:blipFill>
                  <pic:spPr>
                    <a:xfrm>
                      <a:off x="0" y="0"/>
                      <a:ext cx="6064885" cy="3374390"/>
                    </a:xfrm>
                    <a:prstGeom prst="rect">
                      <a:avLst/>
                    </a:prstGeom>
                  </pic:spPr>
                </pic:pic>
              </a:graphicData>
            </a:graphic>
            <wp14:sizeRelH relativeFrom="margin">
              <wp14:pctWidth>0</wp14:pctWidth>
            </wp14:sizeRelH>
          </wp:anchor>
        </w:drawing>
      </w:r>
      <w:r w:rsidRPr="009D5240">
        <w:t xml:space="preserve">Рисунок </w:t>
      </w:r>
      <w:r w:rsidR="00D81454">
        <w:t>6</w:t>
      </w:r>
      <w:r w:rsidRPr="009D5240">
        <w:t xml:space="preserve"> - Бизнес-процесс "Выполнение заявок"</w:t>
      </w:r>
    </w:p>
    <w:p w14:paraId="280CC3F3" w14:textId="744C3999" w:rsidR="00B36D1F" w:rsidRDefault="00B36D1F">
      <w:pPr>
        <w:spacing w:after="160" w:line="259" w:lineRule="auto"/>
        <w:ind w:firstLine="0"/>
        <w:jc w:val="left"/>
        <w:rPr>
          <w:color w:val="000000" w:themeColor="text1"/>
        </w:rPr>
      </w:pPr>
      <w:r>
        <w:br w:type="page"/>
      </w:r>
    </w:p>
    <w:p w14:paraId="65C6DC78" w14:textId="3E515591" w:rsidR="00BC3FF9" w:rsidRDefault="00BC3FF9" w:rsidP="00BC3FF9">
      <w:pPr>
        <w:pStyle w:val="ad"/>
      </w:pPr>
      <w:bookmarkStart w:id="23" w:name="_Toc162543342"/>
      <w:r>
        <w:lastRenderedPageBreak/>
        <w:t xml:space="preserve">3. </w:t>
      </w:r>
      <w:r w:rsidR="000172FD">
        <w:t>Применение СППР в предприятии</w:t>
      </w:r>
      <w:bookmarkEnd w:id="23"/>
    </w:p>
    <w:p w14:paraId="10B5FAC8" w14:textId="77777777" w:rsidR="00BC3FF9" w:rsidRDefault="00BC3FF9" w:rsidP="00BC3FF9">
      <w:pPr>
        <w:pStyle w:val="ab"/>
        <w:rPr>
          <w:lang w:eastAsia="ru-RU"/>
        </w:rPr>
      </w:pPr>
    </w:p>
    <w:p w14:paraId="5036F15F" w14:textId="26DB2E28" w:rsidR="00BC3FF9" w:rsidRDefault="00617F90" w:rsidP="00617F90">
      <w:pPr>
        <w:pStyle w:val="af"/>
        <w:rPr>
          <w:lang w:eastAsia="ru-RU"/>
        </w:rPr>
      </w:pPr>
      <w:bookmarkStart w:id="24" w:name="_Toc162543343"/>
      <w:r>
        <w:rPr>
          <w:lang w:eastAsia="ru-RU"/>
        </w:rPr>
        <w:t xml:space="preserve">3.1 </w:t>
      </w:r>
      <w:r w:rsidR="005764BA">
        <w:rPr>
          <w:lang w:eastAsia="ru-RU"/>
        </w:rPr>
        <w:t>СППР на предприятии "РЖД-ТЕХСЕРВИС"</w:t>
      </w:r>
      <w:bookmarkEnd w:id="24"/>
    </w:p>
    <w:p w14:paraId="1699566E" w14:textId="457B93D8" w:rsidR="00F83555" w:rsidRDefault="00F83555" w:rsidP="00F83555">
      <w:pPr>
        <w:pStyle w:val="ab"/>
        <w:rPr>
          <w:lang w:eastAsia="ru-RU"/>
        </w:rPr>
      </w:pPr>
      <w:r>
        <w:rPr>
          <w:lang w:eastAsia="ru-RU"/>
        </w:rPr>
        <w:t>Информационная система</w:t>
      </w:r>
      <w:r w:rsidR="002C73A5">
        <w:rPr>
          <w:lang w:eastAsia="ru-RU"/>
        </w:rPr>
        <w:t xml:space="preserve"> </w:t>
      </w:r>
      <w:r w:rsidR="002C73A5" w:rsidRPr="002C73A5">
        <w:rPr>
          <w:lang w:eastAsia="ru-RU"/>
        </w:rPr>
        <w:t>поддержки принятия решений</w:t>
      </w:r>
      <w:r>
        <w:rPr>
          <w:lang w:eastAsia="ru-RU"/>
        </w:rPr>
        <w:t xml:space="preserve"> предприятия "РЖД-ТЕХСЕРВИС" играет ключевую роль в обеспечении эффективной работы и управлении бизнес-процессами. Она включает в себя несколько программных и аппаратных компонентов, которые совместно обеспечивают автоматизацию и улучшение работы предприятия.</w:t>
      </w:r>
    </w:p>
    <w:p w14:paraId="13957EC0" w14:textId="49673606" w:rsidR="00F83555" w:rsidRDefault="00F83555" w:rsidP="00F83555">
      <w:pPr>
        <w:pStyle w:val="ab"/>
        <w:rPr>
          <w:lang w:eastAsia="ru-RU"/>
        </w:rPr>
      </w:pPr>
      <w:r>
        <w:rPr>
          <w:lang w:eastAsia="ru-RU"/>
        </w:rPr>
        <w:t xml:space="preserve">Основные элементы информационной системы </w:t>
      </w:r>
      <w:r w:rsidR="001A7838" w:rsidRPr="001A7838">
        <w:rPr>
          <w:lang w:eastAsia="ru-RU"/>
        </w:rPr>
        <w:t>поддержки принятия решений</w:t>
      </w:r>
      <w:r w:rsidR="001A7838">
        <w:rPr>
          <w:lang w:eastAsia="ru-RU"/>
        </w:rPr>
        <w:t xml:space="preserve"> </w:t>
      </w:r>
      <w:r>
        <w:rPr>
          <w:lang w:eastAsia="ru-RU"/>
        </w:rPr>
        <w:t>предприятия включа</w:t>
      </w:r>
      <w:r w:rsidR="001A7838">
        <w:rPr>
          <w:lang w:eastAsia="ru-RU"/>
        </w:rPr>
        <w:t>е</w:t>
      </w:r>
      <w:r>
        <w:rPr>
          <w:lang w:eastAsia="ru-RU"/>
        </w:rPr>
        <w:t>т</w:t>
      </w:r>
      <w:r w:rsidR="001A7838">
        <w:rPr>
          <w:lang w:eastAsia="ru-RU"/>
        </w:rPr>
        <w:t xml:space="preserve"> в себя</w:t>
      </w:r>
      <w:r>
        <w:rPr>
          <w:lang w:eastAsia="ru-RU"/>
        </w:rPr>
        <w:t>:</w:t>
      </w:r>
    </w:p>
    <w:p w14:paraId="692C357C" w14:textId="154CD2F9" w:rsidR="00F83555" w:rsidRDefault="00F83555" w:rsidP="00F83555">
      <w:pPr>
        <w:pStyle w:val="ab"/>
        <w:rPr>
          <w:lang w:eastAsia="ru-RU"/>
        </w:rPr>
      </w:pPr>
      <w:r>
        <w:rPr>
          <w:lang w:eastAsia="ru-RU"/>
        </w:rPr>
        <w:t>1.</w:t>
      </w:r>
      <w:r>
        <w:rPr>
          <w:lang w:eastAsia="ru-RU"/>
        </w:rPr>
        <w:tab/>
        <w:t xml:space="preserve">МС Office: </w:t>
      </w:r>
      <w:r w:rsidR="00204249">
        <w:rPr>
          <w:lang w:eastAsia="ru-RU"/>
        </w:rPr>
        <w:t>п</w:t>
      </w:r>
      <w:r>
        <w:rPr>
          <w:lang w:eastAsia="ru-RU"/>
        </w:rPr>
        <w:t>акет офисных приложений, таких как текстовый редактор, электронная таблица, презентационное приложение и другие, используется для создания, редактирования и обмена документами и информацией.</w:t>
      </w:r>
    </w:p>
    <w:p w14:paraId="600CB68E" w14:textId="09AC7E88" w:rsidR="00F83555" w:rsidRDefault="00F83555" w:rsidP="00F83555">
      <w:pPr>
        <w:pStyle w:val="ab"/>
        <w:rPr>
          <w:lang w:eastAsia="ru-RU"/>
        </w:rPr>
      </w:pPr>
      <w:r>
        <w:rPr>
          <w:lang w:eastAsia="ru-RU"/>
        </w:rPr>
        <w:t>2.</w:t>
      </w:r>
      <w:r>
        <w:rPr>
          <w:lang w:eastAsia="ru-RU"/>
        </w:rPr>
        <w:tab/>
        <w:t xml:space="preserve">Service Desk: </w:t>
      </w:r>
      <w:r w:rsidR="00204249">
        <w:rPr>
          <w:lang w:eastAsia="ru-RU"/>
        </w:rPr>
        <w:t>п</w:t>
      </w:r>
      <w:r>
        <w:rPr>
          <w:lang w:eastAsia="ru-RU"/>
        </w:rPr>
        <w:t>рограммное обеспечение для управления заявками и обслуживанием клиентов. Оно позволяет принимать, отслеживать и решать заявки на техническую поддержку, а также вести учет и анализ данных о выполненных работах.</w:t>
      </w:r>
    </w:p>
    <w:p w14:paraId="62C43DA0" w14:textId="5232A6B0" w:rsidR="00F83555" w:rsidRDefault="00F83555" w:rsidP="00F83555">
      <w:pPr>
        <w:pStyle w:val="ab"/>
        <w:rPr>
          <w:lang w:eastAsia="ru-RU"/>
        </w:rPr>
      </w:pPr>
      <w:r>
        <w:rPr>
          <w:lang w:eastAsia="ru-RU"/>
        </w:rPr>
        <w:t>3.</w:t>
      </w:r>
      <w:r>
        <w:rPr>
          <w:lang w:eastAsia="ru-RU"/>
        </w:rPr>
        <w:tab/>
        <w:t xml:space="preserve">1C-предприятие: </w:t>
      </w:r>
      <w:r w:rsidR="00204249">
        <w:rPr>
          <w:lang w:eastAsia="ru-RU"/>
        </w:rPr>
        <w:t>и</w:t>
      </w:r>
      <w:r>
        <w:rPr>
          <w:lang w:eastAsia="ru-RU"/>
        </w:rPr>
        <w:t>нтегрированная система управления предприятием, которая включает модули для финансового учета, управления персоналом, снабжения и других бизнес-процессов. Она обеспечивает автоматизацию основных функций и позволяет эффективно управлять ресурсами предприятия.</w:t>
      </w:r>
    </w:p>
    <w:p w14:paraId="1D7D0D60" w14:textId="139A2A50" w:rsidR="00F83555" w:rsidRDefault="00F83555" w:rsidP="00F83555">
      <w:pPr>
        <w:pStyle w:val="ab"/>
        <w:rPr>
          <w:lang w:eastAsia="ru-RU"/>
        </w:rPr>
      </w:pPr>
      <w:r>
        <w:rPr>
          <w:lang w:eastAsia="ru-RU"/>
        </w:rPr>
        <w:t>4.</w:t>
      </w:r>
      <w:r>
        <w:rPr>
          <w:lang w:eastAsia="ru-RU"/>
        </w:rPr>
        <w:tab/>
        <w:t xml:space="preserve">Мобильное приложение "Мобильный сотрудник": </w:t>
      </w:r>
      <w:r w:rsidR="00204249">
        <w:rPr>
          <w:lang w:eastAsia="ru-RU"/>
        </w:rPr>
        <w:t>э</w:t>
      </w:r>
      <w:r>
        <w:rPr>
          <w:lang w:eastAsia="ru-RU"/>
        </w:rPr>
        <w:t>то приложение, которое используется сотрудниками развозного персонала для получения информации о заявках, обновления статусов выполнения работ и обмена данных с информационной системой предприятия.</w:t>
      </w:r>
    </w:p>
    <w:p w14:paraId="6176E514" w14:textId="3C28D546" w:rsidR="00F83555" w:rsidRDefault="00F83555" w:rsidP="00F83555">
      <w:pPr>
        <w:pStyle w:val="ab"/>
        <w:rPr>
          <w:lang w:eastAsia="ru-RU"/>
        </w:rPr>
      </w:pPr>
      <w:r>
        <w:rPr>
          <w:lang w:eastAsia="ru-RU"/>
        </w:rPr>
        <w:t>5.</w:t>
      </w:r>
      <w:r>
        <w:rPr>
          <w:lang w:eastAsia="ru-RU"/>
        </w:rPr>
        <w:tab/>
        <w:t xml:space="preserve">Веб-интерфейс: </w:t>
      </w:r>
      <w:r w:rsidR="00204249">
        <w:rPr>
          <w:lang w:eastAsia="ru-RU"/>
        </w:rPr>
        <w:t>с</w:t>
      </w:r>
      <w:r>
        <w:rPr>
          <w:lang w:eastAsia="ru-RU"/>
        </w:rPr>
        <w:t xml:space="preserve">ервер управления всеми процессами поступления заявок, обучения, личного кабинета заказчика, справочника моделей, снабжения, отслеживания сотрудников по GPS, адресов объектов </w:t>
      </w:r>
      <w:r>
        <w:rPr>
          <w:lang w:eastAsia="ru-RU"/>
        </w:rPr>
        <w:lastRenderedPageBreak/>
        <w:t>обслуживания. Он предоставляет доступ к различным функциям и модулям информационной системы через веб-интерфейс.</w:t>
      </w:r>
    </w:p>
    <w:p w14:paraId="293F1BDD" w14:textId="346790C7" w:rsidR="00F83555" w:rsidRDefault="00F83555" w:rsidP="00F83555">
      <w:pPr>
        <w:pStyle w:val="ab"/>
        <w:rPr>
          <w:lang w:eastAsia="ru-RU"/>
        </w:rPr>
      </w:pPr>
      <w:r>
        <w:rPr>
          <w:lang w:eastAsia="ru-RU"/>
        </w:rPr>
        <w:t>6.</w:t>
      </w:r>
      <w:r>
        <w:rPr>
          <w:lang w:eastAsia="ru-RU"/>
        </w:rPr>
        <w:tab/>
        <w:t xml:space="preserve">Аппаратное обеспечение (АО): </w:t>
      </w:r>
      <w:r w:rsidR="00204249">
        <w:rPr>
          <w:lang w:eastAsia="ru-RU"/>
        </w:rPr>
        <w:t>э</w:t>
      </w:r>
      <w:r>
        <w:rPr>
          <w:lang w:eastAsia="ru-RU"/>
        </w:rPr>
        <w:t>то оборудование, необходимое для функционирования ИС, такое как серверы, рабочие станции, периферийные устройства (принтеры, сканеры, мониторы и т.д.), сетевое оборудование (маршрутизаторы, коммутаторы и т.д.).</w:t>
      </w:r>
    </w:p>
    <w:p w14:paraId="751CC0D4" w14:textId="55C0E3CE" w:rsidR="00F83555" w:rsidRDefault="00F83555" w:rsidP="00F83555">
      <w:pPr>
        <w:pStyle w:val="ab"/>
        <w:rPr>
          <w:lang w:eastAsia="ru-RU"/>
        </w:rPr>
      </w:pPr>
      <w:r>
        <w:rPr>
          <w:lang w:eastAsia="ru-RU"/>
        </w:rPr>
        <w:t>7.</w:t>
      </w:r>
      <w:r>
        <w:rPr>
          <w:lang w:eastAsia="ru-RU"/>
        </w:rPr>
        <w:tab/>
        <w:t xml:space="preserve">Пользователи: </w:t>
      </w:r>
      <w:r w:rsidR="00204249">
        <w:rPr>
          <w:lang w:eastAsia="ru-RU"/>
        </w:rPr>
        <w:t>с</w:t>
      </w:r>
      <w:r>
        <w:rPr>
          <w:lang w:eastAsia="ru-RU"/>
        </w:rPr>
        <w:t>отрудники предприятия "РЖД Тех-Сервис", которые используют информационную систему для выполнения своих задач и бизнес-процессов.</w:t>
      </w:r>
    </w:p>
    <w:p w14:paraId="6B1E7328" w14:textId="7116D399" w:rsidR="00F83555" w:rsidRDefault="00F83555" w:rsidP="00F83555">
      <w:pPr>
        <w:pStyle w:val="ab"/>
        <w:rPr>
          <w:lang w:eastAsia="ru-RU"/>
        </w:rPr>
      </w:pPr>
      <w:r>
        <w:rPr>
          <w:lang w:eastAsia="ru-RU"/>
        </w:rPr>
        <w:t>8.</w:t>
      </w:r>
      <w:r>
        <w:rPr>
          <w:lang w:eastAsia="ru-RU"/>
        </w:rPr>
        <w:tab/>
        <w:t xml:space="preserve">Данные: </w:t>
      </w:r>
      <w:r w:rsidR="00204249">
        <w:rPr>
          <w:lang w:eastAsia="ru-RU"/>
        </w:rPr>
        <w:t>э</w:t>
      </w:r>
      <w:r>
        <w:rPr>
          <w:lang w:eastAsia="ru-RU"/>
        </w:rPr>
        <w:t xml:space="preserve">то информация, которая хранится и обрабатывается в ИС. </w:t>
      </w:r>
      <w:r w:rsidR="00204249">
        <w:rPr>
          <w:lang w:eastAsia="ru-RU"/>
        </w:rPr>
        <w:t>В данном случае</w:t>
      </w:r>
      <w:r>
        <w:rPr>
          <w:lang w:eastAsia="ru-RU"/>
        </w:rPr>
        <w:t xml:space="preserve"> это данные о заявках клиентов, технических характеристиках оборудования, учетные данные пользователей и т.д.</w:t>
      </w:r>
    </w:p>
    <w:p w14:paraId="0A34C656" w14:textId="5D833B7D" w:rsidR="00F83555" w:rsidRDefault="00F83555" w:rsidP="00F83555">
      <w:pPr>
        <w:pStyle w:val="ab"/>
        <w:rPr>
          <w:lang w:eastAsia="ru-RU"/>
        </w:rPr>
      </w:pPr>
      <w:r>
        <w:rPr>
          <w:lang w:eastAsia="ru-RU"/>
        </w:rPr>
        <w:t>9.</w:t>
      </w:r>
      <w:r>
        <w:rPr>
          <w:lang w:eastAsia="ru-RU"/>
        </w:rPr>
        <w:tab/>
        <w:t xml:space="preserve">Процессы: </w:t>
      </w:r>
      <w:r w:rsidR="00204249">
        <w:rPr>
          <w:lang w:eastAsia="ru-RU"/>
        </w:rPr>
        <w:t>э</w:t>
      </w:r>
      <w:r>
        <w:rPr>
          <w:lang w:eastAsia="ru-RU"/>
        </w:rPr>
        <w:t>то последовательность действий и операций, которые выполняются в ИС для обработки заявок, технического обслуживания, учета комплектующих и других задач.</w:t>
      </w:r>
    </w:p>
    <w:p w14:paraId="25A98E03" w14:textId="0F628F53" w:rsidR="00F83555" w:rsidRDefault="001A7838" w:rsidP="00F83555">
      <w:pPr>
        <w:pStyle w:val="ab"/>
        <w:rPr>
          <w:lang w:eastAsia="ru-RU"/>
        </w:rPr>
      </w:pPr>
      <w:r>
        <w:rPr>
          <w:lang w:eastAsia="ru-RU"/>
        </w:rPr>
        <w:t xml:space="preserve">СППР в </w:t>
      </w:r>
      <w:r w:rsidR="00F83555">
        <w:rPr>
          <w:lang w:eastAsia="ru-RU"/>
        </w:rPr>
        <w:t>предприяти</w:t>
      </w:r>
      <w:r>
        <w:rPr>
          <w:lang w:eastAsia="ru-RU"/>
        </w:rPr>
        <w:t>и</w:t>
      </w:r>
      <w:r w:rsidR="00F83555">
        <w:rPr>
          <w:lang w:eastAsia="ru-RU"/>
        </w:rPr>
        <w:t xml:space="preserve"> обеспечивает автоматизацию и интеграцию бизнес-процессов, упрощает обмен информацией и повышает эффективность работы сотрудников. Она позволяет эффективно управлять заявками, контролировать выполнение работ, анализировать данные и принимать оперативные решения на основе актуальной информации. Информационная система</w:t>
      </w:r>
      <w:r w:rsidRPr="001A7838">
        <w:t xml:space="preserve"> </w:t>
      </w:r>
      <w:r w:rsidRPr="001A7838">
        <w:rPr>
          <w:lang w:eastAsia="ru-RU"/>
        </w:rPr>
        <w:t xml:space="preserve">поддержки принятия </w:t>
      </w:r>
      <w:r w:rsidR="00204249" w:rsidRPr="001A7838">
        <w:rPr>
          <w:lang w:eastAsia="ru-RU"/>
        </w:rPr>
        <w:t>решений</w:t>
      </w:r>
      <w:r w:rsidR="00204249">
        <w:rPr>
          <w:lang w:eastAsia="ru-RU"/>
        </w:rPr>
        <w:t xml:space="preserve"> также</w:t>
      </w:r>
      <w:r w:rsidR="00F83555">
        <w:rPr>
          <w:lang w:eastAsia="ru-RU"/>
        </w:rPr>
        <w:t xml:space="preserve"> обеспечивает централизованное хранение данных, защиту информации и поддержку информационных потоков внутри предприятия.</w:t>
      </w:r>
    </w:p>
    <w:p w14:paraId="5218FB64" w14:textId="40F62857" w:rsidR="00F83555" w:rsidRDefault="00F83555" w:rsidP="00F83555">
      <w:pPr>
        <w:pStyle w:val="ab"/>
        <w:rPr>
          <w:lang w:eastAsia="ru-RU"/>
        </w:rPr>
      </w:pPr>
      <w:r>
        <w:rPr>
          <w:lang w:eastAsia="ru-RU"/>
        </w:rPr>
        <w:t xml:space="preserve">Схема </w:t>
      </w:r>
      <w:r w:rsidR="001A7838">
        <w:rPr>
          <w:lang w:eastAsia="ru-RU"/>
        </w:rPr>
        <w:t>СППР</w:t>
      </w:r>
      <w:r>
        <w:rPr>
          <w:lang w:eastAsia="ru-RU"/>
        </w:rPr>
        <w:t xml:space="preserve"> представлена на рисунке 7.</w:t>
      </w:r>
    </w:p>
    <w:p w14:paraId="27FF59DD" w14:textId="4188F2C8" w:rsidR="00E42B6B" w:rsidRDefault="00E42B6B" w:rsidP="00F83555">
      <w:pPr>
        <w:pStyle w:val="ab"/>
        <w:rPr>
          <w:lang w:eastAsia="ru-RU"/>
        </w:rPr>
      </w:pPr>
      <w:r>
        <w:rPr>
          <w:lang w:eastAsia="ru-RU"/>
        </w:rPr>
        <w:t xml:space="preserve">Скрины из элемента СППР «Мобильный сотрудник» представлены на рисунках </w:t>
      </w:r>
      <w:r w:rsidR="00706719">
        <w:rPr>
          <w:lang w:eastAsia="ru-RU"/>
        </w:rPr>
        <w:t>8–11</w:t>
      </w:r>
      <w:r>
        <w:rPr>
          <w:lang w:eastAsia="ru-RU"/>
        </w:rPr>
        <w:t>.</w:t>
      </w:r>
    </w:p>
    <w:p w14:paraId="7D3E76A4" w14:textId="2497284F" w:rsidR="000172FD" w:rsidRDefault="000172FD">
      <w:pPr>
        <w:spacing w:after="160" w:line="259" w:lineRule="auto"/>
        <w:ind w:firstLine="0"/>
        <w:jc w:val="left"/>
        <w:rPr>
          <w:lang w:eastAsia="ru-RU"/>
        </w:rPr>
      </w:pPr>
      <w:r>
        <w:rPr>
          <w:lang w:eastAsia="ru-RU"/>
        </w:rPr>
        <w:br w:type="page"/>
      </w:r>
    </w:p>
    <w:p w14:paraId="04BF7694" w14:textId="554CD5B9" w:rsidR="00F349B4" w:rsidRDefault="00945062" w:rsidP="00F349B4">
      <w:pPr>
        <w:spacing w:after="160" w:line="259" w:lineRule="auto"/>
        <w:ind w:firstLine="0"/>
        <w:jc w:val="center"/>
        <w:rPr>
          <w:lang w:eastAsia="ru-RU"/>
        </w:rPr>
      </w:pPr>
      <w:r w:rsidRPr="00945062">
        <w:rPr>
          <w:rFonts w:eastAsia="Times New Roman" w:cs="Times New Roman"/>
          <w:noProof/>
          <w:sz w:val="20"/>
          <w:szCs w:val="20"/>
          <w:lang w:eastAsia="ru-RU"/>
        </w:rPr>
        <w:lastRenderedPageBreak/>
        <w:drawing>
          <wp:anchor distT="0" distB="0" distL="114300" distR="114300" simplePos="0" relativeHeight="251667456" behindDoc="0" locked="0" layoutInCell="1" allowOverlap="1" wp14:anchorId="5C8F9AF5" wp14:editId="4F6D35AF">
            <wp:simplePos x="0" y="0"/>
            <wp:positionH relativeFrom="margin">
              <wp:align>center</wp:align>
            </wp:positionH>
            <wp:positionV relativeFrom="paragraph">
              <wp:posOffset>0</wp:posOffset>
            </wp:positionV>
            <wp:extent cx="3610610" cy="6677025"/>
            <wp:effectExtent l="0" t="0" r="8890" b="9525"/>
            <wp:wrapTopAndBottom/>
            <wp:docPr id="128679995" name="Рисунок 1" descr="Изображение выглядит как текст, чек, диаграмм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9995" name="Рисунок 1" descr="Изображение выглядит как текст, чек, диаграмма, снимок экрана&#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3610610" cy="6677025"/>
                    </a:xfrm>
                    <a:prstGeom prst="rect">
                      <a:avLst/>
                    </a:prstGeom>
                  </pic:spPr>
                </pic:pic>
              </a:graphicData>
            </a:graphic>
            <wp14:sizeRelH relativeFrom="margin">
              <wp14:pctWidth>0</wp14:pctWidth>
            </wp14:sizeRelH>
          </wp:anchor>
        </w:drawing>
      </w:r>
      <w:r w:rsidR="00F349B4">
        <w:rPr>
          <w:lang w:eastAsia="ru-RU"/>
        </w:rPr>
        <w:t>Рисунок 7 – Информационная схема</w:t>
      </w:r>
      <w:r>
        <w:rPr>
          <w:lang w:eastAsia="ru-RU"/>
        </w:rPr>
        <w:t xml:space="preserve"> СППР</w:t>
      </w:r>
    </w:p>
    <w:p w14:paraId="3E34E596" w14:textId="05CA93C5" w:rsidR="00F83555" w:rsidRDefault="00F83555">
      <w:pPr>
        <w:spacing w:after="160" w:line="259" w:lineRule="auto"/>
        <w:ind w:firstLine="0"/>
        <w:jc w:val="left"/>
        <w:rPr>
          <w:lang w:eastAsia="ru-RU"/>
        </w:rPr>
      </w:pPr>
      <w:r>
        <w:rPr>
          <w:lang w:eastAsia="ru-RU"/>
        </w:rPr>
        <w:br w:type="page"/>
      </w:r>
    </w:p>
    <w:p w14:paraId="088A113D" w14:textId="580ABC01" w:rsidR="00E42B6B" w:rsidRDefault="00D13DFC" w:rsidP="00D13DFC">
      <w:pPr>
        <w:pStyle w:val="ab"/>
        <w:rPr>
          <w:lang w:eastAsia="ru-RU"/>
        </w:rPr>
      </w:pPr>
      <w:r w:rsidRPr="00D13DFC">
        <w:rPr>
          <w:lang w:eastAsia="ru-RU"/>
        </w:rPr>
        <w:lastRenderedPageBreak/>
        <w:t>Для проверки корректного определения местоположения специалиста РП, в приложении «Мобильный сотрудник» реализован модуль «Карта»</w:t>
      </w:r>
      <w:r w:rsidR="006F0D6B">
        <w:rPr>
          <w:lang w:eastAsia="ru-RU"/>
        </w:rPr>
        <w:t>.</w:t>
      </w:r>
    </w:p>
    <w:p w14:paraId="1F3F5AF9" w14:textId="194EB401" w:rsidR="00D13DFC" w:rsidRDefault="00286860" w:rsidP="00286860">
      <w:pPr>
        <w:pStyle w:val="ab"/>
        <w:jc w:val="center"/>
        <w:rPr>
          <w:lang w:eastAsia="ru-RU"/>
        </w:rPr>
      </w:pPr>
      <w:r>
        <w:rPr>
          <w:noProof/>
        </w:rPr>
        <mc:AlternateContent>
          <mc:Choice Requires="wpg">
            <w:drawing>
              <wp:inline distT="0" distB="0" distL="0" distR="0" wp14:anchorId="486B655F" wp14:editId="7ECCFE8F">
                <wp:extent cx="3805555" cy="3157855"/>
                <wp:effectExtent l="0" t="0" r="23495" b="4445"/>
                <wp:docPr id="84664"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05555" cy="3157855"/>
                          <a:chOff x="0" y="0"/>
                          <a:chExt cx="3805301" cy="3157861"/>
                        </a:xfrm>
                      </wpg:grpSpPr>
                      <wps:wsp>
                        <wps:cNvPr id="2673" name="Rectangle 2673"/>
                        <wps:cNvSpPr/>
                        <wps:spPr>
                          <a:xfrm>
                            <a:off x="0" y="2976245"/>
                            <a:ext cx="53596" cy="241550"/>
                          </a:xfrm>
                          <a:prstGeom prst="rect">
                            <a:avLst/>
                          </a:prstGeom>
                          <a:ln>
                            <a:noFill/>
                          </a:ln>
                        </wps:spPr>
                        <wps:txbx>
                          <w:txbxContent>
                            <w:p w14:paraId="7C8E1D0B" w14:textId="77777777" w:rsidR="00286860" w:rsidRDefault="00286860" w:rsidP="00286860">
                              <w:pPr>
                                <w:spacing w:after="160" w:line="259" w:lineRule="auto"/>
                                <w:ind w:firstLine="0"/>
                                <w:jc w:val="left"/>
                              </w:pPr>
                              <w:r>
                                <w:rPr>
                                  <w:rFonts w:ascii="Calibri" w:eastAsia="Calibri" w:hAnsi="Calibri" w:cs="Calibri"/>
                                </w:rPr>
                                <w:t xml:space="preserve"> </w:t>
                              </w:r>
                            </w:p>
                          </w:txbxContent>
                        </wps:txbx>
                        <wps:bodyPr horzOverflow="overflow" vert="horz" lIns="0" tIns="0" rIns="0" bIns="0" rtlCol="0">
                          <a:noAutofit/>
                        </wps:bodyPr>
                      </wps:wsp>
                      <wps:wsp>
                        <wps:cNvPr id="2674" name="Rectangle 2674"/>
                        <wps:cNvSpPr/>
                        <wps:spPr>
                          <a:xfrm>
                            <a:off x="1810893" y="2951103"/>
                            <a:ext cx="59288" cy="262525"/>
                          </a:xfrm>
                          <a:prstGeom prst="rect">
                            <a:avLst/>
                          </a:prstGeom>
                          <a:ln>
                            <a:noFill/>
                          </a:ln>
                        </wps:spPr>
                        <wps:txbx>
                          <w:txbxContent>
                            <w:p w14:paraId="72F20CC3" w14:textId="77777777" w:rsidR="00286860" w:rsidRDefault="00286860" w:rsidP="00286860">
                              <w:pPr>
                                <w:spacing w:after="160" w:line="259" w:lineRule="auto"/>
                                <w:ind w:firstLine="0"/>
                                <w:jc w:val="left"/>
                              </w:pPr>
                              <w:r>
                                <w:t xml:space="preserve"> </w:t>
                              </w:r>
                            </w:p>
                          </w:txbxContent>
                        </wps:txbx>
                        <wps:bodyPr horzOverflow="overflow" vert="horz" lIns="0" tIns="0" rIns="0" bIns="0" rtlCol="0">
                          <a:noAutofit/>
                        </wps:bodyPr>
                      </wps:wsp>
                      <wps:wsp>
                        <wps:cNvPr id="2675" name="Rectangle 2675"/>
                        <wps:cNvSpPr/>
                        <wps:spPr>
                          <a:xfrm>
                            <a:off x="1855089" y="2951103"/>
                            <a:ext cx="176849" cy="262525"/>
                          </a:xfrm>
                          <a:prstGeom prst="rect">
                            <a:avLst/>
                          </a:prstGeom>
                          <a:ln>
                            <a:noFill/>
                          </a:ln>
                        </wps:spPr>
                        <wps:txbx>
                          <w:txbxContent>
                            <w:p w14:paraId="2210B7C9" w14:textId="77777777" w:rsidR="00286860" w:rsidRDefault="00286860" w:rsidP="00286860">
                              <w:pPr>
                                <w:spacing w:after="160" w:line="259" w:lineRule="auto"/>
                                <w:ind w:firstLine="0"/>
                                <w:jc w:val="left"/>
                              </w:pPr>
                              <w:r>
                                <w:t xml:space="preserve">   </w:t>
                              </w:r>
                            </w:p>
                          </w:txbxContent>
                        </wps:txbx>
                        <wps:bodyPr horzOverflow="overflow" vert="horz" lIns="0" tIns="0" rIns="0" bIns="0" rtlCol="0">
                          <a:noAutofit/>
                        </wps:bodyPr>
                      </wps:wsp>
                      <wps:wsp>
                        <wps:cNvPr id="2676" name="Rectangle 2676"/>
                        <wps:cNvSpPr/>
                        <wps:spPr>
                          <a:xfrm>
                            <a:off x="3760724" y="2951103"/>
                            <a:ext cx="59288" cy="262525"/>
                          </a:xfrm>
                          <a:prstGeom prst="rect">
                            <a:avLst/>
                          </a:prstGeom>
                          <a:ln>
                            <a:noFill/>
                          </a:ln>
                        </wps:spPr>
                        <wps:txbx>
                          <w:txbxContent>
                            <w:p w14:paraId="73CCF60A" w14:textId="77777777" w:rsidR="00286860" w:rsidRDefault="00286860" w:rsidP="00286860">
                              <w:pPr>
                                <w:spacing w:after="160" w:line="259" w:lineRule="auto"/>
                                <w:ind w:firstLine="0"/>
                                <w:jc w:val="left"/>
                              </w:pPr>
                              <w:r>
                                <w:t xml:space="preserve"> </w:t>
                              </w:r>
                            </w:p>
                          </w:txbxContent>
                        </wps:txbx>
                        <wps:bodyPr horzOverflow="overflow" vert="horz" lIns="0" tIns="0" rIns="0" bIns="0" rtlCol="0">
                          <a:noAutofit/>
                        </wps:bodyPr>
                      </wps:wsp>
                      <pic:pic xmlns:pic="http://schemas.openxmlformats.org/drawingml/2006/picture">
                        <pic:nvPicPr>
                          <pic:cNvPr id="2744" name="Picture 2744"/>
                          <pic:cNvPicPr/>
                        </pic:nvPicPr>
                        <pic:blipFill>
                          <a:blip r:embed="rId16"/>
                          <a:stretch>
                            <a:fillRect/>
                          </a:stretch>
                        </pic:blipFill>
                        <pic:spPr>
                          <a:xfrm>
                            <a:off x="58674" y="4953"/>
                            <a:ext cx="1736725" cy="3087497"/>
                          </a:xfrm>
                          <a:prstGeom prst="rect">
                            <a:avLst/>
                          </a:prstGeom>
                        </pic:spPr>
                      </pic:pic>
                      <wps:wsp>
                        <wps:cNvPr id="2745" name="Shape 2745"/>
                        <wps:cNvSpPr/>
                        <wps:spPr>
                          <a:xfrm>
                            <a:off x="53975" y="126"/>
                            <a:ext cx="1746250" cy="3097022"/>
                          </a:xfrm>
                          <a:custGeom>
                            <a:avLst/>
                            <a:gdLst/>
                            <a:ahLst/>
                            <a:cxnLst/>
                            <a:rect l="0" t="0" r="0" b="0"/>
                            <a:pathLst>
                              <a:path w="1746250" h="3097022">
                                <a:moveTo>
                                  <a:pt x="0" y="3097022"/>
                                </a:moveTo>
                                <a:lnTo>
                                  <a:pt x="1746250" y="3097022"/>
                                </a:lnTo>
                                <a:lnTo>
                                  <a:pt x="1746250" y="0"/>
                                </a:lnTo>
                                <a:lnTo>
                                  <a:pt x="0" y="0"/>
                                </a:lnTo>
                                <a:close/>
                              </a:path>
                            </a:pathLst>
                          </a:custGeom>
                          <a:noFill/>
                          <a:ln w="9525" cap="flat" cmpd="sng" algn="ctr">
                            <a:solidFill>
                              <a:srgbClr val="4F81BD"/>
                            </a:solidFill>
                            <a:prstDash val="solid"/>
                            <a:miter lim="127000"/>
                          </a:ln>
                          <a:effectLst/>
                        </wps:spPr>
                        <wps:bodyPr/>
                      </wps:wsp>
                      <pic:pic xmlns:pic="http://schemas.openxmlformats.org/drawingml/2006/picture">
                        <pic:nvPicPr>
                          <pic:cNvPr id="2747" name="Picture 2747"/>
                          <pic:cNvPicPr/>
                        </pic:nvPicPr>
                        <pic:blipFill>
                          <a:blip r:embed="rId17"/>
                          <a:stretch>
                            <a:fillRect/>
                          </a:stretch>
                        </pic:blipFill>
                        <pic:spPr>
                          <a:xfrm>
                            <a:off x="2007743" y="4699"/>
                            <a:ext cx="1735455" cy="3085211"/>
                          </a:xfrm>
                          <a:prstGeom prst="rect">
                            <a:avLst/>
                          </a:prstGeom>
                        </pic:spPr>
                      </pic:pic>
                      <wps:wsp>
                        <wps:cNvPr id="2748" name="Shape 2748"/>
                        <wps:cNvSpPr/>
                        <wps:spPr>
                          <a:xfrm>
                            <a:off x="2003044" y="0"/>
                            <a:ext cx="1744980" cy="3094736"/>
                          </a:xfrm>
                          <a:custGeom>
                            <a:avLst/>
                            <a:gdLst/>
                            <a:ahLst/>
                            <a:cxnLst/>
                            <a:rect l="0" t="0" r="0" b="0"/>
                            <a:pathLst>
                              <a:path w="1744980" h="3094736">
                                <a:moveTo>
                                  <a:pt x="0" y="3094736"/>
                                </a:moveTo>
                                <a:lnTo>
                                  <a:pt x="1744980" y="3094736"/>
                                </a:lnTo>
                                <a:lnTo>
                                  <a:pt x="1744980" y="0"/>
                                </a:lnTo>
                                <a:lnTo>
                                  <a:pt x="0" y="0"/>
                                </a:lnTo>
                                <a:close/>
                              </a:path>
                            </a:pathLst>
                          </a:custGeom>
                          <a:noFill/>
                          <a:ln w="9525" cap="flat" cmpd="sng" algn="ctr">
                            <a:solidFill>
                              <a:srgbClr val="4F81BD"/>
                            </a:solidFill>
                            <a:prstDash val="solid"/>
                            <a:miter lim="127000"/>
                          </a:ln>
                          <a:effectLst/>
                        </wps:spPr>
                        <wps:bodyPr/>
                      </wps:wsp>
                    </wpg:wgp>
                  </a:graphicData>
                </a:graphic>
              </wp:inline>
            </w:drawing>
          </mc:Choice>
          <mc:Fallback>
            <w:pict>
              <v:group w14:anchorId="486B655F" id="Группа 1" o:spid="_x0000_s1026" style="width:299.65pt;height:248.65pt;mso-position-horizontal-relative:char;mso-position-vertical-relative:line" coordsize="38053,315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">
                <v:rect id="Rectangle 2673" o:spid="_x0000_s1027" style="position:absolute;top:29762;width:53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hq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iOPuH1JjwBOX8CAAD//wMAUEsBAi0AFAAGAAgAAAAhANvh9svuAAAAhQEAABMAAAAAAAAA&#10;AAAAAAAAAAAAAFtDb250ZW50X1R5cGVzXS54bWxQSwECLQAUAAYACAAAACEAWvQsW78AAAAVAQAA&#10;CwAAAAAAAAAAAAAAAAAfAQAAX3JlbHMvLnJlbHNQSwECLQAUAAYACAAAACEAzl74asYAAADdAAAA&#10;DwAAAAAAAAAAAAAAAAAHAgAAZHJzL2Rvd25yZXYueG1sUEsFBgAAAAADAAMAtwAAAPoCAAAAAA==&#10;" filled="f" stroked="f">
                  <v:textbox inset="0,0,0,0">
                    <w:txbxContent>
                      <w:p w14:paraId="7C8E1D0B" w14:textId="77777777" w:rsidR="00286860" w:rsidRDefault="00286860" w:rsidP="00286860">
                        <w:pPr>
                          <w:spacing w:after="160" w:line="259" w:lineRule="auto"/>
                          <w:ind w:firstLine="0"/>
                          <w:jc w:val="left"/>
                        </w:pPr>
                        <w:r>
                          <w:rPr>
                            <w:rFonts w:ascii="Calibri" w:eastAsia="Calibri" w:hAnsi="Calibri" w:cs="Calibri"/>
                          </w:rPr>
                          <w:t xml:space="preserve"> </w:t>
                        </w:r>
                      </w:p>
                    </w:txbxContent>
                  </v:textbox>
                </v:rect>
                <v:rect id="Rectangle 2674" o:spid="_x0000_s1028" style="position:absolute;left:18108;top:2951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2Ae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iOPuH1JjwBOX8CAAD//wMAUEsBAi0AFAAGAAgAAAAhANvh9svuAAAAhQEAABMAAAAAAAAA&#10;AAAAAAAAAAAAAFtDb250ZW50X1R5cGVzXS54bWxQSwECLQAUAAYACAAAACEAWvQsW78AAAAVAQAA&#10;CwAAAAAAAAAAAAAAAAAfAQAAX3JlbHMvLnJlbHNQSwECLQAUAAYACAAAACEAQbdgHsYAAADdAAAA&#10;DwAAAAAAAAAAAAAAAAAHAgAAZHJzL2Rvd25yZXYueG1sUEsFBgAAAAADAAMAtwAAAPoCAAAAAA==&#10;" filled="f" stroked="f">
                  <v:textbox inset="0,0,0,0">
                    <w:txbxContent>
                      <w:p w14:paraId="72F20CC3" w14:textId="77777777" w:rsidR="00286860" w:rsidRDefault="00286860" w:rsidP="00286860">
                        <w:pPr>
                          <w:spacing w:after="160" w:line="259" w:lineRule="auto"/>
                          <w:ind w:firstLine="0"/>
                          <w:jc w:val="left"/>
                        </w:pPr>
                        <w:r>
                          <w:t xml:space="preserve"> </w:t>
                        </w:r>
                      </w:p>
                    </w:txbxContent>
                  </v:textbox>
                </v:rect>
                <v:rect id="Rectangle 2675" o:spid="_x0000_s1029" style="position:absolute;left:18550;top:29511;width:176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WF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iOPuH1JjwBOX8CAAD//wMAUEsBAi0AFAAGAAgAAAAhANvh9svuAAAAhQEAABMAAAAAAAAA&#10;AAAAAAAAAAAAAFtDb250ZW50X1R5cGVzXS54bWxQSwECLQAUAAYACAAAACEAWvQsW78AAAAVAQAA&#10;CwAAAAAAAAAAAAAAAAAfAQAAX3JlbHMvLnJlbHNQSwECLQAUAAYACAAAACEALvvFhcYAAADdAAAA&#10;DwAAAAAAAAAAAAAAAAAHAgAAZHJzL2Rvd25yZXYueG1sUEsFBgAAAAADAAMAtwAAAPoCAAAAAA==&#10;" filled="f" stroked="f">
                  <v:textbox inset="0,0,0,0">
                    <w:txbxContent>
                      <w:p w14:paraId="2210B7C9" w14:textId="77777777" w:rsidR="00286860" w:rsidRDefault="00286860" w:rsidP="00286860">
                        <w:pPr>
                          <w:spacing w:after="160" w:line="259" w:lineRule="auto"/>
                          <w:ind w:firstLine="0"/>
                          <w:jc w:val="left"/>
                        </w:pPr>
                        <w:r>
                          <w:t xml:space="preserve">   </w:t>
                        </w:r>
                      </w:p>
                    </w:txbxContent>
                  </v:textbox>
                </v:rect>
                <v:rect id="Rectangle 2676" o:spid="_x0000_s1030" style="position:absolute;left:37607;top:2951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" filled="f" stroked="f">
                  <v:textbox inset="0,0,0,0">
                    <w:txbxContent>
                      <w:p w14:paraId="73CCF60A" w14:textId="77777777" w:rsidR="00286860" w:rsidRDefault="00286860" w:rsidP="00286860">
                        <w:pPr>
                          <w:spacing w:after="160" w:line="259" w:lineRule="auto"/>
                          <w:ind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44" o:spid="_x0000_s1031" type="#_x0000_t75" style="position:absolute;left:586;top:49;width:17367;height:30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">
                  <v:imagedata r:id="rId18" o:title=""/>
                </v:shape>
                <v:shape id="Shape 2745" o:spid="_x0000_s1032" style="position:absolute;left:539;top:1;width:17463;height:30970;visibility:visible;mso-wrap-style:square;v-text-anchor:top" coordsize="1746250,3097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" path="m,3097022r1746250,l1746250,,,,,3097022xe" filled="f" strokecolor="#4f81bd">
                  <v:stroke miterlimit="83231f" joinstyle="miter"/>
                  <v:path arrowok="t" textboxrect="0,0,1746250,3097022"/>
                </v:shape>
                <v:shape id="Picture 2747" o:spid="_x0000_s1033" type="#_x0000_t75" style="position:absolute;left:20077;top:46;width:17354;height:30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">
                  <v:imagedata r:id="rId19" o:title=""/>
                </v:shape>
                <v:shape id="Shape 2748" o:spid="_x0000_s1034" style="position:absolute;left:20030;width:17450;height:30947;visibility:visible;mso-wrap-style:square;v-text-anchor:top" coordsize="1744980,3094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" path="m,3094736r1744980,l1744980,,,,,3094736xe" filled="f" strokecolor="#4f81bd">
                  <v:stroke miterlimit="83231f" joinstyle="miter"/>
                  <v:path arrowok="t" textboxrect="0,0,1744980,3094736"/>
                </v:shape>
                <w10:anchorlock/>
              </v:group>
            </w:pict>
          </mc:Fallback>
        </mc:AlternateContent>
      </w:r>
    </w:p>
    <w:p w14:paraId="6ECEB9F5" w14:textId="322A5FAF" w:rsidR="005003D3" w:rsidRDefault="005003D3" w:rsidP="005003D3">
      <w:pPr>
        <w:spacing w:after="160" w:line="259" w:lineRule="auto"/>
        <w:ind w:firstLine="0"/>
        <w:jc w:val="center"/>
        <w:rPr>
          <w:lang w:eastAsia="ru-RU"/>
        </w:rPr>
      </w:pPr>
      <w:r>
        <w:rPr>
          <w:lang w:eastAsia="ru-RU"/>
        </w:rPr>
        <w:t>Рисунок 8 –</w:t>
      </w:r>
      <w:r w:rsidR="00286860">
        <w:rPr>
          <w:lang w:eastAsia="ru-RU"/>
        </w:rPr>
        <w:t xml:space="preserve"> Модуль «Карта»</w:t>
      </w:r>
    </w:p>
    <w:p w14:paraId="04B7CBDF" w14:textId="33EB7217" w:rsidR="005003D3" w:rsidRDefault="006F0D6B" w:rsidP="006F0D6B">
      <w:pPr>
        <w:pStyle w:val="ab"/>
        <w:rPr>
          <w:lang w:eastAsia="ru-RU"/>
        </w:rPr>
      </w:pPr>
      <w:r w:rsidRPr="006F0D6B">
        <w:rPr>
          <w:lang w:eastAsia="ru-RU"/>
        </w:rPr>
        <w:t>Для оперативного доведения информации до специалистов РП, в приложении «Мобильный сотрудник» реализован модуль «Оповещения»</w:t>
      </w:r>
      <w:r>
        <w:rPr>
          <w:lang w:eastAsia="ru-RU"/>
        </w:rPr>
        <w:t>.</w:t>
      </w:r>
    </w:p>
    <w:p w14:paraId="7F7F7725" w14:textId="5064A26C" w:rsidR="006F0D6B" w:rsidRDefault="00866D71" w:rsidP="00600944">
      <w:pPr>
        <w:pStyle w:val="ab"/>
        <w:jc w:val="center"/>
        <w:rPr>
          <w:lang w:eastAsia="ru-RU"/>
        </w:rPr>
      </w:pPr>
      <w:r>
        <w:rPr>
          <w:noProof/>
        </w:rPr>
        <mc:AlternateContent>
          <mc:Choice Requires="wpg">
            <w:drawing>
              <wp:inline distT="0" distB="0" distL="0" distR="0" wp14:anchorId="6640582B" wp14:editId="3A4336B5">
                <wp:extent cx="3711235" cy="3196207"/>
                <wp:effectExtent l="0" t="0" r="3810" b="0"/>
                <wp:docPr id="85884"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11235" cy="3196207"/>
                          <a:chOff x="0" y="0"/>
                          <a:chExt cx="3711427" cy="3196230"/>
                        </a:xfrm>
                      </wpg:grpSpPr>
                      <wps:wsp>
                        <wps:cNvPr id="2786" name="Rectangle 2786"/>
                        <wps:cNvSpPr/>
                        <wps:spPr>
                          <a:xfrm>
                            <a:off x="1738122" y="2933705"/>
                            <a:ext cx="59288" cy="262525"/>
                          </a:xfrm>
                          <a:prstGeom prst="rect">
                            <a:avLst/>
                          </a:prstGeom>
                          <a:ln>
                            <a:noFill/>
                          </a:ln>
                        </wps:spPr>
                        <wps:txbx>
                          <w:txbxContent>
                            <w:p w14:paraId="45575722" w14:textId="77777777" w:rsidR="00866D71" w:rsidRDefault="00866D71" w:rsidP="00866D71">
                              <w:pPr>
                                <w:spacing w:after="160" w:line="259" w:lineRule="auto"/>
                                <w:ind w:firstLine="0"/>
                                <w:jc w:val="left"/>
                              </w:pPr>
                              <w:r>
                                <w:rPr>
                                  <w:color w:val="0070C0"/>
                                </w:rPr>
                                <w:t xml:space="preserve"> </w:t>
                              </w:r>
                            </w:p>
                          </w:txbxContent>
                        </wps:txbx>
                        <wps:bodyPr horzOverflow="overflow" vert="horz" lIns="0" tIns="0" rIns="0" bIns="0" rtlCol="0">
                          <a:noAutofit/>
                        </wps:bodyPr>
                      </wps:wsp>
                      <wps:wsp>
                        <wps:cNvPr id="2787" name="Rectangle 2787"/>
                        <wps:cNvSpPr/>
                        <wps:spPr>
                          <a:xfrm>
                            <a:off x="1782318" y="2933705"/>
                            <a:ext cx="118068" cy="262525"/>
                          </a:xfrm>
                          <a:prstGeom prst="rect">
                            <a:avLst/>
                          </a:prstGeom>
                          <a:ln>
                            <a:noFill/>
                          </a:ln>
                        </wps:spPr>
                        <wps:txbx>
                          <w:txbxContent>
                            <w:p w14:paraId="7327C1E1" w14:textId="77777777" w:rsidR="00866D71" w:rsidRDefault="00866D71" w:rsidP="00866D71">
                              <w:pPr>
                                <w:spacing w:after="160" w:line="259" w:lineRule="auto"/>
                                <w:ind w:firstLine="0"/>
                                <w:jc w:val="left"/>
                              </w:pPr>
                              <w:r>
                                <w:rPr>
                                  <w:color w:val="0070C0"/>
                                </w:rPr>
                                <w:t xml:space="preserve">  </w:t>
                              </w:r>
                            </w:p>
                          </w:txbxContent>
                        </wps:txbx>
                        <wps:bodyPr horzOverflow="overflow" vert="horz" lIns="0" tIns="0" rIns="0" bIns="0" rtlCol="0">
                          <a:noAutofit/>
                        </wps:bodyPr>
                      </wps:wsp>
                      <wps:wsp>
                        <wps:cNvPr id="2788" name="Rectangle 2788"/>
                        <wps:cNvSpPr/>
                        <wps:spPr>
                          <a:xfrm>
                            <a:off x="1870710" y="2933705"/>
                            <a:ext cx="59288" cy="262525"/>
                          </a:xfrm>
                          <a:prstGeom prst="rect">
                            <a:avLst/>
                          </a:prstGeom>
                          <a:ln>
                            <a:noFill/>
                          </a:ln>
                        </wps:spPr>
                        <wps:txbx>
                          <w:txbxContent>
                            <w:p w14:paraId="2C8E38BB" w14:textId="77777777" w:rsidR="00866D71" w:rsidRDefault="00866D71" w:rsidP="00866D71">
                              <w:pPr>
                                <w:spacing w:after="160" w:line="259" w:lineRule="auto"/>
                                <w:ind w:firstLine="0"/>
                                <w:jc w:val="left"/>
                              </w:pPr>
                              <w:r>
                                <w:rPr>
                                  <w:color w:val="0070C0"/>
                                </w:rPr>
                                <w:t xml:space="preserve"> </w:t>
                              </w:r>
                            </w:p>
                          </w:txbxContent>
                        </wps:txbx>
                        <wps:bodyPr horzOverflow="overflow" vert="horz" lIns="0" tIns="0" rIns="0" bIns="0" rtlCol="0">
                          <a:noAutofit/>
                        </wps:bodyPr>
                      </wps:wsp>
                      <wps:wsp>
                        <wps:cNvPr id="2789" name="Rectangle 2789"/>
                        <wps:cNvSpPr/>
                        <wps:spPr>
                          <a:xfrm>
                            <a:off x="3669284" y="2987421"/>
                            <a:ext cx="42143" cy="189937"/>
                          </a:xfrm>
                          <a:prstGeom prst="rect">
                            <a:avLst/>
                          </a:prstGeom>
                          <a:ln>
                            <a:noFill/>
                          </a:ln>
                        </wps:spPr>
                        <wps:txbx>
                          <w:txbxContent>
                            <w:p w14:paraId="4B4AEDAE" w14:textId="77777777" w:rsidR="00866D71" w:rsidRDefault="00866D71" w:rsidP="00866D71">
                              <w:pPr>
                                <w:spacing w:after="160" w:line="259" w:lineRule="auto"/>
                                <w:ind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840" name="Picture 2840"/>
                          <pic:cNvPicPr/>
                        </pic:nvPicPr>
                        <pic:blipFill>
                          <a:blip r:embed="rId20"/>
                          <a:stretch>
                            <a:fillRect/>
                          </a:stretch>
                        </pic:blipFill>
                        <pic:spPr>
                          <a:xfrm>
                            <a:off x="4699" y="4699"/>
                            <a:ext cx="1721485" cy="3060446"/>
                          </a:xfrm>
                          <a:prstGeom prst="rect">
                            <a:avLst/>
                          </a:prstGeom>
                        </pic:spPr>
                      </pic:pic>
                      <wps:wsp>
                        <wps:cNvPr id="2841" name="Shape 2841"/>
                        <wps:cNvSpPr/>
                        <wps:spPr>
                          <a:xfrm>
                            <a:off x="0" y="0"/>
                            <a:ext cx="1731010" cy="3069971"/>
                          </a:xfrm>
                          <a:custGeom>
                            <a:avLst/>
                            <a:gdLst/>
                            <a:ahLst/>
                            <a:cxnLst/>
                            <a:rect l="0" t="0" r="0" b="0"/>
                            <a:pathLst>
                              <a:path w="1731010" h="3069971">
                                <a:moveTo>
                                  <a:pt x="0" y="3069971"/>
                                </a:moveTo>
                                <a:lnTo>
                                  <a:pt x="1731010" y="3069971"/>
                                </a:lnTo>
                                <a:lnTo>
                                  <a:pt x="1731010" y="0"/>
                                </a:lnTo>
                                <a:lnTo>
                                  <a:pt x="0" y="0"/>
                                </a:lnTo>
                                <a:close/>
                              </a:path>
                            </a:pathLst>
                          </a:custGeom>
                          <a:noFill/>
                          <a:ln w="9525" cap="flat" cmpd="sng" algn="ctr">
                            <a:solidFill>
                              <a:srgbClr val="4F81BD"/>
                            </a:solidFill>
                            <a:prstDash val="solid"/>
                            <a:miter lim="127000"/>
                          </a:ln>
                          <a:effectLst/>
                        </wps:spPr>
                        <wps:bodyPr/>
                      </wps:wsp>
                      <pic:pic xmlns:pic="http://schemas.openxmlformats.org/drawingml/2006/picture">
                        <pic:nvPicPr>
                          <pic:cNvPr id="2843" name="Picture 2843"/>
                          <pic:cNvPicPr/>
                        </pic:nvPicPr>
                        <pic:blipFill>
                          <a:blip r:embed="rId21"/>
                          <a:stretch>
                            <a:fillRect/>
                          </a:stretch>
                        </pic:blipFill>
                        <pic:spPr>
                          <a:xfrm>
                            <a:off x="1934972" y="4699"/>
                            <a:ext cx="1731010" cy="3077210"/>
                          </a:xfrm>
                          <a:prstGeom prst="rect">
                            <a:avLst/>
                          </a:prstGeom>
                        </pic:spPr>
                      </pic:pic>
                      <wps:wsp>
                        <wps:cNvPr id="2844" name="Shape 2844"/>
                        <wps:cNvSpPr/>
                        <wps:spPr>
                          <a:xfrm>
                            <a:off x="1930146" y="0"/>
                            <a:ext cx="1740535" cy="3086735"/>
                          </a:xfrm>
                          <a:custGeom>
                            <a:avLst/>
                            <a:gdLst/>
                            <a:ahLst/>
                            <a:cxnLst/>
                            <a:rect l="0" t="0" r="0" b="0"/>
                            <a:pathLst>
                              <a:path w="1740535" h="3086735">
                                <a:moveTo>
                                  <a:pt x="0" y="3086735"/>
                                </a:moveTo>
                                <a:lnTo>
                                  <a:pt x="1740535" y="3086735"/>
                                </a:lnTo>
                                <a:lnTo>
                                  <a:pt x="1740535" y="0"/>
                                </a:lnTo>
                                <a:lnTo>
                                  <a:pt x="0" y="0"/>
                                </a:lnTo>
                                <a:close/>
                              </a:path>
                            </a:pathLst>
                          </a:custGeom>
                          <a:noFill/>
                          <a:ln w="9525" cap="flat" cmpd="sng" algn="ctr">
                            <a:solidFill>
                              <a:srgbClr val="4F81BD">
                                <a:alpha val="98039"/>
                              </a:srgbClr>
                            </a:solidFill>
                            <a:prstDash val="solid"/>
                            <a:round/>
                          </a:ln>
                          <a:effectLst/>
                        </wps:spPr>
                        <wps:bodyPr/>
                      </wps:wsp>
                    </wpg:wgp>
                  </a:graphicData>
                </a:graphic>
              </wp:inline>
            </w:drawing>
          </mc:Choice>
          <mc:Fallback>
            <w:pict>
              <v:group w14:anchorId="6640582B" id="Группа 2" o:spid="_x0000_s1035" style="width:292.2pt;height:251.65pt;mso-position-horizontal-relative:char;mso-position-vertical-relative:line" coordsize="37114,3196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">
                <v:rect id="Rectangle 2786" o:spid="_x0000_s1036" style="position:absolute;left:17381;top:2933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" filled="f" stroked="f">
                  <v:textbox inset="0,0,0,0">
                    <w:txbxContent>
                      <w:p w14:paraId="45575722" w14:textId="77777777" w:rsidR="00866D71" w:rsidRDefault="00866D71" w:rsidP="00866D71">
                        <w:pPr>
                          <w:spacing w:after="160" w:line="259" w:lineRule="auto"/>
                          <w:ind w:firstLine="0"/>
                          <w:jc w:val="left"/>
                        </w:pPr>
                        <w:r>
                          <w:rPr>
                            <w:color w:val="0070C0"/>
                          </w:rPr>
                          <w:t xml:space="preserve"> </w:t>
                        </w:r>
                      </w:p>
                    </w:txbxContent>
                  </v:textbox>
                </v:rect>
                <v:rect id="Rectangle 2787" o:spid="_x0000_s1037" style="position:absolute;left:17823;top:29337;width:118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" filled="f" stroked="f">
                  <v:textbox inset="0,0,0,0">
                    <w:txbxContent>
                      <w:p w14:paraId="7327C1E1" w14:textId="77777777" w:rsidR="00866D71" w:rsidRDefault="00866D71" w:rsidP="00866D71">
                        <w:pPr>
                          <w:spacing w:after="160" w:line="259" w:lineRule="auto"/>
                          <w:ind w:firstLine="0"/>
                          <w:jc w:val="left"/>
                        </w:pPr>
                        <w:r>
                          <w:rPr>
                            <w:color w:val="0070C0"/>
                          </w:rPr>
                          <w:t xml:space="preserve">  </w:t>
                        </w:r>
                      </w:p>
                    </w:txbxContent>
                  </v:textbox>
                </v:rect>
                <v:rect id="Rectangle 2788" o:spid="_x0000_s1038" style="position:absolute;left:18707;top:29337;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" filled="f" stroked="f">
                  <v:textbox inset="0,0,0,0">
                    <w:txbxContent>
                      <w:p w14:paraId="2C8E38BB" w14:textId="77777777" w:rsidR="00866D71" w:rsidRDefault="00866D71" w:rsidP="00866D71">
                        <w:pPr>
                          <w:spacing w:after="160" w:line="259" w:lineRule="auto"/>
                          <w:ind w:firstLine="0"/>
                          <w:jc w:val="left"/>
                        </w:pPr>
                        <w:r>
                          <w:rPr>
                            <w:color w:val="0070C0"/>
                          </w:rPr>
                          <w:t xml:space="preserve"> </w:t>
                        </w:r>
                      </w:p>
                    </w:txbxContent>
                  </v:textbox>
                </v:rect>
                <v:rect id="Rectangle 2789" o:spid="_x0000_s1039" style="position:absolute;left:36692;top:2987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rA6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HmPE/h/E56AnD8AAAD//wMAUEsBAi0AFAAGAAgAAAAhANvh9svuAAAAhQEAABMAAAAAAAAA&#10;AAAAAAAAAAAAAFtDb250ZW50X1R5cGVzXS54bWxQSwECLQAUAAYACAAAACEAWvQsW78AAAAVAQAA&#10;CwAAAAAAAAAAAAAAAAAfAQAAX3JlbHMvLnJlbHNQSwECLQAUAAYACAAAACEA7IKwOsYAAADdAAAA&#10;DwAAAAAAAAAAAAAAAAAHAgAAZHJzL2Rvd25yZXYueG1sUEsFBgAAAAADAAMAtwAAAPoCAAAAAA==&#10;" filled="f" stroked="f">
                  <v:textbox inset="0,0,0,0">
                    <w:txbxContent>
                      <w:p w14:paraId="4B4AEDAE" w14:textId="77777777" w:rsidR="00866D71" w:rsidRDefault="00866D71" w:rsidP="00866D71">
                        <w:pPr>
                          <w:spacing w:after="160" w:line="259" w:lineRule="auto"/>
                          <w:ind w:firstLine="0"/>
                          <w:jc w:val="left"/>
                        </w:pPr>
                        <w:r>
                          <w:rPr>
                            <w:rFonts w:ascii="Calibri" w:eastAsia="Calibri" w:hAnsi="Calibri" w:cs="Calibri"/>
                            <w:sz w:val="22"/>
                          </w:rPr>
                          <w:t xml:space="preserve"> </w:t>
                        </w:r>
                      </w:p>
                    </w:txbxContent>
                  </v:textbox>
                </v:rect>
                <v:shape id="Picture 2840" o:spid="_x0000_s1040" type="#_x0000_t75" style="position:absolute;left:46;top:46;width:17215;height:30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">
                  <v:imagedata r:id="rId22" o:title=""/>
                </v:shape>
                <v:shape id="Shape 2841" o:spid="_x0000_s1041" style="position:absolute;width:17310;height:30699;visibility:visible;mso-wrap-style:square;v-text-anchor:top" coordsize="1731010,3069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" path="m,3069971r1731010,l1731010,,,,,3069971xe" filled="f" strokecolor="#4f81bd">
                  <v:stroke miterlimit="83231f" joinstyle="miter"/>
                  <v:path arrowok="t" textboxrect="0,0,1731010,3069971"/>
                </v:shape>
                <v:shape id="Picture 2843" o:spid="_x0000_s1042" type="#_x0000_t75" style="position:absolute;left:19349;top:46;width:17310;height:30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">
                  <v:imagedata r:id="rId23" o:title=""/>
                </v:shape>
                <v:shape id="Shape 2844" o:spid="_x0000_s1043" style="position:absolute;left:19301;width:17405;height:30867;visibility:visible;mso-wrap-style:square;v-text-anchor:top" coordsize="1740535,3086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" path="m,3086735r1740535,l1740535,,,,,3086735xe" filled="f" strokecolor="#4f81bd">
                  <v:stroke opacity="64250f"/>
                  <v:path arrowok="t" textboxrect="0,0,1740535,3086735"/>
                </v:shape>
                <w10:anchorlock/>
              </v:group>
            </w:pict>
          </mc:Fallback>
        </mc:AlternateContent>
      </w:r>
    </w:p>
    <w:p w14:paraId="1A14DB8B" w14:textId="36F109EF" w:rsidR="005003D3" w:rsidRDefault="005003D3" w:rsidP="006F0D6B">
      <w:pPr>
        <w:spacing w:after="160" w:line="259" w:lineRule="auto"/>
        <w:ind w:firstLine="0"/>
        <w:jc w:val="center"/>
        <w:rPr>
          <w:lang w:eastAsia="ru-RU"/>
        </w:rPr>
      </w:pPr>
      <w:r>
        <w:rPr>
          <w:lang w:eastAsia="ru-RU"/>
        </w:rPr>
        <w:t xml:space="preserve">Рисунок 9 </w:t>
      </w:r>
      <w:r w:rsidR="006F0D6B">
        <w:rPr>
          <w:lang w:eastAsia="ru-RU"/>
        </w:rPr>
        <w:t>–</w:t>
      </w:r>
      <w:r w:rsidR="006F0D6B" w:rsidRPr="006F0D6B">
        <w:rPr>
          <w:lang w:eastAsia="ru-RU"/>
        </w:rPr>
        <w:t xml:space="preserve"> </w:t>
      </w:r>
      <w:r w:rsidR="006F0D6B">
        <w:rPr>
          <w:lang w:eastAsia="ru-RU"/>
        </w:rPr>
        <w:t>М</w:t>
      </w:r>
      <w:r w:rsidR="006F0D6B" w:rsidRPr="006F0D6B">
        <w:rPr>
          <w:lang w:eastAsia="ru-RU"/>
        </w:rPr>
        <w:t>одуль «Оповещения»</w:t>
      </w:r>
    </w:p>
    <w:p w14:paraId="544978EA" w14:textId="3B87EF00" w:rsidR="00E42B6B" w:rsidRDefault="00E42B6B">
      <w:pPr>
        <w:spacing w:after="160" w:line="259" w:lineRule="auto"/>
        <w:ind w:firstLine="0"/>
        <w:jc w:val="left"/>
        <w:rPr>
          <w:lang w:eastAsia="ru-RU"/>
        </w:rPr>
      </w:pPr>
      <w:r>
        <w:rPr>
          <w:lang w:eastAsia="ru-RU"/>
        </w:rPr>
        <w:br w:type="page"/>
      </w:r>
    </w:p>
    <w:p w14:paraId="209CEE5A" w14:textId="5E20665E" w:rsidR="005003D3" w:rsidRDefault="00934D7D" w:rsidP="00934D7D">
      <w:pPr>
        <w:pStyle w:val="ab"/>
      </w:pPr>
      <w:r w:rsidRPr="00A642A8">
        <w:lastRenderedPageBreak/>
        <w:t xml:space="preserve">Модуль «Запросы» предназначен для обработки запросов в приложении «Мобильный сотрудник». </w:t>
      </w:r>
      <w:r>
        <w:t xml:space="preserve">Цифра в поле пункта меню «Запросы» означает количество </w:t>
      </w:r>
      <w:r w:rsidR="00CE0017">
        <w:t>нерассмотренных</w:t>
      </w:r>
      <w:r>
        <w:t xml:space="preserve"> запросов.</w:t>
      </w:r>
    </w:p>
    <w:p w14:paraId="2891175B" w14:textId="07E78AC0" w:rsidR="00934D7D" w:rsidRDefault="00DB6E6C" w:rsidP="00996CC2">
      <w:pPr>
        <w:pStyle w:val="ab"/>
        <w:jc w:val="center"/>
        <w:rPr>
          <w:lang w:eastAsia="ru-RU"/>
        </w:rPr>
      </w:pPr>
      <w:r>
        <w:rPr>
          <w:noProof/>
        </w:rPr>
        <mc:AlternateContent>
          <mc:Choice Requires="wpg">
            <w:drawing>
              <wp:inline distT="0" distB="0" distL="0" distR="0" wp14:anchorId="68E7780E" wp14:editId="6DCC2919">
                <wp:extent cx="3766291" cy="3214110"/>
                <wp:effectExtent l="0" t="0" r="0" b="0"/>
                <wp:docPr id="84411"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66291" cy="3214110"/>
                          <a:chOff x="0" y="0"/>
                          <a:chExt cx="3766291" cy="3214391"/>
                        </a:xfrm>
                      </wpg:grpSpPr>
                      <wps:wsp>
                        <wps:cNvPr id="2876" name="Rectangle 2876"/>
                        <wps:cNvSpPr/>
                        <wps:spPr>
                          <a:xfrm>
                            <a:off x="1757553" y="2951866"/>
                            <a:ext cx="118068" cy="262525"/>
                          </a:xfrm>
                          <a:prstGeom prst="rect">
                            <a:avLst/>
                          </a:prstGeom>
                          <a:ln>
                            <a:noFill/>
                          </a:ln>
                        </wps:spPr>
                        <wps:txbx>
                          <w:txbxContent>
                            <w:p w14:paraId="7529865D" w14:textId="77777777" w:rsidR="00DB6E6C" w:rsidRDefault="00DB6E6C" w:rsidP="00DB6E6C">
                              <w:pPr>
                                <w:spacing w:after="160" w:line="259" w:lineRule="auto"/>
                                <w:ind w:firstLine="0"/>
                                <w:jc w:val="left"/>
                              </w:pPr>
                              <w:r>
                                <w:rPr>
                                  <w:color w:val="0070C0"/>
                                </w:rPr>
                                <w:t xml:space="preserve">  </w:t>
                              </w:r>
                            </w:p>
                          </w:txbxContent>
                        </wps:txbx>
                        <wps:bodyPr horzOverflow="overflow" vert="horz" lIns="0" tIns="0" rIns="0" bIns="0" rtlCol="0">
                          <a:noAutofit/>
                        </wps:bodyPr>
                      </wps:wsp>
                      <wps:wsp>
                        <wps:cNvPr id="2877" name="Rectangle 2877"/>
                        <wps:cNvSpPr/>
                        <wps:spPr>
                          <a:xfrm>
                            <a:off x="1845945" y="2951866"/>
                            <a:ext cx="59288" cy="262525"/>
                          </a:xfrm>
                          <a:prstGeom prst="rect">
                            <a:avLst/>
                          </a:prstGeom>
                          <a:ln>
                            <a:noFill/>
                          </a:ln>
                        </wps:spPr>
                        <wps:txbx>
                          <w:txbxContent>
                            <w:p w14:paraId="55149C30" w14:textId="77777777" w:rsidR="00DB6E6C" w:rsidRDefault="00DB6E6C" w:rsidP="00DB6E6C">
                              <w:pPr>
                                <w:spacing w:after="160" w:line="259" w:lineRule="auto"/>
                                <w:ind w:firstLine="0"/>
                                <w:jc w:val="left"/>
                              </w:pPr>
                              <w:r>
                                <w:rPr>
                                  <w:color w:val="0070C0"/>
                                </w:rPr>
                                <w:t xml:space="preserve"> </w:t>
                              </w:r>
                            </w:p>
                          </w:txbxContent>
                        </wps:txbx>
                        <wps:bodyPr horzOverflow="overflow" vert="horz" lIns="0" tIns="0" rIns="0" bIns="0" rtlCol="0">
                          <a:noAutofit/>
                        </wps:bodyPr>
                      </wps:wsp>
                      <wps:wsp>
                        <wps:cNvPr id="2878" name="Rectangle 2878"/>
                        <wps:cNvSpPr/>
                        <wps:spPr>
                          <a:xfrm>
                            <a:off x="1890141" y="2951866"/>
                            <a:ext cx="59288" cy="262525"/>
                          </a:xfrm>
                          <a:prstGeom prst="rect">
                            <a:avLst/>
                          </a:prstGeom>
                          <a:ln>
                            <a:noFill/>
                          </a:ln>
                        </wps:spPr>
                        <wps:txbx>
                          <w:txbxContent>
                            <w:p w14:paraId="12B8C7C4" w14:textId="77777777" w:rsidR="00DB6E6C" w:rsidRDefault="00DB6E6C" w:rsidP="00DB6E6C">
                              <w:pPr>
                                <w:spacing w:after="160" w:line="259" w:lineRule="auto"/>
                                <w:ind w:firstLine="0"/>
                                <w:jc w:val="left"/>
                              </w:pPr>
                              <w:r>
                                <w:rPr>
                                  <w:color w:val="0070C0"/>
                                </w:rPr>
                                <w:t xml:space="preserve"> </w:t>
                              </w:r>
                            </w:p>
                          </w:txbxContent>
                        </wps:txbx>
                        <wps:bodyPr horzOverflow="overflow" vert="horz" lIns="0" tIns="0" rIns="0" bIns="0" rtlCol="0">
                          <a:noAutofit/>
                        </wps:bodyPr>
                      </wps:wsp>
                      <wps:wsp>
                        <wps:cNvPr id="2879" name="Rectangle 2879"/>
                        <wps:cNvSpPr/>
                        <wps:spPr>
                          <a:xfrm>
                            <a:off x="3707003" y="2951866"/>
                            <a:ext cx="59288" cy="262525"/>
                          </a:xfrm>
                          <a:prstGeom prst="rect">
                            <a:avLst/>
                          </a:prstGeom>
                          <a:ln>
                            <a:noFill/>
                          </a:ln>
                        </wps:spPr>
                        <wps:txbx>
                          <w:txbxContent>
                            <w:p w14:paraId="55D45403" w14:textId="77777777" w:rsidR="00DB6E6C" w:rsidRDefault="00DB6E6C" w:rsidP="00DB6E6C">
                              <w:pPr>
                                <w:spacing w:after="160" w:line="259" w:lineRule="auto"/>
                                <w:ind w:firstLine="0"/>
                                <w:jc w:val="left"/>
                              </w:pPr>
                              <w:r>
                                <w:rPr>
                                  <w:color w:val="0070C0"/>
                                </w:rPr>
                                <w:t xml:space="preserve"> </w:t>
                              </w:r>
                            </w:p>
                          </w:txbxContent>
                        </wps:txbx>
                        <wps:bodyPr horzOverflow="overflow" vert="horz" lIns="0" tIns="0" rIns="0" bIns="0" rtlCol="0">
                          <a:noAutofit/>
                        </wps:bodyPr>
                      </wps:wsp>
                      <pic:pic xmlns:pic="http://schemas.openxmlformats.org/drawingml/2006/picture">
                        <pic:nvPicPr>
                          <pic:cNvPr id="2909" name="Picture 2909"/>
                          <pic:cNvPicPr/>
                        </pic:nvPicPr>
                        <pic:blipFill>
                          <a:blip r:embed="rId24"/>
                          <a:stretch>
                            <a:fillRect/>
                          </a:stretch>
                        </pic:blipFill>
                        <pic:spPr>
                          <a:xfrm>
                            <a:off x="4699" y="4826"/>
                            <a:ext cx="1731645" cy="3078480"/>
                          </a:xfrm>
                          <a:prstGeom prst="rect">
                            <a:avLst/>
                          </a:prstGeom>
                        </pic:spPr>
                      </pic:pic>
                      <wps:wsp>
                        <wps:cNvPr id="2910" name="Shape 2910"/>
                        <wps:cNvSpPr/>
                        <wps:spPr>
                          <a:xfrm>
                            <a:off x="0" y="0"/>
                            <a:ext cx="1741170" cy="3088005"/>
                          </a:xfrm>
                          <a:custGeom>
                            <a:avLst/>
                            <a:gdLst/>
                            <a:ahLst/>
                            <a:cxnLst/>
                            <a:rect l="0" t="0" r="0" b="0"/>
                            <a:pathLst>
                              <a:path w="1741170" h="3088005">
                                <a:moveTo>
                                  <a:pt x="0" y="3088005"/>
                                </a:moveTo>
                                <a:lnTo>
                                  <a:pt x="1741170" y="3088005"/>
                                </a:lnTo>
                                <a:lnTo>
                                  <a:pt x="1741170" y="0"/>
                                </a:lnTo>
                                <a:lnTo>
                                  <a:pt x="0" y="0"/>
                                </a:lnTo>
                                <a:close/>
                              </a:path>
                            </a:pathLst>
                          </a:custGeom>
                          <a:noFill/>
                          <a:ln w="9525" cap="flat" cmpd="sng" algn="ctr">
                            <a:solidFill>
                              <a:srgbClr val="4F81BD"/>
                            </a:solidFill>
                            <a:prstDash val="solid"/>
                            <a:miter lim="127000"/>
                          </a:ln>
                          <a:effectLst/>
                        </wps:spPr>
                        <wps:bodyPr/>
                      </wps:wsp>
                      <pic:pic xmlns:pic="http://schemas.openxmlformats.org/drawingml/2006/picture">
                        <pic:nvPicPr>
                          <pic:cNvPr id="2912" name="Picture 2912"/>
                          <pic:cNvPicPr/>
                        </pic:nvPicPr>
                        <pic:blipFill>
                          <a:blip r:embed="rId25"/>
                          <a:stretch>
                            <a:fillRect/>
                          </a:stretch>
                        </pic:blipFill>
                        <pic:spPr>
                          <a:xfrm>
                            <a:off x="1973199" y="4953"/>
                            <a:ext cx="1722755" cy="3082798"/>
                          </a:xfrm>
                          <a:prstGeom prst="rect">
                            <a:avLst/>
                          </a:prstGeom>
                        </pic:spPr>
                      </pic:pic>
                      <wps:wsp>
                        <wps:cNvPr id="2913" name="Shape 2913"/>
                        <wps:cNvSpPr/>
                        <wps:spPr>
                          <a:xfrm>
                            <a:off x="1968500" y="254"/>
                            <a:ext cx="1732280" cy="3092323"/>
                          </a:xfrm>
                          <a:custGeom>
                            <a:avLst/>
                            <a:gdLst/>
                            <a:ahLst/>
                            <a:cxnLst/>
                            <a:rect l="0" t="0" r="0" b="0"/>
                            <a:pathLst>
                              <a:path w="1732280" h="3092323">
                                <a:moveTo>
                                  <a:pt x="0" y="3092323"/>
                                </a:moveTo>
                                <a:lnTo>
                                  <a:pt x="1732280" y="3092323"/>
                                </a:lnTo>
                                <a:lnTo>
                                  <a:pt x="1732280" y="0"/>
                                </a:lnTo>
                                <a:lnTo>
                                  <a:pt x="0" y="0"/>
                                </a:lnTo>
                                <a:close/>
                              </a:path>
                            </a:pathLst>
                          </a:custGeom>
                          <a:noFill/>
                          <a:ln w="9525" cap="flat" cmpd="sng" algn="ctr">
                            <a:solidFill>
                              <a:srgbClr val="4F81BD"/>
                            </a:solidFill>
                            <a:prstDash val="solid"/>
                            <a:miter lim="127000"/>
                          </a:ln>
                          <a:effectLst/>
                        </wps:spPr>
                        <wps:bodyPr/>
                      </wps:wsp>
                    </wpg:wgp>
                  </a:graphicData>
                </a:graphic>
              </wp:inline>
            </w:drawing>
          </mc:Choice>
          <mc:Fallback>
            <w:pict>
              <v:group w14:anchorId="68E7780E" id="Группа 3" o:spid="_x0000_s1044" style="width:296.55pt;height:253.1pt;mso-position-horizontal-relative:char;mso-position-vertical-relative:line" coordsize="37662,3214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">
                <v:rect id="Rectangle 2876" o:spid="_x0000_s1045" style="position:absolute;left:17575;top:29518;width:118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" filled="f" stroked="f">
                  <v:textbox inset="0,0,0,0">
                    <w:txbxContent>
                      <w:p w14:paraId="7529865D" w14:textId="77777777" w:rsidR="00DB6E6C" w:rsidRDefault="00DB6E6C" w:rsidP="00DB6E6C">
                        <w:pPr>
                          <w:spacing w:after="160" w:line="259" w:lineRule="auto"/>
                          <w:ind w:firstLine="0"/>
                          <w:jc w:val="left"/>
                        </w:pPr>
                        <w:r>
                          <w:rPr>
                            <w:color w:val="0070C0"/>
                          </w:rPr>
                          <w:t xml:space="preserve">  </w:t>
                        </w:r>
                      </w:p>
                    </w:txbxContent>
                  </v:textbox>
                </v:rect>
                <v:rect id="Rectangle 2877" o:spid="_x0000_s1046" style="position:absolute;left:18459;top:2951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" filled="f" stroked="f">
                  <v:textbox inset="0,0,0,0">
                    <w:txbxContent>
                      <w:p w14:paraId="55149C30" w14:textId="77777777" w:rsidR="00DB6E6C" w:rsidRDefault="00DB6E6C" w:rsidP="00DB6E6C">
                        <w:pPr>
                          <w:spacing w:after="160" w:line="259" w:lineRule="auto"/>
                          <w:ind w:firstLine="0"/>
                          <w:jc w:val="left"/>
                        </w:pPr>
                        <w:r>
                          <w:rPr>
                            <w:color w:val="0070C0"/>
                          </w:rPr>
                          <w:t xml:space="preserve"> </w:t>
                        </w:r>
                      </w:p>
                    </w:txbxContent>
                  </v:textbox>
                </v:rect>
                <v:rect id="Rectangle 2878" o:spid="_x0000_s1047" style="position:absolute;left:18901;top:2951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" filled="f" stroked="f">
                  <v:textbox inset="0,0,0,0">
                    <w:txbxContent>
                      <w:p w14:paraId="12B8C7C4" w14:textId="77777777" w:rsidR="00DB6E6C" w:rsidRDefault="00DB6E6C" w:rsidP="00DB6E6C">
                        <w:pPr>
                          <w:spacing w:after="160" w:line="259" w:lineRule="auto"/>
                          <w:ind w:firstLine="0"/>
                          <w:jc w:val="left"/>
                        </w:pPr>
                        <w:r>
                          <w:rPr>
                            <w:color w:val="0070C0"/>
                          </w:rPr>
                          <w:t xml:space="preserve"> </w:t>
                        </w:r>
                      </w:p>
                    </w:txbxContent>
                  </v:textbox>
                </v:rect>
                <v:rect id="Rectangle 2879" o:spid="_x0000_s1048" style="position:absolute;left:37070;top:2951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1RL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InfE/h/E56AnD8AAAD//wMAUEsBAi0AFAAGAAgAAAAhANvh9svuAAAAhQEAABMAAAAAAAAA&#10;AAAAAAAAAAAAAFtDb250ZW50X1R5cGVzXS54bWxQSwECLQAUAAYACAAAACEAWvQsW78AAAAVAQAA&#10;CwAAAAAAAAAAAAAAAAAfAQAAX3JlbHMvLnJlbHNQSwECLQAUAAYACAAAACEAL+NUS8YAAADdAAAA&#10;DwAAAAAAAAAAAAAAAAAHAgAAZHJzL2Rvd25yZXYueG1sUEsFBgAAAAADAAMAtwAAAPoCAAAAAA==&#10;" filled="f" stroked="f">
                  <v:textbox inset="0,0,0,0">
                    <w:txbxContent>
                      <w:p w14:paraId="55D45403" w14:textId="77777777" w:rsidR="00DB6E6C" w:rsidRDefault="00DB6E6C" w:rsidP="00DB6E6C">
                        <w:pPr>
                          <w:spacing w:after="160" w:line="259" w:lineRule="auto"/>
                          <w:ind w:firstLine="0"/>
                          <w:jc w:val="left"/>
                        </w:pPr>
                        <w:r>
                          <w:rPr>
                            <w:color w:val="0070C0"/>
                          </w:rPr>
                          <w:t xml:space="preserve"> </w:t>
                        </w:r>
                      </w:p>
                    </w:txbxContent>
                  </v:textbox>
                </v:rect>
                <v:shape id="Picture 2909" o:spid="_x0000_s1049" type="#_x0000_t75" style="position:absolute;left:46;top:48;width:17317;height:30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">
                  <v:imagedata r:id="rId26" o:title=""/>
                </v:shape>
                <v:shape id="Shape 2910" o:spid="_x0000_s1050" style="position:absolute;width:17411;height:30880;visibility:visible;mso-wrap-style:square;v-text-anchor:top" coordsize="1741170,3088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" path="m,3088005r1741170,l1741170,,,,,3088005xe" filled="f" strokecolor="#4f81bd">
                  <v:stroke miterlimit="83231f" joinstyle="miter"/>
                  <v:path arrowok="t" textboxrect="0,0,1741170,3088005"/>
                </v:shape>
                <v:shape id="Picture 2912" o:spid="_x0000_s1051" type="#_x0000_t75" style="position:absolute;left:19731;top:49;width:17228;height:30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">
                  <v:imagedata r:id="rId27" o:title=""/>
                </v:shape>
                <v:shape id="Shape 2913" o:spid="_x0000_s1052" style="position:absolute;left:19685;top:2;width:17322;height:30923;visibility:visible;mso-wrap-style:square;v-text-anchor:top" coordsize="1732280,309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" path="m,3092323r1732280,l1732280,,,,,3092323xe" filled="f" strokecolor="#4f81bd">
                  <v:stroke miterlimit="83231f" joinstyle="miter"/>
                  <v:path arrowok="t" textboxrect="0,0,1732280,3092323"/>
                </v:shape>
                <w10:anchorlock/>
              </v:group>
            </w:pict>
          </mc:Fallback>
        </mc:AlternateContent>
      </w:r>
    </w:p>
    <w:p w14:paraId="3F70BFF2" w14:textId="3EAC3F53" w:rsidR="005003D3" w:rsidRDefault="005003D3" w:rsidP="005003D3">
      <w:pPr>
        <w:spacing w:after="160" w:line="259" w:lineRule="auto"/>
        <w:ind w:firstLine="0"/>
        <w:jc w:val="center"/>
        <w:rPr>
          <w:lang w:eastAsia="ru-RU"/>
        </w:rPr>
      </w:pPr>
      <w:r>
        <w:rPr>
          <w:lang w:eastAsia="ru-RU"/>
        </w:rPr>
        <w:t>Рисунок 10 –</w:t>
      </w:r>
      <w:r w:rsidR="00996CC2">
        <w:rPr>
          <w:lang w:eastAsia="ru-RU"/>
        </w:rPr>
        <w:t xml:space="preserve"> Модуль «Запросы»</w:t>
      </w:r>
    </w:p>
    <w:p w14:paraId="63808B2B" w14:textId="31E160DA" w:rsidR="005003D3" w:rsidRDefault="004231F4" w:rsidP="004231F4">
      <w:pPr>
        <w:pStyle w:val="ab"/>
      </w:pPr>
      <w:r w:rsidRPr="00A642A8">
        <w:t xml:space="preserve">Кнопка для открытия окна «Информация по запросу» в панели навигации обозначается значком </w:t>
      </w:r>
      <w:r w:rsidRPr="006B3CA7">
        <w:rPr>
          <w:noProof/>
        </w:rPr>
        <w:drawing>
          <wp:inline distT="0" distB="0" distL="0" distR="0" wp14:anchorId="0C83D74B" wp14:editId="0668505A">
            <wp:extent cx="152400" cy="182880"/>
            <wp:effectExtent l="0" t="0" r="0" b="7620"/>
            <wp:docPr id="117243682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t>.</w:t>
      </w:r>
    </w:p>
    <w:p w14:paraId="69CB0035" w14:textId="73374AB3" w:rsidR="004231F4" w:rsidRDefault="00C60DD4" w:rsidP="00C60DD4">
      <w:pPr>
        <w:pStyle w:val="ab"/>
        <w:jc w:val="center"/>
        <w:rPr>
          <w:lang w:eastAsia="ru-RU"/>
        </w:rPr>
      </w:pPr>
      <w:r>
        <w:rPr>
          <w:noProof/>
        </w:rPr>
        <mc:AlternateContent>
          <mc:Choice Requires="wpg">
            <w:drawing>
              <wp:inline distT="0" distB="0" distL="0" distR="0" wp14:anchorId="0685E885" wp14:editId="12EDC919">
                <wp:extent cx="3782818" cy="3183855"/>
                <wp:effectExtent l="0" t="0" r="27305" b="17145"/>
                <wp:docPr id="84666" name="Группа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82818" cy="3183855"/>
                          <a:chOff x="58674" y="0"/>
                          <a:chExt cx="3782695" cy="3183889"/>
                        </a:xfrm>
                      </wpg:grpSpPr>
                      <pic:pic xmlns:pic="http://schemas.openxmlformats.org/drawingml/2006/picture">
                        <pic:nvPicPr>
                          <pic:cNvPr id="3695" name="Picture 3695"/>
                          <pic:cNvPicPr/>
                        </pic:nvPicPr>
                        <pic:blipFill>
                          <a:blip r:embed="rId29"/>
                          <a:stretch>
                            <a:fillRect/>
                          </a:stretch>
                        </pic:blipFill>
                        <pic:spPr>
                          <a:xfrm>
                            <a:off x="63373" y="4826"/>
                            <a:ext cx="1784985" cy="3173095"/>
                          </a:xfrm>
                          <a:prstGeom prst="rect">
                            <a:avLst/>
                          </a:prstGeom>
                        </pic:spPr>
                      </pic:pic>
                      <wps:wsp>
                        <wps:cNvPr id="3696" name="Shape 3696"/>
                        <wps:cNvSpPr/>
                        <wps:spPr>
                          <a:xfrm>
                            <a:off x="58674" y="0"/>
                            <a:ext cx="1794510" cy="3182620"/>
                          </a:xfrm>
                          <a:custGeom>
                            <a:avLst/>
                            <a:gdLst/>
                            <a:ahLst/>
                            <a:cxnLst/>
                            <a:rect l="0" t="0" r="0" b="0"/>
                            <a:pathLst>
                              <a:path w="1794510" h="3182620">
                                <a:moveTo>
                                  <a:pt x="0" y="3182620"/>
                                </a:moveTo>
                                <a:lnTo>
                                  <a:pt x="1794510" y="3182620"/>
                                </a:lnTo>
                                <a:lnTo>
                                  <a:pt x="1794510" y="0"/>
                                </a:lnTo>
                                <a:lnTo>
                                  <a:pt x="0" y="0"/>
                                </a:lnTo>
                                <a:close/>
                              </a:path>
                            </a:pathLst>
                          </a:custGeom>
                          <a:noFill/>
                          <a:ln w="9525" cap="flat" cmpd="sng" algn="ctr">
                            <a:solidFill>
                              <a:srgbClr val="4F81BD"/>
                            </a:solidFill>
                            <a:prstDash val="solid"/>
                            <a:round/>
                          </a:ln>
                          <a:effectLst/>
                        </wps:spPr>
                        <wps:bodyPr/>
                      </wps:wsp>
                      <pic:pic xmlns:pic="http://schemas.openxmlformats.org/drawingml/2006/picture">
                        <pic:nvPicPr>
                          <pic:cNvPr id="3698" name="Picture 3698"/>
                          <pic:cNvPicPr/>
                        </pic:nvPicPr>
                        <pic:blipFill>
                          <a:blip r:embed="rId30"/>
                          <a:stretch>
                            <a:fillRect/>
                          </a:stretch>
                        </pic:blipFill>
                        <pic:spPr>
                          <a:xfrm>
                            <a:off x="2050923" y="4825"/>
                            <a:ext cx="1785620" cy="3174238"/>
                          </a:xfrm>
                          <a:prstGeom prst="rect">
                            <a:avLst/>
                          </a:prstGeom>
                        </pic:spPr>
                      </pic:pic>
                      <wps:wsp>
                        <wps:cNvPr id="3699" name="Shape 3699"/>
                        <wps:cNvSpPr/>
                        <wps:spPr>
                          <a:xfrm>
                            <a:off x="2046224" y="126"/>
                            <a:ext cx="1795145" cy="3183763"/>
                          </a:xfrm>
                          <a:custGeom>
                            <a:avLst/>
                            <a:gdLst/>
                            <a:ahLst/>
                            <a:cxnLst/>
                            <a:rect l="0" t="0" r="0" b="0"/>
                            <a:pathLst>
                              <a:path w="1795145" h="3183763">
                                <a:moveTo>
                                  <a:pt x="0" y="3183763"/>
                                </a:moveTo>
                                <a:lnTo>
                                  <a:pt x="1795145" y="3183763"/>
                                </a:lnTo>
                                <a:lnTo>
                                  <a:pt x="1795145" y="0"/>
                                </a:lnTo>
                                <a:lnTo>
                                  <a:pt x="0" y="0"/>
                                </a:lnTo>
                                <a:close/>
                              </a:path>
                            </a:pathLst>
                          </a:custGeom>
                          <a:noFill/>
                          <a:ln w="9525" cap="flat" cmpd="sng" algn="ctr">
                            <a:solidFill>
                              <a:srgbClr val="4F81BD"/>
                            </a:solidFill>
                            <a:prstDash val="solid"/>
                            <a:round/>
                          </a:ln>
                          <a:effectLst/>
                        </wps:spPr>
                        <wps:bodyPr/>
                      </wps:wsp>
                    </wpg:wgp>
                  </a:graphicData>
                </a:graphic>
              </wp:inline>
            </w:drawing>
          </mc:Choice>
          <mc:Fallback>
            <w:pict>
              <v:group w14:anchorId="6A1EF7F8" id="Группа 5" o:spid="_x0000_s1026" style="width:297.85pt;height:250.7pt;mso-position-horizontal-relative:char;mso-position-vertical-relative:line" coordorigin="586" coordsize="37826,318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">
                <v:shape id="Picture 3695" o:spid="_x0000_s1027" type="#_x0000_t75" style="position:absolute;left:633;top:48;width:17850;height:31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">
                  <v:imagedata r:id="rId31" o:title=""/>
                </v:shape>
                <v:shape id="Shape 3696" o:spid="_x0000_s1028" style="position:absolute;left:586;width:17945;height:31826;visibility:visible;mso-wrap-style:square;v-text-anchor:top" coordsize="1794510,318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" path="m,3182620r1794510,l1794510,,,,,3182620xe" filled="f" strokecolor="#4f81bd">
                  <v:path arrowok="t" textboxrect="0,0,1794510,3182620"/>
                </v:shape>
                <v:shape id="Picture 3698" o:spid="_x0000_s1029" type="#_x0000_t75" style="position:absolute;left:20509;top:48;width:17856;height:31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">
                  <v:imagedata r:id="rId32" o:title=""/>
                </v:shape>
                <v:shape id="Shape 3699" o:spid="_x0000_s1030" style="position:absolute;left:20462;top:1;width:17951;height:31837;visibility:visible;mso-wrap-style:square;v-text-anchor:top" coordsize="1795145,3183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" path="m,3183763r1795145,l1795145,,,,,3183763xe" filled="f" strokecolor="#4f81bd">
                  <v:path arrowok="t" textboxrect="0,0,1795145,3183763"/>
                </v:shape>
                <w10:anchorlock/>
              </v:group>
            </w:pict>
          </mc:Fallback>
        </mc:AlternateContent>
      </w:r>
    </w:p>
    <w:p w14:paraId="3AEA02F6" w14:textId="3F59911D" w:rsidR="00600944" w:rsidRDefault="005003D3" w:rsidP="00600944">
      <w:pPr>
        <w:spacing w:after="160" w:line="259" w:lineRule="auto"/>
        <w:ind w:firstLine="0"/>
        <w:jc w:val="center"/>
        <w:rPr>
          <w:lang w:eastAsia="ru-RU"/>
        </w:rPr>
      </w:pPr>
      <w:r>
        <w:rPr>
          <w:lang w:eastAsia="ru-RU"/>
        </w:rPr>
        <w:t xml:space="preserve">Рисунок 11 </w:t>
      </w:r>
      <w:r w:rsidR="003606C8">
        <w:rPr>
          <w:lang w:eastAsia="ru-RU"/>
        </w:rPr>
        <w:t>– Окно</w:t>
      </w:r>
      <w:r w:rsidR="0016681D" w:rsidRPr="0016681D">
        <w:rPr>
          <w:lang w:eastAsia="ru-RU"/>
        </w:rPr>
        <w:t xml:space="preserve"> «Информация по запросу»</w:t>
      </w:r>
    </w:p>
    <w:p w14:paraId="68E8A9D7" w14:textId="11E85BAA" w:rsidR="00E42B6B" w:rsidRDefault="00E42B6B">
      <w:pPr>
        <w:spacing w:after="160" w:line="259" w:lineRule="auto"/>
        <w:ind w:firstLine="0"/>
        <w:jc w:val="left"/>
        <w:rPr>
          <w:lang w:eastAsia="ru-RU"/>
        </w:rPr>
      </w:pPr>
      <w:r>
        <w:rPr>
          <w:lang w:eastAsia="ru-RU"/>
        </w:rPr>
        <w:br w:type="page"/>
      </w:r>
    </w:p>
    <w:p w14:paraId="04982EBF" w14:textId="65CC938E" w:rsidR="00705B36" w:rsidRDefault="00644CD7" w:rsidP="00644CD7">
      <w:pPr>
        <w:pStyle w:val="aa"/>
      </w:pPr>
      <w:bookmarkStart w:id="25" w:name="_Toc162543344"/>
      <w:bookmarkStart w:id="26" w:name="_Hlk154851044"/>
      <w:bookmarkEnd w:id="13"/>
      <w:r>
        <w:lastRenderedPageBreak/>
        <w:t>Заключение</w:t>
      </w:r>
      <w:bookmarkEnd w:id="25"/>
    </w:p>
    <w:p w14:paraId="4694E1C2" w14:textId="77777777" w:rsidR="00644CD7" w:rsidRDefault="00644CD7" w:rsidP="00644CD7">
      <w:pPr>
        <w:pStyle w:val="ab"/>
        <w:rPr>
          <w:lang w:eastAsia="ru-RU"/>
        </w:rPr>
      </w:pPr>
    </w:p>
    <w:p w14:paraId="1772D6EC" w14:textId="77777777" w:rsidR="000510C1" w:rsidRDefault="000510C1" w:rsidP="000510C1">
      <w:pPr>
        <w:pStyle w:val="ab"/>
        <w:rPr>
          <w:lang w:eastAsia="ru-RU"/>
        </w:rPr>
      </w:pPr>
      <w:r>
        <w:rPr>
          <w:lang w:eastAsia="ru-RU"/>
        </w:rPr>
        <w:t>В ходе данной курсовой работы был проведен анализ применения информационных технологий и систем поддержки принятия решений на предприятии "РЖД-ТЕХСЕРВИС". Рассмотрены основные характеристики предприятия, его организационная структура, модель бизнес-процессов и применение систем поддержки принятия решений в его деятельности.</w:t>
      </w:r>
    </w:p>
    <w:p w14:paraId="7CF93117" w14:textId="77777777" w:rsidR="000510C1" w:rsidRDefault="000510C1" w:rsidP="000510C1">
      <w:pPr>
        <w:pStyle w:val="ab"/>
        <w:rPr>
          <w:lang w:eastAsia="ru-RU"/>
        </w:rPr>
      </w:pPr>
      <w:r>
        <w:rPr>
          <w:lang w:eastAsia="ru-RU"/>
        </w:rPr>
        <w:t>В результате анализа были выявлены следующие ключевые моменты:</w:t>
      </w:r>
    </w:p>
    <w:p w14:paraId="097D1B75" w14:textId="68FE171D" w:rsidR="000510C1" w:rsidRDefault="000510C1">
      <w:pPr>
        <w:pStyle w:val="ab"/>
        <w:numPr>
          <w:ilvl w:val="0"/>
          <w:numId w:val="11"/>
        </w:numPr>
        <w:rPr>
          <w:lang w:eastAsia="ru-RU"/>
        </w:rPr>
      </w:pPr>
      <w:r>
        <w:rPr>
          <w:lang w:eastAsia="ru-RU"/>
        </w:rPr>
        <w:t>Предприятие "РЖД-ТЕХСЕРВИС" обладает четкой организационной структурой, включающей различные отделы и подразделения, ответственные за выполнение определенных функций, таких как техническая поддержка пользователей, центр диспетчеризации, снабжение и ИТ-инфраструктура. Бизнес-процессы предприятия включают в себя обработку заявок, учет комплектующих и выполнение заявок, которые эффективно координируются и контролируются.</w:t>
      </w:r>
    </w:p>
    <w:p w14:paraId="67FF0682" w14:textId="76C992D7" w:rsidR="000510C1" w:rsidRDefault="000510C1">
      <w:pPr>
        <w:pStyle w:val="ab"/>
        <w:numPr>
          <w:ilvl w:val="0"/>
          <w:numId w:val="11"/>
        </w:numPr>
        <w:rPr>
          <w:lang w:eastAsia="ru-RU"/>
        </w:rPr>
      </w:pPr>
      <w:r>
        <w:rPr>
          <w:lang w:eastAsia="ru-RU"/>
        </w:rPr>
        <w:t>Предприятие активно использует различные информационные технологии для автоматизации бизнес-процессов и улучшения эффективности работы. Системы поддержки принятия решений, такие как MS Office, Service Desk, 1C-предприятие, мобильное приложение "Мобильный сотрудник" и веб-интерфейс, играют ключевую роль в обеспечении оперативного принятия решений и управлении информационными потоками.</w:t>
      </w:r>
    </w:p>
    <w:p w14:paraId="2D5A9ABA" w14:textId="4373BF91" w:rsidR="000510C1" w:rsidRDefault="000510C1">
      <w:pPr>
        <w:pStyle w:val="ab"/>
        <w:numPr>
          <w:ilvl w:val="0"/>
          <w:numId w:val="11"/>
        </w:numPr>
        <w:rPr>
          <w:lang w:eastAsia="ru-RU"/>
        </w:rPr>
      </w:pPr>
      <w:r>
        <w:rPr>
          <w:lang w:eastAsia="ru-RU"/>
        </w:rPr>
        <w:t>Применение информационных технологий и систем поддержки принятия решений позволяет предприятию "РЖД-ТЕХСЕРВИС" повышать эффективность своей деятельности, обеспечивать высокий уровень сервиса для клиентов и оперативно реагировать на изменения внешней среды. Развитие и совершенствование информационной инфраструктуры предприятия будет способствовать его дальнейшему росту и развитию.</w:t>
      </w:r>
    </w:p>
    <w:p w14:paraId="23F7FF11" w14:textId="661C5BE4" w:rsidR="00D178B8" w:rsidRDefault="000510C1" w:rsidP="000510C1">
      <w:pPr>
        <w:pStyle w:val="ab"/>
        <w:rPr>
          <w:lang w:eastAsia="ru-RU"/>
        </w:rPr>
      </w:pPr>
      <w:r>
        <w:rPr>
          <w:lang w:eastAsia="ru-RU"/>
        </w:rPr>
        <w:lastRenderedPageBreak/>
        <w:t>Таким образом, на основании проведенного анализа можно сделать вывод о том, что эффективное использование информационных технологий и систем поддержки принятия решений является неотъемлемой частью успешного функционирования предприятия "РЖД-ТЕХСЕРВИС" и обеспечивает его конкурентоспособность на рынке IT-услуг.</w:t>
      </w:r>
    </w:p>
    <w:p w14:paraId="64944EA9" w14:textId="289A85DC" w:rsidR="00644CD7" w:rsidRDefault="00644CD7">
      <w:pPr>
        <w:spacing w:after="160" w:line="259" w:lineRule="auto"/>
        <w:ind w:firstLine="0"/>
        <w:jc w:val="left"/>
        <w:rPr>
          <w:color w:val="000000" w:themeColor="text1"/>
          <w:lang w:eastAsia="ru-RU"/>
        </w:rPr>
      </w:pPr>
      <w:r>
        <w:rPr>
          <w:lang w:eastAsia="ru-RU"/>
        </w:rPr>
        <w:br w:type="page"/>
      </w:r>
    </w:p>
    <w:p w14:paraId="2D8F01EE" w14:textId="1023150F" w:rsidR="00644CD7" w:rsidRDefault="00644CD7" w:rsidP="00644CD7">
      <w:pPr>
        <w:pStyle w:val="aa"/>
      </w:pPr>
      <w:bookmarkStart w:id="27" w:name="_Toc137596699"/>
      <w:bookmarkStart w:id="28" w:name="_Toc162543345"/>
      <w:r>
        <w:lastRenderedPageBreak/>
        <w:t xml:space="preserve">Список </w:t>
      </w:r>
      <w:bookmarkEnd w:id="27"/>
      <w:r w:rsidR="006B725C">
        <w:t>литературы</w:t>
      </w:r>
      <w:bookmarkEnd w:id="28"/>
    </w:p>
    <w:p w14:paraId="674E5D78" w14:textId="77777777" w:rsidR="006B725C" w:rsidRPr="006B725C" w:rsidRDefault="006B725C" w:rsidP="006B725C">
      <w:pPr>
        <w:pStyle w:val="ab"/>
        <w:rPr>
          <w:lang w:eastAsia="ru-RU"/>
        </w:rPr>
      </w:pPr>
    </w:p>
    <w:p w14:paraId="6249C008" w14:textId="77777777" w:rsidR="00644CD7" w:rsidRDefault="00644CD7" w:rsidP="00644CD7">
      <w:pPr>
        <w:pStyle w:val="ab"/>
        <w:jc w:val="center"/>
        <w:rPr>
          <w:lang w:eastAsia="ru-RU"/>
        </w:rPr>
      </w:pPr>
      <w:r w:rsidRPr="00A2373E">
        <w:rPr>
          <w:lang w:eastAsia="ru-RU"/>
        </w:rPr>
        <w:t>Электронные ресурсы</w:t>
      </w:r>
    </w:p>
    <w:p w14:paraId="1DCF4AA1" w14:textId="585833A6" w:rsidR="00616882" w:rsidRPr="00616882" w:rsidRDefault="00C13CE3">
      <w:pPr>
        <w:pStyle w:val="ab"/>
        <w:numPr>
          <w:ilvl w:val="0"/>
          <w:numId w:val="4"/>
        </w:numPr>
        <w:rPr>
          <w:rStyle w:val="af7"/>
          <w:color w:val="000000" w:themeColor="text1"/>
          <w:u w:val="none"/>
        </w:rPr>
      </w:pPr>
      <w:r w:rsidRPr="0090700F">
        <w:t xml:space="preserve">SQL – Википедия [Электронный ресурс] // Википедия – Режим доступа: </w:t>
      </w:r>
      <w:hyperlink r:id="rId33" w:history="1">
        <w:r w:rsidR="00616882" w:rsidRPr="00640AEF">
          <w:rPr>
            <w:rStyle w:val="af7"/>
          </w:rPr>
          <w:t>https://ru.wikipedia.org/wiki/SQL</w:t>
        </w:r>
      </w:hyperlink>
    </w:p>
    <w:p w14:paraId="1E8BA69C" w14:textId="31C28262" w:rsidR="00616882" w:rsidRPr="0090700F" w:rsidRDefault="00616882">
      <w:pPr>
        <w:pStyle w:val="ab"/>
        <w:numPr>
          <w:ilvl w:val="0"/>
          <w:numId w:val="4"/>
        </w:numPr>
      </w:pPr>
      <w:bookmarkStart w:id="29" w:name="_Ref162548136"/>
      <w:r>
        <w:t>Официальный сайт ООО «РЖД-ТехСервис» [</w:t>
      </w:r>
      <w:r w:rsidRPr="005E3E56">
        <w:t>Э</w:t>
      </w:r>
      <w:r>
        <w:t>лектронный ресурс</w:t>
      </w:r>
      <w:r w:rsidRPr="005E3E56">
        <w:t>]</w:t>
      </w:r>
      <w:r>
        <w:t xml:space="preserve"> // «</w:t>
      </w:r>
      <w:r>
        <w:rPr>
          <w:lang w:val="en-US"/>
        </w:rPr>
        <w:t>rzd</w:t>
      </w:r>
      <w:r w:rsidRPr="005E3E56">
        <w:t>-</w:t>
      </w:r>
      <w:r>
        <w:rPr>
          <w:lang w:val="en-US"/>
        </w:rPr>
        <w:t>ts</w:t>
      </w:r>
      <w:r>
        <w:t xml:space="preserve">» - Режим доступа: </w:t>
      </w:r>
      <w:hyperlink r:id="rId34" w:history="1">
        <w:r w:rsidRPr="004775EB">
          <w:rPr>
            <w:rStyle w:val="af7"/>
          </w:rPr>
          <w:t>https://rzd-ts.ru</w:t>
        </w:r>
      </w:hyperlink>
      <w:bookmarkEnd w:id="29"/>
    </w:p>
    <w:p w14:paraId="68845255" w14:textId="77777777" w:rsidR="00241C70" w:rsidRPr="00A2373E" w:rsidRDefault="00241C70" w:rsidP="00241C70">
      <w:pPr>
        <w:pStyle w:val="ab"/>
        <w:jc w:val="center"/>
        <w:rPr>
          <w:lang w:eastAsia="ru-RU"/>
        </w:rPr>
      </w:pPr>
      <w:r w:rsidRPr="00A2373E">
        <w:rPr>
          <w:lang w:eastAsia="ru-RU"/>
        </w:rPr>
        <w:t>Основная литература</w:t>
      </w:r>
    </w:p>
    <w:p w14:paraId="37577540" w14:textId="77777777" w:rsidR="00241C70" w:rsidRPr="00A2373E" w:rsidRDefault="00241C70" w:rsidP="00241C70">
      <w:pPr>
        <w:pStyle w:val="ab"/>
        <w:jc w:val="center"/>
        <w:rPr>
          <w:lang w:eastAsia="ru-RU"/>
        </w:rPr>
      </w:pPr>
      <w:r w:rsidRPr="00A2373E">
        <w:rPr>
          <w:lang w:eastAsia="ru-RU"/>
        </w:rPr>
        <w:t>(электронные и печатные издания)</w:t>
      </w:r>
    </w:p>
    <w:p w14:paraId="46BE2706" w14:textId="55C171FF" w:rsidR="00397043" w:rsidRDefault="00880D6A">
      <w:pPr>
        <w:pStyle w:val="ab"/>
        <w:numPr>
          <w:ilvl w:val="0"/>
          <w:numId w:val="3"/>
        </w:numPr>
      </w:pPr>
      <w:bookmarkStart w:id="30" w:name="_Ref162547948"/>
      <w:bookmarkEnd w:id="26"/>
      <w:r>
        <w:t>Ларичев О. И., Петровский А. В. Системы поддержки принятия решений. Современное состояние и перспективы их развития. // Итоги науки и техники. Сер. Техническая кибернетика. – Т.21. М.: ВИНИТИ, 1987, с. 131-164.</w:t>
      </w:r>
      <w:bookmarkEnd w:id="30"/>
    </w:p>
    <w:p w14:paraId="5DFE7B7F" w14:textId="032E1D57" w:rsidR="00880D6A" w:rsidRDefault="00BF08E0">
      <w:pPr>
        <w:pStyle w:val="ab"/>
        <w:numPr>
          <w:ilvl w:val="0"/>
          <w:numId w:val="3"/>
        </w:numPr>
      </w:pPr>
      <w:bookmarkStart w:id="31" w:name="_Ref162548197"/>
      <w:r>
        <w:t>Попов А. Л. Системы поддержки принятия решений: Учебно-метод. пособие / Попов А.Л. – Екатеринбург: Урал. гос. ун-т, 2008. – 80 с.</w:t>
      </w:r>
      <w:bookmarkEnd w:id="31"/>
    </w:p>
    <w:p w14:paraId="748274E0" w14:textId="09C23088" w:rsidR="00BF08E0" w:rsidRPr="0090700F" w:rsidRDefault="00190DD9">
      <w:pPr>
        <w:pStyle w:val="ab"/>
        <w:numPr>
          <w:ilvl w:val="0"/>
          <w:numId w:val="3"/>
        </w:numPr>
      </w:pPr>
      <w:bookmarkStart w:id="32" w:name="_Ref162548757"/>
      <w:r>
        <w:t>Прокопенко Н.Ю. Системы поддержки принятия решений [Электронный ресурс]: учеб. пособие /Н. Ю. Прокопенко; Нижегор. гос. архитектур.-строит. ун-т. – Н. Новгород: ННГАСУ, 2017. – 188 с.</w:t>
      </w:r>
      <w:bookmarkEnd w:id="32"/>
      <w:r>
        <w:t xml:space="preserve"> </w:t>
      </w:r>
    </w:p>
    <w:sectPr w:rsidR="00BF08E0" w:rsidRPr="0090700F" w:rsidSect="00676FCC">
      <w:footerReference w:type="default" r:id="rId35"/>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D39AF" w14:textId="77777777" w:rsidR="004C2DBF" w:rsidRDefault="004C2DBF" w:rsidP="005E3960">
      <w:r>
        <w:separator/>
      </w:r>
    </w:p>
  </w:endnote>
  <w:endnote w:type="continuationSeparator" w:id="0">
    <w:p w14:paraId="7B20FAB3" w14:textId="77777777" w:rsidR="004C2DBF" w:rsidRDefault="004C2DBF" w:rsidP="005E39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6741167"/>
      <w:docPartObj>
        <w:docPartGallery w:val="Page Numbers (Bottom of Page)"/>
        <w:docPartUnique/>
      </w:docPartObj>
    </w:sdtPr>
    <w:sdtContent>
      <w:p w14:paraId="3B936F98" w14:textId="2149A30A" w:rsidR="00D8550A" w:rsidRDefault="00D8550A">
        <w:pPr>
          <w:pStyle w:val="a6"/>
          <w:jc w:val="right"/>
        </w:pPr>
        <w:r>
          <w:fldChar w:fldCharType="begin"/>
        </w:r>
        <w:r>
          <w:instrText>PAGE   \* MERGEFORMAT</w:instrText>
        </w:r>
        <w:r>
          <w:fldChar w:fldCharType="separate"/>
        </w:r>
        <w:r w:rsidR="0032635C">
          <w:rPr>
            <w:noProof/>
          </w:rPr>
          <w:t>24</w:t>
        </w:r>
        <w:r>
          <w:fldChar w:fldCharType="end"/>
        </w:r>
      </w:p>
    </w:sdtContent>
  </w:sdt>
  <w:p w14:paraId="222CF21D" w14:textId="77777777" w:rsidR="00D8550A" w:rsidRDefault="00D8550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55430" w14:textId="77777777" w:rsidR="004C2DBF" w:rsidRDefault="004C2DBF" w:rsidP="005E3960">
      <w:r>
        <w:separator/>
      </w:r>
    </w:p>
  </w:footnote>
  <w:footnote w:type="continuationSeparator" w:id="0">
    <w:p w14:paraId="4FCEBF6D" w14:textId="77777777" w:rsidR="004C2DBF" w:rsidRDefault="004C2DBF" w:rsidP="005E39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B3CD2"/>
    <w:multiLevelType w:val="hybridMultilevel"/>
    <w:tmpl w:val="F6F6C95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71D188B"/>
    <w:multiLevelType w:val="hybridMultilevel"/>
    <w:tmpl w:val="F556A886"/>
    <w:lvl w:ilvl="0" w:tplc="C9C62438">
      <w:start w:val="1"/>
      <w:numFmt w:val="bullet"/>
      <w:lvlText w:val=""/>
      <w:lvlJc w:val="left"/>
      <w:pPr>
        <w:ind w:left="1429" w:hanging="360"/>
      </w:pPr>
      <w:rPr>
        <w:rFonts w:ascii="Symbol" w:hAnsi="Symbol" w:hint="default"/>
        <w:sz w:val="20"/>
        <w:szCs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C5C4FF8"/>
    <w:multiLevelType w:val="multilevel"/>
    <w:tmpl w:val="B82C06C2"/>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5204B7"/>
    <w:multiLevelType w:val="hybridMultilevel"/>
    <w:tmpl w:val="018A6BB0"/>
    <w:lvl w:ilvl="0" w:tplc="C9C62438">
      <w:start w:val="1"/>
      <w:numFmt w:val="bullet"/>
      <w:lvlText w:val=""/>
      <w:lvlJc w:val="left"/>
      <w:pPr>
        <w:ind w:left="2138" w:hanging="360"/>
      </w:pPr>
      <w:rPr>
        <w:rFonts w:ascii="Symbol" w:hAnsi="Symbol" w:hint="default"/>
        <w:sz w:val="20"/>
        <w:szCs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5300F87"/>
    <w:multiLevelType w:val="hybridMultilevel"/>
    <w:tmpl w:val="A352FC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5CE4213"/>
    <w:multiLevelType w:val="multilevel"/>
    <w:tmpl w:val="B82C06C2"/>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7A5E69"/>
    <w:multiLevelType w:val="hybridMultilevel"/>
    <w:tmpl w:val="5BC2BE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3117AEB"/>
    <w:multiLevelType w:val="multilevel"/>
    <w:tmpl w:val="B59E0C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B53A12"/>
    <w:multiLevelType w:val="hybridMultilevel"/>
    <w:tmpl w:val="298E760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348636D3"/>
    <w:multiLevelType w:val="hybridMultilevel"/>
    <w:tmpl w:val="DC621F1E"/>
    <w:lvl w:ilvl="0" w:tplc="C9C62438">
      <w:start w:val="1"/>
      <w:numFmt w:val="bullet"/>
      <w:lvlText w:val=""/>
      <w:lvlJc w:val="left"/>
      <w:pPr>
        <w:ind w:left="2138" w:hanging="360"/>
      </w:pPr>
      <w:rPr>
        <w:rFonts w:ascii="Symbol" w:hAnsi="Symbol" w:hint="default"/>
        <w:sz w:val="20"/>
        <w:szCs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545753DE"/>
    <w:multiLevelType w:val="hybridMultilevel"/>
    <w:tmpl w:val="92425DAE"/>
    <w:lvl w:ilvl="0" w:tplc="4CA25EF2">
      <w:start w:val="1"/>
      <w:numFmt w:val="decimal"/>
      <w:pStyle w:val="1"/>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F0F5E7A"/>
    <w:multiLevelType w:val="multilevel"/>
    <w:tmpl w:val="7480DFA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16cid:durableId="1501893513">
    <w:abstractNumId w:val="10"/>
  </w:num>
  <w:num w:numId="2" w16cid:durableId="1880244085">
    <w:abstractNumId w:val="11"/>
  </w:num>
  <w:num w:numId="3" w16cid:durableId="1970623231">
    <w:abstractNumId w:val="5"/>
  </w:num>
  <w:num w:numId="4" w16cid:durableId="1337417584">
    <w:abstractNumId w:val="2"/>
  </w:num>
  <w:num w:numId="5" w16cid:durableId="2106877569">
    <w:abstractNumId w:val="6"/>
  </w:num>
  <w:num w:numId="6" w16cid:durableId="1588151317">
    <w:abstractNumId w:val="4"/>
  </w:num>
  <w:num w:numId="7" w16cid:durableId="681858261">
    <w:abstractNumId w:val="8"/>
  </w:num>
  <w:num w:numId="8" w16cid:durableId="389116473">
    <w:abstractNumId w:val="7"/>
  </w:num>
  <w:num w:numId="9" w16cid:durableId="229579547">
    <w:abstractNumId w:val="1"/>
  </w:num>
  <w:num w:numId="10" w16cid:durableId="349259051">
    <w:abstractNumId w:val="9"/>
  </w:num>
  <w:num w:numId="11" w16cid:durableId="331495323">
    <w:abstractNumId w:val="0"/>
  </w:num>
  <w:num w:numId="12" w16cid:durableId="886531555">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grammar="clean"/>
  <w:attachedTemplate r:id="rId1"/>
  <w:defaultTabStop w:val="708"/>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477F"/>
    <w:rsid w:val="000009E9"/>
    <w:rsid w:val="00001322"/>
    <w:rsid w:val="00001905"/>
    <w:rsid w:val="000019F4"/>
    <w:rsid w:val="00002DA0"/>
    <w:rsid w:val="000061FF"/>
    <w:rsid w:val="00010536"/>
    <w:rsid w:val="0001075B"/>
    <w:rsid w:val="00012240"/>
    <w:rsid w:val="00013806"/>
    <w:rsid w:val="00017054"/>
    <w:rsid w:val="000172FD"/>
    <w:rsid w:val="00021BCD"/>
    <w:rsid w:val="00022B90"/>
    <w:rsid w:val="000253F3"/>
    <w:rsid w:val="00025787"/>
    <w:rsid w:val="000258E0"/>
    <w:rsid w:val="00025D6C"/>
    <w:rsid w:val="00026804"/>
    <w:rsid w:val="0002682B"/>
    <w:rsid w:val="00027CC0"/>
    <w:rsid w:val="0003206C"/>
    <w:rsid w:val="00032480"/>
    <w:rsid w:val="00032C65"/>
    <w:rsid w:val="00033A1F"/>
    <w:rsid w:val="00034D84"/>
    <w:rsid w:val="00034DDA"/>
    <w:rsid w:val="00035277"/>
    <w:rsid w:val="00035EAC"/>
    <w:rsid w:val="00035F68"/>
    <w:rsid w:val="00036D2E"/>
    <w:rsid w:val="00037598"/>
    <w:rsid w:val="00037891"/>
    <w:rsid w:val="0004023B"/>
    <w:rsid w:val="000405E2"/>
    <w:rsid w:val="000411B5"/>
    <w:rsid w:val="00044C50"/>
    <w:rsid w:val="00046A23"/>
    <w:rsid w:val="00050C65"/>
    <w:rsid w:val="000510C1"/>
    <w:rsid w:val="000526BD"/>
    <w:rsid w:val="00052BDC"/>
    <w:rsid w:val="00052D4E"/>
    <w:rsid w:val="00054407"/>
    <w:rsid w:val="00056C55"/>
    <w:rsid w:val="00062DF3"/>
    <w:rsid w:val="000637C9"/>
    <w:rsid w:val="00063A9C"/>
    <w:rsid w:val="000643D8"/>
    <w:rsid w:val="00065F32"/>
    <w:rsid w:val="000712E3"/>
    <w:rsid w:val="000723BC"/>
    <w:rsid w:val="000725A3"/>
    <w:rsid w:val="00073AC3"/>
    <w:rsid w:val="000743ED"/>
    <w:rsid w:val="00077A18"/>
    <w:rsid w:val="00080658"/>
    <w:rsid w:val="00081DE0"/>
    <w:rsid w:val="00082CBD"/>
    <w:rsid w:val="00084283"/>
    <w:rsid w:val="00085124"/>
    <w:rsid w:val="000858A2"/>
    <w:rsid w:val="00086704"/>
    <w:rsid w:val="00086F39"/>
    <w:rsid w:val="00087D3C"/>
    <w:rsid w:val="0009153C"/>
    <w:rsid w:val="0009161F"/>
    <w:rsid w:val="00091B80"/>
    <w:rsid w:val="00091BC7"/>
    <w:rsid w:val="000924FC"/>
    <w:rsid w:val="00092A43"/>
    <w:rsid w:val="000963AB"/>
    <w:rsid w:val="00096A5F"/>
    <w:rsid w:val="000A0E12"/>
    <w:rsid w:val="000A1004"/>
    <w:rsid w:val="000A1352"/>
    <w:rsid w:val="000A1F06"/>
    <w:rsid w:val="000A204D"/>
    <w:rsid w:val="000A4E22"/>
    <w:rsid w:val="000A5B0A"/>
    <w:rsid w:val="000A6F1E"/>
    <w:rsid w:val="000B20E2"/>
    <w:rsid w:val="000B2975"/>
    <w:rsid w:val="000B4224"/>
    <w:rsid w:val="000B48BF"/>
    <w:rsid w:val="000C0C4A"/>
    <w:rsid w:val="000C0FA6"/>
    <w:rsid w:val="000C6A02"/>
    <w:rsid w:val="000C6AE1"/>
    <w:rsid w:val="000C6FDA"/>
    <w:rsid w:val="000C7E0C"/>
    <w:rsid w:val="000D0228"/>
    <w:rsid w:val="000D09FF"/>
    <w:rsid w:val="000D163B"/>
    <w:rsid w:val="000D37AE"/>
    <w:rsid w:val="000D4800"/>
    <w:rsid w:val="000D5458"/>
    <w:rsid w:val="000D7777"/>
    <w:rsid w:val="000E03C3"/>
    <w:rsid w:val="000E045C"/>
    <w:rsid w:val="000E123B"/>
    <w:rsid w:val="000E1C8F"/>
    <w:rsid w:val="000E3735"/>
    <w:rsid w:val="000F0D19"/>
    <w:rsid w:val="000F12D0"/>
    <w:rsid w:val="000F3664"/>
    <w:rsid w:val="000F75CA"/>
    <w:rsid w:val="00101013"/>
    <w:rsid w:val="00102C17"/>
    <w:rsid w:val="0010423C"/>
    <w:rsid w:val="0010458A"/>
    <w:rsid w:val="0010458C"/>
    <w:rsid w:val="0010472D"/>
    <w:rsid w:val="00106878"/>
    <w:rsid w:val="00106B22"/>
    <w:rsid w:val="0010731F"/>
    <w:rsid w:val="001079A4"/>
    <w:rsid w:val="00110C34"/>
    <w:rsid w:val="00110E58"/>
    <w:rsid w:val="00110FA4"/>
    <w:rsid w:val="0011182C"/>
    <w:rsid w:val="0011323B"/>
    <w:rsid w:val="00116396"/>
    <w:rsid w:val="00116DF3"/>
    <w:rsid w:val="0011734B"/>
    <w:rsid w:val="0012148E"/>
    <w:rsid w:val="0012178D"/>
    <w:rsid w:val="0012183F"/>
    <w:rsid w:val="001219EA"/>
    <w:rsid w:val="00123832"/>
    <w:rsid w:val="001240AC"/>
    <w:rsid w:val="001243FF"/>
    <w:rsid w:val="0012517F"/>
    <w:rsid w:val="00126718"/>
    <w:rsid w:val="00127D71"/>
    <w:rsid w:val="00130B76"/>
    <w:rsid w:val="00131186"/>
    <w:rsid w:val="00131271"/>
    <w:rsid w:val="001336B3"/>
    <w:rsid w:val="001342D1"/>
    <w:rsid w:val="00134390"/>
    <w:rsid w:val="00134FA0"/>
    <w:rsid w:val="00135438"/>
    <w:rsid w:val="00135F1A"/>
    <w:rsid w:val="00136142"/>
    <w:rsid w:val="001365B3"/>
    <w:rsid w:val="00140FC5"/>
    <w:rsid w:val="00142B5F"/>
    <w:rsid w:val="00145089"/>
    <w:rsid w:val="00145C4B"/>
    <w:rsid w:val="00145F5E"/>
    <w:rsid w:val="00147351"/>
    <w:rsid w:val="00147C4F"/>
    <w:rsid w:val="00151D73"/>
    <w:rsid w:val="00152B05"/>
    <w:rsid w:val="00152C2A"/>
    <w:rsid w:val="00154AF1"/>
    <w:rsid w:val="00154B9E"/>
    <w:rsid w:val="001557AE"/>
    <w:rsid w:val="00156340"/>
    <w:rsid w:val="0015656C"/>
    <w:rsid w:val="0015657C"/>
    <w:rsid w:val="00156A66"/>
    <w:rsid w:val="001606C7"/>
    <w:rsid w:val="00160992"/>
    <w:rsid w:val="001622DE"/>
    <w:rsid w:val="00162E9C"/>
    <w:rsid w:val="00164248"/>
    <w:rsid w:val="0016635A"/>
    <w:rsid w:val="001664D6"/>
    <w:rsid w:val="0016681D"/>
    <w:rsid w:val="00171336"/>
    <w:rsid w:val="00171D19"/>
    <w:rsid w:val="001754C2"/>
    <w:rsid w:val="00176D7A"/>
    <w:rsid w:val="00180A39"/>
    <w:rsid w:val="00180ED0"/>
    <w:rsid w:val="001813CE"/>
    <w:rsid w:val="0018228C"/>
    <w:rsid w:val="00185E13"/>
    <w:rsid w:val="0018604D"/>
    <w:rsid w:val="0018757F"/>
    <w:rsid w:val="00190343"/>
    <w:rsid w:val="00190A00"/>
    <w:rsid w:val="00190DD9"/>
    <w:rsid w:val="00191E0E"/>
    <w:rsid w:val="00193EA0"/>
    <w:rsid w:val="001942F4"/>
    <w:rsid w:val="00194AD1"/>
    <w:rsid w:val="00195137"/>
    <w:rsid w:val="001952CE"/>
    <w:rsid w:val="001955FD"/>
    <w:rsid w:val="00195F6A"/>
    <w:rsid w:val="001961CC"/>
    <w:rsid w:val="0019652B"/>
    <w:rsid w:val="001975BC"/>
    <w:rsid w:val="0019771E"/>
    <w:rsid w:val="00197E93"/>
    <w:rsid w:val="00197EAD"/>
    <w:rsid w:val="001A334D"/>
    <w:rsid w:val="001A34CE"/>
    <w:rsid w:val="001A40EB"/>
    <w:rsid w:val="001A436C"/>
    <w:rsid w:val="001A43C4"/>
    <w:rsid w:val="001A4F0B"/>
    <w:rsid w:val="001A56F3"/>
    <w:rsid w:val="001A6862"/>
    <w:rsid w:val="001A6992"/>
    <w:rsid w:val="001A7323"/>
    <w:rsid w:val="001A7838"/>
    <w:rsid w:val="001B03C2"/>
    <w:rsid w:val="001B0DDA"/>
    <w:rsid w:val="001B2A65"/>
    <w:rsid w:val="001B3080"/>
    <w:rsid w:val="001B53AB"/>
    <w:rsid w:val="001B6B51"/>
    <w:rsid w:val="001B7511"/>
    <w:rsid w:val="001C08EE"/>
    <w:rsid w:val="001C1C14"/>
    <w:rsid w:val="001C1EC4"/>
    <w:rsid w:val="001C2E0E"/>
    <w:rsid w:val="001C383B"/>
    <w:rsid w:val="001C3FFB"/>
    <w:rsid w:val="001C482A"/>
    <w:rsid w:val="001C4F4E"/>
    <w:rsid w:val="001C5264"/>
    <w:rsid w:val="001C582C"/>
    <w:rsid w:val="001C5B1D"/>
    <w:rsid w:val="001C5CDA"/>
    <w:rsid w:val="001C5F77"/>
    <w:rsid w:val="001C767B"/>
    <w:rsid w:val="001D2F6C"/>
    <w:rsid w:val="001D371D"/>
    <w:rsid w:val="001D3798"/>
    <w:rsid w:val="001D54A6"/>
    <w:rsid w:val="001D580C"/>
    <w:rsid w:val="001D5F11"/>
    <w:rsid w:val="001D6330"/>
    <w:rsid w:val="001D63FF"/>
    <w:rsid w:val="001E01B7"/>
    <w:rsid w:val="001E076E"/>
    <w:rsid w:val="001E0C0A"/>
    <w:rsid w:val="001E0CEA"/>
    <w:rsid w:val="001E24F4"/>
    <w:rsid w:val="001E3FD6"/>
    <w:rsid w:val="001E761B"/>
    <w:rsid w:val="001E7C7B"/>
    <w:rsid w:val="001F00D8"/>
    <w:rsid w:val="001F0C3E"/>
    <w:rsid w:val="001F0D77"/>
    <w:rsid w:val="001F1596"/>
    <w:rsid w:val="001F1FAA"/>
    <w:rsid w:val="001F3293"/>
    <w:rsid w:val="001F3E7A"/>
    <w:rsid w:val="001F7FE8"/>
    <w:rsid w:val="00203059"/>
    <w:rsid w:val="00203959"/>
    <w:rsid w:val="00204213"/>
    <w:rsid w:val="00204249"/>
    <w:rsid w:val="0020429D"/>
    <w:rsid w:val="0020506A"/>
    <w:rsid w:val="002052BC"/>
    <w:rsid w:val="002052CB"/>
    <w:rsid w:val="00205552"/>
    <w:rsid w:val="00205D27"/>
    <w:rsid w:val="00206EB0"/>
    <w:rsid w:val="002118FA"/>
    <w:rsid w:val="00212DDE"/>
    <w:rsid w:val="0021301F"/>
    <w:rsid w:val="002140FD"/>
    <w:rsid w:val="002141D1"/>
    <w:rsid w:val="00214526"/>
    <w:rsid w:val="00214780"/>
    <w:rsid w:val="00214E38"/>
    <w:rsid w:val="0021613A"/>
    <w:rsid w:val="0021775E"/>
    <w:rsid w:val="00220B6F"/>
    <w:rsid w:val="00220BF2"/>
    <w:rsid w:val="00223312"/>
    <w:rsid w:val="002253CB"/>
    <w:rsid w:val="00225867"/>
    <w:rsid w:val="00226C4B"/>
    <w:rsid w:val="00227B00"/>
    <w:rsid w:val="002309F9"/>
    <w:rsid w:val="00231C77"/>
    <w:rsid w:val="0023333D"/>
    <w:rsid w:val="002336C6"/>
    <w:rsid w:val="002347A8"/>
    <w:rsid w:val="00234C77"/>
    <w:rsid w:val="00235A1B"/>
    <w:rsid w:val="002400C1"/>
    <w:rsid w:val="00241C70"/>
    <w:rsid w:val="002424D3"/>
    <w:rsid w:val="00242ABA"/>
    <w:rsid w:val="00242EA5"/>
    <w:rsid w:val="00243275"/>
    <w:rsid w:val="00244DC7"/>
    <w:rsid w:val="00244E35"/>
    <w:rsid w:val="00245DC7"/>
    <w:rsid w:val="00245F4D"/>
    <w:rsid w:val="002468B8"/>
    <w:rsid w:val="00246BFB"/>
    <w:rsid w:val="00246D5D"/>
    <w:rsid w:val="002504CF"/>
    <w:rsid w:val="002507C0"/>
    <w:rsid w:val="00251392"/>
    <w:rsid w:val="002518A4"/>
    <w:rsid w:val="00251B13"/>
    <w:rsid w:val="00251D0A"/>
    <w:rsid w:val="00251EF8"/>
    <w:rsid w:val="00252E88"/>
    <w:rsid w:val="002535FA"/>
    <w:rsid w:val="00253A0D"/>
    <w:rsid w:val="00254D0F"/>
    <w:rsid w:val="00254F93"/>
    <w:rsid w:val="002562DB"/>
    <w:rsid w:val="00256600"/>
    <w:rsid w:val="00257FCA"/>
    <w:rsid w:val="00261411"/>
    <w:rsid w:val="0026243E"/>
    <w:rsid w:val="0026514A"/>
    <w:rsid w:val="00266887"/>
    <w:rsid w:val="00266A01"/>
    <w:rsid w:val="00267360"/>
    <w:rsid w:val="002701F1"/>
    <w:rsid w:val="00271387"/>
    <w:rsid w:val="002724BF"/>
    <w:rsid w:val="002727D2"/>
    <w:rsid w:val="002730AD"/>
    <w:rsid w:val="002738F6"/>
    <w:rsid w:val="002753DA"/>
    <w:rsid w:val="002761B9"/>
    <w:rsid w:val="002767C1"/>
    <w:rsid w:val="00276D97"/>
    <w:rsid w:val="0028090E"/>
    <w:rsid w:val="00281B21"/>
    <w:rsid w:val="00281E7A"/>
    <w:rsid w:val="00283265"/>
    <w:rsid w:val="0028387B"/>
    <w:rsid w:val="00286860"/>
    <w:rsid w:val="00286D7A"/>
    <w:rsid w:val="00287127"/>
    <w:rsid w:val="00291007"/>
    <w:rsid w:val="002910FA"/>
    <w:rsid w:val="002920FE"/>
    <w:rsid w:val="00292511"/>
    <w:rsid w:val="0029420A"/>
    <w:rsid w:val="002953B0"/>
    <w:rsid w:val="00295AEF"/>
    <w:rsid w:val="00295B32"/>
    <w:rsid w:val="002965BC"/>
    <w:rsid w:val="00296680"/>
    <w:rsid w:val="00296C76"/>
    <w:rsid w:val="00296E97"/>
    <w:rsid w:val="002A05D9"/>
    <w:rsid w:val="002A121D"/>
    <w:rsid w:val="002A1F99"/>
    <w:rsid w:val="002A2413"/>
    <w:rsid w:val="002A298F"/>
    <w:rsid w:val="002A3215"/>
    <w:rsid w:val="002A358E"/>
    <w:rsid w:val="002A368B"/>
    <w:rsid w:val="002A3CBA"/>
    <w:rsid w:val="002A5F7A"/>
    <w:rsid w:val="002A631B"/>
    <w:rsid w:val="002A64CE"/>
    <w:rsid w:val="002A74D3"/>
    <w:rsid w:val="002B1070"/>
    <w:rsid w:val="002B1BF0"/>
    <w:rsid w:val="002B6EE6"/>
    <w:rsid w:val="002B7DE6"/>
    <w:rsid w:val="002C0C03"/>
    <w:rsid w:val="002C0C36"/>
    <w:rsid w:val="002C1114"/>
    <w:rsid w:val="002C159B"/>
    <w:rsid w:val="002C2586"/>
    <w:rsid w:val="002C540D"/>
    <w:rsid w:val="002C5B64"/>
    <w:rsid w:val="002C6F69"/>
    <w:rsid w:val="002C73A5"/>
    <w:rsid w:val="002C7426"/>
    <w:rsid w:val="002D13EC"/>
    <w:rsid w:val="002D25C4"/>
    <w:rsid w:val="002D2F5C"/>
    <w:rsid w:val="002D3BBF"/>
    <w:rsid w:val="002D60F4"/>
    <w:rsid w:val="002D6F9D"/>
    <w:rsid w:val="002D7296"/>
    <w:rsid w:val="002D7507"/>
    <w:rsid w:val="002E0D54"/>
    <w:rsid w:val="002E2851"/>
    <w:rsid w:val="002E290D"/>
    <w:rsid w:val="002E2D60"/>
    <w:rsid w:val="002E35A7"/>
    <w:rsid w:val="002E4E68"/>
    <w:rsid w:val="002E61BD"/>
    <w:rsid w:val="002E687F"/>
    <w:rsid w:val="002E707D"/>
    <w:rsid w:val="002E76BD"/>
    <w:rsid w:val="002E7A42"/>
    <w:rsid w:val="002E7C43"/>
    <w:rsid w:val="002F04F3"/>
    <w:rsid w:val="002F2D63"/>
    <w:rsid w:val="002F2E64"/>
    <w:rsid w:val="002F344B"/>
    <w:rsid w:val="002F34F9"/>
    <w:rsid w:val="002F46A8"/>
    <w:rsid w:val="002F4DA4"/>
    <w:rsid w:val="00300168"/>
    <w:rsid w:val="003009F3"/>
    <w:rsid w:val="00300C77"/>
    <w:rsid w:val="00300FDC"/>
    <w:rsid w:val="0030149E"/>
    <w:rsid w:val="00301955"/>
    <w:rsid w:val="00303D9D"/>
    <w:rsid w:val="00305715"/>
    <w:rsid w:val="00306575"/>
    <w:rsid w:val="0030662F"/>
    <w:rsid w:val="00306CB7"/>
    <w:rsid w:val="00307CC4"/>
    <w:rsid w:val="003104EA"/>
    <w:rsid w:val="00310A02"/>
    <w:rsid w:val="0031120D"/>
    <w:rsid w:val="00312254"/>
    <w:rsid w:val="00313E15"/>
    <w:rsid w:val="00314819"/>
    <w:rsid w:val="00315070"/>
    <w:rsid w:val="0031633A"/>
    <w:rsid w:val="00316780"/>
    <w:rsid w:val="0031696A"/>
    <w:rsid w:val="00316D39"/>
    <w:rsid w:val="003175FD"/>
    <w:rsid w:val="00320624"/>
    <w:rsid w:val="00320AA6"/>
    <w:rsid w:val="003216A8"/>
    <w:rsid w:val="003219CC"/>
    <w:rsid w:val="00323081"/>
    <w:rsid w:val="0032635C"/>
    <w:rsid w:val="00326F0D"/>
    <w:rsid w:val="0033068A"/>
    <w:rsid w:val="00330BCE"/>
    <w:rsid w:val="0033384C"/>
    <w:rsid w:val="003341FA"/>
    <w:rsid w:val="003353BD"/>
    <w:rsid w:val="00337BC5"/>
    <w:rsid w:val="003401A2"/>
    <w:rsid w:val="003424BC"/>
    <w:rsid w:val="00342620"/>
    <w:rsid w:val="00342ABC"/>
    <w:rsid w:val="00343E20"/>
    <w:rsid w:val="003445BB"/>
    <w:rsid w:val="0034611C"/>
    <w:rsid w:val="00346316"/>
    <w:rsid w:val="0035013B"/>
    <w:rsid w:val="00355517"/>
    <w:rsid w:val="0035565E"/>
    <w:rsid w:val="00355FCC"/>
    <w:rsid w:val="003606C8"/>
    <w:rsid w:val="003610E7"/>
    <w:rsid w:val="003624BD"/>
    <w:rsid w:val="00362E42"/>
    <w:rsid w:val="00363AC5"/>
    <w:rsid w:val="003650BA"/>
    <w:rsid w:val="00365531"/>
    <w:rsid w:val="00366343"/>
    <w:rsid w:val="003665D4"/>
    <w:rsid w:val="003708CE"/>
    <w:rsid w:val="00370B42"/>
    <w:rsid w:val="00370D91"/>
    <w:rsid w:val="00370E88"/>
    <w:rsid w:val="00370F3F"/>
    <w:rsid w:val="003738F0"/>
    <w:rsid w:val="00373ABA"/>
    <w:rsid w:val="00373EBF"/>
    <w:rsid w:val="003759E2"/>
    <w:rsid w:val="00375ADD"/>
    <w:rsid w:val="00375EC7"/>
    <w:rsid w:val="00375F9F"/>
    <w:rsid w:val="003763C2"/>
    <w:rsid w:val="003771B5"/>
    <w:rsid w:val="003771F0"/>
    <w:rsid w:val="00377D92"/>
    <w:rsid w:val="003814E4"/>
    <w:rsid w:val="003822E0"/>
    <w:rsid w:val="0038471C"/>
    <w:rsid w:val="00385031"/>
    <w:rsid w:val="00385F2D"/>
    <w:rsid w:val="00387D5C"/>
    <w:rsid w:val="00390676"/>
    <w:rsid w:val="00390AC3"/>
    <w:rsid w:val="00390EC6"/>
    <w:rsid w:val="0039219D"/>
    <w:rsid w:val="00393236"/>
    <w:rsid w:val="00393ADA"/>
    <w:rsid w:val="00393E8A"/>
    <w:rsid w:val="00394860"/>
    <w:rsid w:val="00394C6D"/>
    <w:rsid w:val="00394EEC"/>
    <w:rsid w:val="00395EDD"/>
    <w:rsid w:val="00397043"/>
    <w:rsid w:val="003974DC"/>
    <w:rsid w:val="003A0801"/>
    <w:rsid w:val="003A5C30"/>
    <w:rsid w:val="003A6990"/>
    <w:rsid w:val="003A77F5"/>
    <w:rsid w:val="003B08F7"/>
    <w:rsid w:val="003B09AD"/>
    <w:rsid w:val="003B254B"/>
    <w:rsid w:val="003B3AD6"/>
    <w:rsid w:val="003B49F1"/>
    <w:rsid w:val="003B4DD8"/>
    <w:rsid w:val="003B5DFF"/>
    <w:rsid w:val="003B74E9"/>
    <w:rsid w:val="003C0754"/>
    <w:rsid w:val="003C078B"/>
    <w:rsid w:val="003C0FA8"/>
    <w:rsid w:val="003C1434"/>
    <w:rsid w:val="003C2B8F"/>
    <w:rsid w:val="003C332C"/>
    <w:rsid w:val="003C44A3"/>
    <w:rsid w:val="003C5B18"/>
    <w:rsid w:val="003C7F71"/>
    <w:rsid w:val="003D0D5D"/>
    <w:rsid w:val="003D181D"/>
    <w:rsid w:val="003D223F"/>
    <w:rsid w:val="003D35D0"/>
    <w:rsid w:val="003D4A8B"/>
    <w:rsid w:val="003E1539"/>
    <w:rsid w:val="003E2B6B"/>
    <w:rsid w:val="003E3FC0"/>
    <w:rsid w:val="003E40B7"/>
    <w:rsid w:val="003E464C"/>
    <w:rsid w:val="003E54DC"/>
    <w:rsid w:val="003E6B4B"/>
    <w:rsid w:val="003E7177"/>
    <w:rsid w:val="003E742F"/>
    <w:rsid w:val="003F0DA0"/>
    <w:rsid w:val="003F2B10"/>
    <w:rsid w:val="003F2F6D"/>
    <w:rsid w:val="003F4EDB"/>
    <w:rsid w:val="003F53CA"/>
    <w:rsid w:val="003F6578"/>
    <w:rsid w:val="003F7B1C"/>
    <w:rsid w:val="003F7F89"/>
    <w:rsid w:val="00401016"/>
    <w:rsid w:val="0040125C"/>
    <w:rsid w:val="00402B27"/>
    <w:rsid w:val="00402BD1"/>
    <w:rsid w:val="004040F2"/>
    <w:rsid w:val="00405A1F"/>
    <w:rsid w:val="00405C39"/>
    <w:rsid w:val="004060A8"/>
    <w:rsid w:val="004102D6"/>
    <w:rsid w:val="00410572"/>
    <w:rsid w:val="004105E1"/>
    <w:rsid w:val="00411ADB"/>
    <w:rsid w:val="00413306"/>
    <w:rsid w:val="00415072"/>
    <w:rsid w:val="004150A2"/>
    <w:rsid w:val="004154DA"/>
    <w:rsid w:val="00416D57"/>
    <w:rsid w:val="00416DCC"/>
    <w:rsid w:val="00417F40"/>
    <w:rsid w:val="00421A0A"/>
    <w:rsid w:val="004231F4"/>
    <w:rsid w:val="00423356"/>
    <w:rsid w:val="00423975"/>
    <w:rsid w:val="004239FD"/>
    <w:rsid w:val="00423AC8"/>
    <w:rsid w:val="00425E85"/>
    <w:rsid w:val="0042662F"/>
    <w:rsid w:val="0042694F"/>
    <w:rsid w:val="004270A1"/>
    <w:rsid w:val="0042728D"/>
    <w:rsid w:val="00430280"/>
    <w:rsid w:val="00430B53"/>
    <w:rsid w:val="004319A6"/>
    <w:rsid w:val="004329DF"/>
    <w:rsid w:val="00432DFC"/>
    <w:rsid w:val="0043492D"/>
    <w:rsid w:val="00434F3E"/>
    <w:rsid w:val="00435D9F"/>
    <w:rsid w:val="0043691C"/>
    <w:rsid w:val="00437492"/>
    <w:rsid w:val="00437E2C"/>
    <w:rsid w:val="00440BED"/>
    <w:rsid w:val="00442A33"/>
    <w:rsid w:val="004435F9"/>
    <w:rsid w:val="00444714"/>
    <w:rsid w:val="00445011"/>
    <w:rsid w:val="00445534"/>
    <w:rsid w:val="00446076"/>
    <w:rsid w:val="00447770"/>
    <w:rsid w:val="0045145E"/>
    <w:rsid w:val="0045299A"/>
    <w:rsid w:val="00452CC7"/>
    <w:rsid w:val="004534A7"/>
    <w:rsid w:val="00454630"/>
    <w:rsid w:val="0045490D"/>
    <w:rsid w:val="00454913"/>
    <w:rsid w:val="00456309"/>
    <w:rsid w:val="00456DDA"/>
    <w:rsid w:val="00456EDB"/>
    <w:rsid w:val="00457692"/>
    <w:rsid w:val="00460E60"/>
    <w:rsid w:val="004615D0"/>
    <w:rsid w:val="0046286D"/>
    <w:rsid w:val="0046393E"/>
    <w:rsid w:val="0046514A"/>
    <w:rsid w:val="00466DB0"/>
    <w:rsid w:val="004712D7"/>
    <w:rsid w:val="0047181A"/>
    <w:rsid w:val="0047186D"/>
    <w:rsid w:val="00472291"/>
    <w:rsid w:val="00472B97"/>
    <w:rsid w:val="00473646"/>
    <w:rsid w:val="00473FFF"/>
    <w:rsid w:val="00474739"/>
    <w:rsid w:val="004762E0"/>
    <w:rsid w:val="004801BA"/>
    <w:rsid w:val="00480F8A"/>
    <w:rsid w:val="00481E24"/>
    <w:rsid w:val="00483A27"/>
    <w:rsid w:val="0048570A"/>
    <w:rsid w:val="0048634E"/>
    <w:rsid w:val="00491B0C"/>
    <w:rsid w:val="00491D73"/>
    <w:rsid w:val="00493B9E"/>
    <w:rsid w:val="00493D8A"/>
    <w:rsid w:val="0049468A"/>
    <w:rsid w:val="004962BE"/>
    <w:rsid w:val="004A0220"/>
    <w:rsid w:val="004A07DF"/>
    <w:rsid w:val="004A2118"/>
    <w:rsid w:val="004A244E"/>
    <w:rsid w:val="004A51B9"/>
    <w:rsid w:val="004A5FA8"/>
    <w:rsid w:val="004A768E"/>
    <w:rsid w:val="004B11C2"/>
    <w:rsid w:val="004B2AE2"/>
    <w:rsid w:val="004B328D"/>
    <w:rsid w:val="004B5708"/>
    <w:rsid w:val="004B570E"/>
    <w:rsid w:val="004B5E79"/>
    <w:rsid w:val="004B7C70"/>
    <w:rsid w:val="004C0414"/>
    <w:rsid w:val="004C0419"/>
    <w:rsid w:val="004C0D8C"/>
    <w:rsid w:val="004C2DBF"/>
    <w:rsid w:val="004C5C84"/>
    <w:rsid w:val="004C70EA"/>
    <w:rsid w:val="004C7A45"/>
    <w:rsid w:val="004D14DB"/>
    <w:rsid w:val="004D2C29"/>
    <w:rsid w:val="004D3D90"/>
    <w:rsid w:val="004D4BFB"/>
    <w:rsid w:val="004D5CB4"/>
    <w:rsid w:val="004D614F"/>
    <w:rsid w:val="004D6208"/>
    <w:rsid w:val="004D706A"/>
    <w:rsid w:val="004D7137"/>
    <w:rsid w:val="004D7E98"/>
    <w:rsid w:val="004E08BC"/>
    <w:rsid w:val="004E0A26"/>
    <w:rsid w:val="004E1B90"/>
    <w:rsid w:val="004E59B1"/>
    <w:rsid w:val="004E6178"/>
    <w:rsid w:val="004E65BB"/>
    <w:rsid w:val="004E6FAE"/>
    <w:rsid w:val="004F0A8B"/>
    <w:rsid w:val="004F2939"/>
    <w:rsid w:val="004F4232"/>
    <w:rsid w:val="004F48F7"/>
    <w:rsid w:val="004F5293"/>
    <w:rsid w:val="004F655B"/>
    <w:rsid w:val="004F75BE"/>
    <w:rsid w:val="005003D3"/>
    <w:rsid w:val="005006B9"/>
    <w:rsid w:val="00501233"/>
    <w:rsid w:val="005015EC"/>
    <w:rsid w:val="00501CA9"/>
    <w:rsid w:val="005068AC"/>
    <w:rsid w:val="00506B65"/>
    <w:rsid w:val="00507195"/>
    <w:rsid w:val="005126EB"/>
    <w:rsid w:val="00513461"/>
    <w:rsid w:val="005139E6"/>
    <w:rsid w:val="00513E92"/>
    <w:rsid w:val="005140A1"/>
    <w:rsid w:val="0051451E"/>
    <w:rsid w:val="00514EC6"/>
    <w:rsid w:val="00516A69"/>
    <w:rsid w:val="00517A11"/>
    <w:rsid w:val="00520A14"/>
    <w:rsid w:val="00521351"/>
    <w:rsid w:val="0052150E"/>
    <w:rsid w:val="00521602"/>
    <w:rsid w:val="00522294"/>
    <w:rsid w:val="00523069"/>
    <w:rsid w:val="00524C75"/>
    <w:rsid w:val="00525D66"/>
    <w:rsid w:val="005270B5"/>
    <w:rsid w:val="005270FA"/>
    <w:rsid w:val="005303DB"/>
    <w:rsid w:val="00531B8F"/>
    <w:rsid w:val="00533033"/>
    <w:rsid w:val="00534A7A"/>
    <w:rsid w:val="005355CA"/>
    <w:rsid w:val="00535791"/>
    <w:rsid w:val="005416B5"/>
    <w:rsid w:val="00541CC2"/>
    <w:rsid w:val="00543F34"/>
    <w:rsid w:val="00544422"/>
    <w:rsid w:val="0054450B"/>
    <w:rsid w:val="0054692C"/>
    <w:rsid w:val="005505F7"/>
    <w:rsid w:val="005513B3"/>
    <w:rsid w:val="005513E0"/>
    <w:rsid w:val="00551823"/>
    <w:rsid w:val="00551B0B"/>
    <w:rsid w:val="00552454"/>
    <w:rsid w:val="00552637"/>
    <w:rsid w:val="00552DD9"/>
    <w:rsid w:val="00553C1A"/>
    <w:rsid w:val="00554A9B"/>
    <w:rsid w:val="005550DF"/>
    <w:rsid w:val="0055538D"/>
    <w:rsid w:val="00556119"/>
    <w:rsid w:val="00557436"/>
    <w:rsid w:val="005579E0"/>
    <w:rsid w:val="00557A13"/>
    <w:rsid w:val="00560BA2"/>
    <w:rsid w:val="0056162E"/>
    <w:rsid w:val="00566802"/>
    <w:rsid w:val="00570303"/>
    <w:rsid w:val="005708DA"/>
    <w:rsid w:val="005715D6"/>
    <w:rsid w:val="00571B44"/>
    <w:rsid w:val="00571EA5"/>
    <w:rsid w:val="0057223B"/>
    <w:rsid w:val="00572257"/>
    <w:rsid w:val="00573858"/>
    <w:rsid w:val="00574055"/>
    <w:rsid w:val="00574906"/>
    <w:rsid w:val="00574EFC"/>
    <w:rsid w:val="005764BA"/>
    <w:rsid w:val="0057799F"/>
    <w:rsid w:val="00586515"/>
    <w:rsid w:val="00586875"/>
    <w:rsid w:val="00586FCE"/>
    <w:rsid w:val="0058789F"/>
    <w:rsid w:val="00590CD2"/>
    <w:rsid w:val="00592103"/>
    <w:rsid w:val="00593AAA"/>
    <w:rsid w:val="005945DE"/>
    <w:rsid w:val="00594992"/>
    <w:rsid w:val="00594A60"/>
    <w:rsid w:val="0059567F"/>
    <w:rsid w:val="00597233"/>
    <w:rsid w:val="005A0294"/>
    <w:rsid w:val="005A0340"/>
    <w:rsid w:val="005A0A38"/>
    <w:rsid w:val="005A2CEE"/>
    <w:rsid w:val="005A3664"/>
    <w:rsid w:val="005A5F45"/>
    <w:rsid w:val="005A69E5"/>
    <w:rsid w:val="005A6C46"/>
    <w:rsid w:val="005A773F"/>
    <w:rsid w:val="005A7B04"/>
    <w:rsid w:val="005A7D33"/>
    <w:rsid w:val="005B16D1"/>
    <w:rsid w:val="005B2546"/>
    <w:rsid w:val="005B2AE6"/>
    <w:rsid w:val="005B3244"/>
    <w:rsid w:val="005B387B"/>
    <w:rsid w:val="005B5475"/>
    <w:rsid w:val="005B5527"/>
    <w:rsid w:val="005B59B2"/>
    <w:rsid w:val="005B5A63"/>
    <w:rsid w:val="005B7615"/>
    <w:rsid w:val="005C0283"/>
    <w:rsid w:val="005C0570"/>
    <w:rsid w:val="005C1A9A"/>
    <w:rsid w:val="005C1F2B"/>
    <w:rsid w:val="005C22A8"/>
    <w:rsid w:val="005C2C2F"/>
    <w:rsid w:val="005C2F30"/>
    <w:rsid w:val="005C4968"/>
    <w:rsid w:val="005C4A73"/>
    <w:rsid w:val="005C6807"/>
    <w:rsid w:val="005C7023"/>
    <w:rsid w:val="005C72C5"/>
    <w:rsid w:val="005C7E99"/>
    <w:rsid w:val="005D3BC1"/>
    <w:rsid w:val="005D3E0C"/>
    <w:rsid w:val="005D471F"/>
    <w:rsid w:val="005D56DF"/>
    <w:rsid w:val="005D6147"/>
    <w:rsid w:val="005D783E"/>
    <w:rsid w:val="005E08BE"/>
    <w:rsid w:val="005E0CFD"/>
    <w:rsid w:val="005E13B5"/>
    <w:rsid w:val="005E169F"/>
    <w:rsid w:val="005E171F"/>
    <w:rsid w:val="005E29CE"/>
    <w:rsid w:val="005E3960"/>
    <w:rsid w:val="005E4077"/>
    <w:rsid w:val="005E4993"/>
    <w:rsid w:val="005E4A48"/>
    <w:rsid w:val="005E5D89"/>
    <w:rsid w:val="005E6294"/>
    <w:rsid w:val="005E68B5"/>
    <w:rsid w:val="005E68BA"/>
    <w:rsid w:val="005E77F9"/>
    <w:rsid w:val="005E7F97"/>
    <w:rsid w:val="005F1ECD"/>
    <w:rsid w:val="005F7166"/>
    <w:rsid w:val="005F7BED"/>
    <w:rsid w:val="00600944"/>
    <w:rsid w:val="00600C9B"/>
    <w:rsid w:val="00601501"/>
    <w:rsid w:val="00601D6A"/>
    <w:rsid w:val="00602860"/>
    <w:rsid w:val="00603532"/>
    <w:rsid w:val="006052A3"/>
    <w:rsid w:val="006053D5"/>
    <w:rsid w:val="006053F9"/>
    <w:rsid w:val="00605F53"/>
    <w:rsid w:val="00606DC2"/>
    <w:rsid w:val="0061075E"/>
    <w:rsid w:val="00611E33"/>
    <w:rsid w:val="006134CB"/>
    <w:rsid w:val="00613BCB"/>
    <w:rsid w:val="0061414B"/>
    <w:rsid w:val="006159EC"/>
    <w:rsid w:val="00615D18"/>
    <w:rsid w:val="00616882"/>
    <w:rsid w:val="00617214"/>
    <w:rsid w:val="006179F9"/>
    <w:rsid w:val="00617B5E"/>
    <w:rsid w:val="00617F90"/>
    <w:rsid w:val="00620ADB"/>
    <w:rsid w:val="00620E59"/>
    <w:rsid w:val="006243FD"/>
    <w:rsid w:val="00626684"/>
    <w:rsid w:val="00630038"/>
    <w:rsid w:val="00631D9F"/>
    <w:rsid w:val="00634846"/>
    <w:rsid w:val="0063525F"/>
    <w:rsid w:val="006357CC"/>
    <w:rsid w:val="00635EF9"/>
    <w:rsid w:val="00637129"/>
    <w:rsid w:val="00637778"/>
    <w:rsid w:val="00637A99"/>
    <w:rsid w:val="0064059E"/>
    <w:rsid w:val="006406F0"/>
    <w:rsid w:val="00641BD2"/>
    <w:rsid w:val="00644AB8"/>
    <w:rsid w:val="00644B87"/>
    <w:rsid w:val="00644CD7"/>
    <w:rsid w:val="006452C3"/>
    <w:rsid w:val="006453F8"/>
    <w:rsid w:val="00647D0C"/>
    <w:rsid w:val="00647EA1"/>
    <w:rsid w:val="006515EF"/>
    <w:rsid w:val="00651F5B"/>
    <w:rsid w:val="00652CB0"/>
    <w:rsid w:val="00653155"/>
    <w:rsid w:val="0065360D"/>
    <w:rsid w:val="006536B2"/>
    <w:rsid w:val="0065523F"/>
    <w:rsid w:val="00655493"/>
    <w:rsid w:val="00657823"/>
    <w:rsid w:val="00657E53"/>
    <w:rsid w:val="006610E5"/>
    <w:rsid w:val="006615AF"/>
    <w:rsid w:val="006619D6"/>
    <w:rsid w:val="00661B71"/>
    <w:rsid w:val="006624D8"/>
    <w:rsid w:val="00663304"/>
    <w:rsid w:val="00672653"/>
    <w:rsid w:val="0067278B"/>
    <w:rsid w:val="00672B13"/>
    <w:rsid w:val="00674370"/>
    <w:rsid w:val="0067530C"/>
    <w:rsid w:val="00675321"/>
    <w:rsid w:val="00675F60"/>
    <w:rsid w:val="00676381"/>
    <w:rsid w:val="00676FCC"/>
    <w:rsid w:val="006774CD"/>
    <w:rsid w:val="00677A70"/>
    <w:rsid w:val="00681EFC"/>
    <w:rsid w:val="00682ED9"/>
    <w:rsid w:val="00683365"/>
    <w:rsid w:val="0068352A"/>
    <w:rsid w:val="0068365A"/>
    <w:rsid w:val="006847EA"/>
    <w:rsid w:val="00685844"/>
    <w:rsid w:val="00685871"/>
    <w:rsid w:val="006870F2"/>
    <w:rsid w:val="0069013C"/>
    <w:rsid w:val="006901FD"/>
    <w:rsid w:val="006904B2"/>
    <w:rsid w:val="006923D3"/>
    <w:rsid w:val="00693FB2"/>
    <w:rsid w:val="0069411F"/>
    <w:rsid w:val="00695E22"/>
    <w:rsid w:val="00695E5E"/>
    <w:rsid w:val="00697536"/>
    <w:rsid w:val="0069755F"/>
    <w:rsid w:val="006A0B25"/>
    <w:rsid w:val="006A180E"/>
    <w:rsid w:val="006A1B79"/>
    <w:rsid w:val="006A2946"/>
    <w:rsid w:val="006A2F62"/>
    <w:rsid w:val="006A33C9"/>
    <w:rsid w:val="006A4988"/>
    <w:rsid w:val="006A4C3F"/>
    <w:rsid w:val="006A50D2"/>
    <w:rsid w:val="006A5673"/>
    <w:rsid w:val="006A5DDD"/>
    <w:rsid w:val="006A6636"/>
    <w:rsid w:val="006A6E67"/>
    <w:rsid w:val="006B1431"/>
    <w:rsid w:val="006B1673"/>
    <w:rsid w:val="006B1833"/>
    <w:rsid w:val="006B22BF"/>
    <w:rsid w:val="006B2A88"/>
    <w:rsid w:val="006B3C1B"/>
    <w:rsid w:val="006B49C2"/>
    <w:rsid w:val="006B648E"/>
    <w:rsid w:val="006B725C"/>
    <w:rsid w:val="006C0EDF"/>
    <w:rsid w:val="006C0F83"/>
    <w:rsid w:val="006C1368"/>
    <w:rsid w:val="006C1702"/>
    <w:rsid w:val="006C48EC"/>
    <w:rsid w:val="006C515F"/>
    <w:rsid w:val="006C51BE"/>
    <w:rsid w:val="006C58BF"/>
    <w:rsid w:val="006C68B0"/>
    <w:rsid w:val="006C6E64"/>
    <w:rsid w:val="006C7389"/>
    <w:rsid w:val="006D0425"/>
    <w:rsid w:val="006D0F80"/>
    <w:rsid w:val="006D13B9"/>
    <w:rsid w:val="006D1C70"/>
    <w:rsid w:val="006D4C6B"/>
    <w:rsid w:val="006D5BAC"/>
    <w:rsid w:val="006D63C7"/>
    <w:rsid w:val="006D65FF"/>
    <w:rsid w:val="006D6680"/>
    <w:rsid w:val="006E1357"/>
    <w:rsid w:val="006E2DFE"/>
    <w:rsid w:val="006E4131"/>
    <w:rsid w:val="006E4478"/>
    <w:rsid w:val="006E6BD5"/>
    <w:rsid w:val="006E7ED7"/>
    <w:rsid w:val="006F07A0"/>
    <w:rsid w:val="006F0D6B"/>
    <w:rsid w:val="006F26C5"/>
    <w:rsid w:val="006F45A6"/>
    <w:rsid w:val="006F4A2C"/>
    <w:rsid w:val="006F4AB5"/>
    <w:rsid w:val="006F4E93"/>
    <w:rsid w:val="006F62FA"/>
    <w:rsid w:val="006F6758"/>
    <w:rsid w:val="006F6D76"/>
    <w:rsid w:val="0070334A"/>
    <w:rsid w:val="00703F14"/>
    <w:rsid w:val="00704F9A"/>
    <w:rsid w:val="00705B36"/>
    <w:rsid w:val="00706719"/>
    <w:rsid w:val="0070789C"/>
    <w:rsid w:val="007105F4"/>
    <w:rsid w:val="007106E2"/>
    <w:rsid w:val="007108BE"/>
    <w:rsid w:val="00711446"/>
    <w:rsid w:val="0071169E"/>
    <w:rsid w:val="0071170C"/>
    <w:rsid w:val="00711903"/>
    <w:rsid w:val="0071198B"/>
    <w:rsid w:val="007126A3"/>
    <w:rsid w:val="007145C8"/>
    <w:rsid w:val="00714884"/>
    <w:rsid w:val="00715039"/>
    <w:rsid w:val="0071769D"/>
    <w:rsid w:val="00717A0A"/>
    <w:rsid w:val="0072127F"/>
    <w:rsid w:val="0072150A"/>
    <w:rsid w:val="007235F6"/>
    <w:rsid w:val="00723903"/>
    <w:rsid w:val="00723ED8"/>
    <w:rsid w:val="00725D2A"/>
    <w:rsid w:val="0072721E"/>
    <w:rsid w:val="00730A8A"/>
    <w:rsid w:val="0073314E"/>
    <w:rsid w:val="00733C20"/>
    <w:rsid w:val="007348CE"/>
    <w:rsid w:val="00735094"/>
    <w:rsid w:val="007352B3"/>
    <w:rsid w:val="007353A3"/>
    <w:rsid w:val="00735751"/>
    <w:rsid w:val="00735B18"/>
    <w:rsid w:val="00735C07"/>
    <w:rsid w:val="0073694B"/>
    <w:rsid w:val="007401FF"/>
    <w:rsid w:val="0074128B"/>
    <w:rsid w:val="007416A8"/>
    <w:rsid w:val="007421B1"/>
    <w:rsid w:val="00742803"/>
    <w:rsid w:val="007433E5"/>
    <w:rsid w:val="00745FC6"/>
    <w:rsid w:val="00746681"/>
    <w:rsid w:val="00746726"/>
    <w:rsid w:val="007468FD"/>
    <w:rsid w:val="00750C23"/>
    <w:rsid w:val="007511E0"/>
    <w:rsid w:val="0075202A"/>
    <w:rsid w:val="0075293C"/>
    <w:rsid w:val="00756032"/>
    <w:rsid w:val="007575B3"/>
    <w:rsid w:val="007605C0"/>
    <w:rsid w:val="00761A50"/>
    <w:rsid w:val="007623AD"/>
    <w:rsid w:val="007653A7"/>
    <w:rsid w:val="0077023A"/>
    <w:rsid w:val="00770EA7"/>
    <w:rsid w:val="00770F0C"/>
    <w:rsid w:val="00771164"/>
    <w:rsid w:val="00772AD0"/>
    <w:rsid w:val="00772E3B"/>
    <w:rsid w:val="0077447D"/>
    <w:rsid w:val="00774920"/>
    <w:rsid w:val="007761FD"/>
    <w:rsid w:val="007773CF"/>
    <w:rsid w:val="00777DB5"/>
    <w:rsid w:val="00780201"/>
    <w:rsid w:val="00780676"/>
    <w:rsid w:val="00780D01"/>
    <w:rsid w:val="007831EC"/>
    <w:rsid w:val="00783DCC"/>
    <w:rsid w:val="00783DE6"/>
    <w:rsid w:val="00783EEE"/>
    <w:rsid w:val="00784AC7"/>
    <w:rsid w:val="00786237"/>
    <w:rsid w:val="0079042A"/>
    <w:rsid w:val="00792367"/>
    <w:rsid w:val="00792676"/>
    <w:rsid w:val="007926BC"/>
    <w:rsid w:val="00792E4A"/>
    <w:rsid w:val="00795ABE"/>
    <w:rsid w:val="00796A65"/>
    <w:rsid w:val="00796F97"/>
    <w:rsid w:val="00797104"/>
    <w:rsid w:val="007A0864"/>
    <w:rsid w:val="007A09E2"/>
    <w:rsid w:val="007A1002"/>
    <w:rsid w:val="007A3B08"/>
    <w:rsid w:val="007A4734"/>
    <w:rsid w:val="007A5030"/>
    <w:rsid w:val="007A608F"/>
    <w:rsid w:val="007A60D6"/>
    <w:rsid w:val="007A6313"/>
    <w:rsid w:val="007A6E26"/>
    <w:rsid w:val="007A78E8"/>
    <w:rsid w:val="007B0BEC"/>
    <w:rsid w:val="007B10E8"/>
    <w:rsid w:val="007B12DA"/>
    <w:rsid w:val="007B229D"/>
    <w:rsid w:val="007B28CF"/>
    <w:rsid w:val="007B3FA1"/>
    <w:rsid w:val="007B4192"/>
    <w:rsid w:val="007B47ED"/>
    <w:rsid w:val="007B574D"/>
    <w:rsid w:val="007B5F31"/>
    <w:rsid w:val="007B6A5D"/>
    <w:rsid w:val="007B6BBB"/>
    <w:rsid w:val="007C2004"/>
    <w:rsid w:val="007C2427"/>
    <w:rsid w:val="007C318B"/>
    <w:rsid w:val="007C6AB3"/>
    <w:rsid w:val="007C7654"/>
    <w:rsid w:val="007D0594"/>
    <w:rsid w:val="007D0F9E"/>
    <w:rsid w:val="007D1963"/>
    <w:rsid w:val="007D1CA3"/>
    <w:rsid w:val="007D2213"/>
    <w:rsid w:val="007D33CB"/>
    <w:rsid w:val="007D346A"/>
    <w:rsid w:val="007D3C62"/>
    <w:rsid w:val="007D3E41"/>
    <w:rsid w:val="007D400E"/>
    <w:rsid w:val="007D4958"/>
    <w:rsid w:val="007D4DE8"/>
    <w:rsid w:val="007D4E4E"/>
    <w:rsid w:val="007D5030"/>
    <w:rsid w:val="007D52FD"/>
    <w:rsid w:val="007D57B2"/>
    <w:rsid w:val="007D64FA"/>
    <w:rsid w:val="007D686A"/>
    <w:rsid w:val="007D6EE7"/>
    <w:rsid w:val="007E167B"/>
    <w:rsid w:val="007E2079"/>
    <w:rsid w:val="007E26B3"/>
    <w:rsid w:val="007E2DF6"/>
    <w:rsid w:val="007E5486"/>
    <w:rsid w:val="007E594D"/>
    <w:rsid w:val="007E5EB0"/>
    <w:rsid w:val="007E6A7F"/>
    <w:rsid w:val="007F06A0"/>
    <w:rsid w:val="007F0C39"/>
    <w:rsid w:val="007F1BDE"/>
    <w:rsid w:val="007F1FC8"/>
    <w:rsid w:val="007F2791"/>
    <w:rsid w:val="007F2B29"/>
    <w:rsid w:val="007F48BF"/>
    <w:rsid w:val="007F48DA"/>
    <w:rsid w:val="007F554E"/>
    <w:rsid w:val="007F6732"/>
    <w:rsid w:val="007F7688"/>
    <w:rsid w:val="00800930"/>
    <w:rsid w:val="00801459"/>
    <w:rsid w:val="0080164B"/>
    <w:rsid w:val="0080189F"/>
    <w:rsid w:val="008059B3"/>
    <w:rsid w:val="008065E4"/>
    <w:rsid w:val="00806D5A"/>
    <w:rsid w:val="00807391"/>
    <w:rsid w:val="0081103E"/>
    <w:rsid w:val="008125E4"/>
    <w:rsid w:val="00813329"/>
    <w:rsid w:val="00814471"/>
    <w:rsid w:val="00815EA5"/>
    <w:rsid w:val="00816139"/>
    <w:rsid w:val="008178FB"/>
    <w:rsid w:val="00817BC6"/>
    <w:rsid w:val="00823B89"/>
    <w:rsid w:val="0082445E"/>
    <w:rsid w:val="00824C36"/>
    <w:rsid w:val="008251D7"/>
    <w:rsid w:val="0083036C"/>
    <w:rsid w:val="00830891"/>
    <w:rsid w:val="008313D3"/>
    <w:rsid w:val="008318A1"/>
    <w:rsid w:val="008332D6"/>
    <w:rsid w:val="008335CD"/>
    <w:rsid w:val="00833F39"/>
    <w:rsid w:val="0083431E"/>
    <w:rsid w:val="0083621A"/>
    <w:rsid w:val="00840BF4"/>
    <w:rsid w:val="00842F35"/>
    <w:rsid w:val="00844BC7"/>
    <w:rsid w:val="008461B2"/>
    <w:rsid w:val="00846920"/>
    <w:rsid w:val="00847188"/>
    <w:rsid w:val="00850B6F"/>
    <w:rsid w:val="00851943"/>
    <w:rsid w:val="00851B67"/>
    <w:rsid w:val="008533F6"/>
    <w:rsid w:val="00853A52"/>
    <w:rsid w:val="00854887"/>
    <w:rsid w:val="00854D22"/>
    <w:rsid w:val="00854F06"/>
    <w:rsid w:val="00855DA3"/>
    <w:rsid w:val="0085715E"/>
    <w:rsid w:val="0086014D"/>
    <w:rsid w:val="008603CF"/>
    <w:rsid w:val="0086096D"/>
    <w:rsid w:val="00861D80"/>
    <w:rsid w:val="00861E41"/>
    <w:rsid w:val="0086204D"/>
    <w:rsid w:val="00862586"/>
    <w:rsid w:val="00862E87"/>
    <w:rsid w:val="0086336B"/>
    <w:rsid w:val="0086337C"/>
    <w:rsid w:val="008665BE"/>
    <w:rsid w:val="00866820"/>
    <w:rsid w:val="00866D71"/>
    <w:rsid w:val="0086705F"/>
    <w:rsid w:val="00867DE6"/>
    <w:rsid w:val="00871E37"/>
    <w:rsid w:val="008723A7"/>
    <w:rsid w:val="00872487"/>
    <w:rsid w:val="0087280C"/>
    <w:rsid w:val="008730AB"/>
    <w:rsid w:val="008730CC"/>
    <w:rsid w:val="0087350E"/>
    <w:rsid w:val="00873775"/>
    <w:rsid w:val="008754B2"/>
    <w:rsid w:val="008758FE"/>
    <w:rsid w:val="00875FC7"/>
    <w:rsid w:val="00877092"/>
    <w:rsid w:val="00877F0B"/>
    <w:rsid w:val="00880C2D"/>
    <w:rsid w:val="00880D6A"/>
    <w:rsid w:val="00881E27"/>
    <w:rsid w:val="008829B1"/>
    <w:rsid w:val="00882AFD"/>
    <w:rsid w:val="00883102"/>
    <w:rsid w:val="00883612"/>
    <w:rsid w:val="00883A70"/>
    <w:rsid w:val="00883E9B"/>
    <w:rsid w:val="008842F0"/>
    <w:rsid w:val="00884765"/>
    <w:rsid w:val="00885154"/>
    <w:rsid w:val="008860D9"/>
    <w:rsid w:val="00887688"/>
    <w:rsid w:val="00887EA3"/>
    <w:rsid w:val="00890B34"/>
    <w:rsid w:val="0089173A"/>
    <w:rsid w:val="00891C6B"/>
    <w:rsid w:val="008921C4"/>
    <w:rsid w:val="00893384"/>
    <w:rsid w:val="00893A98"/>
    <w:rsid w:val="00893D26"/>
    <w:rsid w:val="00894359"/>
    <w:rsid w:val="008950F3"/>
    <w:rsid w:val="008953BA"/>
    <w:rsid w:val="00895C54"/>
    <w:rsid w:val="00895DAA"/>
    <w:rsid w:val="00896855"/>
    <w:rsid w:val="00896CA2"/>
    <w:rsid w:val="00897910"/>
    <w:rsid w:val="00897A30"/>
    <w:rsid w:val="008A106C"/>
    <w:rsid w:val="008A1FB5"/>
    <w:rsid w:val="008A27B3"/>
    <w:rsid w:val="008A3207"/>
    <w:rsid w:val="008A4AB2"/>
    <w:rsid w:val="008A5805"/>
    <w:rsid w:val="008A587A"/>
    <w:rsid w:val="008A6C0B"/>
    <w:rsid w:val="008B00E9"/>
    <w:rsid w:val="008B0D54"/>
    <w:rsid w:val="008B13BC"/>
    <w:rsid w:val="008B16CB"/>
    <w:rsid w:val="008B1FCA"/>
    <w:rsid w:val="008B20E7"/>
    <w:rsid w:val="008B21B3"/>
    <w:rsid w:val="008B2DF2"/>
    <w:rsid w:val="008B55D7"/>
    <w:rsid w:val="008B59FE"/>
    <w:rsid w:val="008B5DBF"/>
    <w:rsid w:val="008C04C0"/>
    <w:rsid w:val="008C23B2"/>
    <w:rsid w:val="008C266A"/>
    <w:rsid w:val="008C341B"/>
    <w:rsid w:val="008C4664"/>
    <w:rsid w:val="008C4780"/>
    <w:rsid w:val="008C57C0"/>
    <w:rsid w:val="008C7B76"/>
    <w:rsid w:val="008D1471"/>
    <w:rsid w:val="008D62FF"/>
    <w:rsid w:val="008D73ED"/>
    <w:rsid w:val="008D7AD3"/>
    <w:rsid w:val="008D7DA9"/>
    <w:rsid w:val="008D7EBE"/>
    <w:rsid w:val="008E1181"/>
    <w:rsid w:val="008E282C"/>
    <w:rsid w:val="008E2D84"/>
    <w:rsid w:val="008E40E7"/>
    <w:rsid w:val="008E42E3"/>
    <w:rsid w:val="008E6456"/>
    <w:rsid w:val="008E6B55"/>
    <w:rsid w:val="008E7966"/>
    <w:rsid w:val="008F0118"/>
    <w:rsid w:val="008F084B"/>
    <w:rsid w:val="008F0F30"/>
    <w:rsid w:val="008F2A84"/>
    <w:rsid w:val="008F3CE4"/>
    <w:rsid w:val="008F4DD6"/>
    <w:rsid w:val="008F55F2"/>
    <w:rsid w:val="00900239"/>
    <w:rsid w:val="009005AF"/>
    <w:rsid w:val="00901C0F"/>
    <w:rsid w:val="00901C3F"/>
    <w:rsid w:val="00901E15"/>
    <w:rsid w:val="0090251D"/>
    <w:rsid w:val="009045E6"/>
    <w:rsid w:val="00906B26"/>
    <w:rsid w:val="0090700F"/>
    <w:rsid w:val="00907ABE"/>
    <w:rsid w:val="00911032"/>
    <w:rsid w:val="00911855"/>
    <w:rsid w:val="00911AE4"/>
    <w:rsid w:val="00911C29"/>
    <w:rsid w:val="00912AFC"/>
    <w:rsid w:val="00912C5D"/>
    <w:rsid w:val="00912CB4"/>
    <w:rsid w:val="00913FCF"/>
    <w:rsid w:val="00915064"/>
    <w:rsid w:val="00916729"/>
    <w:rsid w:val="00917E38"/>
    <w:rsid w:val="0092215D"/>
    <w:rsid w:val="00923932"/>
    <w:rsid w:val="00923DD4"/>
    <w:rsid w:val="009245DB"/>
    <w:rsid w:val="00924AAD"/>
    <w:rsid w:val="00924EBF"/>
    <w:rsid w:val="00925C10"/>
    <w:rsid w:val="00927DED"/>
    <w:rsid w:val="0093144B"/>
    <w:rsid w:val="00931B79"/>
    <w:rsid w:val="009325C5"/>
    <w:rsid w:val="009331CA"/>
    <w:rsid w:val="00934D7D"/>
    <w:rsid w:val="00935954"/>
    <w:rsid w:val="00935DF5"/>
    <w:rsid w:val="009367DE"/>
    <w:rsid w:val="00936849"/>
    <w:rsid w:val="00937C2C"/>
    <w:rsid w:val="00940486"/>
    <w:rsid w:val="009406C4"/>
    <w:rsid w:val="009429D6"/>
    <w:rsid w:val="009439AB"/>
    <w:rsid w:val="00944F37"/>
    <w:rsid w:val="00945062"/>
    <w:rsid w:val="00945BDE"/>
    <w:rsid w:val="0094645F"/>
    <w:rsid w:val="0095193B"/>
    <w:rsid w:val="00951EC3"/>
    <w:rsid w:val="009520D5"/>
    <w:rsid w:val="0095339A"/>
    <w:rsid w:val="00953994"/>
    <w:rsid w:val="00953ECE"/>
    <w:rsid w:val="00954473"/>
    <w:rsid w:val="00954591"/>
    <w:rsid w:val="009557CC"/>
    <w:rsid w:val="00955F90"/>
    <w:rsid w:val="00956500"/>
    <w:rsid w:val="0095687D"/>
    <w:rsid w:val="009576AE"/>
    <w:rsid w:val="00960598"/>
    <w:rsid w:val="00961958"/>
    <w:rsid w:val="00961E50"/>
    <w:rsid w:val="0096244E"/>
    <w:rsid w:val="009624B7"/>
    <w:rsid w:val="0096362B"/>
    <w:rsid w:val="00964EB0"/>
    <w:rsid w:val="009659A0"/>
    <w:rsid w:val="009664F9"/>
    <w:rsid w:val="009668C0"/>
    <w:rsid w:val="00967485"/>
    <w:rsid w:val="00970232"/>
    <w:rsid w:val="00970250"/>
    <w:rsid w:val="00970914"/>
    <w:rsid w:val="00971590"/>
    <w:rsid w:val="009739B4"/>
    <w:rsid w:val="00974BE3"/>
    <w:rsid w:val="00975768"/>
    <w:rsid w:val="00975A8E"/>
    <w:rsid w:val="00975E83"/>
    <w:rsid w:val="00976CB4"/>
    <w:rsid w:val="00977422"/>
    <w:rsid w:val="00981259"/>
    <w:rsid w:val="00981F69"/>
    <w:rsid w:val="009821AE"/>
    <w:rsid w:val="0098292B"/>
    <w:rsid w:val="009832F5"/>
    <w:rsid w:val="009837A8"/>
    <w:rsid w:val="00983A39"/>
    <w:rsid w:val="00985B92"/>
    <w:rsid w:val="009860B8"/>
    <w:rsid w:val="00990542"/>
    <w:rsid w:val="00991AC1"/>
    <w:rsid w:val="0099346C"/>
    <w:rsid w:val="009938C4"/>
    <w:rsid w:val="0099546D"/>
    <w:rsid w:val="00995CE8"/>
    <w:rsid w:val="009963D1"/>
    <w:rsid w:val="00996CC2"/>
    <w:rsid w:val="00997DB8"/>
    <w:rsid w:val="00997F44"/>
    <w:rsid w:val="009A0C01"/>
    <w:rsid w:val="009A1C36"/>
    <w:rsid w:val="009A2175"/>
    <w:rsid w:val="009A28C8"/>
    <w:rsid w:val="009A2A9F"/>
    <w:rsid w:val="009A2EA7"/>
    <w:rsid w:val="009A3B3E"/>
    <w:rsid w:val="009A40DD"/>
    <w:rsid w:val="009A4609"/>
    <w:rsid w:val="009A4B14"/>
    <w:rsid w:val="009A5670"/>
    <w:rsid w:val="009A60AE"/>
    <w:rsid w:val="009A69A3"/>
    <w:rsid w:val="009B1646"/>
    <w:rsid w:val="009B3C9A"/>
    <w:rsid w:val="009B49F0"/>
    <w:rsid w:val="009C0955"/>
    <w:rsid w:val="009C200B"/>
    <w:rsid w:val="009C3331"/>
    <w:rsid w:val="009C38AA"/>
    <w:rsid w:val="009C3E60"/>
    <w:rsid w:val="009C4536"/>
    <w:rsid w:val="009C4853"/>
    <w:rsid w:val="009C534A"/>
    <w:rsid w:val="009C5E43"/>
    <w:rsid w:val="009C7A61"/>
    <w:rsid w:val="009D2D18"/>
    <w:rsid w:val="009D4F6A"/>
    <w:rsid w:val="009D5240"/>
    <w:rsid w:val="009E00E7"/>
    <w:rsid w:val="009E055C"/>
    <w:rsid w:val="009E0F0D"/>
    <w:rsid w:val="009E11C5"/>
    <w:rsid w:val="009E28B3"/>
    <w:rsid w:val="009E3035"/>
    <w:rsid w:val="009E501B"/>
    <w:rsid w:val="009E520A"/>
    <w:rsid w:val="009E5721"/>
    <w:rsid w:val="009E5C37"/>
    <w:rsid w:val="009E61E1"/>
    <w:rsid w:val="009E672D"/>
    <w:rsid w:val="009E7BCD"/>
    <w:rsid w:val="009F09A2"/>
    <w:rsid w:val="009F0E23"/>
    <w:rsid w:val="009F1D07"/>
    <w:rsid w:val="009F25C6"/>
    <w:rsid w:val="009F288F"/>
    <w:rsid w:val="009F28C8"/>
    <w:rsid w:val="009F3AB9"/>
    <w:rsid w:val="009F3ADD"/>
    <w:rsid w:val="009F4691"/>
    <w:rsid w:val="009F4ABF"/>
    <w:rsid w:val="009F5231"/>
    <w:rsid w:val="009F632F"/>
    <w:rsid w:val="009F79A6"/>
    <w:rsid w:val="00A0102D"/>
    <w:rsid w:val="00A0150C"/>
    <w:rsid w:val="00A016C8"/>
    <w:rsid w:val="00A02AC8"/>
    <w:rsid w:val="00A030E9"/>
    <w:rsid w:val="00A055A3"/>
    <w:rsid w:val="00A05A73"/>
    <w:rsid w:val="00A05C73"/>
    <w:rsid w:val="00A1089A"/>
    <w:rsid w:val="00A10BEF"/>
    <w:rsid w:val="00A10CA5"/>
    <w:rsid w:val="00A129F8"/>
    <w:rsid w:val="00A13D83"/>
    <w:rsid w:val="00A1578A"/>
    <w:rsid w:val="00A2070F"/>
    <w:rsid w:val="00A20747"/>
    <w:rsid w:val="00A20A3F"/>
    <w:rsid w:val="00A20D31"/>
    <w:rsid w:val="00A21AF5"/>
    <w:rsid w:val="00A2346E"/>
    <w:rsid w:val="00A2373E"/>
    <w:rsid w:val="00A245D2"/>
    <w:rsid w:val="00A2679D"/>
    <w:rsid w:val="00A26E02"/>
    <w:rsid w:val="00A2762D"/>
    <w:rsid w:val="00A27C87"/>
    <w:rsid w:val="00A307EC"/>
    <w:rsid w:val="00A33679"/>
    <w:rsid w:val="00A33B2E"/>
    <w:rsid w:val="00A35932"/>
    <w:rsid w:val="00A35BF3"/>
    <w:rsid w:val="00A361C3"/>
    <w:rsid w:val="00A37502"/>
    <w:rsid w:val="00A375FC"/>
    <w:rsid w:val="00A37A5C"/>
    <w:rsid w:val="00A37F2B"/>
    <w:rsid w:val="00A407A3"/>
    <w:rsid w:val="00A41124"/>
    <w:rsid w:val="00A41D3B"/>
    <w:rsid w:val="00A42C0F"/>
    <w:rsid w:val="00A4339A"/>
    <w:rsid w:val="00A45373"/>
    <w:rsid w:val="00A45611"/>
    <w:rsid w:val="00A46B01"/>
    <w:rsid w:val="00A5039A"/>
    <w:rsid w:val="00A5192A"/>
    <w:rsid w:val="00A51BED"/>
    <w:rsid w:val="00A51D8F"/>
    <w:rsid w:val="00A52AB5"/>
    <w:rsid w:val="00A530C4"/>
    <w:rsid w:val="00A53D21"/>
    <w:rsid w:val="00A5442D"/>
    <w:rsid w:val="00A55F16"/>
    <w:rsid w:val="00A5609E"/>
    <w:rsid w:val="00A56C06"/>
    <w:rsid w:val="00A56F76"/>
    <w:rsid w:val="00A57BDE"/>
    <w:rsid w:val="00A60AD7"/>
    <w:rsid w:val="00A60D7B"/>
    <w:rsid w:val="00A62D9B"/>
    <w:rsid w:val="00A64B7E"/>
    <w:rsid w:val="00A664F4"/>
    <w:rsid w:val="00A665D7"/>
    <w:rsid w:val="00A667A5"/>
    <w:rsid w:val="00A67BA4"/>
    <w:rsid w:val="00A67F6F"/>
    <w:rsid w:val="00A70002"/>
    <w:rsid w:val="00A711D0"/>
    <w:rsid w:val="00A71272"/>
    <w:rsid w:val="00A71D35"/>
    <w:rsid w:val="00A722C3"/>
    <w:rsid w:val="00A72CF3"/>
    <w:rsid w:val="00A74FC1"/>
    <w:rsid w:val="00A75478"/>
    <w:rsid w:val="00A76788"/>
    <w:rsid w:val="00A76FF2"/>
    <w:rsid w:val="00A771C3"/>
    <w:rsid w:val="00A80735"/>
    <w:rsid w:val="00A82901"/>
    <w:rsid w:val="00A82EB0"/>
    <w:rsid w:val="00A84324"/>
    <w:rsid w:val="00A852B8"/>
    <w:rsid w:val="00A865AA"/>
    <w:rsid w:val="00A870D6"/>
    <w:rsid w:val="00A878B0"/>
    <w:rsid w:val="00A903CF"/>
    <w:rsid w:val="00A9098F"/>
    <w:rsid w:val="00A910FB"/>
    <w:rsid w:val="00A91134"/>
    <w:rsid w:val="00A91C49"/>
    <w:rsid w:val="00A921B6"/>
    <w:rsid w:val="00A92397"/>
    <w:rsid w:val="00A93A66"/>
    <w:rsid w:val="00A93B0D"/>
    <w:rsid w:val="00A93C8E"/>
    <w:rsid w:val="00A942C0"/>
    <w:rsid w:val="00A94845"/>
    <w:rsid w:val="00A95B78"/>
    <w:rsid w:val="00A97A56"/>
    <w:rsid w:val="00A97ADE"/>
    <w:rsid w:val="00AA04A6"/>
    <w:rsid w:val="00AA04F3"/>
    <w:rsid w:val="00AA1004"/>
    <w:rsid w:val="00AA166E"/>
    <w:rsid w:val="00AA3894"/>
    <w:rsid w:val="00AA488C"/>
    <w:rsid w:val="00AA5A9C"/>
    <w:rsid w:val="00AA6653"/>
    <w:rsid w:val="00AA71BB"/>
    <w:rsid w:val="00AB11F3"/>
    <w:rsid w:val="00AB2DA6"/>
    <w:rsid w:val="00AB2F4D"/>
    <w:rsid w:val="00AB32F1"/>
    <w:rsid w:val="00AB347D"/>
    <w:rsid w:val="00AB3618"/>
    <w:rsid w:val="00AB3C13"/>
    <w:rsid w:val="00AB4B61"/>
    <w:rsid w:val="00AB526C"/>
    <w:rsid w:val="00AB5A2D"/>
    <w:rsid w:val="00AB6D69"/>
    <w:rsid w:val="00AC0025"/>
    <w:rsid w:val="00AC06A4"/>
    <w:rsid w:val="00AC0C0F"/>
    <w:rsid w:val="00AC246B"/>
    <w:rsid w:val="00AC24CB"/>
    <w:rsid w:val="00AC2671"/>
    <w:rsid w:val="00AC3339"/>
    <w:rsid w:val="00AC3764"/>
    <w:rsid w:val="00AC4E45"/>
    <w:rsid w:val="00AC5249"/>
    <w:rsid w:val="00AC570C"/>
    <w:rsid w:val="00AC57FB"/>
    <w:rsid w:val="00AC720F"/>
    <w:rsid w:val="00AC73A3"/>
    <w:rsid w:val="00AD42D7"/>
    <w:rsid w:val="00AD558E"/>
    <w:rsid w:val="00AD5F90"/>
    <w:rsid w:val="00AD63E6"/>
    <w:rsid w:val="00AD6BB4"/>
    <w:rsid w:val="00AD6FEF"/>
    <w:rsid w:val="00AE0008"/>
    <w:rsid w:val="00AE0407"/>
    <w:rsid w:val="00AE0AD7"/>
    <w:rsid w:val="00AE1CAC"/>
    <w:rsid w:val="00AE29D0"/>
    <w:rsid w:val="00AE3E05"/>
    <w:rsid w:val="00AE5631"/>
    <w:rsid w:val="00AE6BAB"/>
    <w:rsid w:val="00AE6F42"/>
    <w:rsid w:val="00AE7430"/>
    <w:rsid w:val="00AE7C64"/>
    <w:rsid w:val="00AF0B32"/>
    <w:rsid w:val="00AF1440"/>
    <w:rsid w:val="00AF1BBF"/>
    <w:rsid w:val="00AF20C5"/>
    <w:rsid w:val="00AF28D3"/>
    <w:rsid w:val="00AF4BB9"/>
    <w:rsid w:val="00AF4F1A"/>
    <w:rsid w:val="00AF5F4C"/>
    <w:rsid w:val="00AF6B10"/>
    <w:rsid w:val="00AF779A"/>
    <w:rsid w:val="00B012E5"/>
    <w:rsid w:val="00B017BB"/>
    <w:rsid w:val="00B01FD6"/>
    <w:rsid w:val="00B027D5"/>
    <w:rsid w:val="00B02EDE"/>
    <w:rsid w:val="00B0319B"/>
    <w:rsid w:val="00B0471C"/>
    <w:rsid w:val="00B04843"/>
    <w:rsid w:val="00B0651D"/>
    <w:rsid w:val="00B06584"/>
    <w:rsid w:val="00B07047"/>
    <w:rsid w:val="00B117A0"/>
    <w:rsid w:val="00B1220F"/>
    <w:rsid w:val="00B1495E"/>
    <w:rsid w:val="00B14E17"/>
    <w:rsid w:val="00B14E41"/>
    <w:rsid w:val="00B1590D"/>
    <w:rsid w:val="00B17FF6"/>
    <w:rsid w:val="00B204D4"/>
    <w:rsid w:val="00B206F3"/>
    <w:rsid w:val="00B2090A"/>
    <w:rsid w:val="00B229A1"/>
    <w:rsid w:val="00B23BEE"/>
    <w:rsid w:val="00B24210"/>
    <w:rsid w:val="00B250C6"/>
    <w:rsid w:val="00B2733E"/>
    <w:rsid w:val="00B27F2C"/>
    <w:rsid w:val="00B31E55"/>
    <w:rsid w:val="00B3328B"/>
    <w:rsid w:val="00B349A9"/>
    <w:rsid w:val="00B35847"/>
    <w:rsid w:val="00B35C6D"/>
    <w:rsid w:val="00B36D1F"/>
    <w:rsid w:val="00B37718"/>
    <w:rsid w:val="00B37E00"/>
    <w:rsid w:val="00B40DB2"/>
    <w:rsid w:val="00B40F2C"/>
    <w:rsid w:val="00B421AD"/>
    <w:rsid w:val="00B422FD"/>
    <w:rsid w:val="00B425E5"/>
    <w:rsid w:val="00B42940"/>
    <w:rsid w:val="00B43A09"/>
    <w:rsid w:val="00B444F0"/>
    <w:rsid w:val="00B44A7E"/>
    <w:rsid w:val="00B4675A"/>
    <w:rsid w:val="00B5076A"/>
    <w:rsid w:val="00B51822"/>
    <w:rsid w:val="00B51AB8"/>
    <w:rsid w:val="00B53E7D"/>
    <w:rsid w:val="00B57A3E"/>
    <w:rsid w:val="00B61366"/>
    <w:rsid w:val="00B61BDF"/>
    <w:rsid w:val="00B61CC5"/>
    <w:rsid w:val="00B62D75"/>
    <w:rsid w:val="00B642F1"/>
    <w:rsid w:val="00B6498C"/>
    <w:rsid w:val="00B67F9D"/>
    <w:rsid w:val="00B7024E"/>
    <w:rsid w:val="00B71FC5"/>
    <w:rsid w:val="00B733AD"/>
    <w:rsid w:val="00B73DBE"/>
    <w:rsid w:val="00B73DF8"/>
    <w:rsid w:val="00B74DFD"/>
    <w:rsid w:val="00B75590"/>
    <w:rsid w:val="00B7576C"/>
    <w:rsid w:val="00B7643C"/>
    <w:rsid w:val="00B7742C"/>
    <w:rsid w:val="00B775F7"/>
    <w:rsid w:val="00B817AD"/>
    <w:rsid w:val="00B8250C"/>
    <w:rsid w:val="00B82F07"/>
    <w:rsid w:val="00B84B30"/>
    <w:rsid w:val="00B851FC"/>
    <w:rsid w:val="00B86674"/>
    <w:rsid w:val="00B86FF2"/>
    <w:rsid w:val="00B87519"/>
    <w:rsid w:val="00B87A79"/>
    <w:rsid w:val="00B90E3F"/>
    <w:rsid w:val="00B91015"/>
    <w:rsid w:val="00B920A1"/>
    <w:rsid w:val="00B921CF"/>
    <w:rsid w:val="00B932DA"/>
    <w:rsid w:val="00B94F0B"/>
    <w:rsid w:val="00B95ABC"/>
    <w:rsid w:val="00B95CAC"/>
    <w:rsid w:val="00B95F35"/>
    <w:rsid w:val="00B95F40"/>
    <w:rsid w:val="00B975DC"/>
    <w:rsid w:val="00B978DA"/>
    <w:rsid w:val="00B97AA1"/>
    <w:rsid w:val="00B97FF9"/>
    <w:rsid w:val="00BA063D"/>
    <w:rsid w:val="00BA1412"/>
    <w:rsid w:val="00BA3BBD"/>
    <w:rsid w:val="00BA3C62"/>
    <w:rsid w:val="00BA4871"/>
    <w:rsid w:val="00BA5E73"/>
    <w:rsid w:val="00BB075D"/>
    <w:rsid w:val="00BB378B"/>
    <w:rsid w:val="00BB46BF"/>
    <w:rsid w:val="00BB5244"/>
    <w:rsid w:val="00BB54EE"/>
    <w:rsid w:val="00BB654B"/>
    <w:rsid w:val="00BC0481"/>
    <w:rsid w:val="00BC180D"/>
    <w:rsid w:val="00BC1873"/>
    <w:rsid w:val="00BC2952"/>
    <w:rsid w:val="00BC3043"/>
    <w:rsid w:val="00BC38D7"/>
    <w:rsid w:val="00BC3A9E"/>
    <w:rsid w:val="00BC3FF9"/>
    <w:rsid w:val="00BC64A9"/>
    <w:rsid w:val="00BD01AC"/>
    <w:rsid w:val="00BD0B74"/>
    <w:rsid w:val="00BD203D"/>
    <w:rsid w:val="00BD2BD8"/>
    <w:rsid w:val="00BD34E6"/>
    <w:rsid w:val="00BD4171"/>
    <w:rsid w:val="00BD44D7"/>
    <w:rsid w:val="00BE0512"/>
    <w:rsid w:val="00BE066A"/>
    <w:rsid w:val="00BE08B7"/>
    <w:rsid w:val="00BE18A9"/>
    <w:rsid w:val="00BE1917"/>
    <w:rsid w:val="00BE1BB5"/>
    <w:rsid w:val="00BE1D63"/>
    <w:rsid w:val="00BE207C"/>
    <w:rsid w:val="00BE230D"/>
    <w:rsid w:val="00BE2C07"/>
    <w:rsid w:val="00BE34FD"/>
    <w:rsid w:val="00BE3BEF"/>
    <w:rsid w:val="00BE462B"/>
    <w:rsid w:val="00BE4A95"/>
    <w:rsid w:val="00BE53E9"/>
    <w:rsid w:val="00BE747A"/>
    <w:rsid w:val="00BF066B"/>
    <w:rsid w:val="00BF08E0"/>
    <w:rsid w:val="00BF0B9E"/>
    <w:rsid w:val="00BF0CD1"/>
    <w:rsid w:val="00BF1F9E"/>
    <w:rsid w:val="00BF2CAB"/>
    <w:rsid w:val="00BF3647"/>
    <w:rsid w:val="00BF407D"/>
    <w:rsid w:val="00BF4C28"/>
    <w:rsid w:val="00BF4EC6"/>
    <w:rsid w:val="00BF5F34"/>
    <w:rsid w:val="00BF6ACF"/>
    <w:rsid w:val="00BF7CE5"/>
    <w:rsid w:val="00C03B6C"/>
    <w:rsid w:val="00C049FE"/>
    <w:rsid w:val="00C04ECC"/>
    <w:rsid w:val="00C0572E"/>
    <w:rsid w:val="00C05C6D"/>
    <w:rsid w:val="00C06C59"/>
    <w:rsid w:val="00C06F44"/>
    <w:rsid w:val="00C10448"/>
    <w:rsid w:val="00C11276"/>
    <w:rsid w:val="00C11421"/>
    <w:rsid w:val="00C12F4A"/>
    <w:rsid w:val="00C1307D"/>
    <w:rsid w:val="00C13CE3"/>
    <w:rsid w:val="00C13D36"/>
    <w:rsid w:val="00C13DDA"/>
    <w:rsid w:val="00C146EB"/>
    <w:rsid w:val="00C147F7"/>
    <w:rsid w:val="00C14C0E"/>
    <w:rsid w:val="00C15D01"/>
    <w:rsid w:val="00C1653F"/>
    <w:rsid w:val="00C16A38"/>
    <w:rsid w:val="00C175D4"/>
    <w:rsid w:val="00C17FD4"/>
    <w:rsid w:val="00C208AD"/>
    <w:rsid w:val="00C22477"/>
    <w:rsid w:val="00C23312"/>
    <w:rsid w:val="00C24CE4"/>
    <w:rsid w:val="00C24ECE"/>
    <w:rsid w:val="00C25481"/>
    <w:rsid w:val="00C25EEF"/>
    <w:rsid w:val="00C2605F"/>
    <w:rsid w:val="00C26FA8"/>
    <w:rsid w:val="00C27E41"/>
    <w:rsid w:val="00C30410"/>
    <w:rsid w:val="00C33B71"/>
    <w:rsid w:val="00C343B0"/>
    <w:rsid w:val="00C35435"/>
    <w:rsid w:val="00C3615E"/>
    <w:rsid w:val="00C36DD2"/>
    <w:rsid w:val="00C37534"/>
    <w:rsid w:val="00C375AD"/>
    <w:rsid w:val="00C3797D"/>
    <w:rsid w:val="00C418B9"/>
    <w:rsid w:val="00C42257"/>
    <w:rsid w:val="00C42578"/>
    <w:rsid w:val="00C43B9F"/>
    <w:rsid w:val="00C44734"/>
    <w:rsid w:val="00C44F61"/>
    <w:rsid w:val="00C45031"/>
    <w:rsid w:val="00C454D3"/>
    <w:rsid w:val="00C459EF"/>
    <w:rsid w:val="00C45E71"/>
    <w:rsid w:val="00C46498"/>
    <w:rsid w:val="00C46E9F"/>
    <w:rsid w:val="00C47334"/>
    <w:rsid w:val="00C478B8"/>
    <w:rsid w:val="00C52368"/>
    <w:rsid w:val="00C52EC8"/>
    <w:rsid w:val="00C540C6"/>
    <w:rsid w:val="00C54837"/>
    <w:rsid w:val="00C55A5D"/>
    <w:rsid w:val="00C56C75"/>
    <w:rsid w:val="00C57C5D"/>
    <w:rsid w:val="00C60287"/>
    <w:rsid w:val="00C60DD4"/>
    <w:rsid w:val="00C63E3D"/>
    <w:rsid w:val="00C70064"/>
    <w:rsid w:val="00C7089E"/>
    <w:rsid w:val="00C70AC4"/>
    <w:rsid w:val="00C71684"/>
    <w:rsid w:val="00C717CF"/>
    <w:rsid w:val="00C7240E"/>
    <w:rsid w:val="00C738F3"/>
    <w:rsid w:val="00C75550"/>
    <w:rsid w:val="00C76A55"/>
    <w:rsid w:val="00C83044"/>
    <w:rsid w:val="00C83D09"/>
    <w:rsid w:val="00C83F37"/>
    <w:rsid w:val="00C841A8"/>
    <w:rsid w:val="00C847B5"/>
    <w:rsid w:val="00C868A6"/>
    <w:rsid w:val="00C8736D"/>
    <w:rsid w:val="00C87F23"/>
    <w:rsid w:val="00C9231D"/>
    <w:rsid w:val="00C929D6"/>
    <w:rsid w:val="00C959B0"/>
    <w:rsid w:val="00C96920"/>
    <w:rsid w:val="00CA0E29"/>
    <w:rsid w:val="00CA1388"/>
    <w:rsid w:val="00CA171D"/>
    <w:rsid w:val="00CA1888"/>
    <w:rsid w:val="00CA449B"/>
    <w:rsid w:val="00CA5B86"/>
    <w:rsid w:val="00CA5D73"/>
    <w:rsid w:val="00CA63FE"/>
    <w:rsid w:val="00CA6A21"/>
    <w:rsid w:val="00CA6C1D"/>
    <w:rsid w:val="00CA754A"/>
    <w:rsid w:val="00CA77E0"/>
    <w:rsid w:val="00CA7922"/>
    <w:rsid w:val="00CA7ACD"/>
    <w:rsid w:val="00CA7AEB"/>
    <w:rsid w:val="00CB0510"/>
    <w:rsid w:val="00CB0767"/>
    <w:rsid w:val="00CB08FC"/>
    <w:rsid w:val="00CB1115"/>
    <w:rsid w:val="00CB1517"/>
    <w:rsid w:val="00CB2137"/>
    <w:rsid w:val="00CB3578"/>
    <w:rsid w:val="00CB3659"/>
    <w:rsid w:val="00CB4722"/>
    <w:rsid w:val="00CB48EC"/>
    <w:rsid w:val="00CB4A14"/>
    <w:rsid w:val="00CB5124"/>
    <w:rsid w:val="00CB528A"/>
    <w:rsid w:val="00CB553D"/>
    <w:rsid w:val="00CC00EE"/>
    <w:rsid w:val="00CC06AD"/>
    <w:rsid w:val="00CC095C"/>
    <w:rsid w:val="00CC2516"/>
    <w:rsid w:val="00CC2B3F"/>
    <w:rsid w:val="00CC33E0"/>
    <w:rsid w:val="00CC3CDD"/>
    <w:rsid w:val="00CC57D8"/>
    <w:rsid w:val="00CD0302"/>
    <w:rsid w:val="00CD09A5"/>
    <w:rsid w:val="00CD2E19"/>
    <w:rsid w:val="00CD3237"/>
    <w:rsid w:val="00CD3A6D"/>
    <w:rsid w:val="00CD3FB7"/>
    <w:rsid w:val="00CD413A"/>
    <w:rsid w:val="00CD437A"/>
    <w:rsid w:val="00CD43B4"/>
    <w:rsid w:val="00CD496F"/>
    <w:rsid w:val="00CD5A84"/>
    <w:rsid w:val="00CD75F4"/>
    <w:rsid w:val="00CD7EEC"/>
    <w:rsid w:val="00CE0017"/>
    <w:rsid w:val="00CE0F96"/>
    <w:rsid w:val="00CE1395"/>
    <w:rsid w:val="00CE4BAB"/>
    <w:rsid w:val="00CE54D9"/>
    <w:rsid w:val="00CE5E25"/>
    <w:rsid w:val="00CE6D45"/>
    <w:rsid w:val="00CE7B59"/>
    <w:rsid w:val="00CE7D44"/>
    <w:rsid w:val="00CF08E3"/>
    <w:rsid w:val="00CF162A"/>
    <w:rsid w:val="00CF16AD"/>
    <w:rsid w:val="00CF1BAB"/>
    <w:rsid w:val="00CF217D"/>
    <w:rsid w:val="00CF2287"/>
    <w:rsid w:val="00CF276D"/>
    <w:rsid w:val="00CF2815"/>
    <w:rsid w:val="00CF4428"/>
    <w:rsid w:val="00CF4EF5"/>
    <w:rsid w:val="00D00AB3"/>
    <w:rsid w:val="00D01C3E"/>
    <w:rsid w:val="00D022CC"/>
    <w:rsid w:val="00D0343D"/>
    <w:rsid w:val="00D04D15"/>
    <w:rsid w:val="00D04E00"/>
    <w:rsid w:val="00D052B8"/>
    <w:rsid w:val="00D05A4A"/>
    <w:rsid w:val="00D05AF9"/>
    <w:rsid w:val="00D06128"/>
    <w:rsid w:val="00D06AB8"/>
    <w:rsid w:val="00D06B56"/>
    <w:rsid w:val="00D10C30"/>
    <w:rsid w:val="00D129B5"/>
    <w:rsid w:val="00D13DFC"/>
    <w:rsid w:val="00D15732"/>
    <w:rsid w:val="00D1650B"/>
    <w:rsid w:val="00D16DBE"/>
    <w:rsid w:val="00D16F3E"/>
    <w:rsid w:val="00D17151"/>
    <w:rsid w:val="00D1752C"/>
    <w:rsid w:val="00D178B8"/>
    <w:rsid w:val="00D21412"/>
    <w:rsid w:val="00D233B3"/>
    <w:rsid w:val="00D23816"/>
    <w:rsid w:val="00D23D16"/>
    <w:rsid w:val="00D26B08"/>
    <w:rsid w:val="00D26D8B"/>
    <w:rsid w:val="00D30D5E"/>
    <w:rsid w:val="00D30D90"/>
    <w:rsid w:val="00D30E53"/>
    <w:rsid w:val="00D320E6"/>
    <w:rsid w:val="00D340E4"/>
    <w:rsid w:val="00D34432"/>
    <w:rsid w:val="00D403C9"/>
    <w:rsid w:val="00D41F5D"/>
    <w:rsid w:val="00D4390F"/>
    <w:rsid w:val="00D43BCA"/>
    <w:rsid w:val="00D43CC7"/>
    <w:rsid w:val="00D443AA"/>
    <w:rsid w:val="00D45E55"/>
    <w:rsid w:val="00D4612D"/>
    <w:rsid w:val="00D47750"/>
    <w:rsid w:val="00D47A56"/>
    <w:rsid w:val="00D518F9"/>
    <w:rsid w:val="00D52085"/>
    <w:rsid w:val="00D5287F"/>
    <w:rsid w:val="00D53496"/>
    <w:rsid w:val="00D535BD"/>
    <w:rsid w:val="00D53D68"/>
    <w:rsid w:val="00D5534A"/>
    <w:rsid w:val="00D55584"/>
    <w:rsid w:val="00D57E86"/>
    <w:rsid w:val="00D61A2A"/>
    <w:rsid w:val="00D63C24"/>
    <w:rsid w:val="00D63DFB"/>
    <w:rsid w:val="00D644CB"/>
    <w:rsid w:val="00D65BFC"/>
    <w:rsid w:val="00D665C3"/>
    <w:rsid w:val="00D67AC4"/>
    <w:rsid w:val="00D702AC"/>
    <w:rsid w:val="00D703EB"/>
    <w:rsid w:val="00D74000"/>
    <w:rsid w:val="00D7461E"/>
    <w:rsid w:val="00D74752"/>
    <w:rsid w:val="00D74848"/>
    <w:rsid w:val="00D7523F"/>
    <w:rsid w:val="00D76487"/>
    <w:rsid w:val="00D8044B"/>
    <w:rsid w:val="00D812C5"/>
    <w:rsid w:val="00D81454"/>
    <w:rsid w:val="00D81916"/>
    <w:rsid w:val="00D82F9A"/>
    <w:rsid w:val="00D8396B"/>
    <w:rsid w:val="00D84D62"/>
    <w:rsid w:val="00D84FD0"/>
    <w:rsid w:val="00D8550A"/>
    <w:rsid w:val="00D86A36"/>
    <w:rsid w:val="00D86BD5"/>
    <w:rsid w:val="00D86D77"/>
    <w:rsid w:val="00D87748"/>
    <w:rsid w:val="00D87B30"/>
    <w:rsid w:val="00D9019D"/>
    <w:rsid w:val="00D92BA3"/>
    <w:rsid w:val="00D92E22"/>
    <w:rsid w:val="00D93282"/>
    <w:rsid w:val="00D93DD1"/>
    <w:rsid w:val="00D953DD"/>
    <w:rsid w:val="00D95664"/>
    <w:rsid w:val="00DA1A74"/>
    <w:rsid w:val="00DA2CC3"/>
    <w:rsid w:val="00DA483A"/>
    <w:rsid w:val="00DA52C0"/>
    <w:rsid w:val="00DA5630"/>
    <w:rsid w:val="00DA569C"/>
    <w:rsid w:val="00DA5FF9"/>
    <w:rsid w:val="00DA69A1"/>
    <w:rsid w:val="00DA7D1C"/>
    <w:rsid w:val="00DA7E8C"/>
    <w:rsid w:val="00DA7F1B"/>
    <w:rsid w:val="00DB0184"/>
    <w:rsid w:val="00DB1059"/>
    <w:rsid w:val="00DB214C"/>
    <w:rsid w:val="00DB2318"/>
    <w:rsid w:val="00DB3196"/>
    <w:rsid w:val="00DB335D"/>
    <w:rsid w:val="00DB37E4"/>
    <w:rsid w:val="00DB4388"/>
    <w:rsid w:val="00DB62F1"/>
    <w:rsid w:val="00DB6E6C"/>
    <w:rsid w:val="00DB6ED1"/>
    <w:rsid w:val="00DC08A5"/>
    <w:rsid w:val="00DC10C9"/>
    <w:rsid w:val="00DC3348"/>
    <w:rsid w:val="00DC3F56"/>
    <w:rsid w:val="00DC400C"/>
    <w:rsid w:val="00DC4288"/>
    <w:rsid w:val="00DC4AA2"/>
    <w:rsid w:val="00DC62D5"/>
    <w:rsid w:val="00DC674C"/>
    <w:rsid w:val="00DC6DDD"/>
    <w:rsid w:val="00DC7235"/>
    <w:rsid w:val="00DD0DDF"/>
    <w:rsid w:val="00DD2062"/>
    <w:rsid w:val="00DD26C7"/>
    <w:rsid w:val="00DD2D15"/>
    <w:rsid w:val="00DD6111"/>
    <w:rsid w:val="00DD65D7"/>
    <w:rsid w:val="00DD6B94"/>
    <w:rsid w:val="00DD73C9"/>
    <w:rsid w:val="00DD748E"/>
    <w:rsid w:val="00DE0070"/>
    <w:rsid w:val="00DE051E"/>
    <w:rsid w:val="00DE1149"/>
    <w:rsid w:val="00DE16DD"/>
    <w:rsid w:val="00DE177D"/>
    <w:rsid w:val="00DE2FE3"/>
    <w:rsid w:val="00DE3208"/>
    <w:rsid w:val="00DE381B"/>
    <w:rsid w:val="00DE3B6A"/>
    <w:rsid w:val="00DE527F"/>
    <w:rsid w:val="00DE658A"/>
    <w:rsid w:val="00DE797D"/>
    <w:rsid w:val="00DF1459"/>
    <w:rsid w:val="00DF2F91"/>
    <w:rsid w:val="00DF2F97"/>
    <w:rsid w:val="00DF3A96"/>
    <w:rsid w:val="00DF65FF"/>
    <w:rsid w:val="00DF6E56"/>
    <w:rsid w:val="00E01E54"/>
    <w:rsid w:val="00E01FF7"/>
    <w:rsid w:val="00E04562"/>
    <w:rsid w:val="00E046AC"/>
    <w:rsid w:val="00E04700"/>
    <w:rsid w:val="00E04E94"/>
    <w:rsid w:val="00E04F4F"/>
    <w:rsid w:val="00E05DBC"/>
    <w:rsid w:val="00E0643B"/>
    <w:rsid w:val="00E06E1A"/>
    <w:rsid w:val="00E074EA"/>
    <w:rsid w:val="00E117CF"/>
    <w:rsid w:val="00E126EC"/>
    <w:rsid w:val="00E1287D"/>
    <w:rsid w:val="00E141AC"/>
    <w:rsid w:val="00E14DD5"/>
    <w:rsid w:val="00E165B9"/>
    <w:rsid w:val="00E16EA7"/>
    <w:rsid w:val="00E170E6"/>
    <w:rsid w:val="00E20DA8"/>
    <w:rsid w:val="00E216F5"/>
    <w:rsid w:val="00E230C4"/>
    <w:rsid w:val="00E2391F"/>
    <w:rsid w:val="00E268A1"/>
    <w:rsid w:val="00E30FBA"/>
    <w:rsid w:val="00E33F61"/>
    <w:rsid w:val="00E346CA"/>
    <w:rsid w:val="00E34A3F"/>
    <w:rsid w:val="00E35204"/>
    <w:rsid w:val="00E3583F"/>
    <w:rsid w:val="00E35E69"/>
    <w:rsid w:val="00E36885"/>
    <w:rsid w:val="00E36AE0"/>
    <w:rsid w:val="00E36F97"/>
    <w:rsid w:val="00E37BE7"/>
    <w:rsid w:val="00E40504"/>
    <w:rsid w:val="00E409AC"/>
    <w:rsid w:val="00E41F18"/>
    <w:rsid w:val="00E42B6B"/>
    <w:rsid w:val="00E43A34"/>
    <w:rsid w:val="00E449F2"/>
    <w:rsid w:val="00E44AD5"/>
    <w:rsid w:val="00E522F0"/>
    <w:rsid w:val="00E55D10"/>
    <w:rsid w:val="00E56E59"/>
    <w:rsid w:val="00E57388"/>
    <w:rsid w:val="00E57574"/>
    <w:rsid w:val="00E61C16"/>
    <w:rsid w:val="00E65409"/>
    <w:rsid w:val="00E65F56"/>
    <w:rsid w:val="00E668A2"/>
    <w:rsid w:val="00E67306"/>
    <w:rsid w:val="00E6792E"/>
    <w:rsid w:val="00E67995"/>
    <w:rsid w:val="00E70B14"/>
    <w:rsid w:val="00E70CC0"/>
    <w:rsid w:val="00E721F3"/>
    <w:rsid w:val="00E72E44"/>
    <w:rsid w:val="00E7312A"/>
    <w:rsid w:val="00E73CB1"/>
    <w:rsid w:val="00E73EBB"/>
    <w:rsid w:val="00E748A1"/>
    <w:rsid w:val="00E74DE3"/>
    <w:rsid w:val="00E75347"/>
    <w:rsid w:val="00E761E0"/>
    <w:rsid w:val="00E76AAD"/>
    <w:rsid w:val="00E7796B"/>
    <w:rsid w:val="00E808E2"/>
    <w:rsid w:val="00E80995"/>
    <w:rsid w:val="00E80CDF"/>
    <w:rsid w:val="00E813AC"/>
    <w:rsid w:val="00E82807"/>
    <w:rsid w:val="00E82C6F"/>
    <w:rsid w:val="00E83588"/>
    <w:rsid w:val="00E83D15"/>
    <w:rsid w:val="00E84725"/>
    <w:rsid w:val="00E85F8F"/>
    <w:rsid w:val="00E86648"/>
    <w:rsid w:val="00E86D2F"/>
    <w:rsid w:val="00E90A3B"/>
    <w:rsid w:val="00E91393"/>
    <w:rsid w:val="00E9232F"/>
    <w:rsid w:val="00E935EE"/>
    <w:rsid w:val="00E93A80"/>
    <w:rsid w:val="00E94EE0"/>
    <w:rsid w:val="00E97AAE"/>
    <w:rsid w:val="00EA0E1D"/>
    <w:rsid w:val="00EA1A07"/>
    <w:rsid w:val="00EA1BF5"/>
    <w:rsid w:val="00EA2ABA"/>
    <w:rsid w:val="00EA412C"/>
    <w:rsid w:val="00EA477F"/>
    <w:rsid w:val="00EA5603"/>
    <w:rsid w:val="00EB1C8E"/>
    <w:rsid w:val="00EB71A5"/>
    <w:rsid w:val="00EB7D4D"/>
    <w:rsid w:val="00EC11D7"/>
    <w:rsid w:val="00EC160A"/>
    <w:rsid w:val="00EC1D71"/>
    <w:rsid w:val="00EC470C"/>
    <w:rsid w:val="00EC6159"/>
    <w:rsid w:val="00EC646A"/>
    <w:rsid w:val="00EC72EB"/>
    <w:rsid w:val="00EC7F99"/>
    <w:rsid w:val="00ED0A84"/>
    <w:rsid w:val="00ED17DF"/>
    <w:rsid w:val="00ED2614"/>
    <w:rsid w:val="00ED27BA"/>
    <w:rsid w:val="00ED2BEA"/>
    <w:rsid w:val="00ED2C31"/>
    <w:rsid w:val="00ED52B8"/>
    <w:rsid w:val="00ED64E3"/>
    <w:rsid w:val="00ED67C7"/>
    <w:rsid w:val="00ED7245"/>
    <w:rsid w:val="00ED7367"/>
    <w:rsid w:val="00ED7E5F"/>
    <w:rsid w:val="00EE0008"/>
    <w:rsid w:val="00EE18FF"/>
    <w:rsid w:val="00EE2934"/>
    <w:rsid w:val="00EE2A69"/>
    <w:rsid w:val="00EE2E20"/>
    <w:rsid w:val="00EE375E"/>
    <w:rsid w:val="00EE548B"/>
    <w:rsid w:val="00EE5A13"/>
    <w:rsid w:val="00EE5D02"/>
    <w:rsid w:val="00EE79A6"/>
    <w:rsid w:val="00EF16C3"/>
    <w:rsid w:val="00EF18A3"/>
    <w:rsid w:val="00EF26BB"/>
    <w:rsid w:val="00EF27B7"/>
    <w:rsid w:val="00EF3036"/>
    <w:rsid w:val="00EF391A"/>
    <w:rsid w:val="00EF3A7F"/>
    <w:rsid w:val="00EF4470"/>
    <w:rsid w:val="00EF4877"/>
    <w:rsid w:val="00EF4A3C"/>
    <w:rsid w:val="00EF5A3D"/>
    <w:rsid w:val="00EF5D6B"/>
    <w:rsid w:val="00EF6B45"/>
    <w:rsid w:val="00EF6CD5"/>
    <w:rsid w:val="00F00053"/>
    <w:rsid w:val="00F019E9"/>
    <w:rsid w:val="00F02193"/>
    <w:rsid w:val="00F03A2B"/>
    <w:rsid w:val="00F04538"/>
    <w:rsid w:val="00F05AF7"/>
    <w:rsid w:val="00F05C9B"/>
    <w:rsid w:val="00F05CD5"/>
    <w:rsid w:val="00F122EC"/>
    <w:rsid w:val="00F13E75"/>
    <w:rsid w:val="00F209CB"/>
    <w:rsid w:val="00F209D9"/>
    <w:rsid w:val="00F21AC8"/>
    <w:rsid w:val="00F22712"/>
    <w:rsid w:val="00F2353C"/>
    <w:rsid w:val="00F24C0F"/>
    <w:rsid w:val="00F30925"/>
    <w:rsid w:val="00F3316B"/>
    <w:rsid w:val="00F349B4"/>
    <w:rsid w:val="00F34C46"/>
    <w:rsid w:val="00F34C92"/>
    <w:rsid w:val="00F34D79"/>
    <w:rsid w:val="00F35B7B"/>
    <w:rsid w:val="00F35C19"/>
    <w:rsid w:val="00F35FF0"/>
    <w:rsid w:val="00F36F7A"/>
    <w:rsid w:val="00F3712A"/>
    <w:rsid w:val="00F41370"/>
    <w:rsid w:val="00F4184F"/>
    <w:rsid w:val="00F42016"/>
    <w:rsid w:val="00F42585"/>
    <w:rsid w:val="00F42600"/>
    <w:rsid w:val="00F43477"/>
    <w:rsid w:val="00F43B78"/>
    <w:rsid w:val="00F43EAE"/>
    <w:rsid w:val="00F45A23"/>
    <w:rsid w:val="00F46473"/>
    <w:rsid w:val="00F50559"/>
    <w:rsid w:val="00F50C4D"/>
    <w:rsid w:val="00F517C9"/>
    <w:rsid w:val="00F51A12"/>
    <w:rsid w:val="00F51BFE"/>
    <w:rsid w:val="00F52865"/>
    <w:rsid w:val="00F52BD2"/>
    <w:rsid w:val="00F52D27"/>
    <w:rsid w:val="00F54A04"/>
    <w:rsid w:val="00F54B56"/>
    <w:rsid w:val="00F55436"/>
    <w:rsid w:val="00F556A2"/>
    <w:rsid w:val="00F55C0D"/>
    <w:rsid w:val="00F56FBE"/>
    <w:rsid w:val="00F57AF7"/>
    <w:rsid w:val="00F60751"/>
    <w:rsid w:val="00F60910"/>
    <w:rsid w:val="00F613F8"/>
    <w:rsid w:val="00F615CD"/>
    <w:rsid w:val="00F61AF5"/>
    <w:rsid w:val="00F626A9"/>
    <w:rsid w:val="00F62A73"/>
    <w:rsid w:val="00F63248"/>
    <w:rsid w:val="00F64213"/>
    <w:rsid w:val="00F647F3"/>
    <w:rsid w:val="00F648C8"/>
    <w:rsid w:val="00F65929"/>
    <w:rsid w:val="00F65E5B"/>
    <w:rsid w:val="00F66700"/>
    <w:rsid w:val="00F674F2"/>
    <w:rsid w:val="00F676FA"/>
    <w:rsid w:val="00F702E4"/>
    <w:rsid w:val="00F70DB7"/>
    <w:rsid w:val="00F71A3D"/>
    <w:rsid w:val="00F71D69"/>
    <w:rsid w:val="00F72309"/>
    <w:rsid w:val="00F7234C"/>
    <w:rsid w:val="00F72EC5"/>
    <w:rsid w:val="00F73B66"/>
    <w:rsid w:val="00F73EA5"/>
    <w:rsid w:val="00F741C7"/>
    <w:rsid w:val="00F74AA9"/>
    <w:rsid w:val="00F771BF"/>
    <w:rsid w:val="00F778F1"/>
    <w:rsid w:val="00F81967"/>
    <w:rsid w:val="00F819F9"/>
    <w:rsid w:val="00F828D2"/>
    <w:rsid w:val="00F830C6"/>
    <w:rsid w:val="00F83555"/>
    <w:rsid w:val="00F861E0"/>
    <w:rsid w:val="00F8620A"/>
    <w:rsid w:val="00F90012"/>
    <w:rsid w:val="00F90032"/>
    <w:rsid w:val="00F92AB0"/>
    <w:rsid w:val="00F93007"/>
    <w:rsid w:val="00F93352"/>
    <w:rsid w:val="00F93539"/>
    <w:rsid w:val="00F9416B"/>
    <w:rsid w:val="00F9446C"/>
    <w:rsid w:val="00F9495F"/>
    <w:rsid w:val="00F9531B"/>
    <w:rsid w:val="00F955A2"/>
    <w:rsid w:val="00F95D58"/>
    <w:rsid w:val="00F96289"/>
    <w:rsid w:val="00FA0111"/>
    <w:rsid w:val="00FA0418"/>
    <w:rsid w:val="00FA04BF"/>
    <w:rsid w:val="00FA0F79"/>
    <w:rsid w:val="00FA3132"/>
    <w:rsid w:val="00FA35A5"/>
    <w:rsid w:val="00FA3D37"/>
    <w:rsid w:val="00FA448F"/>
    <w:rsid w:val="00FA4B5F"/>
    <w:rsid w:val="00FA6915"/>
    <w:rsid w:val="00FA6DFB"/>
    <w:rsid w:val="00FA6F13"/>
    <w:rsid w:val="00FB0E8C"/>
    <w:rsid w:val="00FB0FB8"/>
    <w:rsid w:val="00FB1F22"/>
    <w:rsid w:val="00FB2476"/>
    <w:rsid w:val="00FB2E35"/>
    <w:rsid w:val="00FB4287"/>
    <w:rsid w:val="00FB5142"/>
    <w:rsid w:val="00FB518D"/>
    <w:rsid w:val="00FC2C42"/>
    <w:rsid w:val="00FC4158"/>
    <w:rsid w:val="00FC4973"/>
    <w:rsid w:val="00FC6999"/>
    <w:rsid w:val="00FC7199"/>
    <w:rsid w:val="00FC7666"/>
    <w:rsid w:val="00FC76C4"/>
    <w:rsid w:val="00FD05D7"/>
    <w:rsid w:val="00FD0EE1"/>
    <w:rsid w:val="00FD15E1"/>
    <w:rsid w:val="00FD3A13"/>
    <w:rsid w:val="00FD4428"/>
    <w:rsid w:val="00FD5890"/>
    <w:rsid w:val="00FD5AD2"/>
    <w:rsid w:val="00FD669D"/>
    <w:rsid w:val="00FD6E86"/>
    <w:rsid w:val="00FD723F"/>
    <w:rsid w:val="00FD7554"/>
    <w:rsid w:val="00FD7697"/>
    <w:rsid w:val="00FE16A7"/>
    <w:rsid w:val="00FE397E"/>
    <w:rsid w:val="00FE45D5"/>
    <w:rsid w:val="00FE588E"/>
    <w:rsid w:val="00FE60F1"/>
    <w:rsid w:val="00FE6149"/>
    <w:rsid w:val="00FE68B0"/>
    <w:rsid w:val="00FE744A"/>
    <w:rsid w:val="00FE7461"/>
    <w:rsid w:val="00FF2A86"/>
    <w:rsid w:val="00FF2C84"/>
    <w:rsid w:val="00FF398E"/>
    <w:rsid w:val="00FF39CC"/>
    <w:rsid w:val="00FF43C8"/>
    <w:rsid w:val="00FF5F9A"/>
    <w:rsid w:val="00FF777D"/>
  </w:rsids>
  <m:mathPr>
    <m:mathFont m:val="Cambria Math"/>
    <m:brkBin m:val="before"/>
    <m:brkBinSub m:val="--"/>
    <m:smallFrac m:val="0"/>
    <m:dispDef/>
    <m:lMargin m:val="0"/>
    <m:rMargin m:val="0"/>
    <m:defJc m:val="centerGroup"/>
    <m:wrapIndent m:val="1440"/>
    <m:intLim m:val="subSup"/>
    <m:naryLim m:val="undOvr"/>
  </m:mathPr>
  <w:themeFontLang w:val="ru-RU"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43B859"/>
  <w15:chartTrackingRefBased/>
  <w15:docId w15:val="{CA1099DA-F958-4B27-B081-722ABBC2B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ru-RU" w:eastAsia="en-US" w:bidi="hi-IN"/>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C175D4"/>
    <w:pPr>
      <w:spacing w:after="0" w:line="240" w:lineRule="auto"/>
      <w:ind w:firstLine="709"/>
      <w:jc w:val="both"/>
    </w:pPr>
    <w:rPr>
      <w:rFonts w:ascii="Times New Roman" w:hAnsi="Times New Roman"/>
      <w:sz w:val="28"/>
      <w:szCs w:val="22"/>
      <w:lang w:bidi="ar-SA"/>
    </w:rPr>
  </w:style>
  <w:style w:type="paragraph" w:styleId="10">
    <w:name w:val="heading 1"/>
    <w:basedOn w:val="a"/>
    <w:next w:val="a"/>
    <w:link w:val="11"/>
    <w:uiPriority w:val="9"/>
    <w:qFormat/>
    <w:rsid w:val="000405E2"/>
    <w:pPr>
      <w:keepNext/>
      <w:keepLines/>
      <w:ind w:firstLine="0"/>
      <w:jc w:val="center"/>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C75550"/>
    <w:pPr>
      <w:keepNext/>
      <w:keepLines/>
      <w:jc w:val="left"/>
      <w:outlineLvl w:val="1"/>
    </w:pPr>
    <w:rPr>
      <w:rFonts w:eastAsiaTheme="majorEastAsia" w:cstheme="majorBidi"/>
      <w:b/>
      <w:color w:val="000000" w:themeColor="text1"/>
      <w:szCs w:val="26"/>
    </w:rPr>
  </w:style>
  <w:style w:type="paragraph" w:styleId="3">
    <w:name w:val="heading 3"/>
    <w:basedOn w:val="a"/>
    <w:next w:val="a"/>
    <w:link w:val="30"/>
    <w:uiPriority w:val="9"/>
    <w:semiHidden/>
    <w:unhideWhenUsed/>
    <w:qFormat/>
    <w:rsid w:val="008C57C0"/>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B2318"/>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C75550"/>
    <w:rPr>
      <w:rFonts w:ascii="Times New Roman" w:eastAsiaTheme="majorEastAsia" w:hAnsi="Times New Roman" w:cstheme="majorBidi"/>
      <w:b/>
      <w:color w:val="000000" w:themeColor="text1"/>
      <w:sz w:val="28"/>
      <w:szCs w:val="26"/>
      <w:lang w:bidi="ar-SA"/>
    </w:rPr>
  </w:style>
  <w:style w:type="character" w:customStyle="1" w:styleId="11">
    <w:name w:val="Заголовок 1 Знак"/>
    <w:basedOn w:val="a0"/>
    <w:link w:val="10"/>
    <w:uiPriority w:val="9"/>
    <w:rsid w:val="000405E2"/>
    <w:rPr>
      <w:rFonts w:ascii="Times New Roman" w:eastAsiaTheme="majorEastAsia" w:hAnsi="Times New Roman" w:cstheme="majorBidi"/>
      <w:b/>
      <w:color w:val="000000" w:themeColor="text1"/>
      <w:sz w:val="28"/>
      <w:szCs w:val="32"/>
      <w:lang w:bidi="ar-SA"/>
    </w:rPr>
  </w:style>
  <w:style w:type="paragraph" w:styleId="a4">
    <w:name w:val="header"/>
    <w:basedOn w:val="a"/>
    <w:link w:val="a5"/>
    <w:uiPriority w:val="99"/>
    <w:unhideWhenUsed/>
    <w:rsid w:val="00C175D4"/>
    <w:pPr>
      <w:tabs>
        <w:tab w:val="center" w:pos="4677"/>
        <w:tab w:val="right" w:pos="9355"/>
      </w:tabs>
    </w:pPr>
  </w:style>
  <w:style w:type="character" w:customStyle="1" w:styleId="a5">
    <w:name w:val="Верхний колонтитул Знак"/>
    <w:basedOn w:val="a0"/>
    <w:link w:val="a4"/>
    <w:uiPriority w:val="99"/>
    <w:rsid w:val="00C175D4"/>
    <w:rPr>
      <w:rFonts w:ascii="Times New Roman" w:hAnsi="Times New Roman"/>
      <w:sz w:val="28"/>
      <w:szCs w:val="22"/>
      <w:lang w:bidi="ar-SA"/>
    </w:rPr>
  </w:style>
  <w:style w:type="paragraph" w:styleId="a6">
    <w:name w:val="footer"/>
    <w:basedOn w:val="a"/>
    <w:link w:val="a7"/>
    <w:uiPriority w:val="99"/>
    <w:unhideWhenUsed/>
    <w:rsid w:val="00C175D4"/>
    <w:pPr>
      <w:tabs>
        <w:tab w:val="center" w:pos="4677"/>
        <w:tab w:val="right" w:pos="9355"/>
      </w:tabs>
    </w:pPr>
  </w:style>
  <w:style w:type="character" w:customStyle="1" w:styleId="a7">
    <w:name w:val="Нижний колонтитул Знак"/>
    <w:basedOn w:val="a0"/>
    <w:link w:val="a6"/>
    <w:uiPriority w:val="99"/>
    <w:rsid w:val="00C175D4"/>
    <w:rPr>
      <w:rFonts w:ascii="Times New Roman" w:hAnsi="Times New Roman"/>
      <w:sz w:val="28"/>
      <w:szCs w:val="22"/>
      <w:lang w:bidi="ar-SA"/>
    </w:rPr>
  </w:style>
  <w:style w:type="character" w:styleId="a8">
    <w:name w:val="Placeholder Text"/>
    <w:basedOn w:val="a0"/>
    <w:uiPriority w:val="99"/>
    <w:semiHidden/>
    <w:rsid w:val="00AC73A3"/>
    <w:rPr>
      <w:color w:val="808080"/>
    </w:rPr>
  </w:style>
  <w:style w:type="paragraph" w:styleId="a9">
    <w:name w:val="TOC Heading"/>
    <w:basedOn w:val="10"/>
    <w:next w:val="a"/>
    <w:uiPriority w:val="39"/>
    <w:unhideWhenUsed/>
    <w:qFormat/>
    <w:rsid w:val="0061075E"/>
    <w:pPr>
      <w:spacing w:before="240" w:line="259" w:lineRule="auto"/>
      <w:jc w:val="left"/>
      <w:outlineLvl w:val="9"/>
    </w:pPr>
    <w:rPr>
      <w:rFonts w:asciiTheme="majorHAnsi" w:hAnsiTheme="majorHAnsi"/>
      <w:b w:val="0"/>
      <w:color w:val="2F5496" w:themeColor="accent1" w:themeShade="BF"/>
      <w:sz w:val="32"/>
      <w:lang w:eastAsia="ru-RU"/>
    </w:rPr>
  </w:style>
  <w:style w:type="paragraph" w:styleId="21">
    <w:name w:val="toc 2"/>
    <w:basedOn w:val="a"/>
    <w:next w:val="a"/>
    <w:autoRedefine/>
    <w:uiPriority w:val="39"/>
    <w:unhideWhenUsed/>
    <w:rsid w:val="00EC72EB"/>
    <w:pPr>
      <w:tabs>
        <w:tab w:val="left" w:pos="709"/>
        <w:tab w:val="right" w:leader="dot" w:pos="9345"/>
      </w:tabs>
      <w:spacing w:after="100" w:line="259" w:lineRule="auto"/>
      <w:ind w:left="709" w:firstLine="425"/>
      <w:jc w:val="left"/>
    </w:pPr>
    <w:rPr>
      <w:rFonts w:asciiTheme="minorHAnsi" w:eastAsiaTheme="minorEastAsia" w:hAnsiTheme="minorHAnsi" w:cs="Times New Roman"/>
      <w:sz w:val="22"/>
      <w:lang w:eastAsia="ru-RU"/>
    </w:rPr>
  </w:style>
  <w:style w:type="paragraph" w:styleId="1">
    <w:name w:val="toc 1"/>
    <w:basedOn w:val="a"/>
    <w:next w:val="a"/>
    <w:autoRedefine/>
    <w:uiPriority w:val="39"/>
    <w:unhideWhenUsed/>
    <w:rsid w:val="00245F4D"/>
    <w:pPr>
      <w:numPr>
        <w:numId w:val="1"/>
      </w:numPr>
      <w:tabs>
        <w:tab w:val="left" w:pos="880"/>
        <w:tab w:val="right" w:leader="dot" w:pos="9345"/>
      </w:tabs>
      <w:spacing w:after="100" w:line="259" w:lineRule="auto"/>
      <w:jc w:val="left"/>
    </w:pPr>
    <w:rPr>
      <w:rFonts w:asciiTheme="minorHAnsi" w:eastAsiaTheme="minorEastAsia" w:hAnsiTheme="minorHAnsi" w:cstheme="minorHAnsi"/>
      <w:noProof/>
      <w:sz w:val="22"/>
      <w:lang w:eastAsia="ru-RU"/>
    </w:rPr>
  </w:style>
  <w:style w:type="paragraph" w:styleId="31">
    <w:name w:val="toc 3"/>
    <w:basedOn w:val="a"/>
    <w:next w:val="a"/>
    <w:autoRedefine/>
    <w:uiPriority w:val="39"/>
    <w:unhideWhenUsed/>
    <w:rsid w:val="00EC72EB"/>
    <w:pPr>
      <w:tabs>
        <w:tab w:val="left" w:pos="1540"/>
        <w:tab w:val="right" w:leader="dot" w:pos="9345"/>
      </w:tabs>
      <w:spacing w:after="100" w:line="259" w:lineRule="auto"/>
      <w:ind w:left="440" w:firstLine="978"/>
      <w:jc w:val="left"/>
    </w:pPr>
    <w:rPr>
      <w:rFonts w:asciiTheme="minorHAnsi" w:eastAsiaTheme="minorEastAsia" w:hAnsiTheme="minorHAnsi" w:cs="Times New Roman"/>
      <w:sz w:val="22"/>
      <w:lang w:eastAsia="ru-RU"/>
    </w:rPr>
  </w:style>
  <w:style w:type="paragraph" w:customStyle="1" w:styleId="aa">
    <w:name w:val="Заголовков_общий"/>
    <w:basedOn w:val="3"/>
    <w:next w:val="ab"/>
    <w:qFormat/>
    <w:rsid w:val="0034611C"/>
    <w:pPr>
      <w:spacing w:before="0" w:line="360" w:lineRule="auto"/>
      <w:ind w:firstLine="0"/>
      <w:jc w:val="center"/>
      <w:outlineLvl w:val="0"/>
    </w:pPr>
    <w:rPr>
      <w:rFonts w:ascii="Times New Roman" w:eastAsia="Times New Roman" w:hAnsi="Times New Roman" w:cs="Times New Roman"/>
      <w:b/>
      <w:bCs/>
      <w:color w:val="000000" w:themeColor="text1"/>
      <w:sz w:val="28"/>
      <w:szCs w:val="27"/>
      <w:lang w:eastAsia="ru-RU"/>
    </w:rPr>
  </w:style>
  <w:style w:type="character" w:customStyle="1" w:styleId="30">
    <w:name w:val="Заголовок 3 Знак"/>
    <w:basedOn w:val="a0"/>
    <w:link w:val="3"/>
    <w:uiPriority w:val="9"/>
    <w:semiHidden/>
    <w:rsid w:val="008C57C0"/>
    <w:rPr>
      <w:rFonts w:asciiTheme="majorHAnsi" w:eastAsiaTheme="majorEastAsia" w:hAnsiTheme="majorHAnsi" w:cstheme="majorBidi"/>
      <w:color w:val="1F3763" w:themeColor="accent1" w:themeShade="7F"/>
      <w:sz w:val="24"/>
      <w:szCs w:val="24"/>
      <w:lang w:bidi="ar-SA"/>
    </w:rPr>
  </w:style>
  <w:style w:type="paragraph" w:customStyle="1" w:styleId="ab">
    <w:name w:val="Основной Текст"/>
    <w:basedOn w:val="a"/>
    <w:link w:val="ac"/>
    <w:qFormat/>
    <w:rsid w:val="00FD6E86"/>
    <w:pPr>
      <w:spacing w:line="360" w:lineRule="auto"/>
    </w:pPr>
    <w:rPr>
      <w:color w:val="000000" w:themeColor="text1"/>
    </w:rPr>
  </w:style>
  <w:style w:type="paragraph" w:customStyle="1" w:styleId="ad">
    <w:name w:val="Заголовок_раздел"/>
    <w:basedOn w:val="10"/>
    <w:next w:val="ab"/>
    <w:link w:val="ae"/>
    <w:qFormat/>
    <w:rsid w:val="007D4E4E"/>
    <w:pPr>
      <w:spacing w:line="360" w:lineRule="auto"/>
      <w:ind w:firstLine="709"/>
      <w:jc w:val="left"/>
    </w:pPr>
    <w:rPr>
      <w:noProof/>
      <w:lang w:eastAsia="ru-RU"/>
    </w:rPr>
  </w:style>
  <w:style w:type="paragraph" w:customStyle="1" w:styleId="af">
    <w:name w:val="Заголовок_подраздел"/>
    <w:basedOn w:val="2"/>
    <w:next w:val="ab"/>
    <w:link w:val="af0"/>
    <w:qFormat/>
    <w:rsid w:val="001C5F77"/>
    <w:pPr>
      <w:spacing w:line="360" w:lineRule="auto"/>
    </w:pPr>
  </w:style>
  <w:style w:type="paragraph" w:customStyle="1" w:styleId="af1">
    <w:name w:val="Заголовок_Подраздел"/>
    <w:basedOn w:val="aa"/>
    <w:link w:val="af2"/>
    <w:rsid w:val="00BB5244"/>
    <w:pPr>
      <w:ind w:firstLine="709"/>
      <w:jc w:val="left"/>
    </w:pPr>
  </w:style>
  <w:style w:type="character" w:customStyle="1" w:styleId="ae">
    <w:name w:val="Заголовок_раздел Знак"/>
    <w:basedOn w:val="11"/>
    <w:link w:val="ad"/>
    <w:rsid w:val="007D4E4E"/>
    <w:rPr>
      <w:rFonts w:ascii="Times New Roman" w:eastAsiaTheme="majorEastAsia" w:hAnsi="Times New Roman" w:cstheme="majorBidi"/>
      <w:b/>
      <w:noProof/>
      <w:color w:val="000000" w:themeColor="text1"/>
      <w:sz w:val="28"/>
      <w:szCs w:val="32"/>
      <w:lang w:eastAsia="ru-RU" w:bidi="ar-SA"/>
    </w:rPr>
  </w:style>
  <w:style w:type="character" w:customStyle="1" w:styleId="af0">
    <w:name w:val="Заголовок_подраздел Знак"/>
    <w:basedOn w:val="ae"/>
    <w:link w:val="af"/>
    <w:rsid w:val="001C5F77"/>
    <w:rPr>
      <w:rFonts w:ascii="Times New Roman" w:eastAsiaTheme="majorEastAsia" w:hAnsi="Times New Roman" w:cstheme="majorBidi"/>
      <w:b/>
      <w:noProof/>
      <w:color w:val="000000" w:themeColor="text1"/>
      <w:sz w:val="28"/>
      <w:szCs w:val="26"/>
      <w:lang w:eastAsia="ru-RU" w:bidi="ar-SA"/>
    </w:rPr>
  </w:style>
  <w:style w:type="character" w:customStyle="1" w:styleId="af2">
    <w:name w:val="Заголовок_Подраздел Знак"/>
    <w:basedOn w:val="a0"/>
    <w:link w:val="af1"/>
    <w:rsid w:val="00BB5244"/>
    <w:rPr>
      <w:rFonts w:ascii="Times New Roman" w:eastAsia="Times New Roman" w:hAnsi="Times New Roman" w:cs="Times New Roman"/>
      <w:b/>
      <w:bCs/>
      <w:color w:val="000000" w:themeColor="text1"/>
      <w:sz w:val="28"/>
      <w:szCs w:val="27"/>
      <w:lang w:eastAsia="ru-RU" w:bidi="ar-SA"/>
    </w:rPr>
  </w:style>
  <w:style w:type="paragraph" w:styleId="af3">
    <w:name w:val="Normal (Web)"/>
    <w:basedOn w:val="a"/>
    <w:uiPriority w:val="99"/>
    <w:semiHidden/>
    <w:unhideWhenUsed/>
    <w:rsid w:val="00377D92"/>
    <w:rPr>
      <w:rFonts w:cs="Times New Roman"/>
      <w:sz w:val="24"/>
      <w:szCs w:val="24"/>
    </w:rPr>
  </w:style>
  <w:style w:type="table" w:customStyle="1" w:styleId="12">
    <w:name w:val="Сетка таблицы1"/>
    <w:basedOn w:val="a1"/>
    <w:next w:val="a3"/>
    <w:uiPriority w:val="59"/>
    <w:rsid w:val="00535791"/>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E4077"/>
    <w:pPr>
      <w:autoSpaceDE w:val="0"/>
      <w:autoSpaceDN w:val="0"/>
      <w:adjustRightInd w:val="0"/>
      <w:spacing w:after="0" w:line="240" w:lineRule="auto"/>
    </w:pPr>
    <w:rPr>
      <w:rFonts w:ascii="Times New Roman" w:hAnsi="Times New Roman" w:cs="Times New Roman"/>
      <w:color w:val="000000"/>
      <w:sz w:val="24"/>
      <w:szCs w:val="24"/>
      <w:lang w:bidi="ar-SA"/>
    </w:rPr>
  </w:style>
  <w:style w:type="paragraph" w:styleId="af4">
    <w:name w:val="Balloon Text"/>
    <w:basedOn w:val="a"/>
    <w:link w:val="af5"/>
    <w:uiPriority w:val="99"/>
    <w:semiHidden/>
    <w:unhideWhenUsed/>
    <w:rsid w:val="00AD558E"/>
    <w:rPr>
      <w:rFonts w:ascii="Segoe UI" w:hAnsi="Segoe UI" w:cs="Segoe UI"/>
      <w:sz w:val="18"/>
      <w:szCs w:val="18"/>
    </w:rPr>
  </w:style>
  <w:style w:type="character" w:customStyle="1" w:styleId="af5">
    <w:name w:val="Текст выноски Знак"/>
    <w:basedOn w:val="a0"/>
    <w:link w:val="af4"/>
    <w:uiPriority w:val="99"/>
    <w:semiHidden/>
    <w:rsid w:val="00AD558E"/>
    <w:rPr>
      <w:rFonts w:ascii="Segoe UI" w:hAnsi="Segoe UI" w:cs="Segoe UI"/>
      <w:sz w:val="18"/>
      <w:szCs w:val="18"/>
      <w:lang w:bidi="ar-SA"/>
    </w:rPr>
  </w:style>
  <w:style w:type="paragraph" w:styleId="af6">
    <w:name w:val="List Paragraph"/>
    <w:basedOn w:val="a"/>
    <w:uiPriority w:val="34"/>
    <w:qFormat/>
    <w:rsid w:val="00AD558E"/>
    <w:pPr>
      <w:ind w:left="720"/>
      <w:contextualSpacing/>
    </w:pPr>
  </w:style>
  <w:style w:type="character" w:styleId="af7">
    <w:name w:val="Hyperlink"/>
    <w:basedOn w:val="a0"/>
    <w:uiPriority w:val="99"/>
    <w:unhideWhenUsed/>
    <w:rsid w:val="00245F4D"/>
    <w:rPr>
      <w:color w:val="0563C1" w:themeColor="hyperlink"/>
      <w:u w:val="single"/>
    </w:rPr>
  </w:style>
  <w:style w:type="paragraph" w:styleId="af8">
    <w:name w:val="Title"/>
    <w:basedOn w:val="a"/>
    <w:next w:val="a"/>
    <w:link w:val="af9"/>
    <w:uiPriority w:val="10"/>
    <w:qFormat/>
    <w:rsid w:val="009A3B3E"/>
    <w:pPr>
      <w:contextualSpacing/>
    </w:pPr>
    <w:rPr>
      <w:rFonts w:asciiTheme="majorHAnsi" w:eastAsiaTheme="majorEastAsia" w:hAnsiTheme="majorHAnsi" w:cstheme="majorBidi"/>
      <w:spacing w:val="-10"/>
      <w:kern w:val="28"/>
      <w:sz w:val="56"/>
      <w:szCs w:val="56"/>
    </w:rPr>
  </w:style>
  <w:style w:type="character" w:customStyle="1" w:styleId="af9">
    <w:name w:val="Заголовок Знак"/>
    <w:basedOn w:val="a0"/>
    <w:link w:val="af8"/>
    <w:uiPriority w:val="10"/>
    <w:rsid w:val="009A3B3E"/>
    <w:rPr>
      <w:rFonts w:asciiTheme="majorHAnsi" w:eastAsiaTheme="majorEastAsia" w:hAnsiTheme="majorHAnsi" w:cstheme="majorBidi"/>
      <w:spacing w:val="-10"/>
      <w:kern w:val="28"/>
      <w:sz w:val="56"/>
      <w:szCs w:val="56"/>
      <w:lang w:bidi="ar-SA"/>
    </w:rPr>
  </w:style>
  <w:style w:type="character" w:customStyle="1" w:styleId="13">
    <w:name w:val="Неразрешенное упоминание1"/>
    <w:basedOn w:val="a0"/>
    <w:uiPriority w:val="99"/>
    <w:semiHidden/>
    <w:unhideWhenUsed/>
    <w:rsid w:val="00A2373E"/>
    <w:rPr>
      <w:color w:val="605E5C"/>
      <w:shd w:val="clear" w:color="auto" w:fill="E1DFDD"/>
    </w:rPr>
  </w:style>
  <w:style w:type="table" w:customStyle="1" w:styleId="TableGrid">
    <w:name w:val="TableGrid"/>
    <w:rsid w:val="001A6862"/>
    <w:pPr>
      <w:spacing w:after="0" w:line="240" w:lineRule="auto"/>
    </w:pPr>
    <w:rPr>
      <w:rFonts w:eastAsiaTheme="minorEastAsia"/>
      <w:sz w:val="24"/>
      <w:szCs w:val="24"/>
      <w:lang w:eastAsia="ru-RU" w:bidi="ar-SA"/>
    </w:rPr>
    <w:tblPr>
      <w:tblCellMar>
        <w:top w:w="0" w:type="dxa"/>
        <w:left w:w="0" w:type="dxa"/>
        <w:bottom w:w="0" w:type="dxa"/>
        <w:right w:w="0" w:type="dxa"/>
      </w:tblCellMar>
    </w:tblPr>
  </w:style>
  <w:style w:type="character" w:styleId="afa">
    <w:name w:val="annotation reference"/>
    <w:basedOn w:val="a0"/>
    <w:uiPriority w:val="99"/>
    <w:semiHidden/>
    <w:unhideWhenUsed/>
    <w:rsid w:val="00164248"/>
    <w:rPr>
      <w:sz w:val="16"/>
      <w:szCs w:val="16"/>
    </w:rPr>
  </w:style>
  <w:style w:type="paragraph" w:styleId="afb">
    <w:name w:val="annotation text"/>
    <w:basedOn w:val="a"/>
    <w:link w:val="afc"/>
    <w:uiPriority w:val="99"/>
    <w:unhideWhenUsed/>
    <w:rsid w:val="00164248"/>
    <w:rPr>
      <w:rFonts w:eastAsia="Times New Roman" w:cs="Times New Roman"/>
      <w:sz w:val="20"/>
      <w:szCs w:val="20"/>
      <w:lang w:eastAsia="ru-RU"/>
    </w:rPr>
  </w:style>
  <w:style w:type="character" w:customStyle="1" w:styleId="afc">
    <w:name w:val="Текст примечания Знак"/>
    <w:basedOn w:val="a0"/>
    <w:link w:val="afb"/>
    <w:uiPriority w:val="99"/>
    <w:rsid w:val="00164248"/>
    <w:rPr>
      <w:rFonts w:ascii="Times New Roman" w:eastAsia="Times New Roman" w:hAnsi="Times New Roman" w:cs="Times New Roman"/>
      <w:sz w:val="20"/>
      <w:lang w:eastAsia="ru-RU" w:bidi="ar-SA"/>
    </w:rPr>
  </w:style>
  <w:style w:type="character" w:customStyle="1" w:styleId="ac">
    <w:name w:val="Основной Текст Знак"/>
    <w:basedOn w:val="a0"/>
    <w:link w:val="ab"/>
    <w:rsid w:val="00091B80"/>
    <w:rPr>
      <w:rFonts w:ascii="Times New Roman" w:hAnsi="Times New Roman"/>
      <w:color w:val="000000" w:themeColor="text1"/>
      <w:sz w:val="28"/>
      <w:szCs w:val="22"/>
      <w:lang w:bidi="ar-SA"/>
    </w:rPr>
  </w:style>
  <w:style w:type="table" w:customStyle="1" w:styleId="22">
    <w:name w:val="Сетка таблицы2"/>
    <w:basedOn w:val="a1"/>
    <w:next w:val="a3"/>
    <w:uiPriority w:val="39"/>
    <w:rsid w:val="00091B80"/>
    <w:pPr>
      <w:spacing w:after="0" w:line="240" w:lineRule="auto"/>
    </w:pPr>
    <w:rPr>
      <w:rFonts w:ascii="Calibri" w:eastAsia="Calibri" w:hAnsi="Calibri" w:cs="Times New Roman"/>
      <w:kern w:val="2"/>
      <w:szCs w:val="22"/>
      <w:lang w:bidi="ar-SA"/>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annotation subject"/>
    <w:basedOn w:val="afb"/>
    <w:next w:val="afb"/>
    <w:link w:val="afe"/>
    <w:uiPriority w:val="99"/>
    <w:semiHidden/>
    <w:unhideWhenUsed/>
    <w:rsid w:val="00D8550A"/>
    <w:rPr>
      <w:rFonts w:eastAsiaTheme="minorHAnsi" w:cstheme="minorBidi"/>
      <w:b/>
      <w:bCs/>
      <w:lang w:eastAsia="en-US"/>
    </w:rPr>
  </w:style>
  <w:style w:type="character" w:customStyle="1" w:styleId="afe">
    <w:name w:val="Тема примечания Знак"/>
    <w:basedOn w:val="afc"/>
    <w:link w:val="afd"/>
    <w:uiPriority w:val="99"/>
    <w:semiHidden/>
    <w:rsid w:val="00D8550A"/>
    <w:rPr>
      <w:rFonts w:ascii="Times New Roman" w:eastAsia="Times New Roman" w:hAnsi="Times New Roman" w:cs="Times New Roman"/>
      <w:b/>
      <w:bCs/>
      <w:sz w:val="20"/>
      <w:lang w:eastAsia="ru-RU" w:bidi="ar-SA"/>
    </w:rPr>
  </w:style>
  <w:style w:type="character" w:styleId="aff">
    <w:name w:val="Unresolved Mention"/>
    <w:basedOn w:val="a0"/>
    <w:uiPriority w:val="99"/>
    <w:semiHidden/>
    <w:unhideWhenUsed/>
    <w:rsid w:val="00616882"/>
    <w:rPr>
      <w:color w:val="605E5C"/>
      <w:shd w:val="clear" w:color="auto" w:fill="E1DFDD"/>
    </w:rPr>
  </w:style>
  <w:style w:type="paragraph" w:styleId="aff0">
    <w:name w:val="footnote text"/>
    <w:basedOn w:val="a"/>
    <w:link w:val="aff1"/>
    <w:uiPriority w:val="99"/>
    <w:semiHidden/>
    <w:unhideWhenUsed/>
    <w:rsid w:val="003009F3"/>
    <w:rPr>
      <w:sz w:val="20"/>
      <w:szCs w:val="20"/>
    </w:rPr>
  </w:style>
  <w:style w:type="character" w:customStyle="1" w:styleId="aff1">
    <w:name w:val="Текст сноски Знак"/>
    <w:basedOn w:val="a0"/>
    <w:link w:val="aff0"/>
    <w:uiPriority w:val="99"/>
    <w:semiHidden/>
    <w:rsid w:val="003009F3"/>
    <w:rPr>
      <w:rFonts w:ascii="Times New Roman" w:hAnsi="Times New Roman"/>
      <w:sz w:val="20"/>
      <w:lang w:bidi="ar-SA"/>
    </w:rPr>
  </w:style>
  <w:style w:type="character" w:styleId="aff2">
    <w:name w:val="footnote reference"/>
    <w:basedOn w:val="a0"/>
    <w:uiPriority w:val="99"/>
    <w:semiHidden/>
    <w:unhideWhenUsed/>
    <w:rsid w:val="003009F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08841">
      <w:bodyDiv w:val="1"/>
      <w:marLeft w:val="0"/>
      <w:marRight w:val="0"/>
      <w:marTop w:val="0"/>
      <w:marBottom w:val="0"/>
      <w:divBdr>
        <w:top w:val="none" w:sz="0" w:space="0" w:color="auto"/>
        <w:left w:val="none" w:sz="0" w:space="0" w:color="auto"/>
        <w:bottom w:val="none" w:sz="0" w:space="0" w:color="auto"/>
        <w:right w:val="none" w:sz="0" w:space="0" w:color="auto"/>
      </w:divBdr>
    </w:div>
    <w:div w:id="98109756">
      <w:bodyDiv w:val="1"/>
      <w:marLeft w:val="0"/>
      <w:marRight w:val="0"/>
      <w:marTop w:val="0"/>
      <w:marBottom w:val="0"/>
      <w:divBdr>
        <w:top w:val="none" w:sz="0" w:space="0" w:color="auto"/>
        <w:left w:val="none" w:sz="0" w:space="0" w:color="auto"/>
        <w:bottom w:val="none" w:sz="0" w:space="0" w:color="auto"/>
        <w:right w:val="none" w:sz="0" w:space="0" w:color="auto"/>
      </w:divBdr>
    </w:div>
    <w:div w:id="130757357">
      <w:bodyDiv w:val="1"/>
      <w:marLeft w:val="0"/>
      <w:marRight w:val="0"/>
      <w:marTop w:val="0"/>
      <w:marBottom w:val="0"/>
      <w:divBdr>
        <w:top w:val="none" w:sz="0" w:space="0" w:color="auto"/>
        <w:left w:val="none" w:sz="0" w:space="0" w:color="auto"/>
        <w:bottom w:val="none" w:sz="0" w:space="0" w:color="auto"/>
        <w:right w:val="none" w:sz="0" w:space="0" w:color="auto"/>
      </w:divBdr>
    </w:div>
    <w:div w:id="154223611">
      <w:bodyDiv w:val="1"/>
      <w:marLeft w:val="0"/>
      <w:marRight w:val="0"/>
      <w:marTop w:val="0"/>
      <w:marBottom w:val="0"/>
      <w:divBdr>
        <w:top w:val="none" w:sz="0" w:space="0" w:color="auto"/>
        <w:left w:val="none" w:sz="0" w:space="0" w:color="auto"/>
        <w:bottom w:val="none" w:sz="0" w:space="0" w:color="auto"/>
        <w:right w:val="none" w:sz="0" w:space="0" w:color="auto"/>
      </w:divBdr>
    </w:div>
    <w:div w:id="160196263">
      <w:bodyDiv w:val="1"/>
      <w:marLeft w:val="0"/>
      <w:marRight w:val="0"/>
      <w:marTop w:val="0"/>
      <w:marBottom w:val="0"/>
      <w:divBdr>
        <w:top w:val="none" w:sz="0" w:space="0" w:color="auto"/>
        <w:left w:val="none" w:sz="0" w:space="0" w:color="auto"/>
        <w:bottom w:val="none" w:sz="0" w:space="0" w:color="auto"/>
        <w:right w:val="none" w:sz="0" w:space="0" w:color="auto"/>
      </w:divBdr>
    </w:div>
    <w:div w:id="168446023">
      <w:bodyDiv w:val="1"/>
      <w:marLeft w:val="0"/>
      <w:marRight w:val="0"/>
      <w:marTop w:val="0"/>
      <w:marBottom w:val="0"/>
      <w:divBdr>
        <w:top w:val="none" w:sz="0" w:space="0" w:color="auto"/>
        <w:left w:val="none" w:sz="0" w:space="0" w:color="auto"/>
        <w:bottom w:val="none" w:sz="0" w:space="0" w:color="auto"/>
        <w:right w:val="none" w:sz="0" w:space="0" w:color="auto"/>
      </w:divBdr>
    </w:div>
    <w:div w:id="174079592">
      <w:bodyDiv w:val="1"/>
      <w:marLeft w:val="0"/>
      <w:marRight w:val="0"/>
      <w:marTop w:val="0"/>
      <w:marBottom w:val="0"/>
      <w:divBdr>
        <w:top w:val="none" w:sz="0" w:space="0" w:color="auto"/>
        <w:left w:val="none" w:sz="0" w:space="0" w:color="auto"/>
        <w:bottom w:val="none" w:sz="0" w:space="0" w:color="auto"/>
        <w:right w:val="none" w:sz="0" w:space="0" w:color="auto"/>
      </w:divBdr>
    </w:div>
    <w:div w:id="212230632">
      <w:bodyDiv w:val="1"/>
      <w:marLeft w:val="0"/>
      <w:marRight w:val="0"/>
      <w:marTop w:val="0"/>
      <w:marBottom w:val="0"/>
      <w:divBdr>
        <w:top w:val="none" w:sz="0" w:space="0" w:color="auto"/>
        <w:left w:val="none" w:sz="0" w:space="0" w:color="auto"/>
        <w:bottom w:val="none" w:sz="0" w:space="0" w:color="auto"/>
        <w:right w:val="none" w:sz="0" w:space="0" w:color="auto"/>
      </w:divBdr>
    </w:div>
    <w:div w:id="229269984">
      <w:bodyDiv w:val="1"/>
      <w:marLeft w:val="0"/>
      <w:marRight w:val="0"/>
      <w:marTop w:val="0"/>
      <w:marBottom w:val="0"/>
      <w:divBdr>
        <w:top w:val="none" w:sz="0" w:space="0" w:color="auto"/>
        <w:left w:val="none" w:sz="0" w:space="0" w:color="auto"/>
        <w:bottom w:val="none" w:sz="0" w:space="0" w:color="auto"/>
        <w:right w:val="none" w:sz="0" w:space="0" w:color="auto"/>
      </w:divBdr>
    </w:div>
    <w:div w:id="231353465">
      <w:bodyDiv w:val="1"/>
      <w:marLeft w:val="0"/>
      <w:marRight w:val="0"/>
      <w:marTop w:val="0"/>
      <w:marBottom w:val="0"/>
      <w:divBdr>
        <w:top w:val="none" w:sz="0" w:space="0" w:color="auto"/>
        <w:left w:val="none" w:sz="0" w:space="0" w:color="auto"/>
        <w:bottom w:val="none" w:sz="0" w:space="0" w:color="auto"/>
        <w:right w:val="none" w:sz="0" w:space="0" w:color="auto"/>
      </w:divBdr>
    </w:div>
    <w:div w:id="268514265">
      <w:bodyDiv w:val="1"/>
      <w:marLeft w:val="0"/>
      <w:marRight w:val="0"/>
      <w:marTop w:val="0"/>
      <w:marBottom w:val="0"/>
      <w:divBdr>
        <w:top w:val="none" w:sz="0" w:space="0" w:color="auto"/>
        <w:left w:val="none" w:sz="0" w:space="0" w:color="auto"/>
        <w:bottom w:val="none" w:sz="0" w:space="0" w:color="auto"/>
        <w:right w:val="none" w:sz="0" w:space="0" w:color="auto"/>
      </w:divBdr>
    </w:div>
    <w:div w:id="310138286">
      <w:bodyDiv w:val="1"/>
      <w:marLeft w:val="0"/>
      <w:marRight w:val="0"/>
      <w:marTop w:val="0"/>
      <w:marBottom w:val="0"/>
      <w:divBdr>
        <w:top w:val="none" w:sz="0" w:space="0" w:color="auto"/>
        <w:left w:val="none" w:sz="0" w:space="0" w:color="auto"/>
        <w:bottom w:val="none" w:sz="0" w:space="0" w:color="auto"/>
        <w:right w:val="none" w:sz="0" w:space="0" w:color="auto"/>
      </w:divBdr>
    </w:div>
    <w:div w:id="319969253">
      <w:bodyDiv w:val="1"/>
      <w:marLeft w:val="0"/>
      <w:marRight w:val="0"/>
      <w:marTop w:val="0"/>
      <w:marBottom w:val="0"/>
      <w:divBdr>
        <w:top w:val="none" w:sz="0" w:space="0" w:color="auto"/>
        <w:left w:val="none" w:sz="0" w:space="0" w:color="auto"/>
        <w:bottom w:val="none" w:sz="0" w:space="0" w:color="auto"/>
        <w:right w:val="none" w:sz="0" w:space="0" w:color="auto"/>
      </w:divBdr>
    </w:div>
    <w:div w:id="350036282">
      <w:bodyDiv w:val="1"/>
      <w:marLeft w:val="0"/>
      <w:marRight w:val="0"/>
      <w:marTop w:val="0"/>
      <w:marBottom w:val="0"/>
      <w:divBdr>
        <w:top w:val="none" w:sz="0" w:space="0" w:color="auto"/>
        <w:left w:val="none" w:sz="0" w:space="0" w:color="auto"/>
        <w:bottom w:val="none" w:sz="0" w:space="0" w:color="auto"/>
        <w:right w:val="none" w:sz="0" w:space="0" w:color="auto"/>
      </w:divBdr>
    </w:div>
    <w:div w:id="381097455">
      <w:bodyDiv w:val="1"/>
      <w:marLeft w:val="0"/>
      <w:marRight w:val="0"/>
      <w:marTop w:val="0"/>
      <w:marBottom w:val="0"/>
      <w:divBdr>
        <w:top w:val="none" w:sz="0" w:space="0" w:color="auto"/>
        <w:left w:val="none" w:sz="0" w:space="0" w:color="auto"/>
        <w:bottom w:val="none" w:sz="0" w:space="0" w:color="auto"/>
        <w:right w:val="none" w:sz="0" w:space="0" w:color="auto"/>
      </w:divBdr>
    </w:div>
    <w:div w:id="448547183">
      <w:bodyDiv w:val="1"/>
      <w:marLeft w:val="0"/>
      <w:marRight w:val="0"/>
      <w:marTop w:val="0"/>
      <w:marBottom w:val="0"/>
      <w:divBdr>
        <w:top w:val="none" w:sz="0" w:space="0" w:color="auto"/>
        <w:left w:val="none" w:sz="0" w:space="0" w:color="auto"/>
        <w:bottom w:val="none" w:sz="0" w:space="0" w:color="auto"/>
        <w:right w:val="none" w:sz="0" w:space="0" w:color="auto"/>
      </w:divBdr>
    </w:div>
    <w:div w:id="517352289">
      <w:bodyDiv w:val="1"/>
      <w:marLeft w:val="0"/>
      <w:marRight w:val="0"/>
      <w:marTop w:val="0"/>
      <w:marBottom w:val="0"/>
      <w:divBdr>
        <w:top w:val="none" w:sz="0" w:space="0" w:color="auto"/>
        <w:left w:val="none" w:sz="0" w:space="0" w:color="auto"/>
        <w:bottom w:val="none" w:sz="0" w:space="0" w:color="auto"/>
        <w:right w:val="none" w:sz="0" w:space="0" w:color="auto"/>
      </w:divBdr>
    </w:div>
    <w:div w:id="597324240">
      <w:bodyDiv w:val="1"/>
      <w:marLeft w:val="0"/>
      <w:marRight w:val="0"/>
      <w:marTop w:val="0"/>
      <w:marBottom w:val="0"/>
      <w:divBdr>
        <w:top w:val="none" w:sz="0" w:space="0" w:color="auto"/>
        <w:left w:val="none" w:sz="0" w:space="0" w:color="auto"/>
        <w:bottom w:val="none" w:sz="0" w:space="0" w:color="auto"/>
        <w:right w:val="none" w:sz="0" w:space="0" w:color="auto"/>
      </w:divBdr>
    </w:div>
    <w:div w:id="687609468">
      <w:bodyDiv w:val="1"/>
      <w:marLeft w:val="0"/>
      <w:marRight w:val="0"/>
      <w:marTop w:val="0"/>
      <w:marBottom w:val="0"/>
      <w:divBdr>
        <w:top w:val="none" w:sz="0" w:space="0" w:color="auto"/>
        <w:left w:val="none" w:sz="0" w:space="0" w:color="auto"/>
        <w:bottom w:val="none" w:sz="0" w:space="0" w:color="auto"/>
        <w:right w:val="none" w:sz="0" w:space="0" w:color="auto"/>
      </w:divBdr>
    </w:div>
    <w:div w:id="706637982">
      <w:bodyDiv w:val="1"/>
      <w:marLeft w:val="0"/>
      <w:marRight w:val="0"/>
      <w:marTop w:val="0"/>
      <w:marBottom w:val="0"/>
      <w:divBdr>
        <w:top w:val="none" w:sz="0" w:space="0" w:color="auto"/>
        <w:left w:val="none" w:sz="0" w:space="0" w:color="auto"/>
        <w:bottom w:val="none" w:sz="0" w:space="0" w:color="auto"/>
        <w:right w:val="none" w:sz="0" w:space="0" w:color="auto"/>
      </w:divBdr>
    </w:div>
    <w:div w:id="779027313">
      <w:bodyDiv w:val="1"/>
      <w:marLeft w:val="0"/>
      <w:marRight w:val="0"/>
      <w:marTop w:val="0"/>
      <w:marBottom w:val="0"/>
      <w:divBdr>
        <w:top w:val="none" w:sz="0" w:space="0" w:color="auto"/>
        <w:left w:val="none" w:sz="0" w:space="0" w:color="auto"/>
        <w:bottom w:val="none" w:sz="0" w:space="0" w:color="auto"/>
        <w:right w:val="none" w:sz="0" w:space="0" w:color="auto"/>
      </w:divBdr>
    </w:div>
    <w:div w:id="793980643">
      <w:bodyDiv w:val="1"/>
      <w:marLeft w:val="0"/>
      <w:marRight w:val="0"/>
      <w:marTop w:val="0"/>
      <w:marBottom w:val="0"/>
      <w:divBdr>
        <w:top w:val="none" w:sz="0" w:space="0" w:color="auto"/>
        <w:left w:val="none" w:sz="0" w:space="0" w:color="auto"/>
        <w:bottom w:val="none" w:sz="0" w:space="0" w:color="auto"/>
        <w:right w:val="none" w:sz="0" w:space="0" w:color="auto"/>
      </w:divBdr>
    </w:div>
    <w:div w:id="827095483">
      <w:bodyDiv w:val="1"/>
      <w:marLeft w:val="0"/>
      <w:marRight w:val="0"/>
      <w:marTop w:val="0"/>
      <w:marBottom w:val="0"/>
      <w:divBdr>
        <w:top w:val="none" w:sz="0" w:space="0" w:color="auto"/>
        <w:left w:val="none" w:sz="0" w:space="0" w:color="auto"/>
        <w:bottom w:val="none" w:sz="0" w:space="0" w:color="auto"/>
        <w:right w:val="none" w:sz="0" w:space="0" w:color="auto"/>
      </w:divBdr>
    </w:div>
    <w:div w:id="886144529">
      <w:bodyDiv w:val="1"/>
      <w:marLeft w:val="0"/>
      <w:marRight w:val="0"/>
      <w:marTop w:val="0"/>
      <w:marBottom w:val="0"/>
      <w:divBdr>
        <w:top w:val="none" w:sz="0" w:space="0" w:color="auto"/>
        <w:left w:val="none" w:sz="0" w:space="0" w:color="auto"/>
        <w:bottom w:val="none" w:sz="0" w:space="0" w:color="auto"/>
        <w:right w:val="none" w:sz="0" w:space="0" w:color="auto"/>
      </w:divBdr>
    </w:div>
    <w:div w:id="934509869">
      <w:bodyDiv w:val="1"/>
      <w:marLeft w:val="0"/>
      <w:marRight w:val="0"/>
      <w:marTop w:val="0"/>
      <w:marBottom w:val="0"/>
      <w:divBdr>
        <w:top w:val="none" w:sz="0" w:space="0" w:color="auto"/>
        <w:left w:val="none" w:sz="0" w:space="0" w:color="auto"/>
        <w:bottom w:val="none" w:sz="0" w:space="0" w:color="auto"/>
        <w:right w:val="none" w:sz="0" w:space="0" w:color="auto"/>
      </w:divBdr>
    </w:div>
    <w:div w:id="935594178">
      <w:bodyDiv w:val="1"/>
      <w:marLeft w:val="0"/>
      <w:marRight w:val="0"/>
      <w:marTop w:val="0"/>
      <w:marBottom w:val="0"/>
      <w:divBdr>
        <w:top w:val="none" w:sz="0" w:space="0" w:color="auto"/>
        <w:left w:val="none" w:sz="0" w:space="0" w:color="auto"/>
        <w:bottom w:val="none" w:sz="0" w:space="0" w:color="auto"/>
        <w:right w:val="none" w:sz="0" w:space="0" w:color="auto"/>
      </w:divBdr>
    </w:div>
    <w:div w:id="951549134">
      <w:bodyDiv w:val="1"/>
      <w:marLeft w:val="0"/>
      <w:marRight w:val="0"/>
      <w:marTop w:val="0"/>
      <w:marBottom w:val="0"/>
      <w:divBdr>
        <w:top w:val="none" w:sz="0" w:space="0" w:color="auto"/>
        <w:left w:val="none" w:sz="0" w:space="0" w:color="auto"/>
        <w:bottom w:val="none" w:sz="0" w:space="0" w:color="auto"/>
        <w:right w:val="none" w:sz="0" w:space="0" w:color="auto"/>
      </w:divBdr>
    </w:div>
    <w:div w:id="956067166">
      <w:bodyDiv w:val="1"/>
      <w:marLeft w:val="0"/>
      <w:marRight w:val="0"/>
      <w:marTop w:val="0"/>
      <w:marBottom w:val="0"/>
      <w:divBdr>
        <w:top w:val="none" w:sz="0" w:space="0" w:color="auto"/>
        <w:left w:val="none" w:sz="0" w:space="0" w:color="auto"/>
        <w:bottom w:val="none" w:sz="0" w:space="0" w:color="auto"/>
        <w:right w:val="none" w:sz="0" w:space="0" w:color="auto"/>
      </w:divBdr>
    </w:div>
    <w:div w:id="964315725">
      <w:bodyDiv w:val="1"/>
      <w:marLeft w:val="0"/>
      <w:marRight w:val="0"/>
      <w:marTop w:val="0"/>
      <w:marBottom w:val="0"/>
      <w:divBdr>
        <w:top w:val="none" w:sz="0" w:space="0" w:color="auto"/>
        <w:left w:val="none" w:sz="0" w:space="0" w:color="auto"/>
        <w:bottom w:val="none" w:sz="0" w:space="0" w:color="auto"/>
        <w:right w:val="none" w:sz="0" w:space="0" w:color="auto"/>
      </w:divBdr>
    </w:div>
    <w:div w:id="979841030">
      <w:bodyDiv w:val="1"/>
      <w:marLeft w:val="0"/>
      <w:marRight w:val="0"/>
      <w:marTop w:val="0"/>
      <w:marBottom w:val="0"/>
      <w:divBdr>
        <w:top w:val="none" w:sz="0" w:space="0" w:color="auto"/>
        <w:left w:val="none" w:sz="0" w:space="0" w:color="auto"/>
        <w:bottom w:val="none" w:sz="0" w:space="0" w:color="auto"/>
        <w:right w:val="none" w:sz="0" w:space="0" w:color="auto"/>
      </w:divBdr>
    </w:div>
    <w:div w:id="1018966820">
      <w:bodyDiv w:val="1"/>
      <w:marLeft w:val="0"/>
      <w:marRight w:val="0"/>
      <w:marTop w:val="0"/>
      <w:marBottom w:val="0"/>
      <w:divBdr>
        <w:top w:val="none" w:sz="0" w:space="0" w:color="auto"/>
        <w:left w:val="none" w:sz="0" w:space="0" w:color="auto"/>
        <w:bottom w:val="none" w:sz="0" w:space="0" w:color="auto"/>
        <w:right w:val="none" w:sz="0" w:space="0" w:color="auto"/>
      </w:divBdr>
    </w:div>
    <w:div w:id="1028023955">
      <w:bodyDiv w:val="1"/>
      <w:marLeft w:val="0"/>
      <w:marRight w:val="0"/>
      <w:marTop w:val="0"/>
      <w:marBottom w:val="0"/>
      <w:divBdr>
        <w:top w:val="none" w:sz="0" w:space="0" w:color="auto"/>
        <w:left w:val="none" w:sz="0" w:space="0" w:color="auto"/>
        <w:bottom w:val="none" w:sz="0" w:space="0" w:color="auto"/>
        <w:right w:val="none" w:sz="0" w:space="0" w:color="auto"/>
      </w:divBdr>
    </w:div>
    <w:div w:id="1079448833">
      <w:bodyDiv w:val="1"/>
      <w:marLeft w:val="0"/>
      <w:marRight w:val="0"/>
      <w:marTop w:val="0"/>
      <w:marBottom w:val="0"/>
      <w:divBdr>
        <w:top w:val="none" w:sz="0" w:space="0" w:color="auto"/>
        <w:left w:val="none" w:sz="0" w:space="0" w:color="auto"/>
        <w:bottom w:val="none" w:sz="0" w:space="0" w:color="auto"/>
        <w:right w:val="none" w:sz="0" w:space="0" w:color="auto"/>
      </w:divBdr>
    </w:div>
    <w:div w:id="1116678737">
      <w:bodyDiv w:val="1"/>
      <w:marLeft w:val="0"/>
      <w:marRight w:val="0"/>
      <w:marTop w:val="0"/>
      <w:marBottom w:val="0"/>
      <w:divBdr>
        <w:top w:val="none" w:sz="0" w:space="0" w:color="auto"/>
        <w:left w:val="none" w:sz="0" w:space="0" w:color="auto"/>
        <w:bottom w:val="none" w:sz="0" w:space="0" w:color="auto"/>
        <w:right w:val="none" w:sz="0" w:space="0" w:color="auto"/>
      </w:divBdr>
    </w:div>
    <w:div w:id="1148597759">
      <w:bodyDiv w:val="1"/>
      <w:marLeft w:val="0"/>
      <w:marRight w:val="0"/>
      <w:marTop w:val="0"/>
      <w:marBottom w:val="0"/>
      <w:divBdr>
        <w:top w:val="none" w:sz="0" w:space="0" w:color="auto"/>
        <w:left w:val="none" w:sz="0" w:space="0" w:color="auto"/>
        <w:bottom w:val="none" w:sz="0" w:space="0" w:color="auto"/>
        <w:right w:val="none" w:sz="0" w:space="0" w:color="auto"/>
      </w:divBdr>
    </w:div>
    <w:div w:id="1211185037">
      <w:bodyDiv w:val="1"/>
      <w:marLeft w:val="0"/>
      <w:marRight w:val="0"/>
      <w:marTop w:val="0"/>
      <w:marBottom w:val="0"/>
      <w:divBdr>
        <w:top w:val="none" w:sz="0" w:space="0" w:color="auto"/>
        <w:left w:val="none" w:sz="0" w:space="0" w:color="auto"/>
        <w:bottom w:val="none" w:sz="0" w:space="0" w:color="auto"/>
        <w:right w:val="none" w:sz="0" w:space="0" w:color="auto"/>
      </w:divBdr>
    </w:div>
    <w:div w:id="1243446948">
      <w:bodyDiv w:val="1"/>
      <w:marLeft w:val="0"/>
      <w:marRight w:val="0"/>
      <w:marTop w:val="0"/>
      <w:marBottom w:val="0"/>
      <w:divBdr>
        <w:top w:val="none" w:sz="0" w:space="0" w:color="auto"/>
        <w:left w:val="none" w:sz="0" w:space="0" w:color="auto"/>
        <w:bottom w:val="none" w:sz="0" w:space="0" w:color="auto"/>
        <w:right w:val="none" w:sz="0" w:space="0" w:color="auto"/>
      </w:divBdr>
    </w:div>
    <w:div w:id="1281523710">
      <w:bodyDiv w:val="1"/>
      <w:marLeft w:val="0"/>
      <w:marRight w:val="0"/>
      <w:marTop w:val="0"/>
      <w:marBottom w:val="0"/>
      <w:divBdr>
        <w:top w:val="none" w:sz="0" w:space="0" w:color="auto"/>
        <w:left w:val="none" w:sz="0" w:space="0" w:color="auto"/>
        <w:bottom w:val="none" w:sz="0" w:space="0" w:color="auto"/>
        <w:right w:val="none" w:sz="0" w:space="0" w:color="auto"/>
      </w:divBdr>
    </w:div>
    <w:div w:id="1296376174">
      <w:bodyDiv w:val="1"/>
      <w:marLeft w:val="0"/>
      <w:marRight w:val="0"/>
      <w:marTop w:val="0"/>
      <w:marBottom w:val="0"/>
      <w:divBdr>
        <w:top w:val="none" w:sz="0" w:space="0" w:color="auto"/>
        <w:left w:val="none" w:sz="0" w:space="0" w:color="auto"/>
        <w:bottom w:val="none" w:sz="0" w:space="0" w:color="auto"/>
        <w:right w:val="none" w:sz="0" w:space="0" w:color="auto"/>
      </w:divBdr>
    </w:div>
    <w:div w:id="1306930810">
      <w:bodyDiv w:val="1"/>
      <w:marLeft w:val="0"/>
      <w:marRight w:val="0"/>
      <w:marTop w:val="0"/>
      <w:marBottom w:val="0"/>
      <w:divBdr>
        <w:top w:val="none" w:sz="0" w:space="0" w:color="auto"/>
        <w:left w:val="none" w:sz="0" w:space="0" w:color="auto"/>
        <w:bottom w:val="none" w:sz="0" w:space="0" w:color="auto"/>
        <w:right w:val="none" w:sz="0" w:space="0" w:color="auto"/>
      </w:divBdr>
    </w:div>
    <w:div w:id="1307012351">
      <w:bodyDiv w:val="1"/>
      <w:marLeft w:val="0"/>
      <w:marRight w:val="0"/>
      <w:marTop w:val="0"/>
      <w:marBottom w:val="0"/>
      <w:divBdr>
        <w:top w:val="none" w:sz="0" w:space="0" w:color="auto"/>
        <w:left w:val="none" w:sz="0" w:space="0" w:color="auto"/>
        <w:bottom w:val="none" w:sz="0" w:space="0" w:color="auto"/>
        <w:right w:val="none" w:sz="0" w:space="0" w:color="auto"/>
      </w:divBdr>
    </w:div>
    <w:div w:id="1311638324">
      <w:bodyDiv w:val="1"/>
      <w:marLeft w:val="0"/>
      <w:marRight w:val="0"/>
      <w:marTop w:val="0"/>
      <w:marBottom w:val="0"/>
      <w:divBdr>
        <w:top w:val="none" w:sz="0" w:space="0" w:color="auto"/>
        <w:left w:val="none" w:sz="0" w:space="0" w:color="auto"/>
        <w:bottom w:val="none" w:sz="0" w:space="0" w:color="auto"/>
        <w:right w:val="none" w:sz="0" w:space="0" w:color="auto"/>
      </w:divBdr>
    </w:div>
    <w:div w:id="1345859602">
      <w:bodyDiv w:val="1"/>
      <w:marLeft w:val="0"/>
      <w:marRight w:val="0"/>
      <w:marTop w:val="0"/>
      <w:marBottom w:val="0"/>
      <w:divBdr>
        <w:top w:val="none" w:sz="0" w:space="0" w:color="auto"/>
        <w:left w:val="none" w:sz="0" w:space="0" w:color="auto"/>
        <w:bottom w:val="none" w:sz="0" w:space="0" w:color="auto"/>
        <w:right w:val="none" w:sz="0" w:space="0" w:color="auto"/>
      </w:divBdr>
    </w:div>
    <w:div w:id="1372421314">
      <w:bodyDiv w:val="1"/>
      <w:marLeft w:val="0"/>
      <w:marRight w:val="0"/>
      <w:marTop w:val="0"/>
      <w:marBottom w:val="0"/>
      <w:divBdr>
        <w:top w:val="none" w:sz="0" w:space="0" w:color="auto"/>
        <w:left w:val="none" w:sz="0" w:space="0" w:color="auto"/>
        <w:bottom w:val="none" w:sz="0" w:space="0" w:color="auto"/>
        <w:right w:val="none" w:sz="0" w:space="0" w:color="auto"/>
      </w:divBdr>
    </w:div>
    <w:div w:id="1432430160">
      <w:bodyDiv w:val="1"/>
      <w:marLeft w:val="0"/>
      <w:marRight w:val="0"/>
      <w:marTop w:val="0"/>
      <w:marBottom w:val="0"/>
      <w:divBdr>
        <w:top w:val="none" w:sz="0" w:space="0" w:color="auto"/>
        <w:left w:val="none" w:sz="0" w:space="0" w:color="auto"/>
        <w:bottom w:val="none" w:sz="0" w:space="0" w:color="auto"/>
        <w:right w:val="none" w:sz="0" w:space="0" w:color="auto"/>
      </w:divBdr>
    </w:div>
    <w:div w:id="1499223507">
      <w:bodyDiv w:val="1"/>
      <w:marLeft w:val="0"/>
      <w:marRight w:val="0"/>
      <w:marTop w:val="0"/>
      <w:marBottom w:val="0"/>
      <w:divBdr>
        <w:top w:val="none" w:sz="0" w:space="0" w:color="auto"/>
        <w:left w:val="none" w:sz="0" w:space="0" w:color="auto"/>
        <w:bottom w:val="none" w:sz="0" w:space="0" w:color="auto"/>
        <w:right w:val="none" w:sz="0" w:space="0" w:color="auto"/>
      </w:divBdr>
    </w:div>
    <w:div w:id="1625383563">
      <w:bodyDiv w:val="1"/>
      <w:marLeft w:val="0"/>
      <w:marRight w:val="0"/>
      <w:marTop w:val="0"/>
      <w:marBottom w:val="0"/>
      <w:divBdr>
        <w:top w:val="none" w:sz="0" w:space="0" w:color="auto"/>
        <w:left w:val="none" w:sz="0" w:space="0" w:color="auto"/>
        <w:bottom w:val="none" w:sz="0" w:space="0" w:color="auto"/>
        <w:right w:val="none" w:sz="0" w:space="0" w:color="auto"/>
      </w:divBdr>
    </w:div>
    <w:div w:id="1647008086">
      <w:bodyDiv w:val="1"/>
      <w:marLeft w:val="0"/>
      <w:marRight w:val="0"/>
      <w:marTop w:val="0"/>
      <w:marBottom w:val="0"/>
      <w:divBdr>
        <w:top w:val="none" w:sz="0" w:space="0" w:color="auto"/>
        <w:left w:val="none" w:sz="0" w:space="0" w:color="auto"/>
        <w:bottom w:val="none" w:sz="0" w:space="0" w:color="auto"/>
        <w:right w:val="none" w:sz="0" w:space="0" w:color="auto"/>
      </w:divBdr>
    </w:div>
    <w:div w:id="1665620134">
      <w:bodyDiv w:val="1"/>
      <w:marLeft w:val="0"/>
      <w:marRight w:val="0"/>
      <w:marTop w:val="0"/>
      <w:marBottom w:val="0"/>
      <w:divBdr>
        <w:top w:val="none" w:sz="0" w:space="0" w:color="auto"/>
        <w:left w:val="none" w:sz="0" w:space="0" w:color="auto"/>
        <w:bottom w:val="none" w:sz="0" w:space="0" w:color="auto"/>
        <w:right w:val="none" w:sz="0" w:space="0" w:color="auto"/>
      </w:divBdr>
    </w:div>
    <w:div w:id="1681009965">
      <w:bodyDiv w:val="1"/>
      <w:marLeft w:val="0"/>
      <w:marRight w:val="0"/>
      <w:marTop w:val="0"/>
      <w:marBottom w:val="0"/>
      <w:divBdr>
        <w:top w:val="none" w:sz="0" w:space="0" w:color="auto"/>
        <w:left w:val="none" w:sz="0" w:space="0" w:color="auto"/>
        <w:bottom w:val="none" w:sz="0" w:space="0" w:color="auto"/>
        <w:right w:val="none" w:sz="0" w:space="0" w:color="auto"/>
      </w:divBdr>
    </w:div>
    <w:div w:id="1688870705">
      <w:bodyDiv w:val="1"/>
      <w:marLeft w:val="0"/>
      <w:marRight w:val="0"/>
      <w:marTop w:val="0"/>
      <w:marBottom w:val="0"/>
      <w:divBdr>
        <w:top w:val="none" w:sz="0" w:space="0" w:color="auto"/>
        <w:left w:val="none" w:sz="0" w:space="0" w:color="auto"/>
        <w:bottom w:val="none" w:sz="0" w:space="0" w:color="auto"/>
        <w:right w:val="none" w:sz="0" w:space="0" w:color="auto"/>
      </w:divBdr>
    </w:div>
    <w:div w:id="1708674263">
      <w:bodyDiv w:val="1"/>
      <w:marLeft w:val="0"/>
      <w:marRight w:val="0"/>
      <w:marTop w:val="0"/>
      <w:marBottom w:val="0"/>
      <w:divBdr>
        <w:top w:val="none" w:sz="0" w:space="0" w:color="auto"/>
        <w:left w:val="none" w:sz="0" w:space="0" w:color="auto"/>
        <w:bottom w:val="none" w:sz="0" w:space="0" w:color="auto"/>
        <w:right w:val="none" w:sz="0" w:space="0" w:color="auto"/>
      </w:divBdr>
    </w:div>
    <w:div w:id="1765565866">
      <w:bodyDiv w:val="1"/>
      <w:marLeft w:val="0"/>
      <w:marRight w:val="0"/>
      <w:marTop w:val="0"/>
      <w:marBottom w:val="0"/>
      <w:divBdr>
        <w:top w:val="none" w:sz="0" w:space="0" w:color="auto"/>
        <w:left w:val="none" w:sz="0" w:space="0" w:color="auto"/>
        <w:bottom w:val="none" w:sz="0" w:space="0" w:color="auto"/>
        <w:right w:val="none" w:sz="0" w:space="0" w:color="auto"/>
      </w:divBdr>
    </w:div>
    <w:div w:id="1781877011">
      <w:bodyDiv w:val="1"/>
      <w:marLeft w:val="0"/>
      <w:marRight w:val="0"/>
      <w:marTop w:val="0"/>
      <w:marBottom w:val="0"/>
      <w:divBdr>
        <w:top w:val="none" w:sz="0" w:space="0" w:color="auto"/>
        <w:left w:val="none" w:sz="0" w:space="0" w:color="auto"/>
        <w:bottom w:val="none" w:sz="0" w:space="0" w:color="auto"/>
        <w:right w:val="none" w:sz="0" w:space="0" w:color="auto"/>
      </w:divBdr>
    </w:div>
    <w:div w:id="1811828079">
      <w:bodyDiv w:val="1"/>
      <w:marLeft w:val="0"/>
      <w:marRight w:val="0"/>
      <w:marTop w:val="0"/>
      <w:marBottom w:val="0"/>
      <w:divBdr>
        <w:top w:val="none" w:sz="0" w:space="0" w:color="auto"/>
        <w:left w:val="none" w:sz="0" w:space="0" w:color="auto"/>
        <w:bottom w:val="none" w:sz="0" w:space="0" w:color="auto"/>
        <w:right w:val="none" w:sz="0" w:space="0" w:color="auto"/>
      </w:divBdr>
    </w:div>
    <w:div w:id="1821850729">
      <w:bodyDiv w:val="1"/>
      <w:marLeft w:val="0"/>
      <w:marRight w:val="0"/>
      <w:marTop w:val="0"/>
      <w:marBottom w:val="0"/>
      <w:divBdr>
        <w:top w:val="none" w:sz="0" w:space="0" w:color="auto"/>
        <w:left w:val="none" w:sz="0" w:space="0" w:color="auto"/>
        <w:bottom w:val="none" w:sz="0" w:space="0" w:color="auto"/>
        <w:right w:val="none" w:sz="0" w:space="0" w:color="auto"/>
      </w:divBdr>
    </w:div>
    <w:div w:id="1834566733">
      <w:bodyDiv w:val="1"/>
      <w:marLeft w:val="0"/>
      <w:marRight w:val="0"/>
      <w:marTop w:val="0"/>
      <w:marBottom w:val="0"/>
      <w:divBdr>
        <w:top w:val="none" w:sz="0" w:space="0" w:color="auto"/>
        <w:left w:val="none" w:sz="0" w:space="0" w:color="auto"/>
        <w:bottom w:val="none" w:sz="0" w:space="0" w:color="auto"/>
        <w:right w:val="none" w:sz="0" w:space="0" w:color="auto"/>
      </w:divBdr>
    </w:div>
    <w:div w:id="1836602197">
      <w:bodyDiv w:val="1"/>
      <w:marLeft w:val="0"/>
      <w:marRight w:val="0"/>
      <w:marTop w:val="0"/>
      <w:marBottom w:val="0"/>
      <w:divBdr>
        <w:top w:val="none" w:sz="0" w:space="0" w:color="auto"/>
        <w:left w:val="none" w:sz="0" w:space="0" w:color="auto"/>
        <w:bottom w:val="none" w:sz="0" w:space="0" w:color="auto"/>
        <w:right w:val="none" w:sz="0" w:space="0" w:color="auto"/>
      </w:divBdr>
    </w:div>
    <w:div w:id="1840458934">
      <w:bodyDiv w:val="1"/>
      <w:marLeft w:val="0"/>
      <w:marRight w:val="0"/>
      <w:marTop w:val="0"/>
      <w:marBottom w:val="0"/>
      <w:divBdr>
        <w:top w:val="none" w:sz="0" w:space="0" w:color="auto"/>
        <w:left w:val="none" w:sz="0" w:space="0" w:color="auto"/>
        <w:bottom w:val="none" w:sz="0" w:space="0" w:color="auto"/>
        <w:right w:val="none" w:sz="0" w:space="0" w:color="auto"/>
      </w:divBdr>
    </w:div>
    <w:div w:id="1845852062">
      <w:bodyDiv w:val="1"/>
      <w:marLeft w:val="0"/>
      <w:marRight w:val="0"/>
      <w:marTop w:val="0"/>
      <w:marBottom w:val="0"/>
      <w:divBdr>
        <w:top w:val="none" w:sz="0" w:space="0" w:color="auto"/>
        <w:left w:val="none" w:sz="0" w:space="0" w:color="auto"/>
        <w:bottom w:val="none" w:sz="0" w:space="0" w:color="auto"/>
        <w:right w:val="none" w:sz="0" w:space="0" w:color="auto"/>
      </w:divBdr>
    </w:div>
    <w:div w:id="1862820889">
      <w:bodyDiv w:val="1"/>
      <w:marLeft w:val="0"/>
      <w:marRight w:val="0"/>
      <w:marTop w:val="0"/>
      <w:marBottom w:val="0"/>
      <w:divBdr>
        <w:top w:val="none" w:sz="0" w:space="0" w:color="auto"/>
        <w:left w:val="none" w:sz="0" w:space="0" w:color="auto"/>
        <w:bottom w:val="none" w:sz="0" w:space="0" w:color="auto"/>
        <w:right w:val="none" w:sz="0" w:space="0" w:color="auto"/>
      </w:divBdr>
    </w:div>
    <w:div w:id="1925139335">
      <w:bodyDiv w:val="1"/>
      <w:marLeft w:val="0"/>
      <w:marRight w:val="0"/>
      <w:marTop w:val="0"/>
      <w:marBottom w:val="0"/>
      <w:divBdr>
        <w:top w:val="none" w:sz="0" w:space="0" w:color="auto"/>
        <w:left w:val="none" w:sz="0" w:space="0" w:color="auto"/>
        <w:bottom w:val="none" w:sz="0" w:space="0" w:color="auto"/>
        <w:right w:val="none" w:sz="0" w:space="0" w:color="auto"/>
      </w:divBdr>
    </w:div>
    <w:div w:id="1944460662">
      <w:bodyDiv w:val="1"/>
      <w:marLeft w:val="0"/>
      <w:marRight w:val="0"/>
      <w:marTop w:val="0"/>
      <w:marBottom w:val="0"/>
      <w:divBdr>
        <w:top w:val="none" w:sz="0" w:space="0" w:color="auto"/>
        <w:left w:val="none" w:sz="0" w:space="0" w:color="auto"/>
        <w:bottom w:val="none" w:sz="0" w:space="0" w:color="auto"/>
        <w:right w:val="none" w:sz="0" w:space="0" w:color="auto"/>
      </w:divBdr>
    </w:div>
    <w:div w:id="1999722877">
      <w:bodyDiv w:val="1"/>
      <w:marLeft w:val="0"/>
      <w:marRight w:val="0"/>
      <w:marTop w:val="0"/>
      <w:marBottom w:val="0"/>
      <w:divBdr>
        <w:top w:val="none" w:sz="0" w:space="0" w:color="auto"/>
        <w:left w:val="none" w:sz="0" w:space="0" w:color="auto"/>
        <w:bottom w:val="none" w:sz="0" w:space="0" w:color="auto"/>
        <w:right w:val="none" w:sz="0" w:space="0" w:color="auto"/>
      </w:divBdr>
    </w:div>
    <w:div w:id="2019119813">
      <w:bodyDiv w:val="1"/>
      <w:marLeft w:val="0"/>
      <w:marRight w:val="0"/>
      <w:marTop w:val="0"/>
      <w:marBottom w:val="0"/>
      <w:divBdr>
        <w:top w:val="none" w:sz="0" w:space="0" w:color="auto"/>
        <w:left w:val="none" w:sz="0" w:space="0" w:color="auto"/>
        <w:bottom w:val="none" w:sz="0" w:space="0" w:color="auto"/>
        <w:right w:val="none" w:sz="0" w:space="0" w:color="auto"/>
      </w:divBdr>
    </w:div>
    <w:div w:id="2042969416">
      <w:bodyDiv w:val="1"/>
      <w:marLeft w:val="0"/>
      <w:marRight w:val="0"/>
      <w:marTop w:val="0"/>
      <w:marBottom w:val="0"/>
      <w:divBdr>
        <w:top w:val="none" w:sz="0" w:space="0" w:color="auto"/>
        <w:left w:val="none" w:sz="0" w:space="0" w:color="auto"/>
        <w:bottom w:val="none" w:sz="0" w:space="0" w:color="auto"/>
        <w:right w:val="none" w:sz="0" w:space="0" w:color="auto"/>
      </w:divBdr>
    </w:div>
    <w:div w:id="2085640603">
      <w:bodyDiv w:val="1"/>
      <w:marLeft w:val="0"/>
      <w:marRight w:val="0"/>
      <w:marTop w:val="0"/>
      <w:marBottom w:val="0"/>
      <w:divBdr>
        <w:top w:val="none" w:sz="0" w:space="0" w:color="auto"/>
        <w:left w:val="none" w:sz="0" w:space="0" w:color="auto"/>
        <w:bottom w:val="none" w:sz="0" w:space="0" w:color="auto"/>
        <w:right w:val="none" w:sz="0" w:space="0" w:color="auto"/>
      </w:divBdr>
    </w:div>
    <w:div w:id="2091195361">
      <w:bodyDiv w:val="1"/>
      <w:marLeft w:val="0"/>
      <w:marRight w:val="0"/>
      <w:marTop w:val="0"/>
      <w:marBottom w:val="0"/>
      <w:divBdr>
        <w:top w:val="none" w:sz="0" w:space="0" w:color="auto"/>
        <w:left w:val="none" w:sz="0" w:space="0" w:color="auto"/>
        <w:bottom w:val="none" w:sz="0" w:space="0" w:color="auto"/>
        <w:right w:val="none" w:sz="0" w:space="0" w:color="auto"/>
      </w:divBdr>
    </w:div>
    <w:div w:id="2101414067">
      <w:bodyDiv w:val="1"/>
      <w:marLeft w:val="0"/>
      <w:marRight w:val="0"/>
      <w:marTop w:val="0"/>
      <w:marBottom w:val="0"/>
      <w:divBdr>
        <w:top w:val="none" w:sz="0" w:space="0" w:color="auto"/>
        <w:left w:val="none" w:sz="0" w:space="0" w:color="auto"/>
        <w:bottom w:val="none" w:sz="0" w:space="0" w:color="auto"/>
        <w:right w:val="none" w:sz="0" w:space="0" w:color="auto"/>
      </w:divBdr>
    </w:div>
    <w:div w:id="2103717434">
      <w:bodyDiv w:val="1"/>
      <w:marLeft w:val="0"/>
      <w:marRight w:val="0"/>
      <w:marTop w:val="0"/>
      <w:marBottom w:val="0"/>
      <w:divBdr>
        <w:top w:val="none" w:sz="0" w:space="0" w:color="auto"/>
        <w:left w:val="none" w:sz="0" w:space="0" w:color="auto"/>
        <w:bottom w:val="none" w:sz="0" w:space="0" w:color="auto"/>
        <w:right w:val="none" w:sz="0" w:space="0" w:color="auto"/>
      </w:divBdr>
    </w:div>
    <w:div w:id="2147308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2.jpg"/><Relationship Id="rId34" Type="http://schemas.openxmlformats.org/officeDocument/2006/relationships/hyperlink" Target="https://rzd-ts.ru"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4.jpg"/><Relationship Id="rId33" Type="http://schemas.openxmlformats.org/officeDocument/2006/relationships/hyperlink" Target="https://ru.wikipedia.org/wiki/SQL"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1.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17.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19.jp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1064;&#1072;&#1073;&#1083;&#1086;&#1085;.do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217E76-567A-4570-B1A9-09C76C3E7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C:\Users\ADMIN\Desktop\Шаблон.dotm</Template>
  <TotalTime>2245</TotalTime>
  <Pages>30</Pages>
  <Words>5080</Words>
  <Characters>28957</Characters>
  <Application>Microsoft Office Word</Application>
  <DocSecurity>0</DocSecurity>
  <Lines>241</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Владислав Туровец</cp:lastModifiedBy>
  <cp:revision>293</cp:revision>
  <dcterms:created xsi:type="dcterms:W3CDTF">2024-01-09T02:57:00Z</dcterms:created>
  <dcterms:modified xsi:type="dcterms:W3CDTF">2024-06-11T12:33:00Z</dcterms:modified>
</cp:coreProperties>
</file>