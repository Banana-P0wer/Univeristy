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1D50F" w14:textId="77777777" w:rsidR="00EB71A5" w:rsidRDefault="00EB71A5" w:rsidP="00EB71A5">
      <w:pPr>
        <w:tabs>
          <w:tab w:val="left" w:pos="6237"/>
        </w:tabs>
        <w:ind w:firstLine="0"/>
        <w:jc w:val="center"/>
        <w:rPr>
          <w:sz w:val="24"/>
          <w:szCs w:val="24"/>
        </w:rPr>
      </w:pPr>
      <w:r>
        <w:rPr>
          <w:rFonts w:ascii="Arial" w:hAnsi="Arial" w:cs="Arial"/>
          <w:b/>
          <w:noProof/>
          <w:szCs w:val="28"/>
          <w:lang w:eastAsia="ru-RU"/>
        </w:rPr>
        <w:drawing>
          <wp:inline distT="0" distB="0" distL="0" distR="0" wp14:anchorId="6F606360" wp14:editId="5FD13E94">
            <wp:extent cx="352425" cy="581025"/>
            <wp:effectExtent l="0" t="0" r="9525" b="9525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73EB" w14:textId="77777777" w:rsidR="00EB71A5" w:rsidRDefault="00EB71A5" w:rsidP="00EB71A5">
      <w:pPr>
        <w:ind w:firstLine="0"/>
        <w:jc w:val="center"/>
        <w:rPr>
          <w:sz w:val="22"/>
        </w:rPr>
      </w:pPr>
      <w:r>
        <w:rPr>
          <w:sz w:val="22"/>
        </w:rPr>
        <w:t>МИНИСТЕРСТВО НАУКИ И ВЫСШЕГО ОБРАЗОВАНИЯ РОССИЙСКОЙ ФЕДЕРАЦИИ</w:t>
      </w:r>
    </w:p>
    <w:p w14:paraId="3396E58C" w14:textId="77777777" w:rsidR="00EB71A5" w:rsidRDefault="00EB71A5" w:rsidP="00EB71A5">
      <w:pPr>
        <w:widowControl w:val="0"/>
        <w:ind w:firstLine="0"/>
        <w:jc w:val="center"/>
        <w:rPr>
          <w:sz w:val="22"/>
        </w:rPr>
      </w:pPr>
      <w:r>
        <w:rPr>
          <w:sz w:val="22"/>
        </w:rPr>
        <w:t>Федеральное государственное автономное образовательное учреждение высшего образования</w:t>
      </w:r>
    </w:p>
    <w:p w14:paraId="3EF10A58" w14:textId="77777777" w:rsidR="00EB71A5" w:rsidRDefault="00EB71A5" w:rsidP="00EB71A5">
      <w:pPr>
        <w:widowControl w:val="0"/>
        <w:shd w:val="clear" w:color="auto" w:fill="FFFFFF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«Дальневосточный федеральный университет»</w:t>
      </w:r>
    </w:p>
    <w:p w14:paraId="4026ADAE" w14:textId="77777777" w:rsidR="00EB71A5" w:rsidRDefault="00EB71A5" w:rsidP="00EB71A5">
      <w:pPr>
        <w:widowControl w:val="0"/>
        <w:shd w:val="clear" w:color="auto" w:fill="FFFFFF"/>
        <w:ind w:firstLine="0"/>
        <w:jc w:val="center"/>
        <w:rPr>
          <w:bCs/>
          <w:szCs w:val="28"/>
        </w:rPr>
      </w:pPr>
      <w:r>
        <w:rPr>
          <w:bCs/>
          <w:szCs w:val="28"/>
        </w:rPr>
        <w:t>(ДВФУ)</w:t>
      </w:r>
    </w:p>
    <w:p w14:paraId="26E1D2A4" w14:textId="77777777" w:rsidR="00EB71A5" w:rsidRDefault="00EB71A5" w:rsidP="00EB71A5">
      <w:pPr>
        <w:shd w:val="clear" w:color="auto" w:fill="FFFFFF"/>
        <w:ind w:firstLine="0"/>
        <w:jc w:val="left"/>
        <w:rPr>
          <w:b/>
          <w:bCs/>
          <w:szCs w:val="28"/>
        </w:rPr>
      </w:pPr>
    </w:p>
    <w:p w14:paraId="405A9CAB" w14:textId="77777777" w:rsidR="00EB71A5" w:rsidRDefault="00EB71A5" w:rsidP="00EB71A5">
      <w:pPr>
        <w:pBdr>
          <w:top w:val="thinThickSmallGap" w:sz="24" w:space="1" w:color="auto"/>
        </w:pBdr>
        <w:ind w:firstLine="0"/>
        <w:jc w:val="left"/>
        <w:rPr>
          <w:sz w:val="20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71A5" w14:paraId="16C3C366" w14:textId="77777777" w:rsidTr="00D8550A">
        <w:trPr>
          <w:jc w:val="center"/>
        </w:trPr>
        <w:tc>
          <w:tcPr>
            <w:tcW w:w="9356" w:type="dxa"/>
          </w:tcPr>
          <w:p w14:paraId="6F3923B6" w14:textId="77777777" w:rsidR="00EB71A5" w:rsidRDefault="00EB71A5" w:rsidP="00D8550A">
            <w:pPr>
              <w:widowControl w:val="0"/>
              <w:ind w:firstLine="0"/>
              <w:jc w:val="center"/>
              <w:rPr>
                <w:b/>
                <w:szCs w:val="28"/>
              </w:rPr>
            </w:pPr>
            <w:bookmarkStart w:id="0" w:name="_Hlk46317740"/>
            <w:r>
              <w:rPr>
                <w:b/>
                <w:szCs w:val="28"/>
              </w:rPr>
              <w:t>ИНСТИТУТ МАТЕМАТИКИ И КОМПЬЮТЕРНЫХ ТЕХНОЛОГИЙ</w:t>
            </w:r>
          </w:p>
          <w:p w14:paraId="7E1BE3EA" w14:textId="77777777" w:rsidR="00EB71A5" w:rsidRDefault="00EB71A5" w:rsidP="00D8550A">
            <w:pPr>
              <w:widowControl w:val="0"/>
              <w:ind w:firstLine="0"/>
              <w:jc w:val="left"/>
              <w:rPr>
                <w:b/>
                <w:bCs/>
                <w:szCs w:val="28"/>
              </w:rPr>
            </w:pPr>
          </w:p>
          <w:p w14:paraId="0F03904E" w14:textId="77777777" w:rsidR="00EB71A5" w:rsidRDefault="00EB71A5" w:rsidP="00D8550A">
            <w:pPr>
              <w:widowControl w:val="0"/>
              <w:ind w:firstLine="0"/>
              <w:jc w:val="center"/>
              <w:rPr>
                <w:sz w:val="20"/>
              </w:rPr>
            </w:pPr>
            <w:r>
              <w:rPr>
                <w:b/>
                <w:bCs/>
                <w:szCs w:val="28"/>
              </w:rPr>
              <w:t>Департамент информационных и компьютерных систем</w:t>
            </w:r>
          </w:p>
        </w:tc>
      </w:tr>
      <w:bookmarkEnd w:id="0"/>
    </w:tbl>
    <w:p w14:paraId="6F2BE955" w14:textId="77777777" w:rsidR="00EB71A5" w:rsidRDefault="00EB71A5" w:rsidP="00EB71A5">
      <w:pPr>
        <w:ind w:firstLine="0"/>
        <w:jc w:val="left"/>
        <w:rPr>
          <w:szCs w:val="28"/>
        </w:rPr>
      </w:pPr>
    </w:p>
    <w:p w14:paraId="02A35473" w14:textId="77777777" w:rsidR="00EB71A5" w:rsidRDefault="00EB71A5" w:rsidP="00EB71A5">
      <w:pPr>
        <w:ind w:firstLine="0"/>
        <w:jc w:val="left"/>
        <w:rPr>
          <w:szCs w:val="28"/>
        </w:rPr>
      </w:pPr>
    </w:p>
    <w:p w14:paraId="4EEB68EA" w14:textId="77CBD115" w:rsidR="00EB71A5" w:rsidRDefault="00EB71A5" w:rsidP="00EB71A5">
      <w:pPr>
        <w:ind w:firstLine="0"/>
        <w:jc w:val="center"/>
        <w:rPr>
          <w:szCs w:val="28"/>
        </w:rPr>
      </w:pPr>
      <w:r>
        <w:rPr>
          <w:szCs w:val="28"/>
        </w:rPr>
        <w:t>Баков Артём Николаевич</w:t>
      </w:r>
    </w:p>
    <w:p w14:paraId="3824A823" w14:textId="77777777" w:rsidR="00EB71A5" w:rsidRDefault="00EB71A5" w:rsidP="00EB71A5">
      <w:pPr>
        <w:ind w:firstLine="0"/>
        <w:jc w:val="center"/>
        <w:rPr>
          <w:szCs w:val="28"/>
        </w:rPr>
      </w:pPr>
    </w:p>
    <w:p w14:paraId="00E1E7D9" w14:textId="11009906" w:rsidR="001219EA" w:rsidRDefault="00B7742C" w:rsidP="00EB71A5">
      <w:pPr>
        <w:ind w:firstLine="0"/>
        <w:jc w:val="center"/>
        <w:rPr>
          <w:b/>
          <w:bCs/>
          <w:szCs w:val="28"/>
        </w:rPr>
      </w:pPr>
      <w:bookmarkStart w:id="1" w:name="_Hlk153967506"/>
      <w:r>
        <w:rPr>
          <w:b/>
          <w:bCs/>
          <w:szCs w:val="28"/>
        </w:rPr>
        <w:t>Продажа авиабилетов</w:t>
      </w:r>
      <w:bookmarkEnd w:id="1"/>
    </w:p>
    <w:p w14:paraId="7AE9D5C9" w14:textId="77777777" w:rsidR="00B7742C" w:rsidRDefault="00B7742C" w:rsidP="00EB71A5">
      <w:pPr>
        <w:ind w:firstLine="0"/>
        <w:jc w:val="center"/>
        <w:rPr>
          <w:b/>
          <w:bCs/>
          <w:szCs w:val="28"/>
        </w:rPr>
      </w:pPr>
    </w:p>
    <w:p w14:paraId="1649715B" w14:textId="3C6F3E23" w:rsidR="00EB71A5" w:rsidRDefault="00EB71A5" w:rsidP="00EB71A5">
      <w:pPr>
        <w:ind w:firstLine="0"/>
        <w:jc w:val="center"/>
        <w:rPr>
          <w:szCs w:val="28"/>
        </w:rPr>
      </w:pPr>
      <w:r>
        <w:rPr>
          <w:b/>
          <w:bCs/>
          <w:szCs w:val="28"/>
        </w:rPr>
        <w:t>КУРСОВ</w:t>
      </w:r>
      <w:r w:rsidR="00CD496F">
        <w:rPr>
          <w:b/>
          <w:bCs/>
          <w:szCs w:val="28"/>
        </w:rPr>
        <w:t>ОЙ ПРОЕКТ</w:t>
      </w:r>
    </w:p>
    <w:p w14:paraId="1A8E6137" w14:textId="77777777" w:rsidR="00EB71A5" w:rsidRDefault="00EB71A5" w:rsidP="00EB71A5">
      <w:pPr>
        <w:ind w:firstLine="0"/>
        <w:jc w:val="left"/>
        <w:rPr>
          <w:szCs w:val="28"/>
        </w:rPr>
      </w:pPr>
    </w:p>
    <w:p w14:paraId="63343473" w14:textId="77777777" w:rsidR="00EB71A5" w:rsidRDefault="00EB71A5" w:rsidP="00EB71A5">
      <w:pPr>
        <w:widowControl w:val="0"/>
        <w:ind w:firstLine="5103"/>
        <w:jc w:val="left"/>
        <w:rPr>
          <w:szCs w:val="28"/>
        </w:rPr>
      </w:pPr>
    </w:p>
    <w:tbl>
      <w:tblPr>
        <w:tblW w:w="10035" w:type="dxa"/>
        <w:tblLayout w:type="fixed"/>
        <w:tblLook w:val="04A0" w:firstRow="1" w:lastRow="0" w:firstColumn="1" w:lastColumn="0" w:noHBand="0" w:noVBand="1"/>
      </w:tblPr>
      <w:tblGrid>
        <w:gridCol w:w="4930"/>
        <w:gridCol w:w="5105"/>
      </w:tblGrid>
      <w:tr w:rsidR="00EB71A5" w14:paraId="28657EFE" w14:textId="77777777" w:rsidTr="00D8550A">
        <w:trPr>
          <w:gridBefore w:val="1"/>
          <w:wBefore w:w="4928" w:type="dxa"/>
          <w:trHeight w:val="351"/>
        </w:trPr>
        <w:tc>
          <w:tcPr>
            <w:tcW w:w="5103" w:type="dxa"/>
            <w:hideMark/>
          </w:tcPr>
          <w:p w14:paraId="64CD05D4" w14:textId="77777777" w:rsidR="00EB71A5" w:rsidRDefault="00EB71A5" w:rsidP="00D8550A">
            <w:pPr>
              <w:tabs>
                <w:tab w:val="left" w:pos="5954"/>
              </w:tabs>
              <w:ind w:firstLine="0"/>
              <w:jc w:val="left"/>
              <w:rPr>
                <w:sz w:val="18"/>
                <w:szCs w:val="18"/>
              </w:rPr>
            </w:pPr>
            <w:r>
              <w:rPr>
                <w:szCs w:val="28"/>
              </w:rPr>
              <w:t>Студент гр. Б9121-09.03.03пиэ</w:t>
            </w:r>
          </w:p>
        </w:tc>
      </w:tr>
      <w:tr w:rsidR="00EB71A5" w14:paraId="30029CBD" w14:textId="77777777" w:rsidTr="00D8550A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58C59C1B" w14:textId="77777777" w:rsidR="00EB71A5" w:rsidRDefault="00EB71A5" w:rsidP="00D8550A">
            <w:pPr>
              <w:tabs>
                <w:tab w:val="left" w:pos="5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               ___________________</w:t>
            </w:r>
          </w:p>
        </w:tc>
      </w:tr>
      <w:tr w:rsidR="00EB71A5" w14:paraId="16EFAE08" w14:textId="77777777" w:rsidTr="00D8550A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6F43CBD5" w14:textId="77777777" w:rsidR="00EB71A5" w:rsidRDefault="00EB71A5" w:rsidP="00D8550A">
            <w:pPr>
              <w:tabs>
                <w:tab w:val="left" w:pos="5954"/>
              </w:tabs>
              <w:ind w:firstLine="0"/>
              <w:jc w:val="left"/>
              <w:rPr>
                <w:szCs w:val="28"/>
                <w:vertAlign w:val="superscript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szCs w:val="28"/>
                <w:vertAlign w:val="superscript"/>
              </w:rPr>
              <w:t xml:space="preserve"> (подпись)</w:t>
            </w:r>
          </w:p>
        </w:tc>
      </w:tr>
      <w:tr w:rsidR="00EB71A5" w14:paraId="10F38886" w14:textId="77777777" w:rsidTr="00D8550A">
        <w:trPr>
          <w:gridBefore w:val="1"/>
          <w:wBefore w:w="4928" w:type="dxa"/>
        </w:trPr>
        <w:tc>
          <w:tcPr>
            <w:tcW w:w="5103" w:type="dxa"/>
          </w:tcPr>
          <w:p w14:paraId="03F421EE" w14:textId="1CF0E612" w:rsidR="00EB71A5" w:rsidRDefault="00BF6ACF" w:rsidP="00D8550A">
            <w:pPr>
              <w:widowControl w:val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Руководитель: </w:t>
            </w:r>
            <w:r w:rsidR="00CD0302">
              <w:rPr>
                <w:szCs w:val="28"/>
              </w:rPr>
              <w:t>профессор</w:t>
            </w:r>
          </w:p>
          <w:p w14:paraId="47C663B4" w14:textId="720FF424" w:rsidR="00EB71A5" w:rsidRPr="005233A2" w:rsidRDefault="00EB71A5" w:rsidP="00D8550A">
            <w:pPr>
              <w:widowControl w:val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_____________</w:t>
            </w:r>
            <w:r w:rsidR="002562DB">
              <w:rPr>
                <w:szCs w:val="28"/>
              </w:rPr>
              <w:t>_ С.Л.</w:t>
            </w:r>
            <w:r w:rsidRPr="00E40FBA">
              <w:rPr>
                <w:szCs w:val="28"/>
              </w:rPr>
              <w:t xml:space="preserve"> </w:t>
            </w:r>
            <w:proofErr w:type="spellStart"/>
            <w:r w:rsidR="001219EA">
              <w:rPr>
                <w:szCs w:val="28"/>
              </w:rPr>
              <w:t>Б</w:t>
            </w:r>
            <w:r w:rsidR="00AC570C">
              <w:rPr>
                <w:szCs w:val="28"/>
              </w:rPr>
              <w:t>едрина</w:t>
            </w:r>
            <w:proofErr w:type="spellEnd"/>
          </w:p>
          <w:p w14:paraId="20EBCBBB" w14:textId="77777777" w:rsidR="00EB71A5" w:rsidRDefault="00EB71A5" w:rsidP="00D8550A">
            <w:pPr>
              <w:widowControl w:val="0"/>
              <w:ind w:firstLine="0"/>
              <w:jc w:val="left"/>
              <w:rPr>
                <w:szCs w:val="28"/>
              </w:rPr>
            </w:pPr>
          </w:p>
        </w:tc>
      </w:tr>
      <w:tr w:rsidR="00EB71A5" w14:paraId="655D8ACE" w14:textId="77777777" w:rsidTr="00D8550A">
        <w:trPr>
          <w:gridBefore w:val="1"/>
          <w:wBefore w:w="4928" w:type="dxa"/>
        </w:trPr>
        <w:tc>
          <w:tcPr>
            <w:tcW w:w="5103" w:type="dxa"/>
          </w:tcPr>
          <w:p w14:paraId="69C92A02" w14:textId="77777777" w:rsidR="00EB71A5" w:rsidRDefault="00EB71A5" w:rsidP="00D8550A">
            <w:pPr>
              <w:widowControl w:val="0"/>
              <w:ind w:firstLine="0"/>
              <w:jc w:val="left"/>
              <w:rPr>
                <w:szCs w:val="28"/>
              </w:rPr>
            </w:pPr>
          </w:p>
        </w:tc>
      </w:tr>
      <w:tr w:rsidR="00EB71A5" w14:paraId="513B01A6" w14:textId="77777777" w:rsidTr="00D8550A">
        <w:tc>
          <w:tcPr>
            <w:tcW w:w="4928" w:type="dxa"/>
          </w:tcPr>
          <w:p w14:paraId="50A2F93F" w14:textId="77777777" w:rsidR="00EB71A5" w:rsidRDefault="00EB71A5" w:rsidP="00D8550A">
            <w:pPr>
              <w:ind w:firstLine="0"/>
              <w:jc w:val="center"/>
              <w:rPr>
                <w:szCs w:val="28"/>
              </w:rPr>
            </w:pPr>
          </w:p>
          <w:p w14:paraId="1740BBC2" w14:textId="3CC0E2F8" w:rsidR="00EB71A5" w:rsidRDefault="00EB71A5" w:rsidP="00D8550A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Регистрационный </w:t>
            </w:r>
            <w:r w:rsidR="002562DB">
              <w:rPr>
                <w:szCs w:val="28"/>
              </w:rPr>
              <w:t>№ _</w:t>
            </w:r>
            <w:r>
              <w:rPr>
                <w:szCs w:val="28"/>
              </w:rPr>
              <w:t>_______</w:t>
            </w:r>
          </w:p>
          <w:p w14:paraId="296FBB19" w14:textId="77777777" w:rsidR="00EB71A5" w:rsidRDefault="00EB71A5" w:rsidP="00D8550A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___________  ___________________</w:t>
            </w:r>
          </w:p>
          <w:p w14:paraId="3E697BB5" w14:textId="77777777" w:rsidR="00EB71A5" w:rsidRDefault="00EB71A5" w:rsidP="00D8550A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подпись                      </w:t>
            </w:r>
            <w:proofErr w:type="spellStart"/>
            <w:r>
              <w:rPr>
                <w:sz w:val="22"/>
              </w:rPr>
              <w:t>И.О.Фамилия</w:t>
            </w:r>
            <w:proofErr w:type="spellEnd"/>
          </w:p>
          <w:p w14:paraId="6FBBAF7C" w14:textId="1E618ACC" w:rsidR="00EB71A5" w:rsidRDefault="002562DB" w:rsidP="00D8550A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«_</w:t>
            </w:r>
            <w:r w:rsidR="00EB71A5">
              <w:rPr>
                <w:szCs w:val="28"/>
              </w:rPr>
              <w:t>____» ___________________  20  г.</w:t>
            </w:r>
          </w:p>
          <w:p w14:paraId="0E4814FF" w14:textId="77777777" w:rsidR="00EB71A5" w:rsidRDefault="00EB71A5" w:rsidP="00D8550A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103" w:type="dxa"/>
          </w:tcPr>
          <w:p w14:paraId="7E5A324E" w14:textId="77777777" w:rsidR="00EB71A5" w:rsidRDefault="00EB71A5" w:rsidP="00D8550A">
            <w:pPr>
              <w:widowControl w:val="0"/>
              <w:ind w:left="88" w:firstLine="0"/>
              <w:jc w:val="left"/>
              <w:rPr>
                <w:szCs w:val="28"/>
              </w:rPr>
            </w:pPr>
          </w:p>
          <w:p w14:paraId="6548D8F6" w14:textId="094A30B4" w:rsidR="00EB71A5" w:rsidRDefault="002562DB" w:rsidP="00D8550A">
            <w:pPr>
              <w:widowControl w:val="0"/>
              <w:ind w:left="34" w:firstLine="0"/>
              <w:jc w:val="left"/>
              <w:rPr>
                <w:szCs w:val="28"/>
              </w:rPr>
            </w:pPr>
            <w:r>
              <w:rPr>
                <w:szCs w:val="28"/>
              </w:rPr>
              <w:t>Оценка _</w:t>
            </w:r>
            <w:r w:rsidR="00EB71A5">
              <w:rPr>
                <w:szCs w:val="28"/>
              </w:rPr>
              <w:t>________________________</w:t>
            </w:r>
          </w:p>
          <w:p w14:paraId="36B854AC" w14:textId="77777777" w:rsidR="00EB71A5" w:rsidRDefault="00EB71A5" w:rsidP="00D8550A">
            <w:pPr>
              <w:widowControl w:val="0"/>
              <w:ind w:left="88" w:firstLine="0"/>
              <w:jc w:val="left"/>
              <w:rPr>
                <w:szCs w:val="28"/>
              </w:rPr>
            </w:pPr>
          </w:p>
          <w:p w14:paraId="58951543" w14:textId="77777777" w:rsidR="00EB71A5" w:rsidRDefault="00EB71A5" w:rsidP="00D8550A">
            <w:pPr>
              <w:widowControl w:val="0"/>
              <w:ind w:left="88"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____________  ___________________</w:t>
            </w:r>
          </w:p>
          <w:p w14:paraId="6A5D8FD1" w14:textId="77777777" w:rsidR="00EB71A5" w:rsidRDefault="00EB71A5" w:rsidP="00D8550A">
            <w:pPr>
              <w:widowControl w:val="0"/>
              <w:ind w:left="88"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подпись                            </w:t>
            </w:r>
            <w:proofErr w:type="spellStart"/>
            <w:r>
              <w:rPr>
                <w:sz w:val="22"/>
              </w:rPr>
              <w:t>И.О.Фамилия</w:t>
            </w:r>
            <w:proofErr w:type="spellEnd"/>
          </w:p>
          <w:p w14:paraId="22633505" w14:textId="77777777" w:rsidR="00EB71A5" w:rsidRDefault="00EB71A5" w:rsidP="00D8550A">
            <w:pPr>
              <w:widowControl w:val="0"/>
              <w:ind w:left="88" w:firstLine="0"/>
              <w:jc w:val="left"/>
              <w:rPr>
                <w:szCs w:val="28"/>
              </w:rPr>
            </w:pPr>
          </w:p>
          <w:p w14:paraId="52F5D077" w14:textId="0721A768" w:rsidR="00EB71A5" w:rsidRDefault="00EB71A5" w:rsidP="00D8550A">
            <w:pPr>
              <w:widowControl w:val="0"/>
              <w:ind w:left="88" w:firstLine="0"/>
              <w:jc w:val="left"/>
              <w:rPr>
                <w:szCs w:val="28"/>
              </w:rPr>
            </w:pPr>
            <w:r>
              <w:rPr>
                <w:szCs w:val="28"/>
              </w:rPr>
              <w:t>«_____» __________________ 20</w:t>
            </w:r>
            <w:r w:rsidR="00BF6ACF">
              <w:rPr>
                <w:szCs w:val="28"/>
              </w:rPr>
              <w:t>2</w:t>
            </w:r>
            <w:r w:rsidR="00C841A8">
              <w:rPr>
                <w:szCs w:val="28"/>
              </w:rPr>
              <w:t>4</w:t>
            </w:r>
            <w:r>
              <w:rPr>
                <w:szCs w:val="28"/>
              </w:rPr>
              <w:t xml:space="preserve"> г.</w:t>
            </w:r>
          </w:p>
          <w:p w14:paraId="3B4B424B" w14:textId="77777777" w:rsidR="00EB71A5" w:rsidRDefault="00EB71A5" w:rsidP="00D8550A">
            <w:pPr>
              <w:widowControl w:val="0"/>
              <w:ind w:left="88" w:firstLine="0"/>
              <w:jc w:val="left"/>
              <w:rPr>
                <w:szCs w:val="28"/>
              </w:rPr>
            </w:pPr>
          </w:p>
        </w:tc>
      </w:tr>
    </w:tbl>
    <w:p w14:paraId="5FBB254E" w14:textId="77777777" w:rsidR="00EB71A5" w:rsidRDefault="00EB71A5" w:rsidP="00EB71A5">
      <w:pPr>
        <w:widowControl w:val="0"/>
        <w:ind w:firstLine="0"/>
        <w:jc w:val="left"/>
        <w:rPr>
          <w:szCs w:val="28"/>
        </w:rPr>
      </w:pPr>
    </w:p>
    <w:p w14:paraId="2992FFAC" w14:textId="77777777" w:rsidR="00EB71A5" w:rsidRDefault="00EB71A5" w:rsidP="00EB71A5">
      <w:pPr>
        <w:widowControl w:val="0"/>
        <w:ind w:firstLine="0"/>
        <w:jc w:val="left"/>
        <w:rPr>
          <w:szCs w:val="28"/>
        </w:rPr>
      </w:pPr>
    </w:p>
    <w:p w14:paraId="07673744" w14:textId="77777777" w:rsidR="00EB71A5" w:rsidRDefault="00EB71A5" w:rsidP="00EB71A5">
      <w:pPr>
        <w:widowControl w:val="0"/>
        <w:ind w:firstLine="0"/>
        <w:jc w:val="left"/>
        <w:rPr>
          <w:szCs w:val="28"/>
        </w:rPr>
      </w:pPr>
    </w:p>
    <w:p w14:paraId="1DBFCDA6" w14:textId="77777777" w:rsidR="00EB71A5" w:rsidRDefault="00EB71A5" w:rsidP="00EB71A5">
      <w:pPr>
        <w:widowControl w:val="0"/>
        <w:ind w:firstLine="0"/>
        <w:jc w:val="left"/>
        <w:rPr>
          <w:szCs w:val="28"/>
        </w:rPr>
      </w:pPr>
    </w:p>
    <w:p w14:paraId="624117A5" w14:textId="77777777" w:rsidR="00EB71A5" w:rsidRDefault="00EB71A5" w:rsidP="00EB71A5">
      <w:pPr>
        <w:widowControl w:val="0"/>
        <w:ind w:firstLine="0"/>
        <w:jc w:val="left"/>
        <w:rPr>
          <w:szCs w:val="28"/>
        </w:rPr>
      </w:pPr>
    </w:p>
    <w:p w14:paraId="6871380D" w14:textId="71D1C775" w:rsidR="00EB71A5" w:rsidRDefault="00EB71A5" w:rsidP="00B7643C">
      <w:pPr>
        <w:widowControl w:val="0"/>
        <w:tabs>
          <w:tab w:val="left" w:pos="2028"/>
        </w:tabs>
        <w:ind w:firstLine="0"/>
        <w:jc w:val="left"/>
        <w:rPr>
          <w:szCs w:val="28"/>
        </w:rPr>
      </w:pPr>
    </w:p>
    <w:p w14:paraId="5A80290E" w14:textId="77777777" w:rsidR="00EB71A5" w:rsidRDefault="00EB71A5" w:rsidP="00EB71A5">
      <w:pPr>
        <w:widowControl w:val="0"/>
        <w:ind w:firstLine="0"/>
        <w:jc w:val="center"/>
        <w:rPr>
          <w:szCs w:val="28"/>
        </w:rPr>
      </w:pPr>
      <w:bookmarkStart w:id="2" w:name="_Toc143067983"/>
      <w:bookmarkStart w:id="3" w:name="_Toc150571762"/>
      <w:bookmarkStart w:id="4" w:name="_Toc154462860"/>
      <w:bookmarkStart w:id="5" w:name="_Toc154667207"/>
      <w:bookmarkStart w:id="6" w:name="_Toc182733104"/>
      <w:bookmarkStart w:id="7" w:name="_Toc182735224"/>
      <w:bookmarkStart w:id="8" w:name="_Toc182800955"/>
      <w:bookmarkStart w:id="9" w:name="_Toc184522017"/>
      <w:r>
        <w:rPr>
          <w:szCs w:val="28"/>
        </w:rPr>
        <w:t>г. Владивосток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4ECBFEDC" w14:textId="13768F23" w:rsidR="001219EA" w:rsidRDefault="00EB71A5" w:rsidP="001219EA">
      <w:pPr>
        <w:ind w:firstLine="0"/>
        <w:jc w:val="center"/>
        <w:rPr>
          <w:szCs w:val="28"/>
        </w:rPr>
      </w:pPr>
      <w:r>
        <w:rPr>
          <w:szCs w:val="28"/>
        </w:rPr>
        <w:t>20</w:t>
      </w:r>
      <w:r w:rsidRPr="00841D8F">
        <w:rPr>
          <w:szCs w:val="28"/>
        </w:rPr>
        <w:t>2</w:t>
      </w:r>
      <w:r w:rsidR="00204213">
        <w:rPr>
          <w:szCs w:val="28"/>
        </w:rPr>
        <w:t>4</w:t>
      </w:r>
    </w:p>
    <w:p w14:paraId="7A00357C" w14:textId="7510BF3E" w:rsidR="00AC570C" w:rsidRDefault="00AC570C" w:rsidP="00AC570C">
      <w:pPr>
        <w:spacing w:after="160" w:line="259" w:lineRule="auto"/>
        <w:ind w:firstLine="0"/>
        <w:jc w:val="center"/>
        <w:rPr>
          <w:szCs w:val="28"/>
        </w:rPr>
      </w:pPr>
      <w:r>
        <w:rPr>
          <w:szCs w:val="28"/>
        </w:rPr>
        <w:br w:type="page"/>
      </w:r>
    </w:p>
    <w:p w14:paraId="4D101E05" w14:textId="77777777" w:rsidR="00C0572E" w:rsidRPr="0058789F" w:rsidRDefault="00C0572E" w:rsidP="00C0572E">
      <w:pPr>
        <w:pStyle w:val="ad"/>
        <w:rPr>
          <w:bCs/>
        </w:rPr>
      </w:pPr>
      <w:bookmarkStart w:id="10" w:name="_Toc137391246"/>
      <w:bookmarkStart w:id="11" w:name="_Toc137596662"/>
      <w:r w:rsidRPr="0058789F">
        <w:rPr>
          <w:bCs/>
        </w:rPr>
        <w:t>Задание на выполнение курсовой работы</w:t>
      </w:r>
      <w:bookmarkEnd w:id="10"/>
      <w:bookmarkEnd w:id="11"/>
    </w:p>
    <w:p w14:paraId="7E5C7670" w14:textId="77777777" w:rsidR="00C0572E" w:rsidRDefault="00C0572E" w:rsidP="00C0572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4"/>
        <w:gridCol w:w="3821"/>
      </w:tblGrid>
      <w:tr w:rsidR="00C0572E" w14:paraId="49340E5C" w14:textId="77777777" w:rsidTr="00D8550A">
        <w:tc>
          <w:tcPr>
            <w:tcW w:w="55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C38919C" w14:textId="77777777" w:rsidR="00C0572E" w:rsidRPr="00F66700" w:rsidRDefault="00C0572E" w:rsidP="00D8550A">
            <w:pPr>
              <w:ind w:firstLine="0"/>
              <w:rPr>
                <w:u w:val="single"/>
              </w:rPr>
            </w:pPr>
            <w:r w:rsidRPr="00F66700">
              <w:t xml:space="preserve">Студент </w:t>
            </w:r>
            <w:r w:rsidRPr="00F66700">
              <w:rPr>
                <w:u w:val="single"/>
              </w:rPr>
              <w:t xml:space="preserve">      Баков Артём Николаевич        </w:t>
            </w:r>
          </w:p>
          <w:p w14:paraId="6136EF4D" w14:textId="77777777" w:rsidR="00C0572E" w:rsidRDefault="00C0572E" w:rsidP="00D8550A">
            <w:r>
              <w:rPr>
                <w:sz w:val="24"/>
                <w:szCs w:val="24"/>
              </w:rPr>
              <w:t xml:space="preserve">                              </w:t>
            </w:r>
            <w:proofErr w:type="spellStart"/>
            <w:r w:rsidRPr="00B23BEE">
              <w:rPr>
                <w:sz w:val="20"/>
                <w:szCs w:val="20"/>
              </w:rPr>
              <w:t>фио</w:t>
            </w:r>
            <w:proofErr w:type="spellEnd"/>
            <w:r w:rsidRPr="00B23BEE">
              <w:rPr>
                <w:sz w:val="20"/>
                <w:szCs w:val="20"/>
              </w:rPr>
              <w:t xml:space="preserve"> студента</w:t>
            </w:r>
          </w:p>
        </w:tc>
        <w:tc>
          <w:tcPr>
            <w:tcW w:w="3821" w:type="dxa"/>
            <w:tcBorders>
              <w:top w:val="nil"/>
              <w:left w:val="nil"/>
              <w:bottom w:val="nil"/>
              <w:right w:val="nil"/>
            </w:tcBorders>
          </w:tcPr>
          <w:p w14:paraId="138750D1" w14:textId="77777777" w:rsidR="00C0572E" w:rsidRPr="00027CC0" w:rsidRDefault="00C0572E" w:rsidP="00D8550A">
            <w:pPr>
              <w:ind w:firstLine="0"/>
              <w:rPr>
                <w:u w:val="single"/>
              </w:rPr>
            </w:pPr>
            <w:r w:rsidRPr="00027CC0">
              <w:rPr>
                <w:u w:val="single"/>
              </w:rPr>
              <w:t xml:space="preserve">группа Б9121-09.03.03 ПИЭ  </w:t>
            </w:r>
          </w:p>
        </w:tc>
      </w:tr>
      <w:tr w:rsidR="00C0572E" w14:paraId="36C9ABA1" w14:textId="77777777" w:rsidTr="00D8550A">
        <w:tc>
          <w:tcPr>
            <w:tcW w:w="552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D17AE3E" w14:textId="77777777" w:rsidR="00C0572E" w:rsidRPr="00B23BEE" w:rsidRDefault="00C0572E" w:rsidP="00D8550A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3821" w:type="dxa"/>
            <w:tcBorders>
              <w:top w:val="nil"/>
              <w:left w:val="nil"/>
              <w:bottom w:val="nil"/>
              <w:right w:val="nil"/>
            </w:tcBorders>
          </w:tcPr>
          <w:p w14:paraId="40848406" w14:textId="77777777" w:rsidR="00C0572E" w:rsidRPr="00B23BEE" w:rsidRDefault="00C0572E" w:rsidP="00D8550A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</w:t>
            </w:r>
            <w:r w:rsidRPr="00B23BEE">
              <w:rPr>
                <w:sz w:val="20"/>
                <w:szCs w:val="20"/>
              </w:rPr>
              <w:t>группа</w:t>
            </w:r>
          </w:p>
        </w:tc>
      </w:tr>
      <w:tr w:rsidR="00C0572E" w14:paraId="277D9111" w14:textId="77777777" w:rsidTr="00D8550A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1CA03F8" w14:textId="77777777" w:rsidR="00C0572E" w:rsidRDefault="00C0572E" w:rsidP="00D8550A">
            <w:pPr>
              <w:ind w:firstLine="0"/>
            </w:pPr>
          </w:p>
          <w:p w14:paraId="6E07420B" w14:textId="750D14FD" w:rsidR="00C0572E" w:rsidRDefault="00C0572E" w:rsidP="00D8550A">
            <w:pPr>
              <w:ind w:firstLine="0"/>
            </w:pPr>
            <w:r>
              <w:t xml:space="preserve">Тема курсовой работы: </w:t>
            </w:r>
            <w:commentRangeStart w:id="12"/>
            <w:r w:rsidR="0031696A" w:rsidRPr="0031696A">
              <w:t>Продажа авиабилетов</w:t>
            </w:r>
            <w:commentRangeEnd w:id="12"/>
            <w:r w:rsidR="00D8550A">
              <w:rPr>
                <w:rStyle w:val="afa"/>
                <w:rFonts w:eastAsia="Times New Roman" w:cs="Times New Roman"/>
                <w:lang w:eastAsia="ru-RU"/>
              </w:rPr>
              <w:commentReference w:id="12"/>
            </w:r>
          </w:p>
        </w:tc>
      </w:tr>
      <w:tr w:rsidR="00C0572E" w14:paraId="183D4DE0" w14:textId="77777777" w:rsidTr="00D8550A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32F067" w14:textId="77777777" w:rsidR="00C0572E" w:rsidRPr="00027CC0" w:rsidRDefault="00C0572E" w:rsidP="00D8550A">
            <w:pPr>
              <w:ind w:firstLine="0"/>
            </w:pPr>
            <w:r w:rsidRPr="00027CC0">
              <w:t>_______________________________________________________________</w:t>
            </w:r>
          </w:p>
        </w:tc>
      </w:tr>
      <w:tr w:rsidR="00C0572E" w14:paraId="199AFD01" w14:textId="77777777" w:rsidTr="00D8550A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E15588" w14:textId="77777777" w:rsidR="00C0572E" w:rsidRDefault="00C0572E" w:rsidP="00D8550A">
            <w:pPr>
              <w:ind w:firstLine="0"/>
            </w:pPr>
          </w:p>
        </w:tc>
      </w:tr>
    </w:tbl>
    <w:p w14:paraId="69E8C47D" w14:textId="1D9B3AD1" w:rsidR="00C0572E" w:rsidRPr="0068352A" w:rsidRDefault="00C0572E" w:rsidP="00C0572E">
      <w:pPr>
        <w:pStyle w:val="ab"/>
      </w:pPr>
      <w:r w:rsidRPr="0068352A">
        <w:t>Цель разработки проекта "</w:t>
      </w:r>
      <w:r w:rsidR="0031696A" w:rsidRPr="00D8550A">
        <w:rPr>
          <w:color w:val="FF0000"/>
        </w:rPr>
        <w:t>Продажа авиабилетов</w:t>
      </w:r>
      <w:r w:rsidRPr="0068352A">
        <w:t>"</w:t>
      </w:r>
      <w:r w:rsidR="00E76AAD">
        <w:t xml:space="preserve"> </w:t>
      </w:r>
      <w:r w:rsidR="00E76AAD" w:rsidRPr="00E76AAD">
        <w:t xml:space="preserve">состоит в создании </w:t>
      </w:r>
      <w:r w:rsidR="00E76AAD" w:rsidRPr="00D8550A">
        <w:rPr>
          <w:color w:val="FF0000"/>
        </w:rPr>
        <w:t>автоматизированной системы</w:t>
      </w:r>
      <w:r w:rsidR="00E76AAD" w:rsidRPr="00E76AAD">
        <w:t xml:space="preserve">, которая позволит оптимизировать и улучшить процессы </w:t>
      </w:r>
      <w:r w:rsidR="00E76AAD">
        <w:t xml:space="preserve">бронирования и </w:t>
      </w:r>
      <w:r w:rsidR="00E76AAD" w:rsidRPr="00E76AAD">
        <w:t>продажи авиабилето</w:t>
      </w:r>
      <w:r w:rsidR="00E76AAD">
        <w:t>в.</w:t>
      </w:r>
    </w:p>
    <w:p w14:paraId="21C6D7F0" w14:textId="77777777" w:rsidR="00C0572E" w:rsidRDefault="00C0572E" w:rsidP="00C0572E">
      <w:pPr>
        <w:pStyle w:val="ab"/>
      </w:pPr>
      <w:r w:rsidRPr="0068352A">
        <w:t xml:space="preserve">Основные задачи, которые предполагается решить в ходе разработки данной </w:t>
      </w:r>
      <w:r w:rsidRPr="00D8550A">
        <w:rPr>
          <w:color w:val="FF0000"/>
        </w:rPr>
        <w:t>системы</w:t>
      </w:r>
      <w:r w:rsidRPr="0068352A">
        <w:t>, включают:</w:t>
      </w:r>
    </w:p>
    <w:p w14:paraId="6324933B" w14:textId="10900FAC" w:rsidR="00A667A5" w:rsidRDefault="00DC3348" w:rsidP="009005AF">
      <w:pPr>
        <w:pStyle w:val="ab"/>
        <w:numPr>
          <w:ilvl w:val="0"/>
          <w:numId w:val="9"/>
        </w:numPr>
      </w:pPr>
      <w:commentRangeStart w:id="13"/>
      <w:r>
        <w:t>Спроектировать</w:t>
      </w:r>
      <w:commentRangeEnd w:id="13"/>
      <w:r w:rsidR="00D8550A">
        <w:rPr>
          <w:rStyle w:val="afa"/>
          <w:rFonts w:eastAsia="Times New Roman" w:cs="Times New Roman"/>
          <w:color w:val="auto"/>
          <w:lang w:eastAsia="ru-RU"/>
        </w:rPr>
        <w:commentReference w:id="13"/>
      </w:r>
      <w:r>
        <w:t xml:space="preserve"> систему, позволяющую автоматизировать процесс продажи авиабилетов для сотрудников.</w:t>
      </w:r>
    </w:p>
    <w:p w14:paraId="1C717129" w14:textId="186F3CD6" w:rsidR="00DC3348" w:rsidRDefault="009A28C8" w:rsidP="009005AF">
      <w:pPr>
        <w:pStyle w:val="ab"/>
        <w:numPr>
          <w:ilvl w:val="0"/>
          <w:numId w:val="9"/>
        </w:numPr>
      </w:pPr>
      <w:r>
        <w:t>Разработать алгоритмы для основных процессов в системе</w:t>
      </w:r>
    </w:p>
    <w:p w14:paraId="3F191F75" w14:textId="616E8971" w:rsidR="00DC3348" w:rsidRPr="0068352A" w:rsidRDefault="00DC3348" w:rsidP="009005AF">
      <w:pPr>
        <w:pStyle w:val="ab"/>
        <w:numPr>
          <w:ilvl w:val="0"/>
          <w:numId w:val="9"/>
        </w:numPr>
      </w:pPr>
      <w:r>
        <w:t>Предоставить прототипы форм интерфейса системы.</w:t>
      </w:r>
    </w:p>
    <w:p w14:paraId="3DB4EBDC" w14:textId="589E62CD" w:rsidR="00C0572E" w:rsidRDefault="00C0572E" w:rsidP="00C0572E">
      <w:pPr>
        <w:pStyle w:val="ab"/>
      </w:pPr>
      <w:r w:rsidRPr="0068352A">
        <w:t xml:space="preserve">Основной целью </w:t>
      </w:r>
      <w:r w:rsidR="00E76AAD">
        <w:t xml:space="preserve">проектирования </w:t>
      </w:r>
      <w:r w:rsidRPr="0068352A">
        <w:t xml:space="preserve">этой </w:t>
      </w:r>
      <w:r w:rsidRPr="00D8550A">
        <w:rPr>
          <w:color w:val="FF0000"/>
        </w:rPr>
        <w:t>системы</w:t>
      </w:r>
      <w:r w:rsidR="00E76AAD" w:rsidRPr="00D8550A">
        <w:rPr>
          <w:color w:val="FF0000"/>
        </w:rPr>
        <w:t xml:space="preserve"> </w:t>
      </w:r>
      <w:r w:rsidR="00E76AAD" w:rsidRPr="00E76AAD">
        <w:t xml:space="preserve">является повышение качества обслуживания пассажиров и эффективности работы аэропорта. </w:t>
      </w:r>
      <w:r w:rsidR="00E76AAD" w:rsidRPr="00D8550A">
        <w:rPr>
          <w:color w:val="FF0000"/>
        </w:rPr>
        <w:t xml:space="preserve">Автоматизированная информационная система </w:t>
      </w:r>
      <w:r w:rsidR="00E76AAD" w:rsidRPr="00E76AAD">
        <w:t xml:space="preserve">позволит сократить время, затрачиваемое на процессы </w:t>
      </w:r>
      <w:r w:rsidR="00E76AAD">
        <w:t>бронирования и продажи авиабилетов</w:t>
      </w:r>
      <w:r w:rsidR="00E76AAD" w:rsidRPr="00E76AAD">
        <w:t>, уменьшить вероятность ошибок и повысить точность данных.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01"/>
        <w:gridCol w:w="1437"/>
        <w:gridCol w:w="3107"/>
      </w:tblGrid>
      <w:tr w:rsidR="00C0572E" w14:paraId="246AAD83" w14:textId="77777777" w:rsidTr="00C44734">
        <w:tc>
          <w:tcPr>
            <w:tcW w:w="4801" w:type="dxa"/>
          </w:tcPr>
          <w:p w14:paraId="60C938ED" w14:textId="77777777" w:rsidR="00C0572E" w:rsidRDefault="00C0572E" w:rsidP="00D8550A">
            <w:pPr>
              <w:pStyle w:val="ab"/>
              <w:ind w:firstLine="0"/>
            </w:pPr>
            <w:r>
              <w:t>Основные разделы</w:t>
            </w:r>
          </w:p>
        </w:tc>
        <w:tc>
          <w:tcPr>
            <w:tcW w:w="1437" w:type="dxa"/>
          </w:tcPr>
          <w:p w14:paraId="2299CC6B" w14:textId="77777777" w:rsidR="00C0572E" w:rsidRDefault="00C0572E" w:rsidP="00D8550A">
            <w:pPr>
              <w:pStyle w:val="ab"/>
              <w:ind w:firstLine="0"/>
            </w:pPr>
            <w:r>
              <w:t>Удельный вес раздела проекта</w:t>
            </w:r>
          </w:p>
        </w:tc>
        <w:tc>
          <w:tcPr>
            <w:tcW w:w="3107" w:type="dxa"/>
          </w:tcPr>
          <w:p w14:paraId="0143E311" w14:textId="77777777" w:rsidR="00C0572E" w:rsidRDefault="00C0572E" w:rsidP="00D8550A">
            <w:pPr>
              <w:pStyle w:val="ab"/>
              <w:ind w:firstLine="0"/>
            </w:pPr>
            <w:r>
              <w:t>Срок выполнения</w:t>
            </w:r>
          </w:p>
        </w:tc>
      </w:tr>
      <w:tr w:rsidR="00C0572E" w14:paraId="11E2793D" w14:textId="77777777" w:rsidTr="00C44734">
        <w:tc>
          <w:tcPr>
            <w:tcW w:w="4801" w:type="dxa"/>
          </w:tcPr>
          <w:p w14:paraId="2B8F461F" w14:textId="4E7611E8" w:rsidR="00C0572E" w:rsidRDefault="00C44734" w:rsidP="00D8550A">
            <w:pPr>
              <w:pStyle w:val="ab"/>
              <w:ind w:firstLine="0"/>
            </w:pPr>
            <w:r>
              <w:t>Проектирование бизнес-процессов</w:t>
            </w:r>
          </w:p>
        </w:tc>
        <w:tc>
          <w:tcPr>
            <w:tcW w:w="1437" w:type="dxa"/>
          </w:tcPr>
          <w:p w14:paraId="3281D5D6" w14:textId="19C49CDA" w:rsidR="00C0572E" w:rsidRDefault="00EF391A" w:rsidP="00D8550A">
            <w:pPr>
              <w:pStyle w:val="ab"/>
              <w:ind w:firstLine="0"/>
            </w:pPr>
            <w:r>
              <w:t>0,3</w:t>
            </w:r>
          </w:p>
        </w:tc>
        <w:tc>
          <w:tcPr>
            <w:tcW w:w="3107" w:type="dxa"/>
          </w:tcPr>
          <w:p w14:paraId="39F54846" w14:textId="7EEAE1B6" w:rsidR="00C0572E" w:rsidRDefault="00FB4287" w:rsidP="00D8550A">
            <w:pPr>
              <w:pStyle w:val="ab"/>
              <w:ind w:firstLine="0"/>
            </w:pPr>
            <w:r>
              <w:t>17</w:t>
            </w:r>
            <w:r w:rsidR="00C0572E">
              <w:t>.</w:t>
            </w:r>
            <w:r>
              <w:t>11</w:t>
            </w:r>
            <w:r w:rsidR="00C0572E">
              <w:t xml:space="preserve">.2023 </w:t>
            </w:r>
            <w:r w:rsidR="00F674F2">
              <w:t>–</w:t>
            </w:r>
            <w:r w:rsidR="00C0572E">
              <w:t xml:space="preserve"> </w:t>
            </w:r>
            <w:r>
              <w:t>1</w:t>
            </w:r>
            <w:r w:rsidR="00C0572E">
              <w:t>.</w:t>
            </w:r>
            <w:r>
              <w:t>12</w:t>
            </w:r>
            <w:r w:rsidR="00C0572E">
              <w:t>.2023</w:t>
            </w:r>
          </w:p>
        </w:tc>
      </w:tr>
      <w:tr w:rsidR="00C0572E" w14:paraId="0AA567EE" w14:textId="77777777" w:rsidTr="00C44734">
        <w:tc>
          <w:tcPr>
            <w:tcW w:w="4801" w:type="dxa"/>
          </w:tcPr>
          <w:p w14:paraId="3851E630" w14:textId="5BFFA90A" w:rsidR="00C0572E" w:rsidRDefault="00C44734" w:rsidP="00D8550A">
            <w:pPr>
              <w:pStyle w:val="ab"/>
              <w:ind w:firstLine="0"/>
            </w:pPr>
            <w:r>
              <w:t>Архитектура системы</w:t>
            </w:r>
          </w:p>
        </w:tc>
        <w:tc>
          <w:tcPr>
            <w:tcW w:w="1437" w:type="dxa"/>
          </w:tcPr>
          <w:p w14:paraId="38F88ECA" w14:textId="4DE88CBF" w:rsidR="00C0572E" w:rsidRDefault="00EF391A" w:rsidP="00D8550A">
            <w:pPr>
              <w:pStyle w:val="ab"/>
              <w:ind w:firstLine="0"/>
            </w:pPr>
            <w:r>
              <w:t>0,3</w:t>
            </w:r>
          </w:p>
        </w:tc>
        <w:tc>
          <w:tcPr>
            <w:tcW w:w="3107" w:type="dxa"/>
          </w:tcPr>
          <w:p w14:paraId="328A9C92" w14:textId="5141C69B" w:rsidR="00C0572E" w:rsidRDefault="00FB4287" w:rsidP="00D8550A">
            <w:pPr>
              <w:pStyle w:val="ab"/>
              <w:ind w:firstLine="0"/>
            </w:pPr>
            <w:r>
              <w:t>1</w:t>
            </w:r>
            <w:r w:rsidR="00C0572E">
              <w:t>.</w:t>
            </w:r>
            <w:r>
              <w:t>12</w:t>
            </w:r>
            <w:r w:rsidR="00C0572E">
              <w:t xml:space="preserve">.2023 – </w:t>
            </w:r>
            <w:r>
              <w:t>15</w:t>
            </w:r>
            <w:r w:rsidR="00C0572E">
              <w:t>.</w:t>
            </w:r>
            <w:r>
              <w:t>12</w:t>
            </w:r>
            <w:r w:rsidR="00C0572E">
              <w:t>.2023</w:t>
            </w:r>
          </w:p>
        </w:tc>
      </w:tr>
      <w:tr w:rsidR="00C0572E" w14:paraId="1F2D9AB5" w14:textId="77777777" w:rsidTr="00C44734">
        <w:tc>
          <w:tcPr>
            <w:tcW w:w="4801" w:type="dxa"/>
          </w:tcPr>
          <w:p w14:paraId="0690D59A" w14:textId="5D031517" w:rsidR="00C0572E" w:rsidRDefault="00C44734" w:rsidP="00D8550A">
            <w:pPr>
              <w:pStyle w:val="ab"/>
              <w:ind w:firstLine="0"/>
            </w:pPr>
            <w:r>
              <w:t>Программное обеспечение задачи</w:t>
            </w:r>
          </w:p>
        </w:tc>
        <w:tc>
          <w:tcPr>
            <w:tcW w:w="1437" w:type="dxa"/>
          </w:tcPr>
          <w:p w14:paraId="7D5F3B00" w14:textId="5546CEA4" w:rsidR="00C0572E" w:rsidRDefault="00EF391A" w:rsidP="00D8550A">
            <w:pPr>
              <w:pStyle w:val="ab"/>
              <w:ind w:firstLine="0"/>
            </w:pPr>
            <w:r>
              <w:t>0,3</w:t>
            </w:r>
          </w:p>
        </w:tc>
        <w:tc>
          <w:tcPr>
            <w:tcW w:w="3107" w:type="dxa"/>
          </w:tcPr>
          <w:p w14:paraId="496768D5" w14:textId="4294C67D" w:rsidR="00C0572E" w:rsidRDefault="00FB4287" w:rsidP="00D8550A">
            <w:pPr>
              <w:pStyle w:val="ab"/>
              <w:ind w:firstLine="0"/>
            </w:pPr>
            <w:r>
              <w:t>15</w:t>
            </w:r>
            <w:r w:rsidR="00C0572E">
              <w:t>.</w:t>
            </w:r>
            <w:r>
              <w:t>12</w:t>
            </w:r>
            <w:r w:rsidR="00C0572E">
              <w:t>.2023</w:t>
            </w:r>
            <w:r w:rsidR="00F674F2">
              <w:t xml:space="preserve"> </w:t>
            </w:r>
            <w:r w:rsidR="00C0572E">
              <w:t>– 2</w:t>
            </w:r>
            <w:r>
              <w:t>9</w:t>
            </w:r>
            <w:r w:rsidR="00C0572E">
              <w:t>.</w:t>
            </w:r>
            <w:r>
              <w:t>12</w:t>
            </w:r>
            <w:r w:rsidR="00C0572E">
              <w:t>.2023</w:t>
            </w:r>
          </w:p>
        </w:tc>
      </w:tr>
    </w:tbl>
    <w:p w14:paraId="3394D7BD" w14:textId="77777777" w:rsidR="00C0572E" w:rsidRDefault="00C0572E" w:rsidP="00C0572E">
      <w:pPr>
        <w:pStyle w:val="ab"/>
      </w:pPr>
    </w:p>
    <w:p w14:paraId="70253A29" w14:textId="77777777" w:rsidR="00C0572E" w:rsidRDefault="00C0572E" w:rsidP="00C0572E">
      <w:pPr>
        <w:pStyle w:val="ab"/>
      </w:pPr>
      <w:r>
        <w:t xml:space="preserve">Рекомендуемая литература: </w:t>
      </w:r>
    </w:p>
    <w:p w14:paraId="058F7D40" w14:textId="77777777" w:rsidR="00AF6B10" w:rsidRDefault="00AF6B10" w:rsidP="009005AF">
      <w:pPr>
        <w:pStyle w:val="ab"/>
        <w:numPr>
          <w:ilvl w:val="0"/>
          <w:numId w:val="24"/>
        </w:numPr>
      </w:pPr>
      <w:proofErr w:type="spellStart"/>
      <w:r>
        <w:t>Бритов</w:t>
      </w:r>
      <w:proofErr w:type="spellEnd"/>
      <w:r>
        <w:t xml:space="preserve"> Г.А. Моделирование бизнес-процессов / Г.А. </w:t>
      </w:r>
      <w:proofErr w:type="spellStart"/>
      <w:r>
        <w:t>Бритов</w:t>
      </w:r>
      <w:proofErr w:type="spellEnd"/>
      <w:r>
        <w:t>, Т.В. Осипова. - М.: LAP, 2014 г. – 124 с.</w:t>
      </w:r>
    </w:p>
    <w:p w14:paraId="6CC4B659" w14:textId="77777777" w:rsidR="00AF6B10" w:rsidRDefault="00AF6B10" w:rsidP="009005AF">
      <w:pPr>
        <w:pStyle w:val="ab"/>
        <w:numPr>
          <w:ilvl w:val="0"/>
          <w:numId w:val="24"/>
        </w:numPr>
      </w:pPr>
      <w:r>
        <w:t xml:space="preserve">Грекул В.И. Проектирование информационных систем / В.И. Грекул, Г.Н. </w:t>
      </w:r>
      <w:proofErr w:type="spellStart"/>
      <w:r>
        <w:t>Денищенко</w:t>
      </w:r>
      <w:proofErr w:type="spellEnd"/>
      <w:r>
        <w:t xml:space="preserve">, Н.Л. </w:t>
      </w:r>
      <w:proofErr w:type="spellStart"/>
      <w:r>
        <w:t>Коровкина</w:t>
      </w:r>
      <w:proofErr w:type="spellEnd"/>
      <w:r>
        <w:t>. – М.: Интернет-университет информационных технологий, 2018 г. - 321 с.</w:t>
      </w:r>
    </w:p>
    <w:p w14:paraId="519453B7" w14:textId="77777777" w:rsidR="00AF6B10" w:rsidRDefault="00AF6B10" w:rsidP="009005AF">
      <w:pPr>
        <w:pStyle w:val="ab"/>
        <w:numPr>
          <w:ilvl w:val="0"/>
          <w:numId w:val="24"/>
        </w:numPr>
      </w:pPr>
      <w:r>
        <w:t xml:space="preserve">Дубейковский В.И. Эффективное моделирование с CA </w:t>
      </w:r>
      <w:proofErr w:type="spellStart"/>
      <w:r>
        <w:t>ErwinProcessModeler</w:t>
      </w:r>
      <w:proofErr w:type="spellEnd"/>
      <w:r>
        <w:t xml:space="preserve"> (</w:t>
      </w:r>
      <w:proofErr w:type="spellStart"/>
      <w:r>
        <w:t>BPwin</w:t>
      </w:r>
      <w:proofErr w:type="spellEnd"/>
      <w:r>
        <w:t xml:space="preserve">; </w:t>
      </w:r>
      <w:proofErr w:type="spellStart"/>
      <w:r>
        <w:t>AllfusionProcessModeler</w:t>
      </w:r>
      <w:proofErr w:type="spellEnd"/>
      <w:r>
        <w:t>). 2-е изд., исправленное и дополненное / В.И. Дубейковский. – М.: Диалог-МИФИ, 2015. – 384 с.</w:t>
      </w:r>
    </w:p>
    <w:p w14:paraId="1D294E99" w14:textId="6BA5F628" w:rsidR="00C0572E" w:rsidRDefault="00C0572E" w:rsidP="00AF6B10">
      <w:pPr>
        <w:pStyle w:val="ab"/>
        <w:ind w:left="1069" w:firstLine="0"/>
      </w:pPr>
    </w:p>
    <w:p w14:paraId="54B8F40F" w14:textId="59C4D9C1" w:rsidR="00C0572E" w:rsidRDefault="00C0572E" w:rsidP="00C0572E">
      <w:pPr>
        <w:pStyle w:val="ab"/>
      </w:pPr>
      <w:r>
        <w:t xml:space="preserve"> Дата выдачи задания «</w:t>
      </w:r>
      <w:r w:rsidR="006D6680">
        <w:rPr>
          <w:u w:val="single"/>
        </w:rPr>
        <w:t>17</w:t>
      </w:r>
      <w:r>
        <w:t xml:space="preserve">» </w:t>
      </w:r>
      <w:r w:rsidR="006D6680">
        <w:rPr>
          <w:u w:val="single"/>
        </w:rPr>
        <w:t>ноября</w:t>
      </w:r>
      <w:r w:rsidRPr="00772E3B">
        <w:t xml:space="preserve"> </w:t>
      </w:r>
      <w:r>
        <w:t>202</w:t>
      </w:r>
      <w:r w:rsidRPr="00772E3B">
        <w:rPr>
          <w:u w:val="single"/>
        </w:rPr>
        <w:t>3</w:t>
      </w:r>
      <w:r w:rsidRPr="00CA754A">
        <w:t xml:space="preserve"> </w:t>
      </w:r>
      <w:r>
        <w:t>г.</w:t>
      </w:r>
    </w:p>
    <w:p w14:paraId="5677D14B" w14:textId="77777777" w:rsidR="00C0572E" w:rsidRDefault="00C0572E" w:rsidP="00C0572E">
      <w:pPr>
        <w:pStyle w:val="ab"/>
      </w:pPr>
      <w:r>
        <w:t xml:space="preserve"> Дата сдачи проекта «</w:t>
      </w:r>
      <w:r w:rsidRPr="002118FA">
        <w:rPr>
          <w:u w:val="single"/>
        </w:rPr>
        <w:t xml:space="preserve">  </w:t>
      </w:r>
      <w:r>
        <w:t xml:space="preserve">» </w:t>
      </w:r>
      <w:r w:rsidRPr="00CA754A">
        <w:rPr>
          <w:u w:val="single"/>
        </w:rPr>
        <w:t xml:space="preserve">         </w:t>
      </w:r>
      <w:r>
        <w:rPr>
          <w:u w:val="single"/>
        </w:rPr>
        <w:t xml:space="preserve">      </w:t>
      </w:r>
      <w:r w:rsidRPr="00CA754A">
        <w:t xml:space="preserve"> </w:t>
      </w:r>
      <w:r>
        <w:t>202</w:t>
      </w:r>
      <w:r w:rsidRPr="00CA754A">
        <w:rPr>
          <w:u w:val="single"/>
        </w:rPr>
        <w:t xml:space="preserve"> </w:t>
      </w:r>
      <w:r>
        <w:t xml:space="preserve"> г.</w:t>
      </w:r>
    </w:p>
    <w:p w14:paraId="4DA50F06" w14:textId="77777777" w:rsidR="00C0572E" w:rsidRPr="00CA754A" w:rsidRDefault="00C0572E" w:rsidP="00C0572E">
      <w:pPr>
        <w:pStyle w:val="ab"/>
        <w:rPr>
          <w:u w:val="single"/>
        </w:rPr>
      </w:pPr>
      <w:r>
        <w:t xml:space="preserve"> Дата защиты «</w:t>
      </w:r>
      <w:r w:rsidRPr="002118FA">
        <w:rPr>
          <w:u w:val="single"/>
        </w:rPr>
        <w:t xml:space="preserve">  </w:t>
      </w:r>
      <w:r>
        <w:t xml:space="preserve">» </w:t>
      </w:r>
      <w:r w:rsidRPr="00CA754A">
        <w:rPr>
          <w:u w:val="single"/>
        </w:rPr>
        <w:t xml:space="preserve">         </w:t>
      </w:r>
      <w:r>
        <w:rPr>
          <w:u w:val="single"/>
        </w:rPr>
        <w:t xml:space="preserve">      </w:t>
      </w:r>
      <w:r w:rsidRPr="00CA754A">
        <w:t xml:space="preserve"> </w:t>
      </w:r>
      <w:r>
        <w:t>202</w:t>
      </w:r>
      <w:r w:rsidRPr="00CA754A">
        <w:rPr>
          <w:u w:val="single"/>
        </w:rPr>
        <w:t xml:space="preserve"> </w:t>
      </w:r>
      <w:r>
        <w:t xml:space="preserve"> г.</w:t>
      </w:r>
    </w:p>
    <w:p w14:paraId="503E3EC8" w14:textId="77777777" w:rsidR="00C0572E" w:rsidRDefault="00C0572E" w:rsidP="00C0572E">
      <w:pPr>
        <w:pStyle w:val="ab"/>
      </w:pPr>
    </w:p>
    <w:tbl>
      <w:tblPr>
        <w:tblStyle w:val="a3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2"/>
        <w:gridCol w:w="2336"/>
        <w:gridCol w:w="1560"/>
        <w:gridCol w:w="2835"/>
      </w:tblGrid>
      <w:tr w:rsidR="00C0572E" w14:paraId="0D3F3DA3" w14:textId="77777777" w:rsidTr="00D8550A">
        <w:tc>
          <w:tcPr>
            <w:tcW w:w="8363" w:type="dxa"/>
            <w:gridSpan w:val="4"/>
          </w:tcPr>
          <w:p w14:paraId="7EFB642E" w14:textId="77777777" w:rsidR="00C0572E" w:rsidRDefault="00C0572E" w:rsidP="00D8550A">
            <w:pPr>
              <w:pStyle w:val="ab"/>
              <w:ind w:firstLine="0"/>
            </w:pPr>
            <w:r>
              <w:t>Руководитель проекта _____________/ _________________________</w:t>
            </w:r>
          </w:p>
        </w:tc>
      </w:tr>
      <w:tr w:rsidR="00C0572E" w14:paraId="0627A37C" w14:textId="77777777" w:rsidTr="00D8550A">
        <w:tc>
          <w:tcPr>
            <w:tcW w:w="1632" w:type="dxa"/>
          </w:tcPr>
          <w:p w14:paraId="4E2C52AE" w14:textId="77777777" w:rsidR="00C0572E" w:rsidRDefault="00C0572E" w:rsidP="00D8550A">
            <w:pPr>
              <w:pStyle w:val="ab"/>
              <w:ind w:firstLine="0"/>
            </w:pPr>
          </w:p>
        </w:tc>
        <w:tc>
          <w:tcPr>
            <w:tcW w:w="2336" w:type="dxa"/>
          </w:tcPr>
          <w:p w14:paraId="156CCD75" w14:textId="77777777" w:rsidR="00C0572E" w:rsidRPr="00180ED0" w:rsidRDefault="00C0572E" w:rsidP="00D8550A">
            <w:pPr>
              <w:pStyle w:val="ab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</w:t>
            </w:r>
            <w:r w:rsidRPr="00180ED0">
              <w:rPr>
                <w:sz w:val="20"/>
                <w:szCs w:val="20"/>
              </w:rPr>
              <w:t>подпись</w:t>
            </w:r>
          </w:p>
        </w:tc>
        <w:tc>
          <w:tcPr>
            <w:tcW w:w="1560" w:type="dxa"/>
          </w:tcPr>
          <w:p w14:paraId="0A12B8BB" w14:textId="77777777" w:rsidR="00C0572E" w:rsidRDefault="00C0572E" w:rsidP="00D8550A">
            <w:pPr>
              <w:pStyle w:val="ab"/>
              <w:ind w:firstLine="0"/>
            </w:pPr>
          </w:p>
        </w:tc>
        <w:tc>
          <w:tcPr>
            <w:tcW w:w="2835" w:type="dxa"/>
          </w:tcPr>
          <w:p w14:paraId="0B458C65" w14:textId="77777777" w:rsidR="00C0572E" w:rsidRPr="00180ED0" w:rsidRDefault="00C0572E" w:rsidP="00D8550A">
            <w:pPr>
              <w:pStyle w:val="ab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proofErr w:type="spellStart"/>
            <w:r w:rsidRPr="00180ED0">
              <w:rPr>
                <w:sz w:val="20"/>
                <w:szCs w:val="20"/>
              </w:rPr>
              <w:t>фио</w:t>
            </w:r>
            <w:proofErr w:type="spellEnd"/>
          </w:p>
        </w:tc>
      </w:tr>
    </w:tbl>
    <w:p w14:paraId="39B786A4" w14:textId="77777777" w:rsidR="00C0572E" w:rsidRDefault="00C0572E" w:rsidP="00C0572E">
      <w:pPr>
        <w:pStyle w:val="ab"/>
      </w:pPr>
      <w:r>
        <w:t xml:space="preserve">  Подпись студента _________________</w:t>
      </w:r>
    </w:p>
    <w:p w14:paraId="191EC8F5" w14:textId="4F28E6B2" w:rsidR="00C0572E" w:rsidRPr="00C0572E" w:rsidRDefault="00C0572E" w:rsidP="00C0572E">
      <w:pPr>
        <w:spacing w:after="160" w:line="259" w:lineRule="auto"/>
        <w:ind w:firstLine="0"/>
        <w:jc w:val="left"/>
        <w:rPr>
          <w:color w:val="000000" w:themeColor="text1"/>
        </w:rPr>
      </w:pPr>
      <w:r>
        <w:br w:type="page"/>
      </w:r>
    </w:p>
    <w:sdt>
      <w:sdtPr>
        <w:rPr>
          <w:rFonts w:cs="Times New Roman"/>
          <w:b/>
          <w:color w:val="auto"/>
          <w:sz w:val="20"/>
          <w:szCs w:val="20"/>
        </w:rPr>
        <w:id w:val="-14547888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807B122" w14:textId="2CF1AECF" w:rsidR="008B13BC" w:rsidRPr="00F57AF7" w:rsidRDefault="008B13BC" w:rsidP="001219EA">
          <w:pPr>
            <w:pStyle w:val="ab"/>
            <w:jc w:val="center"/>
            <w:rPr>
              <w:rFonts w:cs="Times New Roman"/>
              <w:b/>
              <w:szCs w:val="28"/>
            </w:rPr>
          </w:pPr>
          <w:r w:rsidRPr="00F57AF7">
            <w:rPr>
              <w:rFonts w:cs="Times New Roman"/>
              <w:b/>
              <w:szCs w:val="28"/>
            </w:rPr>
            <w:t>Содержание</w:t>
          </w:r>
        </w:p>
        <w:p w14:paraId="524B7ED8" w14:textId="5E22BE62" w:rsidR="009A40DD" w:rsidRPr="009A40DD" w:rsidRDefault="008B13BC" w:rsidP="009A40DD">
          <w:pPr>
            <w:pStyle w:val="1"/>
            <w:numPr>
              <w:ilvl w:val="0"/>
              <w:numId w:val="0"/>
            </w:numPr>
            <w:ind w:left="720"/>
            <w:rPr>
              <w:rFonts w:ascii="Times New Roman" w:hAnsi="Times New Roman" w:cs="Times New Roman"/>
              <w:kern w:val="2"/>
              <w:sz w:val="24"/>
              <w:szCs w:val="24"/>
              <w14:ligatures w14:val="standardContextual"/>
            </w:rPr>
          </w:pPr>
          <w:r w:rsidRPr="00B7643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7643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7643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2267114" w:history="1">
            <w:r w:rsidR="009A40DD" w:rsidRPr="009A40DD">
              <w:rPr>
                <w:rStyle w:val="af7"/>
                <w:rFonts w:ascii="Times New Roman" w:hAnsi="Times New Roman" w:cs="Times New Roman"/>
                <w:sz w:val="24"/>
                <w:szCs w:val="24"/>
              </w:rPr>
              <w:t>Введение</w: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_Toc152267114 \h </w:instrTex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 w:cs="Times New Roman"/>
                <w:webHidden/>
                <w:sz w:val="24"/>
                <w:szCs w:val="24"/>
              </w:rPr>
              <w:t>5</w: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354DFC49" w14:textId="3FE94AF2" w:rsidR="009A40DD" w:rsidRPr="009A40DD" w:rsidRDefault="003B331B" w:rsidP="009A40DD">
          <w:pPr>
            <w:pStyle w:val="1"/>
            <w:numPr>
              <w:ilvl w:val="0"/>
              <w:numId w:val="0"/>
            </w:numPr>
            <w:ind w:left="720"/>
            <w:rPr>
              <w:rFonts w:ascii="Times New Roman" w:hAnsi="Times New Roman" w:cs="Times New Roman"/>
              <w:kern w:val="2"/>
              <w:sz w:val="24"/>
              <w:szCs w:val="24"/>
              <w14:ligatures w14:val="standardContextual"/>
            </w:rPr>
          </w:pPr>
          <w:hyperlink w:anchor="_Toc152267115" w:history="1">
            <w:r w:rsidR="009A40DD" w:rsidRPr="009A40DD">
              <w:rPr>
                <w:rStyle w:val="af7"/>
                <w:rFonts w:ascii="Times New Roman" w:hAnsi="Times New Roman" w:cs="Times New Roman"/>
                <w:sz w:val="24"/>
                <w:szCs w:val="24"/>
              </w:rPr>
              <w:t>1 Аналитическая часть</w: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_Toc152267115 \h </w:instrTex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 w:cs="Times New Roman"/>
                <w:webHidden/>
                <w:sz w:val="24"/>
                <w:szCs w:val="24"/>
              </w:rPr>
              <w:t>6</w: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0BD451DE" w14:textId="78B4E057" w:rsidR="009A40DD" w:rsidRPr="009A40DD" w:rsidRDefault="003B331B">
          <w:pPr>
            <w:pStyle w:val="21"/>
            <w:tabs>
              <w:tab w:val="left" w:pos="176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16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1.1</w:t>
            </w:r>
            <w:r w:rsidR="009A40DD" w:rsidRPr="009A40D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Анализ предметной области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_Toc152267116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5560DA" w14:textId="48775FE6" w:rsidR="009A40DD" w:rsidRPr="009A40DD" w:rsidRDefault="003B331B">
          <w:pPr>
            <w:pStyle w:val="21"/>
            <w:tabs>
              <w:tab w:val="left" w:pos="176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17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1.2</w:t>
            </w:r>
            <w:r w:rsidR="009A40DD" w:rsidRPr="009A40D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Обоснование решаемой задачи и принятые решения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_Toc152267117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7175AB" w14:textId="1C5A203B" w:rsidR="009A40DD" w:rsidRPr="009A40DD" w:rsidRDefault="003B331B">
          <w:pPr>
            <w:pStyle w:val="2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18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1.3 Постановка задачи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_Toc152267118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BBFF4F" w14:textId="3D4FA582" w:rsidR="009A40DD" w:rsidRPr="009A40DD" w:rsidRDefault="003B331B" w:rsidP="009A40DD">
          <w:pPr>
            <w:pStyle w:val="21"/>
            <w:tabs>
              <w:tab w:val="clear" w:pos="709"/>
              <w:tab w:val="left" w:pos="1418"/>
            </w:tabs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19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1.3.1 Организационно-экономическая сущность задачи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_Toc152267119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3E398A" w14:textId="692E6D36" w:rsidR="009A40DD" w:rsidRPr="009A40DD" w:rsidRDefault="003B331B" w:rsidP="009A40DD">
          <w:pPr>
            <w:pStyle w:val="21"/>
            <w:tabs>
              <w:tab w:val="clear" w:pos="709"/>
              <w:tab w:val="left" w:pos="1418"/>
            </w:tabs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0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1.3.2 Описание входной информации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_Toc152267120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3233AE" w14:textId="32BA8BCB" w:rsidR="009A40DD" w:rsidRPr="009A40DD" w:rsidRDefault="003B331B" w:rsidP="009A40DD">
          <w:pPr>
            <w:pStyle w:val="21"/>
            <w:tabs>
              <w:tab w:val="clear" w:pos="709"/>
              <w:tab w:val="left" w:pos="1418"/>
            </w:tabs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1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1.3.3 Описание выходной информации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_Toc152267121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F57E2B" w14:textId="47829051" w:rsidR="009A40DD" w:rsidRPr="009A40DD" w:rsidRDefault="003B331B">
          <w:pPr>
            <w:pStyle w:val="2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2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1.4 Архитектура системы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_Toc152267122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F5F6F0" w14:textId="4FBF4639" w:rsidR="009A40DD" w:rsidRPr="009A40DD" w:rsidRDefault="003B331B" w:rsidP="009A40DD">
          <w:pPr>
            <w:pStyle w:val="21"/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3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1.4.1 Модель разрабатываемой системы (DFD модель)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_Toc152267123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0F1B52" w14:textId="36CD1E6B" w:rsidR="009A40DD" w:rsidRPr="009A40DD" w:rsidRDefault="003B331B">
          <w:pPr>
            <w:pStyle w:val="2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4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1.5 Информационное обеспечение задачи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_Toc152267124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97F33B" w14:textId="0AE9EA96" w:rsidR="009A40DD" w:rsidRPr="009A40DD" w:rsidRDefault="003B331B" w:rsidP="009A40DD">
          <w:pPr>
            <w:pStyle w:val="21"/>
            <w:tabs>
              <w:tab w:val="left" w:pos="1701"/>
            </w:tabs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5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1.5.1 Формы первичных документов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_Toc152267125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5ADB20" w14:textId="4D618D82" w:rsidR="009A40DD" w:rsidRPr="009A40DD" w:rsidRDefault="003B331B" w:rsidP="009A40DD">
          <w:pPr>
            <w:pStyle w:val="21"/>
            <w:tabs>
              <w:tab w:val="clear" w:pos="709"/>
              <w:tab w:val="left" w:pos="1560"/>
              <w:tab w:val="left" w:pos="1701"/>
            </w:tabs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6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1.5.2 Формы результатных документов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_Toc152267126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953969" w14:textId="79D81FD4" w:rsidR="009A40DD" w:rsidRPr="009A40DD" w:rsidRDefault="003B331B">
          <w:pPr>
            <w:pStyle w:val="2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7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1.6 Программное обеспечение задачи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_Toc152267127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C8425F" w14:textId="668F5154" w:rsidR="009A40DD" w:rsidRPr="009A40DD" w:rsidRDefault="003B331B" w:rsidP="009A40DD">
          <w:pPr>
            <w:pStyle w:val="21"/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8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1.6.1 Структурная схема программы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_Toc152267128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A6E617" w14:textId="4CD6B781" w:rsidR="009A40DD" w:rsidRPr="009A40DD" w:rsidRDefault="003B331B" w:rsidP="009A40DD">
          <w:pPr>
            <w:pStyle w:val="21"/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9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1.6.2 Детальные алгоритмы реализации отдельных модулей задачи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_Toc152267129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23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D5E74F" w14:textId="3500F90A" w:rsidR="009A40DD" w:rsidRPr="009A40DD" w:rsidRDefault="003B331B" w:rsidP="009A40DD">
          <w:pPr>
            <w:pStyle w:val="21"/>
            <w:tabs>
              <w:tab w:val="left" w:pos="1800"/>
            </w:tabs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30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1.6.3</w:t>
            </w:r>
            <w:r w:rsidR="009A40D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Интерфейс системы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_Toc152267130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178B35" w14:textId="12D6D4FB" w:rsidR="009A40DD" w:rsidRPr="009A40DD" w:rsidRDefault="003B331B" w:rsidP="009A40DD">
          <w:pPr>
            <w:pStyle w:val="21"/>
            <w:ind w:firstLine="1418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31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1.6.3.1 Дерево диалога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_Toc152267131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442B00" w14:textId="4D21D58E" w:rsidR="009A40DD" w:rsidRPr="009A40DD" w:rsidRDefault="003B331B" w:rsidP="009A40DD">
          <w:pPr>
            <w:pStyle w:val="21"/>
            <w:ind w:firstLine="1418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32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1.6.3.2 Прототипы форм ввода/вывода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_Toc152267132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32620F" w14:textId="0120A943" w:rsidR="009A40DD" w:rsidRPr="009A40DD" w:rsidRDefault="003B331B" w:rsidP="009A40DD">
          <w:pPr>
            <w:pStyle w:val="1"/>
            <w:numPr>
              <w:ilvl w:val="0"/>
              <w:numId w:val="0"/>
            </w:numPr>
            <w:ind w:left="720"/>
            <w:rPr>
              <w:rFonts w:ascii="Times New Roman" w:hAnsi="Times New Roman" w:cs="Times New Roman"/>
              <w:kern w:val="2"/>
              <w:sz w:val="24"/>
              <w:szCs w:val="24"/>
              <w14:ligatures w14:val="standardContextual"/>
            </w:rPr>
          </w:pPr>
          <w:hyperlink w:anchor="_Toc152267133" w:history="1">
            <w:r w:rsidR="009A40DD" w:rsidRPr="009A40DD">
              <w:rPr>
                <w:rStyle w:val="af7"/>
                <w:rFonts w:ascii="Times New Roman" w:hAnsi="Times New Roman" w:cs="Times New Roman"/>
                <w:sz w:val="24"/>
                <w:szCs w:val="24"/>
              </w:rPr>
              <w:t>Заключение</w: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_Toc152267133 \h </w:instrTex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 w:cs="Times New Roman"/>
                <w:webHidden/>
                <w:sz w:val="24"/>
                <w:szCs w:val="24"/>
              </w:rPr>
              <w:t>35</w: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57E8C917" w14:textId="2C250EF3" w:rsidR="009A40DD" w:rsidRPr="009A40DD" w:rsidRDefault="003B331B" w:rsidP="009A40DD">
          <w:pPr>
            <w:pStyle w:val="1"/>
            <w:numPr>
              <w:ilvl w:val="0"/>
              <w:numId w:val="0"/>
            </w:numPr>
            <w:ind w:left="720"/>
            <w:rPr>
              <w:rFonts w:ascii="Times New Roman" w:hAnsi="Times New Roman" w:cs="Times New Roman"/>
              <w:kern w:val="2"/>
              <w:sz w:val="24"/>
              <w:szCs w:val="24"/>
              <w14:ligatures w14:val="standardContextual"/>
            </w:rPr>
          </w:pPr>
          <w:hyperlink w:anchor="_Toc152267134" w:history="1">
            <w:r w:rsidR="009A40DD" w:rsidRPr="009A40DD">
              <w:rPr>
                <w:rStyle w:val="af7"/>
                <w:rFonts w:ascii="Times New Roman" w:hAnsi="Times New Roman" w:cs="Times New Roman"/>
                <w:sz w:val="24"/>
                <w:szCs w:val="24"/>
              </w:rPr>
              <w:t>Список используемых источников</w: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_Toc152267134 \h </w:instrTex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 w:cs="Times New Roman"/>
                <w:webHidden/>
                <w:sz w:val="24"/>
                <w:szCs w:val="24"/>
              </w:rPr>
              <w:t>36</w: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4D1303BE" w14:textId="382D11E7" w:rsidR="001079A4" w:rsidRDefault="008B13BC" w:rsidP="001079A4">
          <w:pPr>
            <w:ind w:firstLine="0"/>
            <w:rPr>
              <w:rFonts w:cs="Times New Roman"/>
              <w:b/>
              <w:bCs/>
              <w:sz w:val="20"/>
              <w:szCs w:val="20"/>
            </w:rPr>
          </w:pPr>
          <w:r w:rsidRPr="00B7643C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ECB9919" w14:textId="77777777" w:rsidR="005715D6" w:rsidRDefault="008B13BC" w:rsidP="00491B0C">
      <w:pPr>
        <w:pStyle w:val="aa"/>
      </w:pPr>
      <w:r>
        <w:br w:type="page"/>
      </w:r>
      <w:bookmarkStart w:id="14" w:name="_Toc152267114"/>
    </w:p>
    <w:p w14:paraId="525A5B40" w14:textId="43BD30B2" w:rsidR="008B13BC" w:rsidRDefault="002E2851" w:rsidP="00491B0C">
      <w:pPr>
        <w:pStyle w:val="aa"/>
      </w:pPr>
      <w:r>
        <w:t>Введение</w:t>
      </w:r>
      <w:bookmarkEnd w:id="14"/>
    </w:p>
    <w:p w14:paraId="4DF1E734" w14:textId="77777777" w:rsidR="00D178B8" w:rsidRPr="00D178B8" w:rsidRDefault="00D178B8" w:rsidP="00D178B8">
      <w:pPr>
        <w:pStyle w:val="ab"/>
        <w:rPr>
          <w:lang w:eastAsia="ru-RU"/>
        </w:rPr>
      </w:pPr>
    </w:p>
    <w:p w14:paraId="5E7B17B6" w14:textId="77777777" w:rsidR="004060A8" w:rsidRPr="004060A8" w:rsidRDefault="004060A8" w:rsidP="004060A8">
      <w:pPr>
        <w:pStyle w:val="ab"/>
        <w:rPr>
          <w:lang w:eastAsia="ru-RU"/>
        </w:rPr>
      </w:pPr>
      <w:r w:rsidRPr="004060A8">
        <w:rPr>
          <w:lang w:eastAsia="ru-RU"/>
        </w:rPr>
        <w:t>В условиях активного развития воздушных перевозок и увеличения потребительского спроса на авиабилеты, эффективное управление процессами продажи становится ключевым фактором успеха для авиакомпаний. Автоматизация и оптимизация этапов бронирования, оплаты и выдачи билетов становятся неотъемлемой частью успешного функционирования в данной индустрии.</w:t>
      </w:r>
    </w:p>
    <w:p w14:paraId="334983E0" w14:textId="77777777" w:rsidR="004060A8" w:rsidRPr="004060A8" w:rsidRDefault="004060A8" w:rsidP="004060A8">
      <w:pPr>
        <w:pStyle w:val="ab"/>
        <w:rPr>
          <w:lang w:eastAsia="ru-RU"/>
        </w:rPr>
      </w:pPr>
      <w:r w:rsidRPr="004060A8">
        <w:rPr>
          <w:lang w:eastAsia="ru-RU"/>
        </w:rPr>
        <w:t>Целью данной работы является разработка и описание программной системы, способной обеспечивать современные потребности в сфере продажи авиабилетов. Процессы, начиная от поиска подходящего рейса и заканчивая выдачей билета, рассматриваются в контексте создания эффективной информационной инфраструктуры.</w:t>
      </w:r>
    </w:p>
    <w:p w14:paraId="2654EB4A" w14:textId="77777777" w:rsidR="004060A8" w:rsidRPr="004060A8" w:rsidRDefault="004060A8" w:rsidP="004060A8">
      <w:pPr>
        <w:pStyle w:val="ab"/>
        <w:rPr>
          <w:lang w:eastAsia="ru-RU"/>
        </w:rPr>
      </w:pPr>
      <w:r w:rsidRPr="004060A8">
        <w:rPr>
          <w:lang w:eastAsia="ru-RU"/>
        </w:rPr>
        <w:t xml:space="preserve">В работе представлен анализ информационного обеспечения, включая формы первичных и результатных документов, а также описание ключевых информационных объектов. Структурная схема программы разбита на модули, </w:t>
      </w:r>
      <w:r w:rsidRPr="00315070">
        <w:rPr>
          <w:color w:val="FF0000"/>
          <w:lang w:eastAsia="ru-RU"/>
        </w:rPr>
        <w:t>представляющие собой отдельные этапы продажи</w:t>
      </w:r>
      <w:r w:rsidRPr="004060A8">
        <w:rPr>
          <w:lang w:eastAsia="ru-RU"/>
        </w:rPr>
        <w:t>, сопровождающиеся детальными алгоритмами реализации.</w:t>
      </w:r>
    </w:p>
    <w:p w14:paraId="22D3313A" w14:textId="26849DC8" w:rsidR="004060A8" w:rsidRPr="004060A8" w:rsidRDefault="004060A8" w:rsidP="004060A8">
      <w:pPr>
        <w:pStyle w:val="ab"/>
        <w:rPr>
          <w:lang w:eastAsia="ru-RU"/>
        </w:rPr>
      </w:pPr>
      <w:r w:rsidRPr="004060A8">
        <w:rPr>
          <w:lang w:eastAsia="ru-RU"/>
        </w:rPr>
        <w:t>Система ориентирована на пользователей</w:t>
      </w:r>
      <w:r w:rsidR="001E0CEA">
        <w:rPr>
          <w:lang w:eastAsia="ru-RU"/>
        </w:rPr>
        <w:t xml:space="preserve"> – сотрудников аэропорта</w:t>
      </w:r>
      <w:r w:rsidRPr="004060A8">
        <w:rPr>
          <w:lang w:eastAsia="ru-RU"/>
        </w:rPr>
        <w:t xml:space="preserve">, и </w:t>
      </w:r>
      <w:r w:rsidRPr="00315070">
        <w:rPr>
          <w:color w:val="FF0000"/>
          <w:lang w:eastAsia="ru-RU"/>
        </w:rPr>
        <w:t xml:space="preserve">поэтому описание ее интерфейса включает в себя дерево диалога </w:t>
      </w:r>
      <w:r w:rsidRPr="004060A8">
        <w:rPr>
          <w:lang w:eastAsia="ru-RU"/>
        </w:rPr>
        <w:t>и прототипы форм ввода/вывода. Это обеспечивает лучшее понимание взаимодействия пользователя с системой и, таким образом, способствует созданию более удобного и интуитивного пользовательского опыта.</w:t>
      </w:r>
    </w:p>
    <w:p w14:paraId="1B145284" w14:textId="3657986D" w:rsidR="004060A8" w:rsidRPr="004060A8" w:rsidRDefault="004060A8" w:rsidP="004060A8">
      <w:pPr>
        <w:pStyle w:val="ab"/>
        <w:rPr>
          <w:lang w:eastAsia="ru-RU"/>
        </w:rPr>
      </w:pPr>
      <w:r w:rsidRPr="004060A8">
        <w:rPr>
          <w:lang w:eastAsia="ru-RU"/>
        </w:rPr>
        <w:t xml:space="preserve">В целом, данная работа направлена на создание программной системы, которая не только повышает эффективность бизнес-процессов в сфере авиаперевозок, но и обеспечивает </w:t>
      </w:r>
      <w:r w:rsidR="001E0CEA">
        <w:rPr>
          <w:lang w:eastAsia="ru-RU"/>
        </w:rPr>
        <w:t>сотрудников</w:t>
      </w:r>
      <w:r w:rsidRPr="004060A8">
        <w:rPr>
          <w:lang w:eastAsia="ru-RU"/>
        </w:rPr>
        <w:t xml:space="preserve"> современными и удобными инструментами для</w:t>
      </w:r>
      <w:r w:rsidR="001E0CEA">
        <w:rPr>
          <w:lang w:eastAsia="ru-RU"/>
        </w:rPr>
        <w:t xml:space="preserve"> автоматизации их работы</w:t>
      </w:r>
      <w:r w:rsidRPr="004060A8">
        <w:rPr>
          <w:lang w:eastAsia="ru-RU"/>
        </w:rPr>
        <w:t>.</w:t>
      </w:r>
    </w:p>
    <w:p w14:paraId="19AC49F4" w14:textId="77777777" w:rsidR="002E2851" w:rsidRDefault="002E2851" w:rsidP="002E2851">
      <w:pPr>
        <w:pStyle w:val="ab"/>
        <w:rPr>
          <w:lang w:eastAsia="ru-RU"/>
        </w:rPr>
      </w:pPr>
    </w:p>
    <w:p w14:paraId="1CE03995" w14:textId="610DC8D1" w:rsidR="002E2851" w:rsidRDefault="002E2851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68DDEE66" w14:textId="4CE4C7E0" w:rsidR="002E2851" w:rsidRDefault="00705B36" w:rsidP="00705B36">
      <w:pPr>
        <w:pStyle w:val="ad"/>
      </w:pPr>
      <w:bookmarkStart w:id="15" w:name="_Toc152267115"/>
      <w:r>
        <w:t>1 Аналитическая часть</w:t>
      </w:r>
      <w:bookmarkEnd w:id="15"/>
    </w:p>
    <w:p w14:paraId="1DC9B461" w14:textId="77777777" w:rsidR="00705B36" w:rsidRDefault="00705B36" w:rsidP="00705B36">
      <w:pPr>
        <w:pStyle w:val="ab"/>
        <w:rPr>
          <w:lang w:eastAsia="ru-RU"/>
        </w:rPr>
      </w:pPr>
      <w:bookmarkStart w:id="16" w:name="_Hlk154850971"/>
    </w:p>
    <w:p w14:paraId="0C8338AB" w14:textId="3DD3096A" w:rsidR="00705B36" w:rsidRDefault="00705B36" w:rsidP="00705B36">
      <w:pPr>
        <w:pStyle w:val="af"/>
        <w:numPr>
          <w:ilvl w:val="1"/>
          <w:numId w:val="2"/>
        </w:numPr>
        <w:rPr>
          <w:lang w:eastAsia="ru-RU"/>
        </w:rPr>
      </w:pPr>
      <w:bookmarkStart w:id="17" w:name="_Toc152267116"/>
      <w:r>
        <w:rPr>
          <w:lang w:eastAsia="ru-RU"/>
        </w:rPr>
        <w:t>Анализ предметной области</w:t>
      </w:r>
      <w:bookmarkEnd w:id="17"/>
    </w:p>
    <w:p w14:paraId="640DB98C" w14:textId="7D9411DD" w:rsidR="00B51822" w:rsidRDefault="00574906" w:rsidP="00705B36">
      <w:pPr>
        <w:pStyle w:val="ab"/>
        <w:rPr>
          <w:lang w:eastAsia="ru-RU"/>
        </w:rPr>
      </w:pPr>
      <w:r w:rsidRPr="00574906">
        <w:rPr>
          <w:lang w:eastAsia="ru-RU"/>
        </w:rPr>
        <w:t>Предметная область "Продажа авиабилетов" охватывает всю экосистему, связанную с процессом покупки и продажи авиабилетов.</w:t>
      </w:r>
    </w:p>
    <w:p w14:paraId="680BF7E0" w14:textId="12E54CC3" w:rsidR="00B51822" w:rsidRDefault="00B51822" w:rsidP="00705B36">
      <w:pPr>
        <w:pStyle w:val="ab"/>
        <w:rPr>
          <w:lang w:eastAsia="ru-RU"/>
        </w:rPr>
      </w:pPr>
      <w:r>
        <w:rPr>
          <w:lang w:eastAsia="ru-RU"/>
        </w:rPr>
        <w:t xml:space="preserve">В ходе анализа предметной области построена модель бизнес-процессов </w:t>
      </w:r>
      <w:r>
        <w:rPr>
          <w:lang w:val="en-US" w:eastAsia="ru-RU"/>
        </w:rPr>
        <w:t>AS</w:t>
      </w:r>
      <w:r w:rsidRPr="00B51822">
        <w:rPr>
          <w:lang w:eastAsia="ru-RU"/>
        </w:rPr>
        <w:t>-</w:t>
      </w:r>
      <w:r>
        <w:rPr>
          <w:lang w:val="en-US" w:eastAsia="ru-RU"/>
        </w:rPr>
        <w:t>IS</w:t>
      </w:r>
      <w:r>
        <w:rPr>
          <w:lang w:eastAsia="ru-RU"/>
        </w:rPr>
        <w:t xml:space="preserve"> в нотации </w:t>
      </w:r>
      <w:r>
        <w:rPr>
          <w:lang w:val="en-US" w:eastAsia="ru-RU"/>
        </w:rPr>
        <w:t>IDEF</w:t>
      </w:r>
      <w:r w:rsidRPr="00B51822">
        <w:rPr>
          <w:lang w:eastAsia="ru-RU"/>
        </w:rPr>
        <w:t>0</w:t>
      </w:r>
      <w:r w:rsidR="00116396">
        <w:rPr>
          <w:lang w:eastAsia="ru-RU"/>
        </w:rPr>
        <w:t>.</w:t>
      </w:r>
    </w:p>
    <w:p w14:paraId="2B9DA46A" w14:textId="77EDA9F1" w:rsidR="00116396" w:rsidRDefault="00116396" w:rsidP="00705B36">
      <w:pPr>
        <w:pStyle w:val="ab"/>
        <w:rPr>
          <w:lang w:eastAsia="ru-RU"/>
        </w:rPr>
      </w:pPr>
      <w:commentRangeStart w:id="18"/>
      <w:r>
        <w:rPr>
          <w:lang w:eastAsia="ru-RU"/>
        </w:rPr>
        <w:t>На вход: Клиент</w:t>
      </w:r>
    </w:p>
    <w:p w14:paraId="79EAD7AC" w14:textId="14FCC055" w:rsidR="00116396" w:rsidRDefault="00116396" w:rsidP="00705B36">
      <w:pPr>
        <w:pStyle w:val="ab"/>
        <w:rPr>
          <w:lang w:eastAsia="ru-RU"/>
        </w:rPr>
      </w:pPr>
      <w:r>
        <w:rPr>
          <w:lang w:eastAsia="ru-RU"/>
        </w:rPr>
        <w:t xml:space="preserve">Механизмы: Система, </w:t>
      </w:r>
      <w:r w:rsidR="00017054">
        <w:rPr>
          <w:lang w:eastAsia="ru-RU"/>
        </w:rPr>
        <w:t>к</w:t>
      </w:r>
      <w:r>
        <w:rPr>
          <w:lang w:eastAsia="ru-RU"/>
        </w:rPr>
        <w:t xml:space="preserve">ассир, </w:t>
      </w:r>
      <w:r w:rsidR="00017054">
        <w:rPr>
          <w:lang w:eastAsia="ru-RU"/>
        </w:rPr>
        <w:t>б</w:t>
      </w:r>
      <w:r>
        <w:rPr>
          <w:lang w:eastAsia="ru-RU"/>
        </w:rPr>
        <w:t xml:space="preserve">ухгалтер, </w:t>
      </w:r>
      <w:r w:rsidR="00017054">
        <w:rPr>
          <w:lang w:eastAsia="ru-RU"/>
        </w:rPr>
        <w:t>а</w:t>
      </w:r>
      <w:r>
        <w:rPr>
          <w:lang w:eastAsia="ru-RU"/>
        </w:rPr>
        <w:t>дминистратор</w:t>
      </w:r>
    </w:p>
    <w:p w14:paraId="4860B453" w14:textId="790CA42E" w:rsidR="00116396" w:rsidRDefault="00017054" w:rsidP="00705B36">
      <w:pPr>
        <w:pStyle w:val="ab"/>
        <w:rPr>
          <w:lang w:eastAsia="ru-RU"/>
        </w:rPr>
      </w:pPr>
      <w:r>
        <w:rPr>
          <w:lang w:eastAsia="ru-RU"/>
        </w:rPr>
        <w:t>Выход: Билеты, отчеты, доход с продаж</w:t>
      </w:r>
    </w:p>
    <w:p w14:paraId="0826BE95" w14:textId="0DD66D29" w:rsidR="00417F40" w:rsidRDefault="00017054" w:rsidP="00705B36">
      <w:pPr>
        <w:pStyle w:val="ab"/>
        <w:rPr>
          <w:lang w:eastAsia="ru-RU"/>
        </w:rPr>
      </w:pPr>
      <w:r>
        <w:rPr>
          <w:lang w:eastAsia="ru-RU"/>
        </w:rPr>
        <w:t xml:space="preserve">Управление: Федеральный закон «О защите прав потребителей», </w:t>
      </w:r>
      <w:commentRangeEnd w:id="18"/>
      <w:r w:rsidR="00315070">
        <w:rPr>
          <w:rStyle w:val="afa"/>
          <w:rFonts w:eastAsia="Times New Roman" w:cs="Times New Roman"/>
          <w:color w:val="auto"/>
          <w:lang w:eastAsia="ru-RU"/>
        </w:rPr>
        <w:commentReference w:id="18"/>
      </w:r>
      <w:r>
        <w:rPr>
          <w:lang w:eastAsia="ru-RU"/>
        </w:rPr>
        <w:t>расписание рейсов, нормативные акты, устанавливающие правила авиабезопасности.</w:t>
      </w:r>
    </w:p>
    <w:p w14:paraId="0629A1FA" w14:textId="0A05D8A7" w:rsidR="00417F40" w:rsidRDefault="004D3D90" w:rsidP="00705B36">
      <w:pPr>
        <w:pStyle w:val="ab"/>
        <w:rPr>
          <w:lang w:eastAsia="ru-RU"/>
        </w:rPr>
      </w:pPr>
      <w:r>
        <w:rPr>
          <w:lang w:eastAsia="ru-RU"/>
        </w:rPr>
        <w:t xml:space="preserve">На декомпозиции </w:t>
      </w:r>
      <w:r w:rsidRPr="00315070">
        <w:rPr>
          <w:color w:val="FF0000"/>
          <w:lang w:eastAsia="ru-RU"/>
        </w:rPr>
        <w:t xml:space="preserve">контекстной программы </w:t>
      </w:r>
      <w:r>
        <w:rPr>
          <w:lang w:eastAsia="ru-RU"/>
        </w:rPr>
        <w:t xml:space="preserve">показаны </w:t>
      </w:r>
      <w:r w:rsidR="007623AD">
        <w:rPr>
          <w:lang w:eastAsia="ru-RU"/>
        </w:rPr>
        <w:t>следующие</w:t>
      </w:r>
      <w:r>
        <w:rPr>
          <w:lang w:eastAsia="ru-RU"/>
        </w:rPr>
        <w:t xml:space="preserve"> </w:t>
      </w:r>
      <w:commentRangeStart w:id="19"/>
      <w:r>
        <w:rPr>
          <w:lang w:eastAsia="ru-RU"/>
        </w:rPr>
        <w:t>процессы</w:t>
      </w:r>
      <w:commentRangeEnd w:id="19"/>
      <w:r w:rsidR="00315070">
        <w:rPr>
          <w:rStyle w:val="afa"/>
          <w:rFonts w:eastAsia="Times New Roman" w:cs="Times New Roman"/>
          <w:color w:val="auto"/>
          <w:lang w:eastAsia="ru-RU"/>
        </w:rPr>
        <w:commentReference w:id="19"/>
      </w:r>
      <w:r>
        <w:rPr>
          <w:lang w:eastAsia="ru-RU"/>
        </w:rPr>
        <w:t xml:space="preserve">: </w:t>
      </w:r>
    </w:p>
    <w:p w14:paraId="653810D6" w14:textId="1E3CDD5D" w:rsidR="004D3D90" w:rsidRPr="004D3D90" w:rsidRDefault="004D3D90" w:rsidP="009005AF">
      <w:pPr>
        <w:pStyle w:val="ab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Бронирование билетов – </w:t>
      </w:r>
      <w:r w:rsidR="007623AD">
        <w:rPr>
          <w:lang w:eastAsia="ru-RU"/>
        </w:rPr>
        <w:t>Процесс выбора рейса, где можно забронировать билет или отменить бронь, либо же подтвердить выбор и перейти сразу к оплате.</w:t>
      </w:r>
    </w:p>
    <w:p w14:paraId="678FDA58" w14:textId="1D88098A" w:rsidR="004D3D90" w:rsidRDefault="004D3D90" w:rsidP="009005AF">
      <w:pPr>
        <w:pStyle w:val="ab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Администрирование – </w:t>
      </w:r>
      <w:r w:rsidR="00CA63FE">
        <w:rPr>
          <w:lang w:eastAsia="ru-RU"/>
        </w:rPr>
        <w:t>Процесс добавления, редактирования и удаления рейсов в расписании. В результате формируются изменения в расписании, которая сразу видны сотруднику.</w:t>
      </w:r>
    </w:p>
    <w:p w14:paraId="233CD503" w14:textId="2EB42098" w:rsidR="004D3D90" w:rsidRDefault="004D3D90" w:rsidP="009005AF">
      <w:pPr>
        <w:pStyle w:val="ab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Оплата билетов – </w:t>
      </w:r>
      <w:r w:rsidR="00521351">
        <w:rPr>
          <w:lang w:eastAsia="ru-RU"/>
        </w:rPr>
        <w:t>Процесс показывает процесс оплаты начиная с проверки брони клиента, если клиент совершал бронь или же клиент просто выбрал рейс и в этом случае проверяются его данные</w:t>
      </w:r>
      <w:r w:rsidR="005A7D33">
        <w:rPr>
          <w:lang w:eastAsia="ru-RU"/>
        </w:rPr>
        <w:t xml:space="preserve">. </w:t>
      </w:r>
      <w:r w:rsidR="00ED7E5F">
        <w:rPr>
          <w:lang w:eastAsia="ru-RU"/>
        </w:rPr>
        <w:t>Дальше клиент оплачивает, и сотрудник выдает ему его билет.</w:t>
      </w:r>
    </w:p>
    <w:p w14:paraId="6DC8B4E8" w14:textId="547B98C4" w:rsidR="004D3D90" w:rsidRDefault="004D3D90" w:rsidP="009005AF">
      <w:pPr>
        <w:pStyle w:val="ab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Формирование отчетов – </w:t>
      </w:r>
      <w:r w:rsidR="00ED7E5F">
        <w:rPr>
          <w:lang w:eastAsia="ru-RU"/>
        </w:rPr>
        <w:t>Процесс показывает сбор данных из хранилищ для формирования отчетов</w:t>
      </w:r>
      <w:r w:rsidR="00EF4A3C">
        <w:rPr>
          <w:lang w:eastAsia="ru-RU"/>
        </w:rPr>
        <w:t>.</w:t>
      </w:r>
    </w:p>
    <w:p w14:paraId="2012D732" w14:textId="04B84A99" w:rsidR="00417F40" w:rsidRPr="001D6330" w:rsidRDefault="00417F40" w:rsidP="001D6330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2D4698E6" w14:textId="3B9D2A33" w:rsidR="00B51822" w:rsidRDefault="001D6330" w:rsidP="007D400E">
      <w:pPr>
        <w:pStyle w:val="ab"/>
        <w:rPr>
          <w:lang w:eastAsia="ru-RU"/>
        </w:rPr>
      </w:pPr>
      <w:r w:rsidRPr="00A2679D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C10957C" wp14:editId="498040E6">
            <wp:simplePos x="0" y="0"/>
            <wp:positionH relativeFrom="page">
              <wp:align>center</wp:align>
            </wp:positionH>
            <wp:positionV relativeFrom="page">
              <wp:posOffset>1017905</wp:posOffset>
            </wp:positionV>
            <wp:extent cx="5577840" cy="3084195"/>
            <wp:effectExtent l="0" t="0" r="3810" b="1905"/>
            <wp:wrapTopAndBottom/>
            <wp:docPr id="1521461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61564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822">
        <w:rPr>
          <w:lang w:eastAsia="ru-RU"/>
        </w:rPr>
        <w:t>М</w:t>
      </w:r>
      <w:r w:rsidR="007D400E">
        <w:rPr>
          <w:lang w:eastAsia="ru-RU"/>
        </w:rPr>
        <w:t>одель бизнес-процессов представлен</w:t>
      </w:r>
      <w:r w:rsidR="00B51822">
        <w:rPr>
          <w:lang w:eastAsia="ru-RU"/>
        </w:rPr>
        <w:t>а</w:t>
      </w:r>
      <w:r w:rsidR="007D400E">
        <w:rPr>
          <w:lang w:eastAsia="ru-RU"/>
        </w:rPr>
        <w:t xml:space="preserve"> на </w:t>
      </w:r>
      <w:commentRangeStart w:id="20"/>
      <w:r w:rsidR="007D400E">
        <w:rPr>
          <w:lang w:eastAsia="ru-RU"/>
        </w:rPr>
        <w:t xml:space="preserve">рисунках </w:t>
      </w:r>
      <w:r w:rsidR="0090251D">
        <w:rPr>
          <w:lang w:eastAsia="ru-RU"/>
        </w:rPr>
        <w:t>1–</w:t>
      </w:r>
      <w:r w:rsidR="002C0C03">
        <w:rPr>
          <w:lang w:eastAsia="ru-RU"/>
        </w:rPr>
        <w:t>6</w:t>
      </w:r>
      <w:r w:rsidR="007D400E">
        <w:rPr>
          <w:lang w:eastAsia="ru-RU"/>
        </w:rPr>
        <w:t>.</w:t>
      </w:r>
      <w:commentRangeEnd w:id="20"/>
      <w:r w:rsidR="00315070">
        <w:rPr>
          <w:rStyle w:val="afa"/>
          <w:rFonts w:eastAsia="Times New Roman" w:cs="Times New Roman"/>
          <w:color w:val="auto"/>
          <w:lang w:eastAsia="ru-RU"/>
        </w:rPr>
        <w:commentReference w:id="20"/>
      </w:r>
    </w:p>
    <w:p w14:paraId="429B4CE1" w14:textId="337C2989" w:rsidR="007D400E" w:rsidRDefault="00BF4C28" w:rsidP="00A2679D">
      <w:pPr>
        <w:pStyle w:val="ab"/>
        <w:jc w:val="center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524C87" wp14:editId="1F41718F">
                <wp:simplePos x="0" y="0"/>
                <wp:positionH relativeFrom="column">
                  <wp:posOffset>3539632</wp:posOffset>
                </wp:positionH>
                <wp:positionV relativeFrom="paragraph">
                  <wp:posOffset>6109804</wp:posOffset>
                </wp:positionV>
                <wp:extent cx="805110" cy="400600"/>
                <wp:effectExtent l="19050" t="19050" r="14605" b="19050"/>
                <wp:wrapNone/>
                <wp:docPr id="13" name="Поли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10" cy="400600"/>
                        </a:xfrm>
                        <a:custGeom>
                          <a:avLst/>
                          <a:gdLst>
                            <a:gd name="connsiteX0" fmla="*/ 0 w 805110"/>
                            <a:gd name="connsiteY0" fmla="*/ 280959 h 400600"/>
                            <a:gd name="connsiteX1" fmla="*/ 627797 w 805110"/>
                            <a:gd name="connsiteY1" fmla="*/ 1180 h 400600"/>
                            <a:gd name="connsiteX2" fmla="*/ 791570 w 805110"/>
                            <a:gd name="connsiteY2" fmla="*/ 376494 h 400600"/>
                            <a:gd name="connsiteX3" fmla="*/ 348018 w 805110"/>
                            <a:gd name="connsiteY3" fmla="*/ 328726 h 400600"/>
                            <a:gd name="connsiteX4" fmla="*/ 382137 w 805110"/>
                            <a:gd name="connsiteY4" fmla="*/ 48947 h 400600"/>
                            <a:gd name="connsiteX5" fmla="*/ 382137 w 805110"/>
                            <a:gd name="connsiteY5" fmla="*/ 42123 h 400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805110" h="400600">
                              <a:moveTo>
                                <a:pt x="0" y="280959"/>
                              </a:moveTo>
                              <a:cubicBezTo>
                                <a:pt x="247934" y="133108"/>
                                <a:pt x="495869" y="-14742"/>
                                <a:pt x="627797" y="1180"/>
                              </a:cubicBezTo>
                              <a:cubicBezTo>
                                <a:pt x="759725" y="17102"/>
                                <a:pt x="838200" y="321903"/>
                                <a:pt x="791570" y="376494"/>
                              </a:cubicBezTo>
                              <a:cubicBezTo>
                                <a:pt x="744940" y="431085"/>
                                <a:pt x="416257" y="383317"/>
                                <a:pt x="348018" y="328726"/>
                              </a:cubicBezTo>
                              <a:cubicBezTo>
                                <a:pt x="279779" y="274135"/>
                                <a:pt x="376451" y="96714"/>
                                <a:pt x="382137" y="48947"/>
                              </a:cubicBezTo>
                              <a:cubicBezTo>
                                <a:pt x="387823" y="1180"/>
                                <a:pt x="384980" y="21651"/>
                                <a:pt x="382137" y="42123"/>
                              </a:cubicBezTo>
                            </a:path>
                          </a:pathLst>
                        </a:cu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95EF14" id="Полилиния 13" o:spid="_x0000_s1026" style="position:absolute;margin-left:278.7pt;margin-top:481.1pt;width:63.4pt;height:31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05110,400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" path="m,280959c247934,133108,495869,-14742,627797,1180,759725,17102,838200,321903,791570,376494v-46630,54591,-375313,6823,-443552,-47768c279779,274135,376451,96714,382137,48947v5686,-47767,2843,-27296,,-6824e" filled="f" strokecolor="#ed7d31 [3205]" strokeweight="2.25pt">
                <v:stroke joinstyle="miter"/>
                <v:path arrowok="t" o:connecttype="custom" o:connectlocs="0,280959;627797,1180;791570,376494;348018,328726;382137,48947;382137,42123" o:connectangles="0,0,0,0,0,0"/>
              </v:shape>
            </w:pict>
          </mc:Fallback>
        </mc:AlternateContent>
      </w:r>
      <w:r w:rsidR="001D6330" w:rsidRPr="00A2679D">
        <w:rPr>
          <w:noProof/>
          <w:lang w:eastAsia="ru-RU"/>
        </w:rPr>
        <w:drawing>
          <wp:anchor distT="0" distB="0" distL="114300" distR="114300" simplePos="0" relativeHeight="251699200" behindDoc="0" locked="0" layoutInCell="1" allowOverlap="1" wp14:anchorId="231D10D9" wp14:editId="119ACA8D">
            <wp:simplePos x="0" y="0"/>
            <wp:positionH relativeFrom="page">
              <wp:posOffset>995045</wp:posOffset>
            </wp:positionH>
            <wp:positionV relativeFrom="page">
              <wp:posOffset>4373880</wp:posOffset>
            </wp:positionV>
            <wp:extent cx="5568315" cy="3084195"/>
            <wp:effectExtent l="0" t="0" r="0" b="1905"/>
            <wp:wrapTopAndBottom/>
            <wp:docPr id="1580300266" name="Рисунок 1580300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00266" name="Рисунок 15803002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79D">
        <w:rPr>
          <w:lang w:eastAsia="ru-RU"/>
        </w:rPr>
        <w:t xml:space="preserve">Рисунок 1 </w:t>
      </w:r>
      <w:r w:rsidR="00C929D6">
        <w:rPr>
          <w:lang w:eastAsia="ru-RU"/>
        </w:rPr>
        <w:t>–</w:t>
      </w:r>
      <w:r w:rsidR="00A2679D">
        <w:rPr>
          <w:lang w:eastAsia="ru-RU"/>
        </w:rPr>
        <w:t xml:space="preserve"> </w:t>
      </w:r>
      <w:r w:rsidR="00C929D6">
        <w:rPr>
          <w:lang w:eastAsia="ru-RU"/>
        </w:rPr>
        <w:t>Контекстная диаграмма</w:t>
      </w:r>
    </w:p>
    <w:p w14:paraId="4EDBDBD8" w14:textId="2E130BF7" w:rsidR="001D6330" w:rsidRDefault="001D6330" w:rsidP="001D6330">
      <w:pPr>
        <w:spacing w:after="160" w:line="259" w:lineRule="auto"/>
        <w:ind w:firstLine="0"/>
        <w:jc w:val="center"/>
        <w:rPr>
          <w:noProof/>
          <w:color w:val="000000" w:themeColor="text1"/>
          <w:lang w:eastAsia="ru-RU"/>
        </w:rPr>
      </w:pPr>
      <w:r w:rsidRPr="001D6330">
        <w:rPr>
          <w:noProof/>
          <w:color w:val="000000" w:themeColor="text1"/>
          <w:lang w:eastAsia="ru-RU"/>
        </w:rPr>
        <w:t xml:space="preserve">Рисунок 2 – Декомпозиция контекстной </w:t>
      </w:r>
      <w:commentRangeStart w:id="21"/>
      <w:r w:rsidRPr="001D6330">
        <w:rPr>
          <w:noProof/>
          <w:color w:val="000000" w:themeColor="text1"/>
          <w:lang w:eastAsia="ru-RU"/>
        </w:rPr>
        <w:t>диаграммы</w:t>
      </w:r>
      <w:commentRangeEnd w:id="21"/>
      <w:r w:rsidR="00BF4C28">
        <w:rPr>
          <w:rStyle w:val="afa"/>
          <w:rFonts w:eastAsia="Times New Roman" w:cs="Times New Roman"/>
          <w:lang w:eastAsia="ru-RU"/>
        </w:rPr>
        <w:commentReference w:id="21"/>
      </w:r>
    </w:p>
    <w:p w14:paraId="6312A555" w14:textId="650D6B57" w:rsidR="00017054" w:rsidRDefault="00017054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6B02359E" w14:textId="1DB1A40C" w:rsidR="00017054" w:rsidRDefault="001D6330" w:rsidP="0059567F">
      <w:pPr>
        <w:pStyle w:val="ab"/>
        <w:jc w:val="center"/>
        <w:rPr>
          <w:lang w:eastAsia="ru-RU"/>
        </w:rPr>
      </w:pPr>
      <w:r w:rsidRPr="0059567F"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4C2E6BFF" wp14:editId="2AB2CC5E">
            <wp:simplePos x="0" y="0"/>
            <wp:positionH relativeFrom="margin">
              <wp:posOffset>5080</wp:posOffset>
            </wp:positionH>
            <wp:positionV relativeFrom="page">
              <wp:posOffset>4320540</wp:posOffset>
            </wp:positionV>
            <wp:extent cx="5933440" cy="3274060"/>
            <wp:effectExtent l="0" t="0" r="0" b="2540"/>
            <wp:wrapTopAndBottom/>
            <wp:docPr id="1009302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02413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567F" w:rsidRPr="0059567F">
        <w:rPr>
          <w:noProof/>
          <w:lang w:eastAsia="ru-RU"/>
        </w:rPr>
        <w:drawing>
          <wp:anchor distT="0" distB="0" distL="114300" distR="114300" simplePos="0" relativeHeight="251684864" behindDoc="1" locked="0" layoutInCell="1" allowOverlap="1" wp14:anchorId="7F61F80E" wp14:editId="3E8519E3">
            <wp:simplePos x="0" y="0"/>
            <wp:positionH relativeFrom="margin">
              <wp:posOffset>1905</wp:posOffset>
            </wp:positionH>
            <wp:positionV relativeFrom="page">
              <wp:posOffset>725170</wp:posOffset>
            </wp:positionV>
            <wp:extent cx="5940425" cy="3271520"/>
            <wp:effectExtent l="0" t="0" r="3175" b="5080"/>
            <wp:wrapTopAndBottom/>
            <wp:docPr id="975980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80268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2" w:name="_Hlk154673079"/>
      <w:r w:rsidR="00A2679D">
        <w:rPr>
          <w:lang w:eastAsia="ru-RU"/>
        </w:rPr>
        <w:t xml:space="preserve">Рисунок </w:t>
      </w:r>
      <w:r>
        <w:rPr>
          <w:lang w:eastAsia="ru-RU"/>
        </w:rPr>
        <w:t>3</w:t>
      </w:r>
      <w:r w:rsidR="00A2679D">
        <w:rPr>
          <w:lang w:eastAsia="ru-RU"/>
        </w:rPr>
        <w:t xml:space="preserve"> – </w:t>
      </w:r>
      <w:bookmarkEnd w:id="22"/>
      <w:r>
        <w:rPr>
          <w:lang w:eastAsia="ru-RU"/>
        </w:rPr>
        <w:t>Процесс «Бронирование билетов»</w:t>
      </w:r>
    </w:p>
    <w:p w14:paraId="2D3307E7" w14:textId="0706E428" w:rsidR="00251EF8" w:rsidRDefault="00251EF8" w:rsidP="00017054">
      <w:pPr>
        <w:pStyle w:val="ab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1D6330">
        <w:rPr>
          <w:lang w:eastAsia="ru-RU"/>
        </w:rPr>
        <w:t>4</w:t>
      </w:r>
      <w:r>
        <w:rPr>
          <w:lang w:eastAsia="ru-RU"/>
        </w:rPr>
        <w:t xml:space="preserve"> </w:t>
      </w:r>
      <w:r w:rsidR="00EE18FF">
        <w:rPr>
          <w:lang w:eastAsia="ru-RU"/>
        </w:rPr>
        <w:t>–</w:t>
      </w:r>
      <w:r>
        <w:rPr>
          <w:lang w:eastAsia="ru-RU"/>
        </w:rPr>
        <w:t xml:space="preserve"> </w:t>
      </w:r>
      <w:r w:rsidR="001D6330">
        <w:t>Процесс «Администрирование»</w:t>
      </w:r>
    </w:p>
    <w:p w14:paraId="47C61AD9" w14:textId="5CE21310" w:rsidR="00017054" w:rsidRDefault="00017054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5D1DFE45" w14:textId="4A7FEB92" w:rsidR="003F7F89" w:rsidRDefault="001D6330" w:rsidP="004F5293">
      <w:pPr>
        <w:pStyle w:val="ab"/>
        <w:jc w:val="center"/>
      </w:pPr>
      <w:r w:rsidRPr="00BF3647"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 wp14:anchorId="79F5AC60" wp14:editId="4FE00C1F">
            <wp:simplePos x="0" y="0"/>
            <wp:positionH relativeFrom="column">
              <wp:posOffset>24765</wp:posOffset>
            </wp:positionH>
            <wp:positionV relativeFrom="page">
              <wp:posOffset>4323715</wp:posOffset>
            </wp:positionV>
            <wp:extent cx="5891530" cy="3237865"/>
            <wp:effectExtent l="0" t="0" r="0" b="635"/>
            <wp:wrapTopAndBottom/>
            <wp:docPr id="59226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60214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92A" w:rsidRPr="00A5192A"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2E7BCD7B" wp14:editId="6171D5D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940425" cy="3271520"/>
            <wp:effectExtent l="0" t="0" r="3175" b="5080"/>
            <wp:wrapTopAndBottom/>
            <wp:docPr id="2138364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64265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F5293">
        <w:t xml:space="preserve">Рисунок </w:t>
      </w:r>
      <w:r>
        <w:t>5</w:t>
      </w:r>
      <w:r w:rsidR="004F5293">
        <w:t xml:space="preserve"> </w:t>
      </w:r>
      <w:r w:rsidR="002C6F69">
        <w:t>–</w:t>
      </w:r>
      <w:r w:rsidR="004F5293">
        <w:t xml:space="preserve"> </w:t>
      </w:r>
      <w:r>
        <w:t>Процесс «Оплата билетов»</w:t>
      </w:r>
    </w:p>
    <w:p w14:paraId="253D8C27" w14:textId="3481A7CF" w:rsidR="00A95B78" w:rsidRDefault="00A95B78" w:rsidP="00BF3647">
      <w:pPr>
        <w:spacing w:after="160" w:line="259" w:lineRule="auto"/>
        <w:ind w:firstLine="0"/>
        <w:jc w:val="center"/>
      </w:pPr>
      <w:r>
        <w:t xml:space="preserve">Рисунок </w:t>
      </w:r>
      <w:r w:rsidR="001D6330">
        <w:t>6</w:t>
      </w:r>
      <w:r>
        <w:t xml:space="preserve"> </w:t>
      </w:r>
      <w:r w:rsidR="00BB46BF">
        <w:t>–</w:t>
      </w:r>
      <w:r>
        <w:t xml:space="preserve"> </w:t>
      </w:r>
      <w:r w:rsidR="001D6330">
        <w:t>Процесс «Формирование отчетов»</w:t>
      </w:r>
    </w:p>
    <w:p w14:paraId="2C2EC852" w14:textId="788716F7" w:rsidR="001D6330" w:rsidRDefault="001D6330" w:rsidP="001D6330">
      <w:pPr>
        <w:pStyle w:val="ab"/>
      </w:pPr>
      <w:r>
        <w:t xml:space="preserve">В текущей модели работы существует </w:t>
      </w:r>
      <w:commentRangeStart w:id="23"/>
      <w:r>
        <w:t>проблема</w:t>
      </w:r>
      <w:commentRangeEnd w:id="23"/>
      <w:r w:rsidR="00315070">
        <w:rPr>
          <w:rStyle w:val="afa"/>
          <w:rFonts w:eastAsia="Times New Roman" w:cs="Times New Roman"/>
          <w:color w:val="auto"/>
          <w:lang w:eastAsia="ru-RU"/>
        </w:rPr>
        <w:commentReference w:id="23"/>
      </w:r>
      <w:r>
        <w:t xml:space="preserve"> с бронированием и оплатой билета, потому что эту задачу выполняет кассир </w:t>
      </w:r>
      <w:commentRangeStart w:id="24"/>
      <w:r>
        <w:t>без использования какой-либо автоматизированной системы.</w:t>
      </w:r>
      <w:commentRangeEnd w:id="24"/>
      <w:r w:rsidR="00315070">
        <w:rPr>
          <w:rStyle w:val="afa"/>
          <w:rFonts w:eastAsia="Times New Roman" w:cs="Times New Roman"/>
          <w:color w:val="auto"/>
          <w:lang w:eastAsia="ru-RU"/>
        </w:rPr>
        <w:commentReference w:id="24"/>
      </w:r>
    </w:p>
    <w:p w14:paraId="526DEAE7" w14:textId="0EF8D8D2" w:rsidR="00A2679D" w:rsidRPr="00CE1395" w:rsidRDefault="00017054" w:rsidP="00CE1395">
      <w:pPr>
        <w:spacing w:after="160" w:line="259" w:lineRule="auto"/>
        <w:ind w:firstLine="0"/>
        <w:jc w:val="left"/>
        <w:rPr>
          <w:color w:val="000000" w:themeColor="text1"/>
        </w:rPr>
      </w:pPr>
      <w:r>
        <w:br w:type="page"/>
      </w:r>
    </w:p>
    <w:p w14:paraId="18334E89" w14:textId="2A8D09F7" w:rsidR="00705B36" w:rsidRDefault="00705B36" w:rsidP="009A40DD">
      <w:pPr>
        <w:pStyle w:val="af"/>
        <w:numPr>
          <w:ilvl w:val="1"/>
          <w:numId w:val="2"/>
        </w:numPr>
        <w:rPr>
          <w:lang w:eastAsia="ru-RU"/>
        </w:rPr>
      </w:pPr>
      <w:bookmarkStart w:id="25" w:name="_Toc152267117"/>
      <w:r>
        <w:rPr>
          <w:lang w:eastAsia="ru-RU"/>
        </w:rPr>
        <w:t>Обоснование решаемой задачи и принятые решения</w:t>
      </w:r>
      <w:bookmarkEnd w:id="25"/>
    </w:p>
    <w:p w14:paraId="46A098A9" w14:textId="017ACEAC" w:rsidR="004A51B9" w:rsidRDefault="004A51B9" w:rsidP="004A51B9">
      <w:pPr>
        <w:pStyle w:val="ab"/>
        <w:rPr>
          <w:lang w:eastAsia="ru-RU"/>
        </w:rPr>
      </w:pPr>
      <w:r>
        <w:rPr>
          <w:lang w:eastAsia="ru-RU"/>
        </w:rPr>
        <w:t>Определена проблема, существующая на рассматриваемом предприятии –</w:t>
      </w:r>
      <w:r w:rsidR="00B8250C">
        <w:rPr>
          <w:lang w:eastAsia="ru-RU"/>
        </w:rPr>
        <w:t xml:space="preserve"> </w:t>
      </w:r>
      <w:r w:rsidR="008603CF">
        <w:rPr>
          <w:lang w:eastAsia="ru-RU"/>
        </w:rPr>
        <w:t>Н</w:t>
      </w:r>
      <w:r w:rsidR="008603CF" w:rsidRPr="008603CF">
        <w:rPr>
          <w:lang w:eastAsia="ru-RU"/>
        </w:rPr>
        <w:t>еэффективн</w:t>
      </w:r>
      <w:r w:rsidR="008603CF">
        <w:rPr>
          <w:lang w:eastAsia="ru-RU"/>
        </w:rPr>
        <w:t>ое</w:t>
      </w:r>
      <w:r w:rsidR="008603CF" w:rsidRPr="008603CF">
        <w:rPr>
          <w:lang w:eastAsia="ru-RU"/>
        </w:rPr>
        <w:t xml:space="preserve"> и </w:t>
      </w:r>
      <w:r w:rsidR="008603CF">
        <w:rPr>
          <w:lang w:eastAsia="ru-RU"/>
        </w:rPr>
        <w:t>затратное</w:t>
      </w:r>
      <w:r w:rsidR="008603CF" w:rsidRPr="008603CF">
        <w:rPr>
          <w:lang w:eastAsia="ru-RU"/>
        </w:rPr>
        <w:t xml:space="preserve"> выполнени</w:t>
      </w:r>
      <w:r w:rsidR="008603CF">
        <w:rPr>
          <w:lang w:eastAsia="ru-RU"/>
        </w:rPr>
        <w:t>е</w:t>
      </w:r>
      <w:r w:rsidR="008603CF" w:rsidRPr="008603CF">
        <w:rPr>
          <w:lang w:eastAsia="ru-RU"/>
        </w:rPr>
        <w:t xml:space="preserve"> операций</w:t>
      </w:r>
      <w:r w:rsidR="008603CF">
        <w:rPr>
          <w:lang w:eastAsia="ru-RU"/>
        </w:rPr>
        <w:t xml:space="preserve"> при приобретении билетов</w:t>
      </w:r>
      <w:r w:rsidR="002F04F3">
        <w:rPr>
          <w:lang w:eastAsia="ru-RU"/>
        </w:rPr>
        <w:t>.</w:t>
      </w:r>
    </w:p>
    <w:p w14:paraId="1A0D628A" w14:textId="1A7FA631" w:rsidR="004A51B9" w:rsidRDefault="004A51B9" w:rsidP="004A51B9">
      <w:pPr>
        <w:pStyle w:val="ab"/>
        <w:rPr>
          <w:lang w:eastAsia="ru-RU"/>
        </w:rPr>
      </w:pPr>
      <w:commentRangeStart w:id="26"/>
      <w:r>
        <w:rPr>
          <w:lang w:eastAsia="ru-RU"/>
        </w:rPr>
        <w:t xml:space="preserve">Суть проблемы: </w:t>
      </w:r>
      <w:r w:rsidR="008603CF" w:rsidRPr="008603CF">
        <w:rPr>
          <w:lang w:eastAsia="ru-RU"/>
        </w:rPr>
        <w:t>Сотрудники не взаимодействуют с какой-либо специализированной системой</w:t>
      </w:r>
      <w:commentRangeEnd w:id="26"/>
      <w:r w:rsidR="00795ABE">
        <w:rPr>
          <w:rStyle w:val="afa"/>
          <w:rFonts w:eastAsia="Times New Roman" w:cs="Times New Roman"/>
          <w:color w:val="auto"/>
          <w:lang w:eastAsia="ru-RU"/>
        </w:rPr>
        <w:commentReference w:id="26"/>
      </w:r>
      <w:r w:rsidR="008603CF" w:rsidRPr="008603CF">
        <w:rPr>
          <w:lang w:eastAsia="ru-RU"/>
        </w:rPr>
        <w:t xml:space="preserve">, и все этапы бронирования и оплаты проводятся вручную. Это приводит к </w:t>
      </w:r>
      <w:r w:rsidR="008603CF">
        <w:rPr>
          <w:lang w:eastAsia="ru-RU"/>
        </w:rPr>
        <w:t xml:space="preserve">ряду </w:t>
      </w:r>
      <w:r w:rsidR="008603CF" w:rsidRPr="008603CF">
        <w:rPr>
          <w:lang w:eastAsia="ru-RU"/>
        </w:rPr>
        <w:t>проблем</w:t>
      </w:r>
      <w:r w:rsidR="008603CF">
        <w:rPr>
          <w:lang w:eastAsia="ru-RU"/>
        </w:rPr>
        <w:t xml:space="preserve"> и ошибок</w:t>
      </w:r>
      <w:r w:rsidR="00D535BD">
        <w:rPr>
          <w:lang w:eastAsia="ru-RU"/>
        </w:rPr>
        <w:t xml:space="preserve"> в ходе работы</w:t>
      </w:r>
      <w:r w:rsidR="002F04F3" w:rsidRPr="002F04F3">
        <w:rPr>
          <w:lang w:eastAsia="ru-RU"/>
        </w:rPr>
        <w:t>.</w:t>
      </w:r>
    </w:p>
    <w:p w14:paraId="0E8A0521" w14:textId="77777777" w:rsidR="004A51B9" w:rsidRDefault="004A51B9" w:rsidP="004A51B9">
      <w:pPr>
        <w:pStyle w:val="ab"/>
        <w:rPr>
          <w:lang w:eastAsia="ru-RU"/>
        </w:rPr>
      </w:pPr>
      <w:r>
        <w:rPr>
          <w:lang w:eastAsia="ru-RU"/>
        </w:rPr>
        <w:t>Ниже представлена таблица, которая подробно описывает эту проблему</w:t>
      </w:r>
    </w:p>
    <w:p w14:paraId="684D7787" w14:textId="38DE4954" w:rsidR="00705B36" w:rsidRDefault="004A51B9" w:rsidP="004A51B9">
      <w:pPr>
        <w:pStyle w:val="ab"/>
        <w:rPr>
          <w:lang w:eastAsia="ru-RU"/>
        </w:rPr>
      </w:pPr>
      <w:r>
        <w:rPr>
          <w:lang w:eastAsia="ru-RU"/>
        </w:rPr>
        <w:t xml:space="preserve">Таблица </w:t>
      </w:r>
      <w:r w:rsidR="00E1287D">
        <w:rPr>
          <w:lang w:eastAsia="ru-RU"/>
        </w:rPr>
        <w:t>1</w:t>
      </w:r>
      <w:r>
        <w:rPr>
          <w:lang w:eastAsia="ru-RU"/>
        </w:rPr>
        <w:t xml:space="preserve"> – Описание проблемы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90"/>
        <w:gridCol w:w="4755"/>
      </w:tblGrid>
      <w:tr w:rsidR="004A51B9" w:rsidRPr="006E63C0" w14:paraId="53680887" w14:textId="77777777" w:rsidTr="00091B80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E6497" w14:textId="77777777" w:rsidR="004A51B9" w:rsidRPr="006E63C0" w:rsidRDefault="004A51B9" w:rsidP="00D8550A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6E63C0"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  <w:t>Проблема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59DEB" w14:textId="25B59ABE" w:rsidR="004A51B9" w:rsidRPr="006E63C0" w:rsidRDefault="00D535BD" w:rsidP="00D8550A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commentRangeStart w:id="27"/>
            <w:r w:rsidRPr="00D535BD"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  <w:t>Неэффективное и затратное</w:t>
            </w:r>
            <w:commentRangeEnd w:id="27"/>
            <w:r w:rsidR="00795ABE">
              <w:rPr>
                <w:rStyle w:val="afa"/>
                <w:rFonts w:eastAsia="Times New Roman" w:cs="Times New Roman"/>
                <w:lang w:eastAsia="ru-RU"/>
              </w:rPr>
              <w:commentReference w:id="27"/>
            </w:r>
            <w:r w:rsidRPr="00D535BD"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  <w:t xml:space="preserve"> выполнение операций при приобретении билетов</w:t>
            </w:r>
          </w:p>
        </w:tc>
      </w:tr>
      <w:tr w:rsidR="004A51B9" w:rsidRPr="006E63C0" w14:paraId="63D7FECD" w14:textId="77777777" w:rsidTr="00091B80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BF9CF" w14:textId="77777777" w:rsidR="004A51B9" w:rsidRPr="006E63C0" w:rsidRDefault="004A51B9" w:rsidP="00D8550A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6E63C0"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  <w:t>Затрагивает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B6114" w14:textId="21BF5919" w:rsidR="004A51B9" w:rsidRPr="006E63C0" w:rsidRDefault="004102D6" w:rsidP="00D8550A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  <w:t>Кассир</w:t>
            </w:r>
            <w:r w:rsidR="0073694B"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  <w:t>ы, клиенты</w:t>
            </w:r>
          </w:p>
        </w:tc>
      </w:tr>
      <w:tr w:rsidR="004A51B9" w:rsidRPr="006E63C0" w14:paraId="15365338" w14:textId="77777777" w:rsidTr="00091B80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6E3B3" w14:textId="77777777" w:rsidR="004A51B9" w:rsidRPr="006E63C0" w:rsidRDefault="004A51B9" w:rsidP="00D8550A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6E63C0"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  <w:t>Ее следствием является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A3313" w14:textId="1E180F43" w:rsidR="004A51B9" w:rsidRPr="006E63C0" w:rsidRDefault="00D535BD" w:rsidP="00D8550A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commentRangeStart w:id="28"/>
            <w:r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  <w:t>П</w:t>
            </w:r>
            <w:r w:rsidRPr="00D535BD"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  <w:t>овышенная</w:t>
            </w:r>
            <w:commentRangeEnd w:id="28"/>
            <w:r w:rsidR="00795ABE">
              <w:rPr>
                <w:rStyle w:val="afa"/>
                <w:rFonts w:eastAsia="Times New Roman" w:cs="Times New Roman"/>
                <w:lang w:eastAsia="ru-RU"/>
              </w:rPr>
              <w:commentReference w:id="28"/>
            </w:r>
            <w:r w:rsidRPr="00D535BD"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  <w:t xml:space="preserve"> трудоемкость операций, неоптимальное использование ресурсов компании,</w:t>
            </w:r>
            <w:r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D535BD"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  <w:t>возможность возникновения ошибок в данных и процессах</w:t>
            </w:r>
          </w:p>
        </w:tc>
      </w:tr>
      <w:tr w:rsidR="004A51B9" w:rsidRPr="006E63C0" w14:paraId="7E4D5140" w14:textId="77777777" w:rsidTr="00091B80">
        <w:trPr>
          <w:trHeight w:val="490"/>
        </w:trPr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353B9" w14:textId="77777777" w:rsidR="004A51B9" w:rsidRPr="006E63C0" w:rsidRDefault="004A51B9" w:rsidP="00D8550A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6E63C0"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  <w:t>Успешное решение позволит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FCBE1" w14:textId="726E58C9" w:rsidR="004A51B9" w:rsidRPr="006E63C0" w:rsidRDefault="00D535BD" w:rsidP="00D8550A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bookmarkStart w:id="29" w:name="_Hlk154569969"/>
            <w:r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  <w:t>С</w:t>
            </w:r>
            <w:r w:rsidRPr="00D535BD"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  <w:t>ущественно оптимизировать процессы бронирования и оплаты билетов, улучшить сервис, повысить эффективность работы сотрудников и обеспечить более полное и точное управление данными.</w:t>
            </w:r>
            <w:bookmarkEnd w:id="29"/>
          </w:p>
        </w:tc>
      </w:tr>
    </w:tbl>
    <w:p w14:paraId="2B925510" w14:textId="77777777" w:rsidR="00091B80" w:rsidRDefault="00091B80" w:rsidP="00091B80">
      <w:pPr>
        <w:pStyle w:val="ab"/>
        <w:rPr>
          <w:lang w:eastAsia="ru-RU"/>
        </w:rPr>
      </w:pPr>
      <w:r w:rsidRPr="00D56623">
        <w:rPr>
          <w:lang w:eastAsia="ru-RU"/>
        </w:rPr>
        <w:t>Для формирования и анализа требований к разрабатываемой ИС использов</w:t>
      </w:r>
      <w:r>
        <w:rPr>
          <w:lang w:eastAsia="ru-RU"/>
        </w:rPr>
        <w:t>ан</w:t>
      </w:r>
      <w:r w:rsidRPr="00D56623">
        <w:rPr>
          <w:lang w:eastAsia="ru-RU"/>
        </w:rPr>
        <w:t xml:space="preserve"> метод VORD. </w:t>
      </w:r>
    </w:p>
    <w:p w14:paraId="16BCAFE1" w14:textId="3BB37219" w:rsidR="00B95CAC" w:rsidRDefault="00091B80" w:rsidP="00091B80">
      <w:pPr>
        <w:pStyle w:val="ab"/>
        <w:rPr>
          <w:lang w:eastAsia="ru-RU"/>
        </w:rPr>
      </w:pPr>
      <w:r w:rsidRPr="00D56623">
        <w:rPr>
          <w:lang w:eastAsia="ru-RU"/>
        </w:rPr>
        <w:t xml:space="preserve">Результатом применения метода для выработки опорных точек зрения на проблему </w:t>
      </w:r>
      <w:r>
        <w:rPr>
          <w:lang w:eastAsia="ru-RU"/>
        </w:rPr>
        <w:t xml:space="preserve">являются </w:t>
      </w:r>
      <w:r w:rsidRPr="00D56623">
        <w:rPr>
          <w:lang w:eastAsia="ru-RU"/>
        </w:rPr>
        <w:t>две диаграммы: диаграмма идентификации точек зрения и диаграмма иерархии точек зрения, и таблица, где проведено соотнесение сервиса с несколькими точками зрения.</w:t>
      </w:r>
    </w:p>
    <w:p w14:paraId="1948C3D2" w14:textId="178D0FE1" w:rsidR="001D6330" w:rsidRDefault="001D6330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592EA0B0" w14:textId="268035D9" w:rsidR="00091B80" w:rsidRDefault="001D6330" w:rsidP="00091B80">
      <w:pPr>
        <w:pStyle w:val="ab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161B3619" wp14:editId="55A453EA">
            <wp:simplePos x="0" y="0"/>
            <wp:positionH relativeFrom="margin">
              <wp:align>center</wp:align>
            </wp:positionH>
            <wp:positionV relativeFrom="page">
              <wp:posOffset>1094740</wp:posOffset>
            </wp:positionV>
            <wp:extent cx="4994275" cy="1703705"/>
            <wp:effectExtent l="0" t="0" r="0" b="0"/>
            <wp:wrapTopAndBottom/>
            <wp:docPr id="1615416579" name="Рисунок 3" descr="Изображение выглядит как текст, снимок экрана, Прямоугольн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16579" name="Рисунок 3" descr="Изображение выглядит как текст, снимок экрана, Прямоугольник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B80">
        <w:rPr>
          <w:lang w:eastAsia="ru-RU"/>
        </w:rPr>
        <w:t>Н</w:t>
      </w:r>
      <w:r w:rsidR="00151D73">
        <w:rPr>
          <w:lang w:eastAsia="ru-RU"/>
        </w:rPr>
        <w:t>а рисунках 7–</w:t>
      </w:r>
      <w:r w:rsidR="00DF2F91">
        <w:rPr>
          <w:lang w:eastAsia="ru-RU"/>
        </w:rPr>
        <w:t>8 представлены</w:t>
      </w:r>
      <w:r w:rsidR="00151D73">
        <w:rPr>
          <w:lang w:eastAsia="ru-RU"/>
        </w:rPr>
        <w:t xml:space="preserve"> эти диаграммы</w:t>
      </w:r>
      <w:r w:rsidR="00091B80">
        <w:rPr>
          <w:lang w:eastAsia="ru-RU"/>
        </w:rPr>
        <w:t>.</w:t>
      </w:r>
    </w:p>
    <w:p w14:paraId="1F81979A" w14:textId="72AA519F" w:rsidR="00091B80" w:rsidRDefault="001D6330" w:rsidP="00091B80">
      <w:pPr>
        <w:pStyle w:val="ab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525643A8" wp14:editId="7E4AFC7A">
            <wp:simplePos x="0" y="0"/>
            <wp:positionH relativeFrom="margin">
              <wp:align>center</wp:align>
            </wp:positionH>
            <wp:positionV relativeFrom="margin">
              <wp:posOffset>2339975</wp:posOffset>
            </wp:positionV>
            <wp:extent cx="3879215" cy="4037330"/>
            <wp:effectExtent l="0" t="0" r="6985" b="0"/>
            <wp:wrapTopAndBottom/>
            <wp:docPr id="12956297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29765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B80">
        <w:rPr>
          <w:lang w:eastAsia="ru-RU"/>
        </w:rPr>
        <w:t xml:space="preserve">Рисунок </w:t>
      </w:r>
      <w:r w:rsidR="00F51A12">
        <w:rPr>
          <w:lang w:eastAsia="ru-RU"/>
        </w:rPr>
        <w:t>7</w:t>
      </w:r>
      <w:r w:rsidR="00091B80">
        <w:rPr>
          <w:lang w:eastAsia="ru-RU"/>
        </w:rPr>
        <w:t xml:space="preserve"> - Д</w:t>
      </w:r>
      <w:r w:rsidR="00091B80" w:rsidRPr="006E63C0">
        <w:rPr>
          <w:lang w:eastAsia="ru-RU"/>
        </w:rPr>
        <w:t>иаграмма идентификации точек зрения</w:t>
      </w:r>
    </w:p>
    <w:p w14:paraId="5A7348CD" w14:textId="7F1F6673" w:rsidR="00091B80" w:rsidRDefault="00091B80" w:rsidP="00091B80">
      <w:pPr>
        <w:pStyle w:val="ab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F51A12">
        <w:rPr>
          <w:lang w:eastAsia="ru-RU"/>
        </w:rPr>
        <w:t>8</w:t>
      </w:r>
      <w:r>
        <w:rPr>
          <w:lang w:eastAsia="ru-RU"/>
        </w:rPr>
        <w:t xml:space="preserve"> - Д</w:t>
      </w:r>
      <w:r w:rsidRPr="006E63C0">
        <w:rPr>
          <w:lang w:eastAsia="ru-RU"/>
        </w:rPr>
        <w:t>иаграмма иерархии точек зрения</w:t>
      </w:r>
    </w:p>
    <w:p w14:paraId="559599C1" w14:textId="42AFFA73" w:rsidR="00F51A12" w:rsidRDefault="00F51A12" w:rsidP="00F51A12">
      <w:pPr>
        <w:pStyle w:val="ab"/>
        <w:ind w:firstLine="0"/>
        <w:rPr>
          <w:lang w:eastAsia="ru-RU"/>
        </w:rPr>
      </w:pPr>
      <w:r w:rsidRPr="00151D73">
        <w:rPr>
          <w:spacing w:val="20"/>
          <w:lang w:eastAsia="ru-RU"/>
        </w:rPr>
        <w:t xml:space="preserve">Таблица </w:t>
      </w:r>
      <w:r w:rsidR="006C1368">
        <w:rPr>
          <w:spacing w:val="20"/>
          <w:lang w:eastAsia="ru-RU"/>
        </w:rPr>
        <w:t>2</w:t>
      </w:r>
      <w:r w:rsidRPr="00151D73">
        <w:rPr>
          <w:spacing w:val="20"/>
          <w:lang w:eastAsia="ru-RU"/>
        </w:rPr>
        <w:t xml:space="preserve"> -</w:t>
      </w:r>
      <w:r>
        <w:rPr>
          <w:lang w:eastAsia="ru-RU"/>
        </w:rPr>
        <w:t xml:space="preserve"> С</w:t>
      </w:r>
      <w:r w:rsidRPr="000E67E8">
        <w:rPr>
          <w:lang w:eastAsia="ru-RU"/>
        </w:rPr>
        <w:t>оотнесение сервиса с несколькими точками зрения</w:t>
      </w:r>
    </w:p>
    <w:tbl>
      <w:tblPr>
        <w:tblStyle w:val="22"/>
        <w:tblpPr w:leftFromText="180" w:rightFromText="180" w:vertAnchor="text" w:horzAnchor="margin" w:tblpY="167"/>
        <w:tblW w:w="9345" w:type="dxa"/>
        <w:tblInd w:w="0" w:type="dxa"/>
        <w:tblLook w:val="04A0" w:firstRow="1" w:lastRow="0" w:firstColumn="1" w:lastColumn="0" w:noHBand="0" w:noVBand="1"/>
      </w:tblPr>
      <w:tblGrid>
        <w:gridCol w:w="2415"/>
        <w:gridCol w:w="2186"/>
        <w:gridCol w:w="2519"/>
        <w:gridCol w:w="2225"/>
      </w:tblGrid>
      <w:tr w:rsidR="00F51A12" w:rsidRPr="006E63C0" w14:paraId="722D7966" w14:textId="77777777" w:rsidTr="00F51A12">
        <w:trPr>
          <w:trHeight w:val="305"/>
        </w:trPr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127F9" w14:textId="77777777" w:rsidR="00F51A12" w:rsidRPr="006E63C0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Кассир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75691" w14:textId="77777777" w:rsidR="00F51A12" w:rsidRPr="006E63C0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Клиент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0F415" w14:textId="0390C68A" w:rsidR="00F51A12" w:rsidRPr="006E63C0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Бухгалтер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0A9C2" w14:textId="77777777" w:rsidR="00F51A12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Администратор</w:t>
            </w:r>
          </w:p>
        </w:tc>
      </w:tr>
      <w:tr w:rsidR="00F51A12" w:rsidRPr="006E63C0" w14:paraId="3F31B8F9" w14:textId="77777777" w:rsidTr="00F51A12">
        <w:trPr>
          <w:trHeight w:val="1223"/>
        </w:trPr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73D0F" w14:textId="6137AF8B" w:rsidR="00F51A12" w:rsidRPr="006E63C0" w:rsidRDefault="007D346A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Проверка данных клиента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E3DCB" w14:textId="77777777" w:rsidR="00F51A12" w:rsidRPr="006E63C0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Выбор маршрута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56A51" w14:textId="7C7636C1" w:rsidR="00F51A12" w:rsidRPr="00FB5142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B5142">
              <w:rPr>
                <w:rFonts w:eastAsia="Times New Roman"/>
                <w:sz w:val="24"/>
                <w:szCs w:val="24"/>
              </w:rPr>
              <w:t>Формирование</w:t>
            </w:r>
          </w:p>
          <w:p w14:paraId="4CAC6989" w14:textId="77777777" w:rsidR="00F51A12" w:rsidRPr="006E63C0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B5142">
              <w:rPr>
                <w:rFonts w:eastAsia="Times New Roman"/>
                <w:sz w:val="24"/>
                <w:szCs w:val="24"/>
              </w:rPr>
              <w:t>данных об отмененных бронях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98AE2" w14:textId="12381D14" w:rsidR="00F51A12" w:rsidRPr="00FB5142" w:rsidRDefault="00CB3578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Добавление рейса в расписание</w:t>
            </w:r>
          </w:p>
        </w:tc>
      </w:tr>
      <w:tr w:rsidR="00F51A12" w:rsidRPr="006E63C0" w14:paraId="169C2D06" w14:textId="77777777" w:rsidTr="00F51A12">
        <w:trPr>
          <w:trHeight w:val="903"/>
        </w:trPr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1FD20" w14:textId="13D0FC86" w:rsidR="00F51A12" w:rsidRPr="006E63C0" w:rsidRDefault="007D346A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Проверка брони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89835" w14:textId="77777777" w:rsidR="00F51A12" w:rsidRPr="006E63C0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Выбор времени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3EC2A" w14:textId="40A67988" w:rsidR="00F51A12" w:rsidRPr="00FB5142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B5142">
              <w:rPr>
                <w:rFonts w:eastAsia="Times New Roman"/>
                <w:sz w:val="24"/>
                <w:szCs w:val="24"/>
              </w:rPr>
              <w:t>Формирование</w:t>
            </w:r>
          </w:p>
          <w:p w14:paraId="30E7E8F7" w14:textId="77777777" w:rsidR="00F51A12" w:rsidRPr="006E63C0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B5142">
              <w:rPr>
                <w:rFonts w:eastAsia="Times New Roman"/>
                <w:sz w:val="24"/>
                <w:szCs w:val="24"/>
              </w:rPr>
              <w:t>данных о</w:t>
            </w:r>
            <w:r>
              <w:rPr>
                <w:rFonts w:eastAsia="Times New Roman"/>
                <w:sz w:val="24"/>
                <w:szCs w:val="24"/>
              </w:rPr>
              <w:t xml:space="preserve"> продажах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1202D" w14:textId="68A4B449" w:rsidR="00F51A12" w:rsidRPr="00FB5142" w:rsidRDefault="00CB3578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Редактирование рейса в расписании</w:t>
            </w:r>
          </w:p>
        </w:tc>
      </w:tr>
      <w:tr w:rsidR="00F51A12" w:rsidRPr="006E63C0" w14:paraId="3BD19C12" w14:textId="77777777" w:rsidTr="00F51A12">
        <w:trPr>
          <w:trHeight w:val="917"/>
        </w:trPr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80E62" w14:textId="0629A745" w:rsidR="00F51A12" w:rsidRPr="006E63C0" w:rsidRDefault="007D346A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</w:t>
            </w:r>
            <w:r w:rsidR="00F51A12">
              <w:rPr>
                <w:rFonts w:eastAsia="Times New Roman"/>
                <w:sz w:val="24"/>
                <w:szCs w:val="24"/>
              </w:rPr>
              <w:t>рони</w:t>
            </w:r>
            <w:r>
              <w:rPr>
                <w:rFonts w:eastAsia="Times New Roman"/>
                <w:sz w:val="24"/>
                <w:szCs w:val="24"/>
              </w:rPr>
              <w:t>рование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C78DB" w14:textId="51375B05" w:rsidR="00F51A12" w:rsidRPr="006E63C0" w:rsidRDefault="00A030E9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Выбор рейса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2653" w14:textId="0508BCEA" w:rsidR="00F51A12" w:rsidRPr="00FB5142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B5142">
              <w:rPr>
                <w:rFonts w:eastAsia="Times New Roman"/>
                <w:sz w:val="24"/>
                <w:szCs w:val="24"/>
              </w:rPr>
              <w:t>Формирование</w:t>
            </w:r>
          </w:p>
          <w:p w14:paraId="32DC2F68" w14:textId="77777777" w:rsidR="00F51A12" w:rsidRPr="006E63C0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B5142">
              <w:rPr>
                <w:rFonts w:eastAsia="Times New Roman"/>
                <w:sz w:val="24"/>
                <w:szCs w:val="24"/>
              </w:rPr>
              <w:t>данных о рейсах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38492" w14:textId="5551A6D1" w:rsidR="00F51A12" w:rsidRPr="00FB5142" w:rsidRDefault="00CB3578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Удаление рейса в расписании</w:t>
            </w:r>
          </w:p>
        </w:tc>
      </w:tr>
      <w:tr w:rsidR="00F51A12" w:rsidRPr="006E63C0" w14:paraId="191F5193" w14:textId="77777777" w:rsidTr="00F51A12">
        <w:trPr>
          <w:trHeight w:val="611"/>
        </w:trPr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D3FDE" w14:textId="77777777" w:rsidR="00F51A12" w:rsidRPr="006E63C0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Отмена брони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825FA" w14:textId="0D6DA152" w:rsidR="00F51A12" w:rsidRPr="006E63C0" w:rsidRDefault="00A030E9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Оплата билета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5CB40" w14:textId="77777777" w:rsidR="00F51A12" w:rsidRPr="006E63C0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B5142">
              <w:rPr>
                <w:rFonts w:eastAsia="Times New Roman"/>
                <w:sz w:val="24"/>
                <w:szCs w:val="24"/>
              </w:rPr>
              <w:t>Формирование</w:t>
            </w:r>
            <w:r>
              <w:rPr>
                <w:rFonts w:eastAsia="Times New Roman"/>
                <w:sz w:val="24"/>
                <w:szCs w:val="24"/>
              </w:rPr>
              <w:t xml:space="preserve"> отчетов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33183" w14:textId="77777777" w:rsidR="00F51A12" w:rsidRPr="00FB5142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F51A12" w:rsidRPr="006E63C0" w14:paraId="4202AD6D" w14:textId="77777777" w:rsidTr="00F51A12">
        <w:trPr>
          <w:trHeight w:val="611"/>
        </w:trPr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925DA" w14:textId="6CF13D82" w:rsidR="00F51A12" w:rsidRDefault="005B3244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Вывод расписания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E17E6" w14:textId="77777777" w:rsidR="00F51A12" w:rsidRPr="006E63C0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7CE7D" w14:textId="77777777" w:rsidR="00F51A12" w:rsidRPr="00FB5142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95584" w14:textId="77777777" w:rsidR="00F51A12" w:rsidRPr="00FB5142" w:rsidRDefault="00F51A12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4C0D8C" w:rsidRPr="006E63C0" w14:paraId="37D0D4A6" w14:textId="77777777" w:rsidTr="00F51A12">
        <w:trPr>
          <w:trHeight w:val="611"/>
        </w:trPr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23A81" w14:textId="34C8A1AD" w:rsidR="004C0D8C" w:rsidRDefault="004C0D8C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Обновление статуса оплаты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B547C" w14:textId="77777777" w:rsidR="004C0D8C" w:rsidRPr="006E63C0" w:rsidRDefault="004C0D8C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4E8ED" w14:textId="77777777" w:rsidR="004C0D8C" w:rsidRPr="00FB5142" w:rsidRDefault="004C0D8C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87156" w14:textId="77777777" w:rsidR="004C0D8C" w:rsidRPr="00FB5142" w:rsidRDefault="004C0D8C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A030E9" w:rsidRPr="006E63C0" w14:paraId="79801BE6" w14:textId="77777777" w:rsidTr="00F51A12">
        <w:trPr>
          <w:trHeight w:val="611"/>
        </w:trPr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EEDF" w14:textId="69BB1FD7" w:rsidR="00A030E9" w:rsidRDefault="00A030E9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Предоставление билета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3A101" w14:textId="77777777" w:rsidR="00A030E9" w:rsidRPr="006E63C0" w:rsidRDefault="00A030E9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45B7D" w14:textId="77777777" w:rsidR="00A030E9" w:rsidRPr="00FB5142" w:rsidRDefault="00A030E9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67FC2" w14:textId="77777777" w:rsidR="00A030E9" w:rsidRPr="00FB5142" w:rsidRDefault="00A030E9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02541230" w14:textId="35CC814B" w:rsidR="00D16F3E" w:rsidRPr="00685871" w:rsidRDefault="00795ABE" w:rsidP="00705B36">
      <w:pPr>
        <w:pStyle w:val="ab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2EEED0" wp14:editId="0E985A60">
                <wp:simplePos x="0" y="0"/>
                <wp:positionH relativeFrom="column">
                  <wp:posOffset>690432</wp:posOffset>
                </wp:positionH>
                <wp:positionV relativeFrom="paragraph">
                  <wp:posOffset>3455149</wp:posOffset>
                </wp:positionV>
                <wp:extent cx="813974" cy="396416"/>
                <wp:effectExtent l="19050" t="19050" r="43815" b="4191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974" cy="396416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986E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54.35pt;margin-top:272.05pt;width:64.1pt;height:31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" strokecolor="#ed7d31 [3205]" strokeweight="2.25pt">
                <v:stroke endarrow="block" joinstyle="miter"/>
              </v:shape>
            </w:pict>
          </mc:Fallback>
        </mc:AlternateContent>
      </w:r>
      <w:r w:rsidRPr="00813329"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694C3ED5" wp14:editId="0188DAEA">
            <wp:simplePos x="0" y="0"/>
            <wp:positionH relativeFrom="margin">
              <wp:posOffset>-755672</wp:posOffset>
            </wp:positionH>
            <wp:positionV relativeFrom="paragraph">
              <wp:posOffset>3534392</wp:posOffset>
            </wp:positionV>
            <wp:extent cx="5940425" cy="3248660"/>
            <wp:effectExtent l="0" t="0" r="3175" b="8890"/>
            <wp:wrapTopAndBottom/>
            <wp:docPr id="33156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6482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5FEC581" wp14:editId="165D9672">
                <wp:simplePos x="0" y="0"/>
                <wp:positionH relativeFrom="column">
                  <wp:posOffset>1298362</wp:posOffset>
                </wp:positionH>
                <wp:positionV relativeFrom="paragraph">
                  <wp:posOffset>5368863</wp:posOffset>
                </wp:positionV>
                <wp:extent cx="116282" cy="45719"/>
                <wp:effectExtent l="0" t="0" r="17145" b="0"/>
                <wp:wrapNone/>
                <wp:docPr id="6" name="Дуга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2" cy="4571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693C7" id="Дуга 6" o:spid="_x0000_s1026" style="position:absolute;margin-left:102.25pt;margin-top:422.75pt;width:9.15pt;height:3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6282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" path="m58141,nsc90251,,116282,10235,116282,22860r-58141,l58141,xem58141,nfc90251,,116282,10235,116282,22860e" filled="f" strokecolor="#4472c4 [3204]" strokeweight=".5pt">
                <v:stroke joinstyle="miter"/>
                <v:path arrowok="t" o:connecttype="custom" o:connectlocs="58141,0;116282,22860" o:connectangles="0,0"/>
              </v:shape>
            </w:pict>
          </mc:Fallback>
        </mc:AlternateContent>
      </w:r>
      <w:r w:rsidR="00D16F3E">
        <w:rPr>
          <w:lang w:eastAsia="ru-RU"/>
        </w:rPr>
        <w:t xml:space="preserve">Учитывая эту проблему на модели </w:t>
      </w:r>
      <w:r w:rsidR="00D16F3E">
        <w:rPr>
          <w:lang w:val="en-US" w:eastAsia="ru-RU"/>
        </w:rPr>
        <w:t>TO</w:t>
      </w:r>
      <w:r w:rsidR="00D16F3E" w:rsidRPr="00D16F3E">
        <w:rPr>
          <w:lang w:eastAsia="ru-RU"/>
        </w:rPr>
        <w:t>-</w:t>
      </w:r>
      <w:r w:rsidR="00D16F3E">
        <w:rPr>
          <w:lang w:val="en-US" w:eastAsia="ru-RU"/>
        </w:rPr>
        <w:t>BE</w:t>
      </w:r>
      <w:r w:rsidR="00D16F3E">
        <w:rPr>
          <w:lang w:eastAsia="ru-RU"/>
        </w:rPr>
        <w:t>, представленная на рисунках</w:t>
      </w:r>
      <w:r w:rsidR="00685871">
        <w:rPr>
          <w:lang w:eastAsia="ru-RU"/>
        </w:rPr>
        <w:t xml:space="preserve"> </w:t>
      </w:r>
      <w:r w:rsidR="003C7F71">
        <w:rPr>
          <w:lang w:eastAsia="ru-RU"/>
        </w:rPr>
        <w:t>9–10</w:t>
      </w:r>
      <w:r w:rsidR="00685871">
        <w:rPr>
          <w:lang w:eastAsia="ru-RU"/>
        </w:rPr>
        <w:t xml:space="preserve"> представлены изменения в модели </w:t>
      </w:r>
      <w:r w:rsidR="00685871">
        <w:rPr>
          <w:lang w:val="en-US" w:eastAsia="ru-RU"/>
        </w:rPr>
        <w:t>AS</w:t>
      </w:r>
      <w:r w:rsidR="00685871" w:rsidRPr="00685871">
        <w:rPr>
          <w:lang w:eastAsia="ru-RU"/>
        </w:rPr>
        <w:t>-</w:t>
      </w:r>
      <w:r w:rsidR="00685871">
        <w:rPr>
          <w:lang w:val="en-US" w:eastAsia="ru-RU"/>
        </w:rPr>
        <w:t>IS</w:t>
      </w:r>
      <w:r w:rsidR="00685871">
        <w:rPr>
          <w:lang w:eastAsia="ru-RU"/>
        </w:rPr>
        <w:t xml:space="preserve">, которые </w:t>
      </w:r>
      <w:r w:rsidR="0085715E">
        <w:rPr>
          <w:lang w:eastAsia="ru-RU"/>
        </w:rPr>
        <w:t>показывают,</w:t>
      </w:r>
      <w:r w:rsidR="00685871">
        <w:rPr>
          <w:lang w:eastAsia="ru-RU"/>
        </w:rPr>
        <w:t xml:space="preserve"> что </w:t>
      </w:r>
      <w:r w:rsidR="00212DDE">
        <w:rPr>
          <w:lang w:eastAsia="ru-RU"/>
        </w:rPr>
        <w:t xml:space="preserve">в </w:t>
      </w:r>
      <w:r w:rsidR="00685871">
        <w:rPr>
          <w:lang w:eastAsia="ru-RU"/>
        </w:rPr>
        <w:t>процесс</w:t>
      </w:r>
      <w:r w:rsidR="00212DDE">
        <w:rPr>
          <w:lang w:eastAsia="ru-RU"/>
        </w:rPr>
        <w:t>ах</w:t>
      </w:r>
      <w:r w:rsidR="00685871">
        <w:rPr>
          <w:lang w:eastAsia="ru-RU"/>
        </w:rPr>
        <w:t xml:space="preserve"> «Бронирование билетов» и «Оплата билетов»</w:t>
      </w:r>
      <w:r w:rsidR="00212DDE">
        <w:rPr>
          <w:lang w:eastAsia="ru-RU"/>
        </w:rPr>
        <w:t xml:space="preserve"> теперь </w:t>
      </w:r>
      <w:commentRangeStart w:id="30"/>
      <w:r w:rsidR="00212DDE">
        <w:rPr>
          <w:lang w:eastAsia="ru-RU"/>
        </w:rPr>
        <w:t xml:space="preserve">участвует </w:t>
      </w:r>
      <w:r w:rsidR="00BB075D">
        <w:rPr>
          <w:lang w:eastAsia="ru-RU"/>
        </w:rPr>
        <w:t>система.</w:t>
      </w:r>
      <w:commentRangeEnd w:id="30"/>
      <w:r w:rsidR="00135438">
        <w:rPr>
          <w:rStyle w:val="afa"/>
          <w:rFonts w:eastAsia="Times New Roman" w:cs="Times New Roman"/>
          <w:color w:val="auto"/>
          <w:lang w:eastAsia="ru-RU"/>
        </w:rPr>
        <w:commentReference w:id="30"/>
      </w:r>
      <w:r w:rsidR="00151D73">
        <w:rPr>
          <w:lang w:eastAsia="ru-RU"/>
        </w:rPr>
        <w:t xml:space="preserve"> Все остальные процессы остались без изменений.</w:t>
      </w:r>
    </w:p>
    <w:p w14:paraId="6FE1FB6B" w14:textId="60F9B829" w:rsidR="00813329" w:rsidRDefault="00096A5F" w:rsidP="00096A5F">
      <w:pPr>
        <w:pStyle w:val="ab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F51A12">
        <w:rPr>
          <w:lang w:eastAsia="ru-RU"/>
        </w:rPr>
        <w:t>9</w:t>
      </w:r>
      <w:r>
        <w:rPr>
          <w:lang w:eastAsia="ru-RU"/>
        </w:rPr>
        <w:t xml:space="preserve"> – </w:t>
      </w:r>
      <w:r w:rsidR="00151D73">
        <w:rPr>
          <w:lang w:eastAsia="ru-RU"/>
        </w:rPr>
        <w:t xml:space="preserve">Процесс «Бронирование </w:t>
      </w:r>
      <w:commentRangeStart w:id="31"/>
      <w:r w:rsidR="00151D73">
        <w:rPr>
          <w:lang w:eastAsia="ru-RU"/>
        </w:rPr>
        <w:t>билетов</w:t>
      </w:r>
      <w:commentRangeEnd w:id="31"/>
      <w:r w:rsidR="00135438">
        <w:rPr>
          <w:rStyle w:val="afa"/>
          <w:rFonts w:eastAsia="Times New Roman" w:cs="Times New Roman"/>
          <w:color w:val="auto"/>
          <w:lang w:eastAsia="ru-RU"/>
        </w:rPr>
        <w:commentReference w:id="31"/>
      </w:r>
      <w:r w:rsidR="00151D73">
        <w:rPr>
          <w:lang w:eastAsia="ru-RU"/>
        </w:rPr>
        <w:t>»</w:t>
      </w:r>
    </w:p>
    <w:p w14:paraId="140382B0" w14:textId="235BA805" w:rsidR="00813329" w:rsidRDefault="00813329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50D1E4C5" w14:textId="31AB0679" w:rsidR="00096A5F" w:rsidRDefault="00813329" w:rsidP="00096A5F">
      <w:pPr>
        <w:pStyle w:val="ab"/>
        <w:jc w:val="center"/>
        <w:rPr>
          <w:lang w:eastAsia="ru-RU"/>
        </w:rPr>
      </w:pPr>
      <w:r w:rsidRPr="00813329"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719446C9" wp14:editId="2CD401B5">
            <wp:simplePos x="0" y="0"/>
            <wp:positionH relativeFrom="margin">
              <wp:posOffset>23495</wp:posOffset>
            </wp:positionH>
            <wp:positionV relativeFrom="paragraph">
              <wp:posOffset>0</wp:posOffset>
            </wp:positionV>
            <wp:extent cx="5896610" cy="3268345"/>
            <wp:effectExtent l="0" t="0" r="8890" b="8255"/>
            <wp:wrapTopAndBottom/>
            <wp:docPr id="1516047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47070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6A5F">
        <w:rPr>
          <w:lang w:eastAsia="ru-RU"/>
        </w:rPr>
        <w:t xml:space="preserve">Рисунок </w:t>
      </w:r>
      <w:r w:rsidR="00F51A12">
        <w:rPr>
          <w:lang w:eastAsia="ru-RU"/>
        </w:rPr>
        <w:t>10</w:t>
      </w:r>
      <w:r w:rsidR="00096A5F">
        <w:rPr>
          <w:lang w:eastAsia="ru-RU"/>
        </w:rPr>
        <w:t xml:space="preserve"> – </w:t>
      </w:r>
      <w:r w:rsidR="00EA1BF5">
        <w:rPr>
          <w:lang w:eastAsia="ru-RU"/>
        </w:rPr>
        <w:t>Процесс «Оплата билетов»</w:t>
      </w:r>
    </w:p>
    <w:p w14:paraId="2B8FC5B2" w14:textId="24053BD4" w:rsidR="00DE3208" w:rsidRPr="00AF1440" w:rsidRDefault="00AF1440" w:rsidP="00705B36">
      <w:pPr>
        <w:pStyle w:val="ab"/>
        <w:rPr>
          <w:lang w:eastAsia="ru-RU"/>
        </w:rPr>
      </w:pPr>
      <w:r>
        <w:rPr>
          <w:lang w:eastAsia="ru-RU"/>
        </w:rPr>
        <w:t xml:space="preserve">Теперь в отличие от </w:t>
      </w:r>
      <w:r>
        <w:rPr>
          <w:lang w:val="en-US" w:eastAsia="ru-RU"/>
        </w:rPr>
        <w:t>AS</w:t>
      </w:r>
      <w:r w:rsidRPr="00AF1440">
        <w:rPr>
          <w:lang w:eastAsia="ru-RU"/>
        </w:rPr>
        <w:t>-</w:t>
      </w:r>
      <w:r>
        <w:rPr>
          <w:lang w:val="en-US" w:eastAsia="ru-RU"/>
        </w:rPr>
        <w:t>IS</w:t>
      </w:r>
      <w:r w:rsidRPr="00AF1440">
        <w:rPr>
          <w:lang w:eastAsia="ru-RU"/>
        </w:rPr>
        <w:t xml:space="preserve"> </w:t>
      </w:r>
      <w:r>
        <w:rPr>
          <w:lang w:eastAsia="ru-RU"/>
        </w:rPr>
        <w:t>кассир взаимодействует со специальной системой, которая позволяет с</w:t>
      </w:r>
      <w:r w:rsidRPr="00AF1440">
        <w:rPr>
          <w:lang w:eastAsia="ru-RU"/>
        </w:rPr>
        <w:t>ущественно оптимизировать процессы бронирования и оплаты билетов.</w:t>
      </w:r>
    </w:p>
    <w:p w14:paraId="6447BA0C" w14:textId="77777777" w:rsidR="00AF1440" w:rsidRPr="00705B36" w:rsidRDefault="00AF1440" w:rsidP="00705B36">
      <w:pPr>
        <w:pStyle w:val="ab"/>
        <w:rPr>
          <w:lang w:eastAsia="ru-RU"/>
        </w:rPr>
      </w:pPr>
    </w:p>
    <w:p w14:paraId="1CA097B4" w14:textId="2248A600" w:rsidR="00705B36" w:rsidRDefault="00705B36" w:rsidP="005B5A63">
      <w:pPr>
        <w:pStyle w:val="af"/>
        <w:rPr>
          <w:lang w:eastAsia="ru-RU"/>
        </w:rPr>
      </w:pPr>
      <w:bookmarkStart w:id="32" w:name="_Toc152267118"/>
      <w:r>
        <w:rPr>
          <w:lang w:eastAsia="ru-RU"/>
        </w:rPr>
        <w:t xml:space="preserve">1.3 </w:t>
      </w:r>
      <w:r w:rsidRPr="00705B36">
        <w:rPr>
          <w:lang w:eastAsia="ru-RU"/>
        </w:rPr>
        <w:t>Постановка задачи</w:t>
      </w:r>
      <w:bookmarkEnd w:id="32"/>
    </w:p>
    <w:p w14:paraId="6F99EBFF" w14:textId="77777777" w:rsidR="00D30D90" w:rsidRDefault="00D30D90" w:rsidP="00705B36">
      <w:pPr>
        <w:pStyle w:val="ab"/>
        <w:rPr>
          <w:lang w:eastAsia="ru-RU"/>
        </w:rPr>
      </w:pPr>
    </w:p>
    <w:p w14:paraId="6B46DDB9" w14:textId="55B718FA" w:rsidR="00705B36" w:rsidRDefault="00705B36" w:rsidP="00705B36">
      <w:pPr>
        <w:pStyle w:val="af"/>
        <w:rPr>
          <w:lang w:eastAsia="ru-RU"/>
        </w:rPr>
      </w:pPr>
      <w:bookmarkStart w:id="33" w:name="_Toc152267119"/>
      <w:r>
        <w:rPr>
          <w:lang w:eastAsia="ru-RU"/>
        </w:rPr>
        <w:t>1.3.1 Организационно-экономическая сущность задачи</w:t>
      </w:r>
      <w:bookmarkEnd w:id="33"/>
    </w:p>
    <w:p w14:paraId="7195ED14" w14:textId="77777777" w:rsidR="00A2346E" w:rsidRPr="00A2346E" w:rsidRDefault="00A2346E" w:rsidP="009005AF">
      <w:pPr>
        <w:pStyle w:val="ab"/>
        <w:numPr>
          <w:ilvl w:val="0"/>
          <w:numId w:val="3"/>
        </w:numPr>
        <w:rPr>
          <w:lang w:eastAsia="ru-RU"/>
        </w:rPr>
      </w:pPr>
      <w:commentRangeStart w:id="34"/>
      <w:r w:rsidRPr="00A2346E">
        <w:rPr>
          <w:lang w:eastAsia="ru-RU"/>
        </w:rPr>
        <w:t>Общее</w:t>
      </w:r>
      <w:commentRangeEnd w:id="34"/>
      <w:r w:rsidR="00135438">
        <w:rPr>
          <w:rStyle w:val="afa"/>
          <w:rFonts w:eastAsia="Times New Roman" w:cs="Times New Roman"/>
          <w:color w:val="auto"/>
          <w:lang w:eastAsia="ru-RU"/>
        </w:rPr>
        <w:commentReference w:id="34"/>
      </w:r>
      <w:r w:rsidRPr="00A2346E">
        <w:rPr>
          <w:lang w:eastAsia="ru-RU"/>
        </w:rPr>
        <w:t xml:space="preserve"> назначение системы:</w:t>
      </w:r>
    </w:p>
    <w:p w14:paraId="1FB51087" w14:textId="6C8116B3" w:rsidR="00A2346E" w:rsidRPr="00A2346E" w:rsidRDefault="00A2346E" w:rsidP="009005AF">
      <w:pPr>
        <w:pStyle w:val="ab"/>
        <w:numPr>
          <w:ilvl w:val="1"/>
          <w:numId w:val="3"/>
        </w:numPr>
        <w:rPr>
          <w:lang w:eastAsia="ru-RU"/>
        </w:rPr>
      </w:pPr>
      <w:r w:rsidRPr="00A2346E">
        <w:rPr>
          <w:lang w:eastAsia="ru-RU"/>
        </w:rPr>
        <w:t>Целью системы является обеспечение эффективного и удобного процесса продажи авиабилетов,</w:t>
      </w:r>
      <w:r w:rsidR="00AB2F4D">
        <w:rPr>
          <w:lang w:eastAsia="ru-RU"/>
        </w:rPr>
        <w:t xml:space="preserve"> который позволит автоматизировать процесс продажи авиабилетов</w:t>
      </w:r>
      <w:r w:rsidRPr="00A2346E">
        <w:rPr>
          <w:lang w:eastAsia="ru-RU"/>
        </w:rPr>
        <w:t>.</w:t>
      </w:r>
    </w:p>
    <w:p w14:paraId="0047D30E" w14:textId="77777777" w:rsidR="00A2346E" w:rsidRPr="00A2346E" w:rsidRDefault="00A2346E" w:rsidP="009005AF">
      <w:pPr>
        <w:pStyle w:val="ab"/>
        <w:numPr>
          <w:ilvl w:val="0"/>
          <w:numId w:val="3"/>
        </w:numPr>
        <w:rPr>
          <w:lang w:eastAsia="ru-RU"/>
        </w:rPr>
      </w:pPr>
      <w:commentRangeStart w:id="35"/>
      <w:r w:rsidRPr="00A2346E">
        <w:rPr>
          <w:lang w:eastAsia="ru-RU"/>
        </w:rPr>
        <w:t>Функции</w:t>
      </w:r>
      <w:commentRangeEnd w:id="35"/>
      <w:r w:rsidR="00135438">
        <w:rPr>
          <w:rStyle w:val="afa"/>
          <w:rFonts w:eastAsia="Times New Roman" w:cs="Times New Roman"/>
          <w:color w:val="auto"/>
          <w:lang w:eastAsia="ru-RU"/>
        </w:rPr>
        <w:commentReference w:id="35"/>
      </w:r>
      <w:r w:rsidRPr="00A2346E">
        <w:rPr>
          <w:lang w:eastAsia="ru-RU"/>
        </w:rPr>
        <w:t xml:space="preserve"> системы:</w:t>
      </w:r>
    </w:p>
    <w:p w14:paraId="5E78628D" w14:textId="70CB00AD" w:rsidR="00A2346E" w:rsidRDefault="00A37A5C" w:rsidP="009005AF">
      <w:pPr>
        <w:pStyle w:val="ab"/>
        <w:numPr>
          <w:ilvl w:val="1"/>
          <w:numId w:val="3"/>
        </w:numPr>
        <w:rPr>
          <w:lang w:eastAsia="ru-RU"/>
        </w:rPr>
      </w:pPr>
      <w:r>
        <w:rPr>
          <w:lang w:eastAsia="ru-RU"/>
        </w:rPr>
        <w:t>Бронирование</w:t>
      </w:r>
    </w:p>
    <w:p w14:paraId="2E67B606" w14:textId="6458C4EA" w:rsidR="00A37A5C" w:rsidRPr="00A2346E" w:rsidRDefault="00A37A5C" w:rsidP="009005AF">
      <w:pPr>
        <w:pStyle w:val="ab"/>
        <w:numPr>
          <w:ilvl w:val="1"/>
          <w:numId w:val="3"/>
        </w:numPr>
        <w:rPr>
          <w:lang w:eastAsia="ru-RU"/>
        </w:rPr>
      </w:pPr>
      <w:r>
        <w:rPr>
          <w:lang w:eastAsia="ru-RU"/>
        </w:rPr>
        <w:t>Отображение статуса оплаты</w:t>
      </w:r>
    </w:p>
    <w:p w14:paraId="4B69AA58" w14:textId="6A70BB71" w:rsidR="00A2346E" w:rsidRPr="00A2346E" w:rsidRDefault="00A2346E" w:rsidP="009005AF">
      <w:pPr>
        <w:pStyle w:val="ab"/>
        <w:numPr>
          <w:ilvl w:val="1"/>
          <w:numId w:val="3"/>
        </w:numPr>
        <w:rPr>
          <w:lang w:eastAsia="ru-RU"/>
        </w:rPr>
      </w:pPr>
      <w:r w:rsidRPr="00A2346E">
        <w:rPr>
          <w:lang w:eastAsia="ru-RU"/>
        </w:rPr>
        <w:t>Предоставление информации о расписании рейсов</w:t>
      </w:r>
    </w:p>
    <w:p w14:paraId="5DFCC68D" w14:textId="5ED24327" w:rsidR="00A2346E" w:rsidRDefault="00A37A5C" w:rsidP="009005AF">
      <w:pPr>
        <w:pStyle w:val="ab"/>
        <w:numPr>
          <w:ilvl w:val="1"/>
          <w:numId w:val="3"/>
        </w:numPr>
        <w:rPr>
          <w:lang w:eastAsia="ru-RU"/>
        </w:rPr>
      </w:pPr>
      <w:r>
        <w:rPr>
          <w:lang w:eastAsia="ru-RU"/>
        </w:rPr>
        <w:t>Формирование</w:t>
      </w:r>
      <w:r w:rsidR="00A2346E" w:rsidRPr="00A2346E">
        <w:rPr>
          <w:lang w:eastAsia="ru-RU"/>
        </w:rPr>
        <w:t xml:space="preserve"> отчетов.</w:t>
      </w:r>
    </w:p>
    <w:p w14:paraId="6CE30492" w14:textId="69E0B1D5" w:rsidR="0003206C" w:rsidRPr="00A2346E" w:rsidRDefault="0003206C" w:rsidP="009005AF">
      <w:pPr>
        <w:pStyle w:val="ab"/>
        <w:numPr>
          <w:ilvl w:val="1"/>
          <w:numId w:val="3"/>
        </w:numPr>
        <w:rPr>
          <w:lang w:eastAsia="ru-RU"/>
        </w:rPr>
      </w:pPr>
      <w:r>
        <w:rPr>
          <w:lang w:eastAsia="ru-RU"/>
        </w:rPr>
        <w:t>Формирование билета</w:t>
      </w:r>
    </w:p>
    <w:p w14:paraId="455A0981" w14:textId="77777777" w:rsidR="00A2346E" w:rsidRPr="00A2346E" w:rsidRDefault="00A2346E" w:rsidP="009005AF">
      <w:pPr>
        <w:pStyle w:val="ab"/>
        <w:numPr>
          <w:ilvl w:val="0"/>
          <w:numId w:val="3"/>
        </w:numPr>
        <w:rPr>
          <w:lang w:eastAsia="ru-RU"/>
        </w:rPr>
      </w:pPr>
      <w:r w:rsidRPr="00A2346E">
        <w:rPr>
          <w:lang w:eastAsia="ru-RU"/>
        </w:rPr>
        <w:t>Периодичность использования:</w:t>
      </w:r>
    </w:p>
    <w:p w14:paraId="2A2B847D" w14:textId="7F9CFDBC" w:rsidR="00A2346E" w:rsidRPr="00A2346E" w:rsidRDefault="00A2346E" w:rsidP="009005AF">
      <w:pPr>
        <w:pStyle w:val="ab"/>
        <w:numPr>
          <w:ilvl w:val="1"/>
          <w:numId w:val="3"/>
        </w:numPr>
        <w:rPr>
          <w:lang w:eastAsia="ru-RU"/>
        </w:rPr>
      </w:pPr>
      <w:r w:rsidRPr="00A2346E">
        <w:rPr>
          <w:lang w:eastAsia="ru-RU"/>
        </w:rPr>
        <w:t xml:space="preserve">Система предназначена для постоянного использования в течение всего рабочего времени авиакомпании и доступна </w:t>
      </w:r>
      <w:r w:rsidR="006179F9">
        <w:rPr>
          <w:lang w:eastAsia="ru-RU"/>
        </w:rPr>
        <w:t xml:space="preserve">сотрудникам </w:t>
      </w:r>
      <w:r w:rsidRPr="00A2346E">
        <w:rPr>
          <w:lang w:eastAsia="ru-RU"/>
        </w:rPr>
        <w:t>24/7 для бронирования и оплаты билетов.</w:t>
      </w:r>
    </w:p>
    <w:p w14:paraId="62867517" w14:textId="77777777" w:rsidR="00A2346E" w:rsidRPr="00A2346E" w:rsidRDefault="00A2346E" w:rsidP="009005AF">
      <w:pPr>
        <w:pStyle w:val="ab"/>
        <w:numPr>
          <w:ilvl w:val="0"/>
          <w:numId w:val="3"/>
        </w:numPr>
        <w:rPr>
          <w:lang w:eastAsia="ru-RU"/>
        </w:rPr>
      </w:pPr>
      <w:r w:rsidRPr="00A2346E">
        <w:rPr>
          <w:lang w:eastAsia="ru-RU"/>
        </w:rPr>
        <w:t>Пользователи системы:</w:t>
      </w:r>
    </w:p>
    <w:p w14:paraId="4B8D4B89" w14:textId="35616523" w:rsidR="00A2346E" w:rsidRPr="00A2346E" w:rsidRDefault="00A2346E" w:rsidP="009005AF">
      <w:pPr>
        <w:pStyle w:val="ab"/>
        <w:numPr>
          <w:ilvl w:val="1"/>
          <w:numId w:val="3"/>
        </w:numPr>
        <w:rPr>
          <w:lang w:eastAsia="ru-RU"/>
        </w:rPr>
      </w:pPr>
      <w:r w:rsidRPr="00A2346E">
        <w:rPr>
          <w:lang w:eastAsia="ru-RU"/>
        </w:rPr>
        <w:t>Кассиры: Сотрудники, осуществляющие продажу билетов</w:t>
      </w:r>
      <w:r w:rsidR="00BC3A9E">
        <w:rPr>
          <w:lang w:eastAsia="ru-RU"/>
        </w:rPr>
        <w:t xml:space="preserve"> и непосредственно работающие с системой</w:t>
      </w:r>
      <w:r w:rsidRPr="00A2346E">
        <w:rPr>
          <w:lang w:eastAsia="ru-RU"/>
        </w:rPr>
        <w:t>.</w:t>
      </w:r>
    </w:p>
    <w:p w14:paraId="0697A34F" w14:textId="02064E4B" w:rsidR="00A2346E" w:rsidRDefault="00BC3A9E" w:rsidP="009005AF">
      <w:pPr>
        <w:pStyle w:val="ab"/>
        <w:numPr>
          <w:ilvl w:val="1"/>
          <w:numId w:val="3"/>
        </w:numPr>
        <w:rPr>
          <w:lang w:eastAsia="ru-RU"/>
        </w:rPr>
      </w:pPr>
      <w:commentRangeStart w:id="36"/>
      <w:r>
        <w:rPr>
          <w:lang w:eastAsia="ru-RU"/>
        </w:rPr>
        <w:t>Бухгалтеры</w:t>
      </w:r>
      <w:r w:rsidR="00A2346E" w:rsidRPr="00A2346E">
        <w:rPr>
          <w:lang w:eastAsia="ru-RU"/>
        </w:rPr>
        <w:t xml:space="preserve">: </w:t>
      </w:r>
      <w:r>
        <w:rPr>
          <w:lang w:eastAsia="ru-RU"/>
        </w:rPr>
        <w:t>Сотрудники, которые занимаются отчетностью</w:t>
      </w:r>
      <w:r w:rsidR="00A2346E" w:rsidRPr="00A2346E">
        <w:rPr>
          <w:lang w:eastAsia="ru-RU"/>
        </w:rPr>
        <w:t>.</w:t>
      </w:r>
    </w:p>
    <w:p w14:paraId="72077CE7" w14:textId="5985CA93" w:rsidR="00162E9C" w:rsidRPr="00A2346E" w:rsidRDefault="00162E9C" w:rsidP="009005AF">
      <w:pPr>
        <w:pStyle w:val="ab"/>
        <w:numPr>
          <w:ilvl w:val="1"/>
          <w:numId w:val="3"/>
        </w:numPr>
        <w:rPr>
          <w:lang w:eastAsia="ru-RU"/>
        </w:rPr>
      </w:pPr>
      <w:r>
        <w:rPr>
          <w:lang w:eastAsia="ru-RU"/>
        </w:rPr>
        <w:t>Администраторы: Сотрудники, которые занимается работой с расписанием рейсов.</w:t>
      </w:r>
      <w:commentRangeEnd w:id="36"/>
      <w:r w:rsidR="00BF4C28">
        <w:rPr>
          <w:rStyle w:val="afa"/>
          <w:rFonts w:eastAsia="Times New Roman" w:cs="Times New Roman"/>
          <w:color w:val="auto"/>
          <w:lang w:eastAsia="ru-RU"/>
        </w:rPr>
        <w:commentReference w:id="36"/>
      </w:r>
    </w:p>
    <w:p w14:paraId="0260CDB1" w14:textId="77777777" w:rsidR="00A2346E" w:rsidRPr="00A2346E" w:rsidRDefault="00A2346E" w:rsidP="009005AF">
      <w:pPr>
        <w:pStyle w:val="ab"/>
        <w:numPr>
          <w:ilvl w:val="0"/>
          <w:numId w:val="3"/>
        </w:numPr>
        <w:rPr>
          <w:lang w:eastAsia="ru-RU"/>
        </w:rPr>
      </w:pPr>
      <w:r w:rsidRPr="00A2346E">
        <w:rPr>
          <w:lang w:eastAsia="ru-RU"/>
        </w:rPr>
        <w:t>Ограничения предметной области:</w:t>
      </w:r>
    </w:p>
    <w:p w14:paraId="498A165B" w14:textId="030E1196" w:rsidR="00A2346E" w:rsidRDefault="00CC3CDD" w:rsidP="009005AF">
      <w:pPr>
        <w:pStyle w:val="ab"/>
        <w:numPr>
          <w:ilvl w:val="1"/>
          <w:numId w:val="3"/>
        </w:numPr>
        <w:rPr>
          <w:lang w:eastAsia="ru-RU"/>
        </w:rPr>
      </w:pPr>
      <w:r>
        <w:rPr>
          <w:lang w:eastAsia="ru-RU"/>
        </w:rPr>
        <w:t>Клиент может приобрести только один билет на один рейс</w:t>
      </w:r>
    </w:p>
    <w:p w14:paraId="304D1A30" w14:textId="77777777" w:rsidR="00D30D90" w:rsidRPr="00705B36" w:rsidRDefault="00D30D90" w:rsidP="00705B36">
      <w:pPr>
        <w:pStyle w:val="ab"/>
        <w:rPr>
          <w:lang w:eastAsia="ru-RU"/>
        </w:rPr>
      </w:pPr>
    </w:p>
    <w:p w14:paraId="2E1F0127" w14:textId="70B9FC05" w:rsidR="0046286D" w:rsidRPr="0046286D" w:rsidRDefault="00705B36" w:rsidP="0046286D">
      <w:pPr>
        <w:pStyle w:val="af"/>
        <w:rPr>
          <w:lang w:eastAsia="ru-RU"/>
        </w:rPr>
      </w:pPr>
      <w:bookmarkStart w:id="37" w:name="_Toc152267120"/>
      <w:r>
        <w:rPr>
          <w:lang w:eastAsia="ru-RU"/>
        </w:rPr>
        <w:t>1.3.2 Описание входной информации</w:t>
      </w:r>
      <w:bookmarkEnd w:id="37"/>
    </w:p>
    <w:p w14:paraId="7A6F99B6" w14:textId="5D6AABCD" w:rsidR="00A2346E" w:rsidRPr="00964EB0" w:rsidRDefault="00A2346E" w:rsidP="009005AF">
      <w:pPr>
        <w:pStyle w:val="ab"/>
        <w:numPr>
          <w:ilvl w:val="0"/>
          <w:numId w:val="11"/>
        </w:numPr>
      </w:pPr>
      <w:r w:rsidRPr="00964EB0">
        <w:t xml:space="preserve">Информация о </w:t>
      </w:r>
      <w:r w:rsidR="00292511" w:rsidRPr="00964EB0">
        <w:t xml:space="preserve">расписании </w:t>
      </w:r>
      <w:r w:rsidRPr="00964EB0">
        <w:t>рейс</w:t>
      </w:r>
      <w:r w:rsidR="00292511" w:rsidRPr="00964EB0">
        <w:t>ов</w:t>
      </w:r>
      <w:r w:rsidRPr="00964EB0">
        <w:t xml:space="preserve">: </w:t>
      </w:r>
      <w:r w:rsidR="00D81916" w:rsidRPr="00964EB0">
        <w:t>д</w:t>
      </w:r>
      <w:r w:rsidRPr="00964EB0">
        <w:t>анные о расписании рейсов</w:t>
      </w:r>
      <w:r w:rsidR="00292511" w:rsidRPr="00964EB0">
        <w:t xml:space="preserve"> с указанием подробной информации о каждом рейсе (пункт отправления и пункт назначения, дата и время вылета, дата и время прилета), которая отображается в ПС и показывается клиенту сотрудником</w:t>
      </w:r>
      <w:r w:rsidRPr="00964EB0">
        <w:t>.</w:t>
      </w:r>
      <w:r w:rsidR="00D05AF9" w:rsidRPr="00964EB0">
        <w:t xml:space="preserve"> </w:t>
      </w:r>
    </w:p>
    <w:p w14:paraId="06394495" w14:textId="2189655D" w:rsidR="00A2346E" w:rsidRPr="00964EB0" w:rsidRDefault="0046286D" w:rsidP="009005AF">
      <w:pPr>
        <w:pStyle w:val="ab"/>
        <w:numPr>
          <w:ilvl w:val="0"/>
          <w:numId w:val="11"/>
        </w:numPr>
      </w:pPr>
      <w:r w:rsidRPr="00964EB0">
        <w:t xml:space="preserve">Информация о клиентах: </w:t>
      </w:r>
      <w:r w:rsidR="00D81916" w:rsidRPr="00964EB0">
        <w:t>д</w:t>
      </w:r>
      <w:r w:rsidRPr="00964EB0">
        <w:t xml:space="preserve">анные клиентов, включая ФИО, </w:t>
      </w:r>
      <w:r w:rsidR="00292511" w:rsidRPr="00964EB0">
        <w:t>контактные</w:t>
      </w:r>
      <w:r w:rsidRPr="00964EB0">
        <w:t xml:space="preserve"> данные</w:t>
      </w:r>
      <w:r w:rsidR="00292511" w:rsidRPr="00964EB0">
        <w:t>, которые принимает сотрудник у клиента для дальнейшей работы по оказанию услуг</w:t>
      </w:r>
      <w:r w:rsidRPr="00964EB0">
        <w:t>.</w:t>
      </w:r>
    </w:p>
    <w:p w14:paraId="4329A0CF" w14:textId="2B18F80D" w:rsidR="00193EA0" w:rsidRDefault="00193EA0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6F3CB7EC" w14:textId="25C51A92" w:rsidR="00F55436" w:rsidRDefault="00705B36" w:rsidP="00815EA5">
      <w:pPr>
        <w:pStyle w:val="af"/>
        <w:rPr>
          <w:lang w:eastAsia="ru-RU"/>
        </w:rPr>
      </w:pPr>
      <w:bookmarkStart w:id="38" w:name="_Toc152267121"/>
      <w:r>
        <w:rPr>
          <w:lang w:eastAsia="ru-RU"/>
        </w:rPr>
        <w:t>1.3.3 Описание в</w:t>
      </w:r>
      <w:r w:rsidR="00F55436">
        <w:rPr>
          <w:lang w:eastAsia="ru-RU"/>
        </w:rPr>
        <w:t>ы</w:t>
      </w:r>
      <w:r>
        <w:rPr>
          <w:lang w:eastAsia="ru-RU"/>
        </w:rPr>
        <w:t>ходной информации</w:t>
      </w:r>
      <w:bookmarkEnd w:id="38"/>
    </w:p>
    <w:p w14:paraId="63338D4E" w14:textId="4323C308" w:rsidR="00193EA0" w:rsidRPr="00964EB0" w:rsidRDefault="00F55436" w:rsidP="009005AF">
      <w:pPr>
        <w:pStyle w:val="ab"/>
        <w:numPr>
          <w:ilvl w:val="0"/>
          <w:numId w:val="10"/>
        </w:numPr>
      </w:pPr>
      <w:r w:rsidRPr="00964EB0">
        <w:t>Билет:</w:t>
      </w:r>
      <w:r w:rsidR="00F30925" w:rsidRPr="00964EB0">
        <w:t xml:space="preserve"> э</w:t>
      </w:r>
      <w:r w:rsidR="00193EA0" w:rsidRPr="00964EB0">
        <w:t>лектронный документ, подтверждающий покупку и бронирование места на авиарейсе. Включает в себя информацию о маршруте, дате и времени вылета, данных пассажира, цене билета, а также уникальном идентификаторе бронирования.</w:t>
      </w:r>
    </w:p>
    <w:p w14:paraId="7C27FA21" w14:textId="200765F5" w:rsidR="00193EA0" w:rsidRPr="00964EB0" w:rsidRDefault="00F55436" w:rsidP="009005AF">
      <w:pPr>
        <w:pStyle w:val="ab"/>
        <w:numPr>
          <w:ilvl w:val="0"/>
          <w:numId w:val="10"/>
        </w:numPr>
      </w:pPr>
      <w:r w:rsidRPr="00964EB0">
        <w:t xml:space="preserve">Отчет </w:t>
      </w:r>
      <w:r w:rsidR="005E0CFD" w:rsidRPr="00964EB0">
        <w:t>п</w:t>
      </w:r>
      <w:r w:rsidRPr="00964EB0">
        <w:t>о продажа</w:t>
      </w:r>
      <w:r w:rsidR="005E0CFD" w:rsidRPr="00964EB0">
        <w:t>м</w:t>
      </w:r>
      <w:r w:rsidRPr="00964EB0">
        <w:t>:</w:t>
      </w:r>
      <w:r w:rsidR="00F30925" w:rsidRPr="00964EB0">
        <w:t xml:space="preserve"> с</w:t>
      </w:r>
      <w:r w:rsidR="00314819" w:rsidRPr="00964EB0">
        <w:t>водная информация о продажах авиабилетов. Включает в себя количество проданных билетов, доход</w:t>
      </w:r>
      <w:r w:rsidR="008921C4">
        <w:t xml:space="preserve"> </w:t>
      </w:r>
      <w:r w:rsidR="002A2413">
        <w:t>информацию</w:t>
      </w:r>
      <w:r w:rsidR="008921C4">
        <w:t xml:space="preserve"> о билетах</w:t>
      </w:r>
      <w:r w:rsidR="00314819" w:rsidRPr="00964EB0">
        <w:t>.</w:t>
      </w:r>
    </w:p>
    <w:p w14:paraId="659869E7" w14:textId="33727BE0" w:rsidR="00193EA0" w:rsidRPr="00964EB0" w:rsidRDefault="00EC11D7" w:rsidP="009005AF">
      <w:pPr>
        <w:pStyle w:val="ab"/>
        <w:numPr>
          <w:ilvl w:val="0"/>
          <w:numId w:val="10"/>
        </w:numPr>
      </w:pPr>
      <w:r w:rsidRPr="00964EB0">
        <w:t xml:space="preserve">Отчет </w:t>
      </w:r>
      <w:r w:rsidR="005E0CFD" w:rsidRPr="00964EB0">
        <w:t>п</w:t>
      </w:r>
      <w:r w:rsidRPr="00964EB0">
        <w:t>о за</w:t>
      </w:r>
      <w:r w:rsidR="005E0CFD" w:rsidRPr="00964EB0">
        <w:t>нятости</w:t>
      </w:r>
      <w:r w:rsidRPr="00964EB0">
        <w:t xml:space="preserve"> </w:t>
      </w:r>
      <w:r w:rsidR="00F55436" w:rsidRPr="00964EB0">
        <w:t>рейсов</w:t>
      </w:r>
      <w:r w:rsidR="00A91134" w:rsidRPr="00964EB0">
        <w:t>:</w:t>
      </w:r>
      <w:r w:rsidR="00F30925" w:rsidRPr="00964EB0">
        <w:t xml:space="preserve"> а</w:t>
      </w:r>
      <w:r w:rsidR="00314819" w:rsidRPr="00964EB0">
        <w:t xml:space="preserve">налитический документ, предоставляющий информацию о загруженности рейсов. Включает количество проданных мест </w:t>
      </w:r>
      <w:r w:rsidR="008921C4">
        <w:t xml:space="preserve">и отменных </w:t>
      </w:r>
      <w:r w:rsidR="00363AC5">
        <w:t>бронирований</w:t>
      </w:r>
      <w:r w:rsidR="002A2413">
        <w:t>.</w:t>
      </w:r>
    </w:p>
    <w:p w14:paraId="08CEBA06" w14:textId="1B86A9E0" w:rsidR="0004023B" w:rsidRDefault="0004023B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73E549BE" w14:textId="70F77827" w:rsidR="005A5F45" w:rsidRDefault="005A5F45" w:rsidP="00C44F61">
      <w:pPr>
        <w:pStyle w:val="af"/>
        <w:rPr>
          <w:lang w:eastAsia="ru-RU"/>
        </w:rPr>
      </w:pPr>
      <w:bookmarkStart w:id="39" w:name="_Toc152267122"/>
      <w:bookmarkStart w:id="40" w:name="_Hlk154851044"/>
      <w:bookmarkEnd w:id="16"/>
      <w:r>
        <w:rPr>
          <w:lang w:eastAsia="ru-RU"/>
        </w:rPr>
        <w:t>1.4 Архитектура системы</w:t>
      </w:r>
      <w:bookmarkEnd w:id="39"/>
    </w:p>
    <w:p w14:paraId="58F66A21" w14:textId="77777777" w:rsidR="00D8044B" w:rsidRPr="005A5F45" w:rsidRDefault="00D8044B" w:rsidP="005A5F45">
      <w:pPr>
        <w:pStyle w:val="ab"/>
        <w:rPr>
          <w:lang w:eastAsia="ru-RU"/>
        </w:rPr>
      </w:pPr>
    </w:p>
    <w:p w14:paraId="35F577FA" w14:textId="092EA342" w:rsidR="005A5F45" w:rsidRDefault="005A5F45" w:rsidP="005A5F45">
      <w:pPr>
        <w:pStyle w:val="af"/>
        <w:rPr>
          <w:lang w:eastAsia="ru-RU"/>
        </w:rPr>
      </w:pPr>
      <w:bookmarkStart w:id="41" w:name="_Toc152267123"/>
      <w:r>
        <w:rPr>
          <w:lang w:eastAsia="ru-RU"/>
        </w:rPr>
        <w:t>1.4.1</w:t>
      </w:r>
      <w:r w:rsidR="00935DF5">
        <w:rPr>
          <w:lang w:eastAsia="ru-RU"/>
        </w:rPr>
        <w:t xml:space="preserve"> </w:t>
      </w:r>
      <w:r>
        <w:rPr>
          <w:lang w:eastAsia="ru-RU"/>
        </w:rPr>
        <w:t>Модель разрабатываемой системы (DFD модель)</w:t>
      </w:r>
      <w:bookmarkEnd w:id="41"/>
    </w:p>
    <w:p w14:paraId="4058C3FE" w14:textId="295E18EE" w:rsidR="006F4E93" w:rsidRPr="006F4E93" w:rsidRDefault="006F4E93" w:rsidP="006F4E93">
      <w:pPr>
        <w:pStyle w:val="ab"/>
        <w:jc w:val="left"/>
        <w:rPr>
          <w:lang w:eastAsia="ru-RU"/>
        </w:rPr>
      </w:pPr>
      <w:r w:rsidRPr="006F4E93">
        <w:rPr>
          <w:lang w:eastAsia="ru-RU"/>
        </w:rPr>
        <w:t xml:space="preserve">Архитектура ПС </w:t>
      </w:r>
      <w:r w:rsidR="00F43EAE">
        <w:rPr>
          <w:lang w:eastAsia="ru-RU"/>
        </w:rPr>
        <w:t xml:space="preserve">для продажи авиабилетов </w:t>
      </w:r>
      <w:r w:rsidRPr="006F4E93">
        <w:rPr>
          <w:lang w:eastAsia="ru-RU"/>
        </w:rPr>
        <w:t>представлено на рисунках 1</w:t>
      </w:r>
      <w:r w:rsidR="003445BB">
        <w:rPr>
          <w:lang w:eastAsia="ru-RU"/>
        </w:rPr>
        <w:t>1</w:t>
      </w:r>
      <w:r w:rsidRPr="006F4E93">
        <w:rPr>
          <w:lang w:eastAsia="ru-RU"/>
        </w:rPr>
        <w:t>–</w:t>
      </w:r>
      <w:r w:rsidR="003445BB">
        <w:rPr>
          <w:lang w:eastAsia="ru-RU"/>
        </w:rPr>
        <w:t>1</w:t>
      </w:r>
      <w:r w:rsidR="006F07A0">
        <w:rPr>
          <w:lang w:eastAsia="ru-RU"/>
        </w:rPr>
        <w:t>8</w:t>
      </w:r>
      <w:r w:rsidRPr="006F4E93">
        <w:rPr>
          <w:lang w:eastAsia="ru-RU"/>
        </w:rPr>
        <w:t xml:space="preserve"> в нотации </w:t>
      </w:r>
      <w:r w:rsidRPr="006F4E93">
        <w:rPr>
          <w:lang w:val="en-US" w:eastAsia="ru-RU"/>
        </w:rPr>
        <w:t>DFD</w:t>
      </w:r>
      <w:r w:rsidRPr="006F4E93">
        <w:rPr>
          <w:lang w:eastAsia="ru-RU"/>
        </w:rPr>
        <w:t>.</w:t>
      </w:r>
    </w:p>
    <w:p w14:paraId="14B53591" w14:textId="485DCC7A" w:rsidR="0004023B" w:rsidRDefault="00C42578" w:rsidP="006F4E93">
      <w:pPr>
        <w:pStyle w:val="ab"/>
        <w:jc w:val="left"/>
        <w:rPr>
          <w:lang w:eastAsia="ru-RU"/>
        </w:rPr>
      </w:pPr>
      <w:r w:rsidRPr="00985B92"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16EC60AE" wp14:editId="517A42A7">
            <wp:simplePos x="0" y="0"/>
            <wp:positionH relativeFrom="margin">
              <wp:align>right</wp:align>
            </wp:positionH>
            <wp:positionV relativeFrom="page">
              <wp:posOffset>2834640</wp:posOffset>
            </wp:positionV>
            <wp:extent cx="5940425" cy="3276600"/>
            <wp:effectExtent l="0" t="0" r="3175" b="0"/>
            <wp:wrapTopAndBottom/>
            <wp:docPr id="339999632" name="Рисунок 1" descr="Изображение выглядит как текст, диаграмм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99632" name="Рисунок 1" descr="Изображение выглядит как текст, диаграмма, линия, План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E93" w:rsidRPr="006F4E93">
        <w:rPr>
          <w:lang w:eastAsia="ru-RU"/>
        </w:rPr>
        <w:t xml:space="preserve">Для описания архитектуры были выделены процессы: </w:t>
      </w:r>
      <w:r w:rsidR="00BE207C">
        <w:rPr>
          <w:lang w:eastAsia="ru-RU"/>
        </w:rPr>
        <w:t>Бронирование рейса, осуществление оплаты рейса, формирование рейсов.</w:t>
      </w:r>
    </w:p>
    <w:p w14:paraId="1A3C73FC" w14:textId="2CF3E5E8" w:rsidR="0004023B" w:rsidRDefault="006F4E93" w:rsidP="00087D3C">
      <w:pPr>
        <w:pStyle w:val="ab"/>
        <w:jc w:val="center"/>
        <w:rPr>
          <w:lang w:eastAsia="ru-RU"/>
        </w:rPr>
      </w:pPr>
      <w:r w:rsidRPr="006F4E93">
        <w:rPr>
          <w:lang w:eastAsia="ru-RU"/>
        </w:rPr>
        <w:t>Рисунок 1</w:t>
      </w:r>
      <w:r w:rsidR="003445BB">
        <w:rPr>
          <w:lang w:eastAsia="ru-RU"/>
        </w:rPr>
        <w:t>1</w:t>
      </w:r>
      <w:r w:rsidRPr="006F4E93">
        <w:rPr>
          <w:lang w:eastAsia="ru-RU"/>
        </w:rPr>
        <w:t xml:space="preserve"> – Контекстная диаграмма ПС</w:t>
      </w:r>
    </w:p>
    <w:p w14:paraId="1A6AFD53" w14:textId="06587226" w:rsidR="006F4E93" w:rsidRDefault="00F819F9" w:rsidP="00087D3C">
      <w:pPr>
        <w:pStyle w:val="ab"/>
        <w:jc w:val="center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A1FC7B7" wp14:editId="215EF23C">
                <wp:simplePos x="0" y="0"/>
                <wp:positionH relativeFrom="column">
                  <wp:posOffset>5136420</wp:posOffset>
                </wp:positionH>
                <wp:positionV relativeFrom="paragraph">
                  <wp:posOffset>6335803</wp:posOffset>
                </wp:positionV>
                <wp:extent cx="20472" cy="395785"/>
                <wp:effectExtent l="76200" t="38100" r="55880" b="444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2" cy="39578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F64BEF" id="Прямая со стрелкой 14" o:spid="_x0000_s1026" type="#_x0000_t32" style="position:absolute;margin-left:404.45pt;margin-top:498.9pt;width:1.6pt;height:31.1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" strokecolor="#ed7d31 [3205]" strokeweight="2.25pt">
                <v:stroke endarrow="block" joinstyle="miter"/>
              </v:shape>
            </w:pict>
          </mc:Fallback>
        </mc:AlternateContent>
      </w:r>
      <w:r w:rsidR="0004023B" w:rsidRPr="00032C65"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395B7F06" wp14:editId="24403AA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934710" cy="3275965"/>
            <wp:effectExtent l="0" t="0" r="8890" b="635"/>
            <wp:wrapTopAndBottom/>
            <wp:docPr id="2012775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75359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9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7E99" w:rsidRPr="005C7E99"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56E54342" wp14:editId="51C14398">
            <wp:simplePos x="0" y="0"/>
            <wp:positionH relativeFrom="margin">
              <wp:align>left</wp:align>
            </wp:positionH>
            <wp:positionV relativeFrom="paragraph">
              <wp:posOffset>3547110</wp:posOffset>
            </wp:positionV>
            <wp:extent cx="5940425" cy="3258820"/>
            <wp:effectExtent l="0" t="0" r="3175" b="0"/>
            <wp:wrapTopAndBottom/>
            <wp:docPr id="1755400966" name="Рисунок 1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00966" name="Рисунок 1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E93" w:rsidRPr="006F4E93">
        <w:rPr>
          <w:lang w:eastAsia="ru-RU"/>
        </w:rPr>
        <w:t xml:space="preserve">Рисунок </w:t>
      </w:r>
      <w:r w:rsidR="003445BB">
        <w:rPr>
          <w:lang w:eastAsia="ru-RU"/>
        </w:rPr>
        <w:t>1</w:t>
      </w:r>
      <w:r w:rsidR="006F4E93" w:rsidRPr="006F4E93">
        <w:rPr>
          <w:lang w:eastAsia="ru-RU"/>
        </w:rPr>
        <w:t>2 – Декомпозиция контекстной диаграммы ПС</w:t>
      </w:r>
    </w:p>
    <w:p w14:paraId="15850C1B" w14:textId="2DA37814" w:rsidR="006F4E93" w:rsidRDefault="006F4E93" w:rsidP="00087D3C">
      <w:pPr>
        <w:pStyle w:val="ab"/>
        <w:jc w:val="center"/>
        <w:rPr>
          <w:lang w:eastAsia="ru-RU"/>
        </w:rPr>
      </w:pPr>
      <w:r w:rsidRPr="006F4E93">
        <w:rPr>
          <w:lang w:eastAsia="ru-RU"/>
        </w:rPr>
        <w:t xml:space="preserve">Рисунок </w:t>
      </w:r>
      <w:r w:rsidR="003445BB">
        <w:rPr>
          <w:lang w:eastAsia="ru-RU"/>
        </w:rPr>
        <w:t>1</w:t>
      </w:r>
      <w:r w:rsidRPr="006F4E93">
        <w:rPr>
          <w:lang w:eastAsia="ru-RU"/>
        </w:rPr>
        <w:t xml:space="preserve">3 – </w:t>
      </w:r>
      <w:r w:rsidR="005C7E99">
        <w:rPr>
          <w:lang w:eastAsia="ru-RU"/>
        </w:rPr>
        <w:t xml:space="preserve">Декомпозиция «Приобретение </w:t>
      </w:r>
      <w:commentRangeStart w:id="42"/>
      <w:r w:rsidR="005C7E99">
        <w:rPr>
          <w:lang w:eastAsia="ru-RU"/>
        </w:rPr>
        <w:t>билетов</w:t>
      </w:r>
      <w:commentRangeEnd w:id="42"/>
      <w:r w:rsidR="00F819F9">
        <w:rPr>
          <w:rStyle w:val="afa"/>
          <w:rFonts w:eastAsia="Times New Roman" w:cs="Times New Roman"/>
          <w:color w:val="auto"/>
          <w:lang w:eastAsia="ru-RU"/>
        </w:rPr>
        <w:commentReference w:id="42"/>
      </w:r>
      <w:r w:rsidR="005C7E99">
        <w:rPr>
          <w:lang w:eastAsia="ru-RU"/>
        </w:rPr>
        <w:t>»</w:t>
      </w:r>
    </w:p>
    <w:p w14:paraId="6278E826" w14:textId="536EEACC" w:rsidR="00080658" w:rsidRDefault="00080658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2C2E2F11" w14:textId="26F91ED7" w:rsidR="006F4E93" w:rsidRDefault="00C9231D" w:rsidP="00087D3C">
      <w:pPr>
        <w:pStyle w:val="ab"/>
        <w:jc w:val="center"/>
        <w:rPr>
          <w:lang w:eastAsia="ru-RU"/>
        </w:rPr>
      </w:pPr>
      <w:r w:rsidRPr="00C9231D"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 wp14:anchorId="71310A5C" wp14:editId="3E20E609">
            <wp:simplePos x="0" y="0"/>
            <wp:positionH relativeFrom="margin">
              <wp:align>left</wp:align>
            </wp:positionH>
            <wp:positionV relativeFrom="page">
              <wp:posOffset>4259580</wp:posOffset>
            </wp:positionV>
            <wp:extent cx="5940425" cy="3263265"/>
            <wp:effectExtent l="0" t="0" r="3175" b="0"/>
            <wp:wrapTopAndBottom/>
            <wp:docPr id="339522814" name="Рисунок 1" descr="Изображение выглядит как текст, диаграмма, Пл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22814" name="Рисунок 1" descr="Изображение выглядит как текст, диаграмма, План, снимок экрана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658" w:rsidRPr="00080658"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 wp14:anchorId="6D1ED7A6" wp14:editId="6D98D53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940425" cy="3298190"/>
            <wp:effectExtent l="0" t="0" r="3175" b="0"/>
            <wp:wrapTopAndBottom/>
            <wp:docPr id="175160310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0310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E93" w:rsidRPr="006F4E93">
        <w:rPr>
          <w:lang w:eastAsia="ru-RU"/>
        </w:rPr>
        <w:t xml:space="preserve">Рисунок </w:t>
      </w:r>
      <w:r w:rsidR="003445BB">
        <w:rPr>
          <w:lang w:eastAsia="ru-RU"/>
        </w:rPr>
        <w:t>1</w:t>
      </w:r>
      <w:r w:rsidR="006F4E93" w:rsidRPr="006F4E93">
        <w:rPr>
          <w:lang w:eastAsia="ru-RU"/>
        </w:rPr>
        <w:t xml:space="preserve">4 – </w:t>
      </w:r>
      <w:r w:rsidR="005C7E99">
        <w:rPr>
          <w:lang w:eastAsia="ru-RU"/>
        </w:rPr>
        <w:t>Декомпозиция «Выбор рейса»</w:t>
      </w:r>
    </w:p>
    <w:p w14:paraId="11411154" w14:textId="22BCB961" w:rsidR="006F4E93" w:rsidRDefault="006F4E93" w:rsidP="00087D3C">
      <w:pPr>
        <w:pStyle w:val="ab"/>
        <w:jc w:val="center"/>
        <w:rPr>
          <w:lang w:eastAsia="ru-RU"/>
        </w:rPr>
      </w:pPr>
      <w:r w:rsidRPr="006F4E93">
        <w:rPr>
          <w:lang w:eastAsia="ru-RU"/>
        </w:rPr>
        <w:t xml:space="preserve">Рисунок </w:t>
      </w:r>
      <w:r w:rsidR="003445BB">
        <w:rPr>
          <w:lang w:eastAsia="ru-RU"/>
        </w:rPr>
        <w:t>1</w:t>
      </w:r>
      <w:r w:rsidRPr="006F4E93">
        <w:rPr>
          <w:lang w:eastAsia="ru-RU"/>
        </w:rPr>
        <w:t xml:space="preserve">5 – </w:t>
      </w:r>
      <w:r w:rsidR="00C9231D">
        <w:rPr>
          <w:lang w:eastAsia="ru-RU"/>
        </w:rPr>
        <w:t>Декомпозиция «Осуществление оплаты»</w:t>
      </w:r>
    </w:p>
    <w:p w14:paraId="77042717" w14:textId="755C8CB2" w:rsidR="00783EEE" w:rsidRDefault="00783EEE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507B244B" w14:textId="770FEC74" w:rsidR="006F07A0" w:rsidRDefault="00CD2E19" w:rsidP="006F07A0">
      <w:pPr>
        <w:pStyle w:val="ab"/>
        <w:jc w:val="center"/>
        <w:rPr>
          <w:lang w:eastAsia="ru-RU"/>
        </w:rPr>
      </w:pPr>
      <w:r w:rsidRPr="001A34CE"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4B0A9170" wp14:editId="4339A0A6">
            <wp:simplePos x="0" y="0"/>
            <wp:positionH relativeFrom="margin">
              <wp:align>left</wp:align>
            </wp:positionH>
            <wp:positionV relativeFrom="paragraph">
              <wp:posOffset>3295650</wp:posOffset>
            </wp:positionV>
            <wp:extent cx="5939790" cy="3280410"/>
            <wp:effectExtent l="0" t="0" r="3810" b="0"/>
            <wp:wrapTopAndBottom/>
            <wp:docPr id="1500751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51155" name="Рисунок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3" cy="328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5D66" w:rsidRPr="00783EEE"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7F96D5B0" wp14:editId="38EF1B33">
            <wp:simplePos x="0" y="0"/>
            <wp:positionH relativeFrom="margin">
              <wp:posOffset>14605</wp:posOffset>
            </wp:positionH>
            <wp:positionV relativeFrom="page">
              <wp:posOffset>464820</wp:posOffset>
            </wp:positionV>
            <wp:extent cx="5899150" cy="3265170"/>
            <wp:effectExtent l="0" t="0" r="6350" b="0"/>
            <wp:wrapTopAndBottom/>
            <wp:docPr id="748523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23841" name="Рисунок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F07A0" w:rsidRPr="006F4E93">
        <w:rPr>
          <w:lang w:eastAsia="ru-RU"/>
        </w:rPr>
        <w:t xml:space="preserve">Рисунок </w:t>
      </w:r>
      <w:r w:rsidR="006F07A0">
        <w:rPr>
          <w:lang w:eastAsia="ru-RU"/>
        </w:rPr>
        <w:t>16</w:t>
      </w:r>
      <w:r w:rsidR="006F07A0" w:rsidRPr="006F4E93">
        <w:rPr>
          <w:lang w:eastAsia="ru-RU"/>
        </w:rPr>
        <w:t xml:space="preserve"> – </w:t>
      </w:r>
      <w:r w:rsidR="00783EEE">
        <w:rPr>
          <w:lang w:eastAsia="ru-RU"/>
        </w:rPr>
        <w:t>Декомпозиция «Администрирование»</w:t>
      </w:r>
    </w:p>
    <w:p w14:paraId="4E759820" w14:textId="6A35DF70" w:rsidR="005505F7" w:rsidRPr="006F4E93" w:rsidRDefault="006F07A0" w:rsidP="00087D3C">
      <w:pPr>
        <w:pStyle w:val="ab"/>
        <w:jc w:val="center"/>
        <w:rPr>
          <w:lang w:eastAsia="ru-RU"/>
        </w:rPr>
      </w:pPr>
      <w:r w:rsidRPr="006F4E93">
        <w:rPr>
          <w:lang w:eastAsia="ru-RU"/>
        </w:rPr>
        <w:t xml:space="preserve">Рисунок </w:t>
      </w:r>
      <w:r>
        <w:rPr>
          <w:lang w:eastAsia="ru-RU"/>
        </w:rPr>
        <w:t>17</w:t>
      </w:r>
      <w:r w:rsidRPr="006F4E93">
        <w:rPr>
          <w:lang w:eastAsia="ru-RU"/>
        </w:rPr>
        <w:t xml:space="preserve"> – </w:t>
      </w:r>
      <w:r w:rsidR="0092215D">
        <w:rPr>
          <w:lang w:eastAsia="ru-RU"/>
        </w:rPr>
        <w:t>Декомпозиция «Формирование отчетов»</w:t>
      </w:r>
    </w:p>
    <w:p w14:paraId="08428190" w14:textId="33E1F826" w:rsidR="006F4E93" w:rsidRPr="006F4E93" w:rsidRDefault="006F4E93" w:rsidP="006F4E93">
      <w:pPr>
        <w:pStyle w:val="ab"/>
        <w:rPr>
          <w:bCs/>
          <w:lang w:eastAsia="ru-RU"/>
        </w:rPr>
      </w:pPr>
      <w:r w:rsidRPr="006F4E93">
        <w:rPr>
          <w:bCs/>
          <w:lang w:eastAsia="ru-RU"/>
        </w:rPr>
        <w:t>Описание информационных объектов</w:t>
      </w:r>
      <w:r>
        <w:rPr>
          <w:bCs/>
          <w:lang w:eastAsia="ru-RU"/>
        </w:rPr>
        <w:t>:</w:t>
      </w:r>
    </w:p>
    <w:p w14:paraId="77CB4353" w14:textId="2DAA61FB" w:rsidR="000A204D" w:rsidRDefault="000F0D19" w:rsidP="009005AF">
      <w:pPr>
        <w:pStyle w:val="ab"/>
        <w:numPr>
          <w:ilvl w:val="0"/>
          <w:numId w:val="12"/>
        </w:numPr>
        <w:jc w:val="left"/>
        <w:rPr>
          <w:lang w:eastAsia="ru-RU"/>
        </w:rPr>
      </w:pPr>
      <w:r>
        <w:rPr>
          <w:lang w:eastAsia="ru-RU"/>
        </w:rPr>
        <w:t>Продажа авиабилетов</w:t>
      </w:r>
      <w:r w:rsidR="00F9446C">
        <w:rPr>
          <w:lang w:eastAsia="ru-RU"/>
        </w:rPr>
        <w:t xml:space="preserve"> </w:t>
      </w:r>
      <w:r w:rsidR="006F4E93" w:rsidRPr="006F4E93">
        <w:rPr>
          <w:lang w:eastAsia="ru-RU"/>
        </w:rPr>
        <w:t xml:space="preserve">– </w:t>
      </w:r>
      <w:r w:rsidR="000A204D" w:rsidRPr="000A204D">
        <w:rPr>
          <w:lang w:eastAsia="ru-RU"/>
        </w:rPr>
        <w:t xml:space="preserve">Хранилище, содержащее все </w:t>
      </w:r>
      <w:commentRangeStart w:id="43"/>
      <w:r w:rsidR="000A204D" w:rsidRPr="000A204D">
        <w:rPr>
          <w:lang w:eastAsia="ru-RU"/>
        </w:rPr>
        <w:t xml:space="preserve">необходимые данные для выполнения процесса продажи </w:t>
      </w:r>
      <w:commentRangeEnd w:id="43"/>
      <w:r w:rsidR="00F819F9">
        <w:rPr>
          <w:rStyle w:val="afa"/>
          <w:rFonts w:eastAsia="Times New Roman" w:cs="Times New Roman"/>
          <w:color w:val="auto"/>
          <w:lang w:eastAsia="ru-RU"/>
        </w:rPr>
        <w:commentReference w:id="43"/>
      </w:r>
      <w:r w:rsidR="000A204D" w:rsidRPr="000A204D">
        <w:rPr>
          <w:lang w:eastAsia="ru-RU"/>
        </w:rPr>
        <w:t xml:space="preserve">авиабилетов. </w:t>
      </w:r>
    </w:p>
    <w:p w14:paraId="11D15076" w14:textId="136D400E" w:rsidR="006B1673" w:rsidRDefault="006B1673" w:rsidP="009005AF">
      <w:pPr>
        <w:pStyle w:val="ab"/>
        <w:numPr>
          <w:ilvl w:val="0"/>
          <w:numId w:val="12"/>
        </w:numPr>
        <w:jc w:val="left"/>
        <w:rPr>
          <w:lang w:eastAsia="ru-RU"/>
        </w:rPr>
      </w:pPr>
      <w:r>
        <w:rPr>
          <w:lang w:eastAsia="ru-RU"/>
        </w:rPr>
        <w:t xml:space="preserve">Расписание рейсов – </w:t>
      </w:r>
      <w:r w:rsidR="00D443AA" w:rsidRPr="00D443AA">
        <w:rPr>
          <w:lang w:eastAsia="ru-RU"/>
        </w:rPr>
        <w:t>Хранилище данных, содержащее расписание всех авиарейсов компании. Включает в себя информацию о датах, времени вылета и прилета, маршрутах, используемых самолетах</w:t>
      </w:r>
      <w:r w:rsidR="00D443AA">
        <w:rPr>
          <w:lang w:eastAsia="ru-RU"/>
        </w:rPr>
        <w:t>.</w:t>
      </w:r>
    </w:p>
    <w:p w14:paraId="08D0F2F1" w14:textId="4FF2B8DA" w:rsidR="006B1673" w:rsidRDefault="006B1673" w:rsidP="009005AF">
      <w:pPr>
        <w:pStyle w:val="ab"/>
        <w:numPr>
          <w:ilvl w:val="0"/>
          <w:numId w:val="12"/>
        </w:numPr>
        <w:jc w:val="left"/>
        <w:rPr>
          <w:lang w:eastAsia="ru-RU"/>
        </w:rPr>
      </w:pPr>
      <w:r>
        <w:rPr>
          <w:lang w:eastAsia="ru-RU"/>
        </w:rPr>
        <w:t>Бронирования</w:t>
      </w:r>
      <w:r w:rsidR="00F9446C">
        <w:rPr>
          <w:lang w:eastAsia="ru-RU"/>
        </w:rPr>
        <w:t xml:space="preserve"> </w:t>
      </w:r>
      <w:r w:rsidRPr="006F4E93">
        <w:rPr>
          <w:lang w:eastAsia="ru-RU"/>
        </w:rPr>
        <w:t xml:space="preserve">– </w:t>
      </w:r>
      <w:r w:rsidR="00EE548B" w:rsidRPr="00EE548B">
        <w:rPr>
          <w:lang w:eastAsia="ru-RU"/>
        </w:rPr>
        <w:t xml:space="preserve">Хранилище, где хранятся данные о бронированиях мест на рейсах. Включает информацию о клиентах, </w:t>
      </w:r>
      <w:r w:rsidR="00EE548B" w:rsidRPr="00F819F9">
        <w:rPr>
          <w:highlight w:val="red"/>
          <w:lang w:eastAsia="ru-RU"/>
        </w:rPr>
        <w:t>выбранных местах</w:t>
      </w:r>
      <w:r w:rsidR="00EE548B" w:rsidRPr="00EE548B">
        <w:rPr>
          <w:lang w:eastAsia="ru-RU"/>
        </w:rPr>
        <w:t>, статусе брони и связанных с ней операциях (оплата, отмена).</w:t>
      </w:r>
    </w:p>
    <w:p w14:paraId="7AAB03F8" w14:textId="15D2B83D" w:rsidR="00695E22" w:rsidRPr="006F4E93" w:rsidRDefault="00695E22" w:rsidP="009005AF">
      <w:pPr>
        <w:pStyle w:val="ab"/>
        <w:numPr>
          <w:ilvl w:val="0"/>
          <w:numId w:val="12"/>
        </w:numPr>
        <w:jc w:val="left"/>
        <w:rPr>
          <w:lang w:eastAsia="ru-RU"/>
        </w:rPr>
      </w:pPr>
      <w:r>
        <w:rPr>
          <w:lang w:eastAsia="ru-RU"/>
        </w:rPr>
        <w:t xml:space="preserve">Билеты </w:t>
      </w:r>
      <w:r w:rsidR="00F9446C" w:rsidRPr="006F4E93">
        <w:rPr>
          <w:lang w:eastAsia="ru-RU"/>
        </w:rPr>
        <w:t>–</w:t>
      </w:r>
      <w:r>
        <w:rPr>
          <w:lang w:eastAsia="ru-RU"/>
        </w:rPr>
        <w:t xml:space="preserve"> </w:t>
      </w:r>
      <w:r w:rsidR="00F9446C" w:rsidRPr="00F9446C">
        <w:rPr>
          <w:lang w:eastAsia="ru-RU"/>
        </w:rPr>
        <w:t>Хранилище данных, содержащее информацию о купленных билетах. Включает в себя данные о клиентах, маршруте, дате вылета, цене билета и других сопутствующих деталях.</w:t>
      </w:r>
    </w:p>
    <w:p w14:paraId="314E1585" w14:textId="768EECE1" w:rsidR="00695E22" w:rsidRPr="006F4E93" w:rsidRDefault="00695E22" w:rsidP="009005AF">
      <w:pPr>
        <w:pStyle w:val="ab"/>
        <w:numPr>
          <w:ilvl w:val="0"/>
          <w:numId w:val="12"/>
        </w:numPr>
        <w:jc w:val="left"/>
        <w:rPr>
          <w:lang w:eastAsia="ru-RU"/>
        </w:rPr>
      </w:pPr>
      <w:r>
        <w:rPr>
          <w:lang w:eastAsia="ru-RU"/>
        </w:rPr>
        <w:t xml:space="preserve">Клиенты </w:t>
      </w:r>
      <w:r w:rsidR="00F9446C" w:rsidRPr="006F4E93">
        <w:rPr>
          <w:lang w:eastAsia="ru-RU"/>
        </w:rPr>
        <w:t>–</w:t>
      </w:r>
      <w:r>
        <w:rPr>
          <w:lang w:eastAsia="ru-RU"/>
        </w:rPr>
        <w:t xml:space="preserve"> </w:t>
      </w:r>
      <w:r w:rsidR="00F9446C" w:rsidRPr="00F9446C">
        <w:rPr>
          <w:lang w:eastAsia="ru-RU"/>
        </w:rPr>
        <w:t xml:space="preserve">Хранилище, содержащее данные о клиентах </w:t>
      </w:r>
      <w:r w:rsidR="00F9446C">
        <w:rPr>
          <w:lang w:eastAsia="ru-RU"/>
        </w:rPr>
        <w:t>авиакомпании</w:t>
      </w:r>
      <w:r w:rsidR="00F9446C" w:rsidRPr="00F9446C">
        <w:rPr>
          <w:lang w:eastAsia="ru-RU"/>
        </w:rPr>
        <w:t>.</w:t>
      </w:r>
    </w:p>
    <w:p w14:paraId="5551694F" w14:textId="753ECA10" w:rsidR="006F4E93" w:rsidRDefault="00CA171D" w:rsidP="009005AF">
      <w:pPr>
        <w:pStyle w:val="ab"/>
        <w:numPr>
          <w:ilvl w:val="0"/>
          <w:numId w:val="12"/>
        </w:numPr>
        <w:jc w:val="left"/>
        <w:rPr>
          <w:lang w:eastAsia="ru-RU"/>
        </w:rPr>
      </w:pPr>
      <w:commentRangeStart w:id="44"/>
      <w:r>
        <w:rPr>
          <w:lang w:eastAsia="ru-RU"/>
        </w:rPr>
        <w:t>Рейсы</w:t>
      </w:r>
      <w:commentRangeEnd w:id="44"/>
      <w:r w:rsidR="00F819F9">
        <w:rPr>
          <w:rStyle w:val="afa"/>
          <w:rFonts w:eastAsia="Times New Roman" w:cs="Times New Roman"/>
          <w:color w:val="auto"/>
          <w:lang w:eastAsia="ru-RU"/>
        </w:rPr>
        <w:commentReference w:id="44"/>
      </w:r>
      <w:r w:rsidR="00F9446C">
        <w:rPr>
          <w:lang w:eastAsia="ru-RU"/>
        </w:rPr>
        <w:t xml:space="preserve"> </w:t>
      </w:r>
      <w:r w:rsidR="006F4E93" w:rsidRPr="006F4E93">
        <w:rPr>
          <w:lang w:eastAsia="ru-RU"/>
        </w:rPr>
        <w:t xml:space="preserve">– </w:t>
      </w:r>
      <w:r w:rsidR="00EC470C" w:rsidRPr="00EC470C">
        <w:rPr>
          <w:lang w:eastAsia="ru-RU"/>
        </w:rPr>
        <w:t>Хранилище данных, содержащее информацию о каждом отдельном рейсе. Включает данные о маршруте, используемом самолете, датах и времени вылета и прилета</w:t>
      </w:r>
      <w:r w:rsidR="00EC470C">
        <w:rPr>
          <w:lang w:eastAsia="ru-RU"/>
        </w:rPr>
        <w:t>.</w:t>
      </w:r>
    </w:p>
    <w:p w14:paraId="2F41D756" w14:textId="3FD2FE49" w:rsidR="006F4E93" w:rsidRPr="006F4E93" w:rsidRDefault="006F4E93" w:rsidP="006F4E93">
      <w:pPr>
        <w:pStyle w:val="ab"/>
        <w:rPr>
          <w:bCs/>
          <w:lang w:eastAsia="ru-RU"/>
        </w:rPr>
      </w:pPr>
      <w:commentRangeStart w:id="45"/>
      <w:r w:rsidRPr="006F4E93">
        <w:rPr>
          <w:bCs/>
          <w:lang w:eastAsia="ru-RU"/>
        </w:rPr>
        <w:t>Словарь</w:t>
      </w:r>
      <w:commentRangeEnd w:id="45"/>
      <w:r w:rsidR="00F819F9">
        <w:rPr>
          <w:rStyle w:val="afa"/>
          <w:rFonts w:eastAsia="Times New Roman" w:cs="Times New Roman"/>
          <w:color w:val="auto"/>
          <w:lang w:eastAsia="ru-RU"/>
        </w:rPr>
        <w:commentReference w:id="45"/>
      </w:r>
      <w:r w:rsidRPr="006F4E93">
        <w:rPr>
          <w:bCs/>
          <w:lang w:eastAsia="ru-RU"/>
        </w:rPr>
        <w:t xml:space="preserve"> данных</w:t>
      </w:r>
      <w:r>
        <w:rPr>
          <w:bCs/>
          <w:lang w:eastAsia="ru-RU"/>
        </w:rPr>
        <w:t>:</w:t>
      </w:r>
    </w:p>
    <w:p w14:paraId="0BEEDDB4" w14:textId="3F92C1D6" w:rsidR="006F4E93" w:rsidRDefault="00717A0A" w:rsidP="009005AF">
      <w:pPr>
        <w:pStyle w:val="ab"/>
        <w:numPr>
          <w:ilvl w:val="0"/>
          <w:numId w:val="13"/>
        </w:numPr>
        <w:jc w:val="left"/>
        <w:rPr>
          <w:lang w:eastAsia="ru-RU"/>
        </w:rPr>
      </w:pPr>
      <w:r>
        <w:rPr>
          <w:lang w:eastAsia="ru-RU"/>
        </w:rPr>
        <w:t>Клиен</w:t>
      </w:r>
      <w:r w:rsidR="006F4E93" w:rsidRPr="006F4E93">
        <w:rPr>
          <w:lang w:eastAsia="ru-RU"/>
        </w:rPr>
        <w:t>т –</w:t>
      </w:r>
      <w:r w:rsidR="00E04F4F">
        <w:rPr>
          <w:lang w:eastAsia="ru-RU"/>
        </w:rPr>
        <w:t xml:space="preserve"> </w:t>
      </w:r>
      <w:r w:rsidR="00E04F4F" w:rsidRPr="00E04F4F">
        <w:rPr>
          <w:lang w:eastAsia="ru-RU"/>
        </w:rPr>
        <w:t>Лицо, совершающее покупку билета.</w:t>
      </w:r>
    </w:p>
    <w:p w14:paraId="59CE99EF" w14:textId="4CCD8B10" w:rsidR="00695E22" w:rsidRPr="006F4E93" w:rsidRDefault="00695E22" w:rsidP="009005AF">
      <w:pPr>
        <w:pStyle w:val="ab"/>
        <w:numPr>
          <w:ilvl w:val="0"/>
          <w:numId w:val="13"/>
        </w:numPr>
        <w:jc w:val="left"/>
        <w:rPr>
          <w:lang w:eastAsia="ru-RU"/>
        </w:rPr>
      </w:pPr>
      <w:r>
        <w:rPr>
          <w:lang w:eastAsia="ru-RU"/>
        </w:rPr>
        <w:t>Руководство</w:t>
      </w:r>
      <w:r w:rsidR="00E04F4F">
        <w:rPr>
          <w:lang w:eastAsia="ru-RU"/>
        </w:rPr>
        <w:t xml:space="preserve"> </w:t>
      </w:r>
      <w:r w:rsidR="00F9446C" w:rsidRPr="006F4E93">
        <w:rPr>
          <w:lang w:eastAsia="ru-RU"/>
        </w:rPr>
        <w:t>–</w:t>
      </w:r>
      <w:r w:rsidR="00E04F4F">
        <w:rPr>
          <w:lang w:eastAsia="ru-RU"/>
        </w:rPr>
        <w:t xml:space="preserve"> </w:t>
      </w:r>
      <w:r w:rsidR="00E04F4F" w:rsidRPr="00E04F4F">
        <w:rPr>
          <w:lang w:eastAsia="ru-RU"/>
        </w:rPr>
        <w:t>Орган или лицо, ответственное за управление компанией.</w:t>
      </w:r>
    </w:p>
    <w:p w14:paraId="3867E9BF" w14:textId="77777777" w:rsidR="0065523F" w:rsidRPr="005A5F45" w:rsidRDefault="0065523F" w:rsidP="005A5F45">
      <w:pPr>
        <w:pStyle w:val="ab"/>
        <w:rPr>
          <w:lang w:eastAsia="ru-RU"/>
        </w:rPr>
      </w:pPr>
    </w:p>
    <w:p w14:paraId="6C08F8E8" w14:textId="0AB949D4" w:rsidR="005A5F45" w:rsidRDefault="005A5F45" w:rsidP="0033384C">
      <w:pPr>
        <w:pStyle w:val="af"/>
        <w:rPr>
          <w:lang w:eastAsia="ru-RU"/>
        </w:rPr>
      </w:pPr>
      <w:bookmarkStart w:id="46" w:name="_Toc152267124"/>
      <w:r>
        <w:rPr>
          <w:lang w:eastAsia="ru-RU"/>
        </w:rPr>
        <w:t>1.5 Информационное обеспечение задачи</w:t>
      </w:r>
      <w:bookmarkEnd w:id="46"/>
    </w:p>
    <w:p w14:paraId="4745F8B5" w14:textId="77777777" w:rsidR="0065523F" w:rsidRPr="005A5F45" w:rsidRDefault="0065523F" w:rsidP="005A5F45">
      <w:pPr>
        <w:pStyle w:val="ab"/>
        <w:rPr>
          <w:lang w:eastAsia="ru-RU"/>
        </w:rPr>
      </w:pPr>
    </w:p>
    <w:p w14:paraId="1FEF593B" w14:textId="3FA71B7F" w:rsidR="0065523F" w:rsidRDefault="005A5F45" w:rsidP="009E7BCD">
      <w:pPr>
        <w:pStyle w:val="af"/>
        <w:rPr>
          <w:lang w:eastAsia="ru-RU"/>
        </w:rPr>
      </w:pPr>
      <w:bookmarkStart w:id="47" w:name="_Toc152267125"/>
      <w:r>
        <w:rPr>
          <w:lang w:eastAsia="ru-RU"/>
        </w:rPr>
        <w:t>1.5.1</w:t>
      </w:r>
      <w:r w:rsidR="00935DF5">
        <w:rPr>
          <w:lang w:eastAsia="ru-RU"/>
        </w:rPr>
        <w:t xml:space="preserve"> </w:t>
      </w:r>
      <w:commentRangeStart w:id="48"/>
      <w:r>
        <w:rPr>
          <w:lang w:eastAsia="ru-RU"/>
        </w:rPr>
        <w:t>Формы первичных документов</w:t>
      </w:r>
      <w:bookmarkEnd w:id="47"/>
      <w:commentRangeEnd w:id="48"/>
      <w:r w:rsidR="00176D7A">
        <w:rPr>
          <w:rStyle w:val="afa"/>
          <w:rFonts w:eastAsia="Times New Roman" w:cs="Times New Roman"/>
          <w:b w:val="0"/>
          <w:color w:val="auto"/>
          <w:lang w:eastAsia="ru-RU"/>
        </w:rPr>
        <w:commentReference w:id="48"/>
      </w:r>
    </w:p>
    <w:p w14:paraId="2E506401" w14:textId="2ADE524A" w:rsidR="009E7BCD" w:rsidRDefault="00FA6DFB" w:rsidP="009E7BCD">
      <w:pPr>
        <w:pStyle w:val="ab"/>
        <w:rPr>
          <w:lang w:eastAsia="ru-RU"/>
        </w:rPr>
      </w:pPr>
      <w:r>
        <w:rPr>
          <w:lang w:eastAsia="ru-RU"/>
        </w:rPr>
        <w:t>Расписание рейсов:</w:t>
      </w:r>
    </w:p>
    <w:p w14:paraId="747737B8" w14:textId="73734D74" w:rsidR="00FA6DFB" w:rsidRDefault="00FA6DFB" w:rsidP="009005AF">
      <w:pPr>
        <w:pStyle w:val="ab"/>
        <w:numPr>
          <w:ilvl w:val="1"/>
          <w:numId w:val="4"/>
        </w:numPr>
        <w:rPr>
          <w:lang w:eastAsia="ru-RU"/>
        </w:rPr>
      </w:pPr>
      <w:r>
        <w:rPr>
          <w:lang w:eastAsia="ru-RU"/>
        </w:rPr>
        <w:t>Идентификатор расписания</w:t>
      </w:r>
    </w:p>
    <w:p w14:paraId="2AB397F8" w14:textId="16C0C091" w:rsidR="00BD44D7" w:rsidRDefault="00BD44D7" w:rsidP="009005AF">
      <w:pPr>
        <w:pStyle w:val="ab"/>
        <w:numPr>
          <w:ilvl w:val="1"/>
          <w:numId w:val="4"/>
        </w:numPr>
        <w:rPr>
          <w:lang w:eastAsia="ru-RU"/>
        </w:rPr>
      </w:pPr>
      <w:r>
        <w:rPr>
          <w:lang w:eastAsia="ru-RU"/>
        </w:rPr>
        <w:t>Идентификатор рейса</w:t>
      </w:r>
    </w:p>
    <w:p w14:paraId="5F3DF0EF" w14:textId="336B7C34" w:rsidR="00DD6111" w:rsidRPr="00FA6DFB" w:rsidRDefault="00DD6111" w:rsidP="00DD6111">
      <w:pPr>
        <w:pStyle w:val="ab"/>
        <w:rPr>
          <w:lang w:eastAsia="ru-RU"/>
        </w:rPr>
      </w:pPr>
      <w:commentRangeStart w:id="49"/>
      <w:r w:rsidRPr="00FA6DFB">
        <w:rPr>
          <w:lang w:eastAsia="ru-RU"/>
        </w:rPr>
        <w:t>Клиент</w:t>
      </w:r>
      <w:commentRangeEnd w:id="49"/>
      <w:r w:rsidR="00F819F9">
        <w:rPr>
          <w:rStyle w:val="afa"/>
          <w:rFonts w:eastAsia="Times New Roman" w:cs="Times New Roman"/>
          <w:color w:val="auto"/>
          <w:lang w:eastAsia="ru-RU"/>
        </w:rPr>
        <w:commentReference w:id="49"/>
      </w:r>
      <w:r w:rsidRPr="00FA6DFB">
        <w:rPr>
          <w:lang w:eastAsia="ru-RU"/>
        </w:rPr>
        <w:t>:</w:t>
      </w:r>
    </w:p>
    <w:p w14:paraId="6650EA8C" w14:textId="77777777" w:rsidR="00DD6111" w:rsidRDefault="00DD6111" w:rsidP="009005AF">
      <w:pPr>
        <w:pStyle w:val="ab"/>
        <w:numPr>
          <w:ilvl w:val="1"/>
          <w:numId w:val="6"/>
        </w:numPr>
        <w:rPr>
          <w:lang w:eastAsia="ru-RU"/>
        </w:rPr>
      </w:pPr>
      <w:r w:rsidRPr="00FA6DFB">
        <w:rPr>
          <w:lang w:eastAsia="ru-RU"/>
        </w:rPr>
        <w:t>Идентификатор клиента</w:t>
      </w:r>
    </w:p>
    <w:p w14:paraId="4942E203" w14:textId="77777777" w:rsidR="00DD6111" w:rsidRPr="00FA6DFB" w:rsidRDefault="00DD6111" w:rsidP="009005AF">
      <w:pPr>
        <w:pStyle w:val="ab"/>
        <w:numPr>
          <w:ilvl w:val="1"/>
          <w:numId w:val="6"/>
        </w:numPr>
        <w:rPr>
          <w:lang w:eastAsia="ru-RU"/>
        </w:rPr>
      </w:pPr>
      <w:r>
        <w:rPr>
          <w:lang w:eastAsia="ru-RU"/>
        </w:rPr>
        <w:t>ФИО</w:t>
      </w:r>
    </w:p>
    <w:p w14:paraId="25E56F2C" w14:textId="197A1A8C" w:rsidR="00DD6111" w:rsidRDefault="0057223B" w:rsidP="009005AF">
      <w:pPr>
        <w:pStyle w:val="ab"/>
        <w:numPr>
          <w:ilvl w:val="1"/>
          <w:numId w:val="6"/>
        </w:numPr>
        <w:rPr>
          <w:lang w:eastAsia="ru-RU"/>
        </w:rPr>
      </w:pPr>
      <w:r>
        <w:rPr>
          <w:lang w:eastAsia="ru-RU"/>
        </w:rPr>
        <w:t>Э</w:t>
      </w:r>
      <w:r w:rsidR="00DD6111" w:rsidRPr="00FA6DFB">
        <w:rPr>
          <w:lang w:eastAsia="ru-RU"/>
        </w:rPr>
        <w:t>лектронн</w:t>
      </w:r>
      <w:r>
        <w:rPr>
          <w:lang w:eastAsia="ru-RU"/>
        </w:rPr>
        <w:t>ая</w:t>
      </w:r>
      <w:r w:rsidR="00DD6111" w:rsidRPr="00FA6DFB">
        <w:rPr>
          <w:lang w:eastAsia="ru-RU"/>
        </w:rPr>
        <w:t xml:space="preserve"> почт</w:t>
      </w:r>
      <w:r>
        <w:rPr>
          <w:lang w:eastAsia="ru-RU"/>
        </w:rPr>
        <w:t>а</w:t>
      </w:r>
    </w:p>
    <w:p w14:paraId="283BDB37" w14:textId="4D82EF36" w:rsidR="00770F0C" w:rsidRDefault="00DD6111" w:rsidP="009005AF">
      <w:pPr>
        <w:pStyle w:val="ab"/>
        <w:numPr>
          <w:ilvl w:val="1"/>
          <w:numId w:val="6"/>
        </w:numPr>
        <w:rPr>
          <w:lang w:eastAsia="ru-RU"/>
        </w:rPr>
      </w:pPr>
      <w:r>
        <w:rPr>
          <w:lang w:eastAsia="ru-RU"/>
        </w:rPr>
        <w:t>Н</w:t>
      </w:r>
      <w:r w:rsidRPr="00FA6DFB">
        <w:rPr>
          <w:lang w:eastAsia="ru-RU"/>
        </w:rPr>
        <w:t>омер телефона</w:t>
      </w:r>
    </w:p>
    <w:p w14:paraId="4B69A82D" w14:textId="77777777" w:rsidR="00EA5603" w:rsidRPr="005A5F45" w:rsidRDefault="00EA5603" w:rsidP="005A5F45">
      <w:pPr>
        <w:pStyle w:val="ab"/>
        <w:rPr>
          <w:lang w:eastAsia="ru-RU"/>
        </w:rPr>
      </w:pPr>
    </w:p>
    <w:p w14:paraId="0244E4B6" w14:textId="5D0F097D" w:rsidR="005A5F45" w:rsidRDefault="005A5F45" w:rsidP="005A5F45">
      <w:pPr>
        <w:pStyle w:val="af"/>
        <w:rPr>
          <w:lang w:eastAsia="ru-RU"/>
        </w:rPr>
      </w:pPr>
      <w:bookmarkStart w:id="50" w:name="_Toc152267126"/>
      <w:r>
        <w:rPr>
          <w:lang w:eastAsia="ru-RU"/>
        </w:rPr>
        <w:t>1.5.2</w:t>
      </w:r>
      <w:r w:rsidR="00935DF5">
        <w:rPr>
          <w:lang w:eastAsia="ru-RU"/>
        </w:rPr>
        <w:t xml:space="preserve"> </w:t>
      </w:r>
      <w:r>
        <w:rPr>
          <w:lang w:eastAsia="ru-RU"/>
        </w:rPr>
        <w:t>Формы результатных документов</w:t>
      </w:r>
      <w:bookmarkEnd w:id="50"/>
    </w:p>
    <w:p w14:paraId="331FDF5B" w14:textId="3D88B8BF" w:rsidR="00FA6DFB" w:rsidRPr="00FA6DFB" w:rsidRDefault="00FA6DFB" w:rsidP="00FA6DFB">
      <w:pPr>
        <w:pStyle w:val="ab"/>
        <w:rPr>
          <w:lang w:eastAsia="ru-RU"/>
        </w:rPr>
      </w:pPr>
      <w:r w:rsidRPr="00FA6DFB">
        <w:rPr>
          <w:lang w:eastAsia="ru-RU"/>
        </w:rPr>
        <w:t>Рейс:</w:t>
      </w:r>
    </w:p>
    <w:p w14:paraId="6E443335" w14:textId="3DBFB875" w:rsidR="00FA6DFB" w:rsidRPr="00FA6DFB" w:rsidRDefault="00FA6DFB" w:rsidP="009005AF">
      <w:pPr>
        <w:pStyle w:val="ab"/>
        <w:numPr>
          <w:ilvl w:val="1"/>
          <w:numId w:val="7"/>
        </w:numPr>
        <w:rPr>
          <w:lang w:eastAsia="ru-RU"/>
        </w:rPr>
      </w:pPr>
      <w:r w:rsidRPr="00FA6DFB">
        <w:rPr>
          <w:lang w:eastAsia="ru-RU"/>
        </w:rPr>
        <w:t>Идентификатор рейса</w:t>
      </w:r>
    </w:p>
    <w:p w14:paraId="496D705D" w14:textId="7A20C6C9" w:rsidR="00FA6DFB" w:rsidRDefault="00FA6DFB" w:rsidP="009005AF">
      <w:pPr>
        <w:pStyle w:val="ab"/>
        <w:numPr>
          <w:ilvl w:val="1"/>
          <w:numId w:val="7"/>
        </w:numPr>
        <w:rPr>
          <w:lang w:eastAsia="ru-RU"/>
        </w:rPr>
      </w:pPr>
      <w:r w:rsidRPr="00FA6DFB">
        <w:rPr>
          <w:lang w:eastAsia="ru-RU"/>
        </w:rPr>
        <w:t>Пункт отправления</w:t>
      </w:r>
    </w:p>
    <w:p w14:paraId="2FB35BEC" w14:textId="6C7CA38E" w:rsidR="00DB4388" w:rsidRPr="00FA6DFB" w:rsidRDefault="00DB4388" w:rsidP="009005AF">
      <w:pPr>
        <w:pStyle w:val="ab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Пункт назначения</w:t>
      </w:r>
    </w:p>
    <w:p w14:paraId="067C8039" w14:textId="45121F05" w:rsidR="00FA6DFB" w:rsidRDefault="00FA6DFB" w:rsidP="009005AF">
      <w:pPr>
        <w:pStyle w:val="ab"/>
        <w:numPr>
          <w:ilvl w:val="1"/>
          <w:numId w:val="7"/>
        </w:numPr>
        <w:rPr>
          <w:lang w:eastAsia="ru-RU"/>
        </w:rPr>
      </w:pPr>
      <w:r w:rsidRPr="00FA6DFB">
        <w:rPr>
          <w:lang w:eastAsia="ru-RU"/>
        </w:rPr>
        <w:t>Дата и время вылета</w:t>
      </w:r>
    </w:p>
    <w:p w14:paraId="714FB56A" w14:textId="7B365FD3" w:rsidR="00FA6DFB" w:rsidRPr="00FA6DFB" w:rsidRDefault="00F830C6" w:rsidP="009005AF">
      <w:pPr>
        <w:pStyle w:val="ab"/>
        <w:numPr>
          <w:ilvl w:val="1"/>
          <w:numId w:val="7"/>
        </w:numPr>
        <w:rPr>
          <w:lang w:eastAsia="ru-RU"/>
        </w:rPr>
      </w:pPr>
      <w:r w:rsidRPr="00FA6DFB">
        <w:rPr>
          <w:lang w:eastAsia="ru-RU"/>
        </w:rPr>
        <w:t xml:space="preserve">Дата и время </w:t>
      </w:r>
      <w:r>
        <w:rPr>
          <w:lang w:eastAsia="ru-RU"/>
        </w:rPr>
        <w:t>при</w:t>
      </w:r>
      <w:r w:rsidRPr="00FA6DFB">
        <w:rPr>
          <w:lang w:eastAsia="ru-RU"/>
        </w:rPr>
        <w:t>лета</w:t>
      </w:r>
    </w:p>
    <w:p w14:paraId="16BC2DA5" w14:textId="6FFE520F" w:rsidR="00FA6DFB" w:rsidRPr="00FA6DFB" w:rsidRDefault="00FA6DFB" w:rsidP="00ED2614">
      <w:pPr>
        <w:pStyle w:val="ab"/>
        <w:rPr>
          <w:lang w:eastAsia="ru-RU"/>
        </w:rPr>
      </w:pPr>
      <w:r w:rsidRPr="00FA6DFB">
        <w:rPr>
          <w:lang w:eastAsia="ru-RU"/>
        </w:rPr>
        <w:t>Бронирова</w:t>
      </w:r>
      <w:r w:rsidR="00770F0C">
        <w:rPr>
          <w:lang w:eastAsia="ru-RU"/>
        </w:rPr>
        <w:t>ние</w:t>
      </w:r>
      <w:r w:rsidRPr="00FA6DFB">
        <w:rPr>
          <w:lang w:eastAsia="ru-RU"/>
        </w:rPr>
        <w:t>:</w:t>
      </w:r>
    </w:p>
    <w:p w14:paraId="4C2FE2AA" w14:textId="33794D38" w:rsidR="00FA6DFB" w:rsidRDefault="00FA6DFB" w:rsidP="009005AF">
      <w:pPr>
        <w:pStyle w:val="ab"/>
        <w:numPr>
          <w:ilvl w:val="1"/>
          <w:numId w:val="8"/>
        </w:numPr>
        <w:rPr>
          <w:lang w:eastAsia="ru-RU"/>
        </w:rPr>
      </w:pPr>
      <w:r w:rsidRPr="00FA6DFB">
        <w:rPr>
          <w:lang w:eastAsia="ru-RU"/>
        </w:rPr>
        <w:t>Идентификатор бронирования</w:t>
      </w:r>
    </w:p>
    <w:p w14:paraId="303D3FE8" w14:textId="77777777" w:rsidR="00437492" w:rsidRDefault="00437492" w:rsidP="009005AF">
      <w:pPr>
        <w:pStyle w:val="ab"/>
        <w:numPr>
          <w:ilvl w:val="1"/>
          <w:numId w:val="8"/>
        </w:numPr>
        <w:rPr>
          <w:lang w:eastAsia="ru-RU"/>
        </w:rPr>
      </w:pPr>
      <w:r w:rsidRPr="00FA6DFB">
        <w:rPr>
          <w:lang w:eastAsia="ru-RU"/>
        </w:rPr>
        <w:t>Идентификатор клиента</w:t>
      </w:r>
    </w:p>
    <w:p w14:paraId="4917C715" w14:textId="7BF94865" w:rsidR="00437492" w:rsidRPr="00FA6DFB" w:rsidRDefault="00437492" w:rsidP="009005AF">
      <w:pPr>
        <w:pStyle w:val="ab"/>
        <w:numPr>
          <w:ilvl w:val="1"/>
          <w:numId w:val="8"/>
        </w:numPr>
        <w:rPr>
          <w:lang w:eastAsia="ru-RU"/>
        </w:rPr>
      </w:pPr>
      <w:r w:rsidRPr="00FA6DFB">
        <w:rPr>
          <w:lang w:eastAsia="ru-RU"/>
        </w:rPr>
        <w:t>Идентификатор рейса</w:t>
      </w:r>
    </w:p>
    <w:p w14:paraId="641777C9" w14:textId="4F9423DA" w:rsidR="00FA6DFB" w:rsidRPr="00FA6DFB" w:rsidRDefault="00FA6DFB" w:rsidP="009005AF">
      <w:pPr>
        <w:pStyle w:val="ab"/>
        <w:numPr>
          <w:ilvl w:val="1"/>
          <w:numId w:val="8"/>
        </w:numPr>
        <w:rPr>
          <w:lang w:eastAsia="ru-RU"/>
        </w:rPr>
      </w:pPr>
      <w:r w:rsidRPr="00FA6DFB">
        <w:rPr>
          <w:lang w:eastAsia="ru-RU"/>
        </w:rPr>
        <w:t>Дата и время бронирования</w:t>
      </w:r>
    </w:p>
    <w:p w14:paraId="0FB2D023" w14:textId="0F7B781A" w:rsidR="00FA6DFB" w:rsidRDefault="00FA6DFB" w:rsidP="009005AF">
      <w:pPr>
        <w:pStyle w:val="ab"/>
        <w:numPr>
          <w:ilvl w:val="1"/>
          <w:numId w:val="8"/>
        </w:numPr>
        <w:rPr>
          <w:lang w:eastAsia="ru-RU"/>
        </w:rPr>
      </w:pPr>
      <w:r w:rsidRPr="00FA6DFB">
        <w:rPr>
          <w:lang w:eastAsia="ru-RU"/>
        </w:rPr>
        <w:t>Статус бронирования (активное, отменено)</w:t>
      </w:r>
    </w:p>
    <w:p w14:paraId="372ECEE0" w14:textId="35CB5DB4" w:rsidR="002953B0" w:rsidRPr="00FA6DFB" w:rsidRDefault="0045299A" w:rsidP="002953B0">
      <w:pPr>
        <w:pStyle w:val="ab"/>
        <w:rPr>
          <w:lang w:eastAsia="ru-RU"/>
        </w:rPr>
      </w:pPr>
      <w:r>
        <w:rPr>
          <w:lang w:eastAsia="ru-RU"/>
        </w:rPr>
        <w:t>Б</w:t>
      </w:r>
      <w:r w:rsidR="002953B0">
        <w:rPr>
          <w:lang w:eastAsia="ru-RU"/>
        </w:rPr>
        <w:t>илет</w:t>
      </w:r>
      <w:r w:rsidR="002953B0" w:rsidRPr="00FA6DFB">
        <w:rPr>
          <w:lang w:eastAsia="ru-RU"/>
        </w:rPr>
        <w:t>:</w:t>
      </w:r>
    </w:p>
    <w:p w14:paraId="19C33D78" w14:textId="6BC429A5" w:rsidR="002953B0" w:rsidRPr="00FA6DFB" w:rsidRDefault="002953B0" w:rsidP="009005AF">
      <w:pPr>
        <w:pStyle w:val="ab"/>
        <w:numPr>
          <w:ilvl w:val="1"/>
          <w:numId w:val="7"/>
        </w:numPr>
        <w:rPr>
          <w:lang w:eastAsia="ru-RU"/>
        </w:rPr>
      </w:pPr>
      <w:r w:rsidRPr="00FA6DFB">
        <w:rPr>
          <w:lang w:eastAsia="ru-RU"/>
        </w:rPr>
        <w:t xml:space="preserve">Идентификатор </w:t>
      </w:r>
      <w:r>
        <w:rPr>
          <w:lang w:eastAsia="ru-RU"/>
        </w:rPr>
        <w:t>билета</w:t>
      </w:r>
    </w:p>
    <w:p w14:paraId="7219F31E" w14:textId="63868571" w:rsidR="002953B0" w:rsidRDefault="002953B0" w:rsidP="009005AF">
      <w:pPr>
        <w:pStyle w:val="ab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Идентификатор бронирования</w:t>
      </w:r>
    </w:p>
    <w:p w14:paraId="128E19D6" w14:textId="2284A3D3" w:rsidR="002953B0" w:rsidRDefault="002953B0" w:rsidP="009005AF">
      <w:pPr>
        <w:pStyle w:val="ab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Идентификатор рейса</w:t>
      </w:r>
    </w:p>
    <w:p w14:paraId="34594B90" w14:textId="7D97DE76" w:rsidR="002953B0" w:rsidRDefault="002953B0" w:rsidP="009005AF">
      <w:pPr>
        <w:pStyle w:val="ab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Идентификатор клиента</w:t>
      </w:r>
    </w:p>
    <w:p w14:paraId="3FEE8CC9" w14:textId="6A22A588" w:rsidR="0057223B" w:rsidRDefault="0057223B" w:rsidP="009005AF">
      <w:pPr>
        <w:pStyle w:val="ab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Класс</w:t>
      </w:r>
    </w:p>
    <w:p w14:paraId="16D55BD5" w14:textId="7948F5A0" w:rsidR="002C5B64" w:rsidRDefault="002C5B64" w:rsidP="009005AF">
      <w:pPr>
        <w:pStyle w:val="ab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Цена</w:t>
      </w:r>
    </w:p>
    <w:p w14:paraId="6D58EBBB" w14:textId="25335451" w:rsidR="0057223B" w:rsidRDefault="0057223B" w:rsidP="009005AF">
      <w:pPr>
        <w:pStyle w:val="ab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Номер места</w:t>
      </w:r>
    </w:p>
    <w:p w14:paraId="7C71DCC1" w14:textId="144F518B" w:rsidR="002953B0" w:rsidRPr="00FA6DFB" w:rsidRDefault="009F4ABF" w:rsidP="009005AF">
      <w:pPr>
        <w:pStyle w:val="ab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Статус</w:t>
      </w:r>
      <w:r w:rsidR="002953B0" w:rsidRPr="00FA6DFB">
        <w:rPr>
          <w:lang w:eastAsia="ru-RU"/>
        </w:rPr>
        <w:t xml:space="preserve"> </w:t>
      </w:r>
      <w:r w:rsidR="002953B0">
        <w:rPr>
          <w:lang w:eastAsia="ru-RU"/>
        </w:rPr>
        <w:t>оплаты</w:t>
      </w:r>
    </w:p>
    <w:p w14:paraId="4A6D0B9C" w14:textId="1EAFFDB6" w:rsidR="00ED2614" w:rsidRDefault="00F50559" w:rsidP="009E7BCD">
      <w:pPr>
        <w:pStyle w:val="ab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213EC75F" wp14:editId="6E970699">
            <wp:simplePos x="0" y="0"/>
            <wp:positionH relativeFrom="margin">
              <wp:align>center</wp:align>
            </wp:positionH>
            <wp:positionV relativeFrom="paragraph">
              <wp:posOffset>598805</wp:posOffset>
            </wp:positionV>
            <wp:extent cx="4552315" cy="4345305"/>
            <wp:effectExtent l="0" t="0" r="0" b="0"/>
            <wp:wrapTopAndBottom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614">
        <w:rPr>
          <w:lang w:eastAsia="ru-RU"/>
        </w:rPr>
        <w:t>На основе первичных и результатных документов построена инфологическая модель</w:t>
      </w:r>
      <w:r w:rsidR="00DF2F91">
        <w:rPr>
          <w:lang w:eastAsia="ru-RU"/>
        </w:rPr>
        <w:t xml:space="preserve"> </w:t>
      </w:r>
      <w:r w:rsidR="00DF2F91">
        <w:rPr>
          <w:lang w:val="en-US" w:eastAsia="ru-RU"/>
        </w:rPr>
        <w:t>ERD</w:t>
      </w:r>
      <w:r w:rsidR="00ED2614">
        <w:rPr>
          <w:lang w:eastAsia="ru-RU"/>
        </w:rPr>
        <w:t>, представленная на рисунке 1</w:t>
      </w:r>
      <w:r w:rsidR="00783EEE">
        <w:rPr>
          <w:lang w:eastAsia="ru-RU"/>
        </w:rPr>
        <w:t>8</w:t>
      </w:r>
      <w:r w:rsidR="00ED2614">
        <w:rPr>
          <w:lang w:eastAsia="ru-RU"/>
        </w:rPr>
        <w:t>.</w:t>
      </w:r>
    </w:p>
    <w:p w14:paraId="51ACA161" w14:textId="7985D7AD" w:rsidR="00EA5603" w:rsidRDefault="00ED2614" w:rsidP="00ED2614">
      <w:pPr>
        <w:pStyle w:val="ab"/>
        <w:jc w:val="center"/>
        <w:rPr>
          <w:lang w:eastAsia="ru-RU"/>
        </w:rPr>
      </w:pPr>
      <w:r>
        <w:rPr>
          <w:lang w:eastAsia="ru-RU"/>
        </w:rPr>
        <w:t>Рисунок 1</w:t>
      </w:r>
      <w:r w:rsidR="00783EEE">
        <w:rPr>
          <w:lang w:eastAsia="ru-RU"/>
        </w:rPr>
        <w:t>8</w:t>
      </w:r>
      <w:r>
        <w:rPr>
          <w:lang w:eastAsia="ru-RU"/>
        </w:rPr>
        <w:t xml:space="preserve"> – </w:t>
      </w:r>
      <w:r w:rsidR="00E61C16">
        <w:rPr>
          <w:lang w:eastAsia="ru-RU"/>
        </w:rPr>
        <w:t>И</w:t>
      </w:r>
      <w:r w:rsidR="00E61C16" w:rsidRPr="00E61C16">
        <w:rPr>
          <w:lang w:eastAsia="ru-RU"/>
        </w:rPr>
        <w:t>нфологическая модель ERD</w:t>
      </w:r>
    </w:p>
    <w:p w14:paraId="089A8640" w14:textId="6F2613A2" w:rsidR="00ED2614" w:rsidRPr="005A5F45" w:rsidRDefault="00ED2614" w:rsidP="00ED2614">
      <w:pPr>
        <w:pStyle w:val="ab"/>
        <w:jc w:val="center"/>
        <w:rPr>
          <w:lang w:eastAsia="ru-RU"/>
        </w:rPr>
      </w:pPr>
    </w:p>
    <w:p w14:paraId="1D785CAA" w14:textId="01520CB5" w:rsidR="005A5F45" w:rsidRDefault="005A5F45" w:rsidP="0033384C">
      <w:pPr>
        <w:pStyle w:val="af"/>
        <w:rPr>
          <w:lang w:eastAsia="ru-RU"/>
        </w:rPr>
      </w:pPr>
      <w:bookmarkStart w:id="51" w:name="_Toc152267127"/>
      <w:r>
        <w:rPr>
          <w:lang w:eastAsia="ru-RU"/>
        </w:rPr>
        <w:t>1.6 Программное обеспечение задачи</w:t>
      </w:r>
      <w:bookmarkEnd w:id="51"/>
    </w:p>
    <w:p w14:paraId="5BF7CEC7" w14:textId="77777777" w:rsidR="009E7BCD" w:rsidRPr="005A5F45" w:rsidRDefault="009E7BCD" w:rsidP="005A5F45">
      <w:pPr>
        <w:pStyle w:val="ab"/>
        <w:rPr>
          <w:lang w:eastAsia="ru-RU"/>
        </w:rPr>
      </w:pPr>
    </w:p>
    <w:p w14:paraId="03B1E2F6" w14:textId="5624482B" w:rsidR="005A5F45" w:rsidRDefault="005A5F45" w:rsidP="005A5F45">
      <w:pPr>
        <w:pStyle w:val="af"/>
        <w:rPr>
          <w:lang w:eastAsia="ru-RU"/>
        </w:rPr>
      </w:pPr>
      <w:bookmarkStart w:id="52" w:name="_Toc152267128"/>
      <w:r>
        <w:rPr>
          <w:lang w:eastAsia="ru-RU"/>
        </w:rPr>
        <w:t>1.6.1</w:t>
      </w:r>
      <w:r w:rsidR="00B7742C">
        <w:rPr>
          <w:lang w:eastAsia="ru-RU"/>
        </w:rPr>
        <w:t xml:space="preserve"> </w:t>
      </w:r>
      <w:r>
        <w:rPr>
          <w:lang w:eastAsia="ru-RU"/>
        </w:rPr>
        <w:t>Структурная схема программы</w:t>
      </w:r>
      <w:bookmarkEnd w:id="52"/>
    </w:p>
    <w:p w14:paraId="1F451189" w14:textId="0398A5F5" w:rsidR="00CA7922" w:rsidRPr="00E61C16" w:rsidRDefault="00E61C16" w:rsidP="00E61C16">
      <w:pPr>
        <w:pStyle w:val="ab"/>
        <w:rPr>
          <w:lang w:eastAsia="ru-RU"/>
        </w:rPr>
      </w:pPr>
      <w:r>
        <w:rPr>
          <w:lang w:eastAsia="ru-RU"/>
        </w:rPr>
        <w:t xml:space="preserve">На основе модели </w:t>
      </w:r>
      <w:r>
        <w:rPr>
          <w:lang w:val="en-US" w:eastAsia="ru-RU"/>
        </w:rPr>
        <w:t>DFD</w:t>
      </w:r>
      <w:r w:rsidRPr="00E61C16">
        <w:rPr>
          <w:lang w:eastAsia="ru-RU"/>
        </w:rPr>
        <w:t xml:space="preserve"> </w:t>
      </w:r>
      <w:r>
        <w:rPr>
          <w:lang w:eastAsia="ru-RU"/>
        </w:rPr>
        <w:t xml:space="preserve">построена структурная схема программы </w:t>
      </w:r>
      <w:r>
        <w:rPr>
          <w:lang w:val="en-US" w:eastAsia="ru-RU"/>
        </w:rPr>
        <w:t>SSD</w:t>
      </w:r>
      <w:r>
        <w:rPr>
          <w:lang w:eastAsia="ru-RU"/>
        </w:rPr>
        <w:t>, представленная на рисунке 19.</w:t>
      </w:r>
    </w:p>
    <w:p w14:paraId="0C62C108" w14:textId="48154328" w:rsidR="002400C1" w:rsidRDefault="00CA7922" w:rsidP="00CA7922">
      <w:pPr>
        <w:spacing w:after="160" w:line="259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741570D8" wp14:editId="61E69030">
            <wp:simplePos x="0" y="0"/>
            <wp:positionH relativeFrom="margin">
              <wp:posOffset>401320</wp:posOffset>
            </wp:positionH>
            <wp:positionV relativeFrom="paragraph">
              <wp:posOffset>0</wp:posOffset>
            </wp:positionV>
            <wp:extent cx="5144135" cy="3273425"/>
            <wp:effectExtent l="0" t="0" r="0" b="3175"/>
            <wp:wrapTopAndBottom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400C1">
        <w:rPr>
          <w:lang w:eastAsia="ru-RU"/>
        </w:rPr>
        <w:t xml:space="preserve">Рисунок </w:t>
      </w:r>
      <w:r w:rsidR="00955F90">
        <w:rPr>
          <w:lang w:eastAsia="ru-RU"/>
        </w:rPr>
        <w:t>19</w:t>
      </w:r>
      <w:r w:rsidR="002400C1">
        <w:rPr>
          <w:lang w:eastAsia="ru-RU"/>
        </w:rPr>
        <w:t xml:space="preserve"> –</w:t>
      </w:r>
      <w:r w:rsidR="00E61C16" w:rsidRPr="00E61C16">
        <w:rPr>
          <w:lang w:eastAsia="ru-RU"/>
        </w:rPr>
        <w:t xml:space="preserve"> </w:t>
      </w:r>
      <w:r w:rsidR="00E61C16">
        <w:rPr>
          <w:lang w:eastAsia="ru-RU"/>
        </w:rPr>
        <w:t>Структурная схема программы</w:t>
      </w:r>
    </w:p>
    <w:p w14:paraId="14D1A2B5" w14:textId="77777777" w:rsidR="009E7BCD" w:rsidRPr="005A5F45" w:rsidRDefault="009E7BCD" w:rsidP="005A5F45">
      <w:pPr>
        <w:pStyle w:val="ab"/>
        <w:rPr>
          <w:lang w:eastAsia="ru-RU"/>
        </w:rPr>
      </w:pPr>
    </w:p>
    <w:p w14:paraId="737EB9F5" w14:textId="133FDA1E" w:rsidR="00300C77" w:rsidRDefault="005A5F45" w:rsidP="008D62FF">
      <w:pPr>
        <w:pStyle w:val="af"/>
        <w:rPr>
          <w:lang w:eastAsia="ru-RU"/>
        </w:rPr>
      </w:pPr>
      <w:bookmarkStart w:id="53" w:name="_Toc152267129"/>
      <w:r>
        <w:rPr>
          <w:lang w:eastAsia="ru-RU"/>
        </w:rPr>
        <w:t>1.6.2</w:t>
      </w:r>
      <w:r w:rsidR="00B7742C">
        <w:rPr>
          <w:lang w:eastAsia="ru-RU"/>
        </w:rPr>
        <w:t xml:space="preserve"> </w:t>
      </w:r>
      <w:r>
        <w:rPr>
          <w:lang w:eastAsia="ru-RU"/>
        </w:rPr>
        <w:t>Детальные алгоритмы реализации отдельных модулей задачи</w:t>
      </w:r>
      <w:bookmarkEnd w:id="53"/>
    </w:p>
    <w:p w14:paraId="5139265E" w14:textId="69485744" w:rsidR="00AE7C64" w:rsidRPr="00AA5A9C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 w:rsidR="00370B42">
        <w:rPr>
          <w:color w:val="auto"/>
          <w:lang w:eastAsia="ru-RU"/>
        </w:rPr>
        <w:t>Поиск рейсов</w:t>
      </w:r>
    </w:p>
    <w:p w14:paraId="1881D43E" w14:textId="07821E98" w:rsidR="00AE7C64" w:rsidRPr="00AA5A9C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370B42">
        <w:rPr>
          <w:color w:val="auto"/>
          <w:lang w:eastAsia="ru-RU"/>
        </w:rPr>
        <w:t xml:space="preserve">Данные </w:t>
      </w:r>
      <w:r w:rsidR="008D62FF">
        <w:rPr>
          <w:color w:val="auto"/>
          <w:lang w:eastAsia="ru-RU"/>
        </w:rPr>
        <w:t>клиента</w:t>
      </w:r>
    </w:p>
    <w:p w14:paraId="47B81E2C" w14:textId="228A37F2" w:rsidR="00AE7C64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>
        <w:rPr>
          <w:color w:val="auto"/>
          <w:lang w:eastAsia="ru-RU"/>
        </w:rPr>
        <w:t>Данные клиента</w:t>
      </w:r>
      <w:r w:rsidR="00370B42">
        <w:rPr>
          <w:color w:val="auto"/>
          <w:lang w:eastAsia="ru-RU"/>
        </w:rPr>
        <w:t xml:space="preserve"> о выборе рейса</w:t>
      </w:r>
    </w:p>
    <w:p w14:paraId="264E4A13" w14:textId="0E3DC9F3" w:rsidR="00E82807" w:rsidRPr="002D60F4" w:rsidRDefault="00AE7C64" w:rsidP="002D60F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247C6F47" w14:textId="78D52423" w:rsidR="00E82807" w:rsidRDefault="00E82807" w:rsidP="009005AF">
      <w:pPr>
        <w:pStyle w:val="ab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Поиск рейсов в расписании</w:t>
      </w:r>
    </w:p>
    <w:p w14:paraId="54C5CF5B" w14:textId="59389161" w:rsidR="00E82807" w:rsidRDefault="00593AAA" w:rsidP="009005AF">
      <w:pPr>
        <w:pStyle w:val="ab"/>
        <w:numPr>
          <w:ilvl w:val="1"/>
          <w:numId w:val="16"/>
        </w:numPr>
        <w:rPr>
          <w:lang w:eastAsia="ru-RU"/>
        </w:rPr>
      </w:pPr>
      <w:r>
        <w:rPr>
          <w:lang w:eastAsia="ru-RU"/>
        </w:rPr>
        <w:t>Отображение расписания рейсов</w:t>
      </w:r>
    </w:p>
    <w:p w14:paraId="705DEDED" w14:textId="65E7B6AD" w:rsidR="00E82807" w:rsidRDefault="008C4664" w:rsidP="009005AF">
      <w:pPr>
        <w:pStyle w:val="ab"/>
        <w:numPr>
          <w:ilvl w:val="1"/>
          <w:numId w:val="16"/>
        </w:numPr>
        <w:rPr>
          <w:lang w:eastAsia="ru-RU"/>
        </w:rPr>
      </w:pPr>
      <w:r>
        <w:rPr>
          <w:lang w:eastAsia="ru-RU"/>
        </w:rPr>
        <w:t>Поиск</w:t>
      </w:r>
      <w:r w:rsidR="00E82807">
        <w:rPr>
          <w:lang w:eastAsia="ru-RU"/>
        </w:rPr>
        <w:t xml:space="preserve"> </w:t>
      </w:r>
      <w:r>
        <w:rPr>
          <w:lang w:eastAsia="ru-RU"/>
        </w:rPr>
        <w:t>выбранного рейса</w:t>
      </w:r>
    </w:p>
    <w:p w14:paraId="5E7D8B51" w14:textId="3793D714" w:rsidR="00E82807" w:rsidRDefault="00E82807" w:rsidP="009005AF">
      <w:pPr>
        <w:pStyle w:val="ab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Отображение результатов поиска</w:t>
      </w:r>
    </w:p>
    <w:p w14:paraId="115683C3" w14:textId="48ED1B53" w:rsidR="00E82807" w:rsidRDefault="00E82807" w:rsidP="009005AF">
      <w:pPr>
        <w:pStyle w:val="ab"/>
        <w:numPr>
          <w:ilvl w:val="1"/>
          <w:numId w:val="13"/>
        </w:numPr>
        <w:rPr>
          <w:lang w:eastAsia="ru-RU"/>
        </w:rPr>
      </w:pPr>
      <w:r>
        <w:rPr>
          <w:lang w:eastAsia="ru-RU"/>
        </w:rPr>
        <w:t>Предоставление сотруднику списка доступных рейсов, соответствующих запросу клиента</w:t>
      </w:r>
    </w:p>
    <w:p w14:paraId="6AB7AF54" w14:textId="66FBE46E" w:rsidR="00E82807" w:rsidRDefault="00AB32F1" w:rsidP="009005AF">
      <w:pPr>
        <w:pStyle w:val="ab"/>
        <w:numPr>
          <w:ilvl w:val="1"/>
          <w:numId w:val="13"/>
        </w:numPr>
        <w:rPr>
          <w:lang w:eastAsia="ru-RU"/>
        </w:rPr>
      </w:pPr>
      <w:r>
        <w:rPr>
          <w:lang w:eastAsia="ru-RU"/>
        </w:rPr>
        <w:t>В</w:t>
      </w:r>
      <w:r w:rsidR="00E82807">
        <w:rPr>
          <w:lang w:eastAsia="ru-RU"/>
        </w:rPr>
        <w:t>ыбор конкретного рейса для клиента</w:t>
      </w:r>
      <w:r>
        <w:rPr>
          <w:lang w:eastAsia="ru-RU"/>
        </w:rPr>
        <w:t xml:space="preserve"> сотрудником</w:t>
      </w:r>
    </w:p>
    <w:p w14:paraId="23CE1D35" w14:textId="3D289163" w:rsidR="00E82807" w:rsidRDefault="00E82807" w:rsidP="009005AF">
      <w:pPr>
        <w:pStyle w:val="ab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Выбор рейса сотрудником</w:t>
      </w:r>
    </w:p>
    <w:p w14:paraId="6CD7E254" w14:textId="3E4781AD" w:rsidR="006E4478" w:rsidRDefault="00E82807" w:rsidP="009005AF">
      <w:pPr>
        <w:pStyle w:val="ab"/>
        <w:numPr>
          <w:ilvl w:val="1"/>
          <w:numId w:val="16"/>
        </w:numPr>
        <w:rPr>
          <w:lang w:eastAsia="ru-RU"/>
        </w:rPr>
      </w:pPr>
      <w:r>
        <w:rPr>
          <w:lang w:eastAsia="ru-RU"/>
        </w:rPr>
        <w:t xml:space="preserve">Ввод сотрудником </w:t>
      </w:r>
      <w:r w:rsidR="00FA6915">
        <w:rPr>
          <w:lang w:eastAsia="ru-RU"/>
        </w:rPr>
        <w:t>кода</w:t>
      </w:r>
      <w:r>
        <w:rPr>
          <w:lang w:eastAsia="ru-RU"/>
        </w:rPr>
        <w:t xml:space="preserve"> выбранного рейса</w:t>
      </w:r>
    </w:p>
    <w:p w14:paraId="74191486" w14:textId="376942C8" w:rsidR="006E4478" w:rsidRDefault="006E4478" w:rsidP="009005AF">
      <w:pPr>
        <w:pStyle w:val="ab"/>
        <w:numPr>
          <w:ilvl w:val="1"/>
          <w:numId w:val="16"/>
        </w:numPr>
        <w:rPr>
          <w:lang w:eastAsia="ru-RU"/>
        </w:rPr>
      </w:pPr>
      <w:r>
        <w:rPr>
          <w:lang w:eastAsia="ru-RU"/>
        </w:rPr>
        <w:t xml:space="preserve"> Ввод </w:t>
      </w:r>
      <w:r w:rsidR="00CB3659">
        <w:rPr>
          <w:lang w:eastAsia="ru-RU"/>
        </w:rPr>
        <w:t>идентификатора</w:t>
      </w:r>
      <w:r>
        <w:rPr>
          <w:lang w:eastAsia="ru-RU"/>
        </w:rPr>
        <w:t xml:space="preserve"> клиента</w:t>
      </w:r>
    </w:p>
    <w:p w14:paraId="75AB7A54" w14:textId="59C8C1E7" w:rsidR="00E82807" w:rsidRDefault="00E82807" w:rsidP="009005AF">
      <w:pPr>
        <w:pStyle w:val="ab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Сохранение данных о выборе рейса</w:t>
      </w:r>
    </w:p>
    <w:p w14:paraId="4238EEEB" w14:textId="62A075FE" w:rsidR="00E82807" w:rsidRDefault="00E82807" w:rsidP="009005AF">
      <w:pPr>
        <w:pStyle w:val="ab"/>
        <w:numPr>
          <w:ilvl w:val="1"/>
          <w:numId w:val="16"/>
        </w:numPr>
        <w:rPr>
          <w:lang w:eastAsia="ru-RU"/>
        </w:rPr>
      </w:pPr>
      <w:r>
        <w:rPr>
          <w:lang w:eastAsia="ru-RU"/>
        </w:rPr>
        <w:t>Запись данных о выбранном рейсе для данного клиента</w:t>
      </w:r>
    </w:p>
    <w:p w14:paraId="1D328B2F" w14:textId="5BBD6C2F" w:rsidR="00E82807" w:rsidRDefault="00E82807" w:rsidP="009005AF">
      <w:pPr>
        <w:pStyle w:val="ab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Конец</w:t>
      </w:r>
    </w:p>
    <w:p w14:paraId="7403FF5B" w14:textId="40DB7E85" w:rsidR="00300C77" w:rsidRDefault="00E82807" w:rsidP="009005AF">
      <w:pPr>
        <w:pStyle w:val="ab"/>
        <w:numPr>
          <w:ilvl w:val="1"/>
          <w:numId w:val="16"/>
        </w:numPr>
        <w:rPr>
          <w:lang w:eastAsia="ru-RU"/>
        </w:rPr>
      </w:pPr>
      <w:r>
        <w:rPr>
          <w:lang w:eastAsia="ru-RU"/>
        </w:rPr>
        <w:t>Завершение процесса поиска и выбора рейса сотрудником</w:t>
      </w:r>
    </w:p>
    <w:p w14:paraId="1A4EA40A" w14:textId="77777777" w:rsidR="00E82807" w:rsidRDefault="00E82807" w:rsidP="00E82807">
      <w:pPr>
        <w:pStyle w:val="ab"/>
        <w:rPr>
          <w:lang w:eastAsia="ru-RU"/>
        </w:rPr>
      </w:pPr>
    </w:p>
    <w:p w14:paraId="707B0E48" w14:textId="0DDA4043" w:rsidR="00AE7C64" w:rsidRPr="00AA5A9C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 w:rsidR="00DF1459">
        <w:rPr>
          <w:color w:val="auto"/>
          <w:lang w:eastAsia="ru-RU"/>
        </w:rPr>
        <w:t>Бронирование</w:t>
      </w:r>
    </w:p>
    <w:p w14:paraId="3BDFE3F5" w14:textId="412AA97B" w:rsidR="00AE7C64" w:rsidRPr="00AA5A9C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370B42">
        <w:rPr>
          <w:color w:val="auto"/>
          <w:lang w:eastAsia="ru-RU"/>
        </w:rPr>
        <w:t>Данные клиента о выборе рейса</w:t>
      </w:r>
    </w:p>
    <w:p w14:paraId="1738F4F7" w14:textId="1035AFAB" w:rsidR="00AE7C64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>
        <w:rPr>
          <w:color w:val="auto"/>
          <w:lang w:eastAsia="ru-RU"/>
        </w:rPr>
        <w:t xml:space="preserve">Данные </w:t>
      </w:r>
      <w:r w:rsidR="0001075B">
        <w:rPr>
          <w:color w:val="auto"/>
          <w:lang w:eastAsia="ru-RU"/>
        </w:rPr>
        <w:t xml:space="preserve">о броне </w:t>
      </w:r>
      <w:r>
        <w:rPr>
          <w:color w:val="auto"/>
          <w:lang w:eastAsia="ru-RU"/>
        </w:rPr>
        <w:t>клиента</w:t>
      </w:r>
    </w:p>
    <w:p w14:paraId="7F1A5BBA" w14:textId="77777777" w:rsidR="00AE7C64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1AC56C5E" w14:textId="2D24061F" w:rsidR="00C45031" w:rsidRDefault="00C45031" w:rsidP="009005AF">
      <w:pPr>
        <w:pStyle w:val="ab"/>
        <w:numPr>
          <w:ilvl w:val="0"/>
          <w:numId w:val="15"/>
        </w:numPr>
      </w:pPr>
      <w:r>
        <w:t>Получение данных о выборе рейса</w:t>
      </w:r>
    </w:p>
    <w:p w14:paraId="4964E66C" w14:textId="113400AD" w:rsidR="00C45031" w:rsidRDefault="00C45031" w:rsidP="009005AF">
      <w:pPr>
        <w:pStyle w:val="ab"/>
        <w:numPr>
          <w:ilvl w:val="1"/>
          <w:numId w:val="15"/>
        </w:numPr>
        <w:ind w:left="1820"/>
      </w:pPr>
      <w:r>
        <w:t>Получение данных от модуля поиска рейсов о выборе клиентом конкретного рейса</w:t>
      </w:r>
    </w:p>
    <w:p w14:paraId="5A1CE0F1" w14:textId="0A3C4FCE" w:rsidR="00C45031" w:rsidRDefault="00C45031" w:rsidP="009005AF">
      <w:pPr>
        <w:pStyle w:val="ab"/>
        <w:numPr>
          <w:ilvl w:val="0"/>
          <w:numId w:val="15"/>
        </w:numPr>
      </w:pPr>
      <w:r>
        <w:t>Создание записи о бронировании</w:t>
      </w:r>
    </w:p>
    <w:p w14:paraId="763BDF3A" w14:textId="429534DF" w:rsidR="00C45031" w:rsidRDefault="00C45031" w:rsidP="009005AF">
      <w:pPr>
        <w:pStyle w:val="ab"/>
        <w:numPr>
          <w:ilvl w:val="1"/>
          <w:numId w:val="15"/>
        </w:numPr>
        <w:ind w:left="1820"/>
      </w:pPr>
      <w:r>
        <w:t>Формирование записи о бронировании, включая данные о клиенте, выбранном рейсе и уникальном коде бронирования</w:t>
      </w:r>
    </w:p>
    <w:p w14:paraId="71EF9912" w14:textId="46CE5113" w:rsidR="00C45031" w:rsidRDefault="00C45031" w:rsidP="009005AF">
      <w:pPr>
        <w:pStyle w:val="ab"/>
        <w:numPr>
          <w:ilvl w:val="0"/>
          <w:numId w:val="15"/>
        </w:numPr>
      </w:pPr>
      <w:r>
        <w:t>Сохранение данных о бронировании</w:t>
      </w:r>
    </w:p>
    <w:p w14:paraId="43829F99" w14:textId="7BA1FEB5" w:rsidR="00C45031" w:rsidRDefault="00C45031" w:rsidP="009005AF">
      <w:pPr>
        <w:pStyle w:val="ab"/>
        <w:numPr>
          <w:ilvl w:val="1"/>
          <w:numId w:val="15"/>
        </w:numPr>
        <w:ind w:left="1820"/>
      </w:pPr>
      <w:r>
        <w:t>Запись данных о бронировании</w:t>
      </w:r>
    </w:p>
    <w:p w14:paraId="7F46E261" w14:textId="4F47E9AF" w:rsidR="00C45031" w:rsidRDefault="00C45031" w:rsidP="009005AF">
      <w:pPr>
        <w:pStyle w:val="ab"/>
        <w:numPr>
          <w:ilvl w:val="0"/>
          <w:numId w:val="15"/>
        </w:numPr>
      </w:pPr>
      <w:r>
        <w:t>Конец</w:t>
      </w:r>
    </w:p>
    <w:p w14:paraId="54C40D31" w14:textId="16325C77" w:rsidR="00156A66" w:rsidRPr="00306CB7" w:rsidRDefault="00C45031" w:rsidP="009005AF">
      <w:pPr>
        <w:pStyle w:val="ab"/>
        <w:numPr>
          <w:ilvl w:val="1"/>
          <w:numId w:val="15"/>
        </w:numPr>
        <w:ind w:left="1820"/>
      </w:pPr>
      <w:r>
        <w:t>Завершение процесса бронирования</w:t>
      </w:r>
    </w:p>
    <w:p w14:paraId="134D8859" w14:textId="77777777" w:rsidR="00306CB7" w:rsidRDefault="00306CB7" w:rsidP="00AE7C64">
      <w:pPr>
        <w:pStyle w:val="ab"/>
        <w:rPr>
          <w:color w:val="auto"/>
          <w:lang w:eastAsia="ru-RU"/>
        </w:rPr>
      </w:pPr>
    </w:p>
    <w:p w14:paraId="193AB885" w14:textId="1B2499D8" w:rsidR="00543F34" w:rsidRDefault="00543F34" w:rsidP="00AE7C64">
      <w:pPr>
        <w:pStyle w:val="ab"/>
        <w:rPr>
          <w:color w:val="auto"/>
          <w:lang w:eastAsia="ru-RU"/>
        </w:rPr>
      </w:pPr>
      <w:r>
        <w:rPr>
          <w:color w:val="auto"/>
          <w:lang w:eastAsia="ru-RU"/>
        </w:rPr>
        <w:t>Модуль «Подтверждение выбора рейса» слишком прост и не нуждается в подробном описании. Клиент просто под</w:t>
      </w:r>
      <w:r w:rsidR="008332D6">
        <w:rPr>
          <w:color w:val="auto"/>
          <w:lang w:eastAsia="ru-RU"/>
        </w:rPr>
        <w:t>тверждает выбор рейса и сразу далее переходит к оплате.</w:t>
      </w:r>
    </w:p>
    <w:p w14:paraId="2383325F" w14:textId="77777777" w:rsidR="00543F34" w:rsidRDefault="00543F34" w:rsidP="00543F34">
      <w:pPr>
        <w:pStyle w:val="ab"/>
        <w:rPr>
          <w:lang w:eastAsia="ru-RU"/>
        </w:rPr>
      </w:pPr>
    </w:p>
    <w:p w14:paraId="2A888456" w14:textId="77777777" w:rsidR="001D54A6" w:rsidRPr="00AA5A9C" w:rsidRDefault="001D54A6" w:rsidP="001D54A6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>
        <w:rPr>
          <w:color w:val="auto"/>
          <w:lang w:eastAsia="ru-RU"/>
        </w:rPr>
        <w:t>Выбор способа оплаты</w:t>
      </w:r>
    </w:p>
    <w:p w14:paraId="52499488" w14:textId="0090ED93" w:rsidR="001D54A6" w:rsidRPr="00AA5A9C" w:rsidRDefault="001D54A6" w:rsidP="001D54A6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>
        <w:rPr>
          <w:color w:val="auto"/>
          <w:lang w:eastAsia="ru-RU"/>
        </w:rPr>
        <w:t>Данные клиента</w:t>
      </w:r>
      <w:r w:rsidR="003E3FC0">
        <w:rPr>
          <w:color w:val="auto"/>
          <w:lang w:eastAsia="ru-RU"/>
        </w:rPr>
        <w:t xml:space="preserve"> (если у клиента есть бронь, он пришел сразу с ней), Данные клиента о выборе рейса (если бронировал или выбирал рейс)</w:t>
      </w:r>
    </w:p>
    <w:p w14:paraId="6BD41592" w14:textId="1931F82D" w:rsidR="001D54A6" w:rsidRDefault="001D54A6" w:rsidP="001D54A6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 w:rsidR="00E813AC">
        <w:rPr>
          <w:color w:val="auto"/>
          <w:lang w:eastAsia="ru-RU"/>
        </w:rPr>
        <w:t>Выбранный способ оплаты</w:t>
      </w:r>
    </w:p>
    <w:p w14:paraId="424C7F05" w14:textId="77777777" w:rsidR="001D54A6" w:rsidRPr="004B570E" w:rsidRDefault="001D54A6" w:rsidP="001D54A6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47CDAE72" w14:textId="091E2640" w:rsidR="001D3798" w:rsidRDefault="00DA69A1" w:rsidP="009005AF">
      <w:pPr>
        <w:pStyle w:val="ab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Ввод</w:t>
      </w:r>
      <w:r w:rsidR="001D3798">
        <w:rPr>
          <w:lang w:eastAsia="ru-RU"/>
        </w:rPr>
        <w:t xml:space="preserve"> данных о бронировании</w:t>
      </w:r>
      <w:r>
        <w:rPr>
          <w:lang w:eastAsia="ru-RU"/>
        </w:rPr>
        <w:t xml:space="preserve"> или выборе рейса</w:t>
      </w:r>
    </w:p>
    <w:p w14:paraId="169FCACA" w14:textId="43C8AF69" w:rsidR="00DA69A1" w:rsidRDefault="00DA69A1" w:rsidP="009005AF">
      <w:pPr>
        <w:pStyle w:val="ab"/>
        <w:numPr>
          <w:ilvl w:val="1"/>
          <w:numId w:val="17"/>
        </w:numPr>
        <w:ind w:left="1400" w:firstLine="0"/>
        <w:rPr>
          <w:lang w:eastAsia="ru-RU"/>
        </w:rPr>
      </w:pPr>
      <w:r>
        <w:rPr>
          <w:lang w:eastAsia="ru-RU"/>
        </w:rPr>
        <w:t>Ввод кода рейса</w:t>
      </w:r>
    </w:p>
    <w:p w14:paraId="267411D7" w14:textId="50CCC5A9" w:rsidR="00DA69A1" w:rsidRDefault="00DA69A1" w:rsidP="009005AF">
      <w:pPr>
        <w:pStyle w:val="ab"/>
        <w:numPr>
          <w:ilvl w:val="1"/>
          <w:numId w:val="17"/>
        </w:numPr>
        <w:ind w:left="1400" w:firstLine="0"/>
        <w:rPr>
          <w:lang w:eastAsia="ru-RU"/>
        </w:rPr>
      </w:pPr>
      <w:r>
        <w:rPr>
          <w:lang w:eastAsia="ru-RU"/>
        </w:rPr>
        <w:t>Ввод идентификатора клиента</w:t>
      </w:r>
    </w:p>
    <w:p w14:paraId="73DDF050" w14:textId="787E8378" w:rsidR="00DA69A1" w:rsidRDefault="00DA69A1" w:rsidP="009005AF">
      <w:pPr>
        <w:pStyle w:val="ab"/>
        <w:numPr>
          <w:ilvl w:val="1"/>
          <w:numId w:val="17"/>
        </w:numPr>
        <w:ind w:left="1400" w:firstLine="0"/>
        <w:rPr>
          <w:lang w:eastAsia="ru-RU"/>
        </w:rPr>
      </w:pPr>
      <w:r>
        <w:rPr>
          <w:lang w:eastAsia="ru-RU"/>
        </w:rPr>
        <w:t>Ввод цены</w:t>
      </w:r>
    </w:p>
    <w:p w14:paraId="08B7C470" w14:textId="4A2BF3A9" w:rsidR="001D3798" w:rsidRDefault="001D3798" w:rsidP="009005AF">
      <w:pPr>
        <w:pStyle w:val="ab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Отображение доступных способов оплаты</w:t>
      </w:r>
    </w:p>
    <w:p w14:paraId="1478F515" w14:textId="3A5A80AD" w:rsidR="001D3798" w:rsidRDefault="001D3798" w:rsidP="009005AF">
      <w:pPr>
        <w:pStyle w:val="ab"/>
        <w:numPr>
          <w:ilvl w:val="1"/>
          <w:numId w:val="17"/>
        </w:numPr>
        <w:ind w:left="1905" w:hanging="505"/>
        <w:rPr>
          <w:lang w:eastAsia="ru-RU"/>
        </w:rPr>
      </w:pPr>
      <w:r>
        <w:rPr>
          <w:lang w:eastAsia="ru-RU"/>
        </w:rPr>
        <w:t>Предоставление клиенту списка доступных способов оплаты</w:t>
      </w:r>
    </w:p>
    <w:p w14:paraId="7F5ED0BC" w14:textId="3E464375" w:rsidR="001D3798" w:rsidRDefault="001D3798" w:rsidP="009005AF">
      <w:pPr>
        <w:pStyle w:val="ab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Выбор клиентом способа оплаты</w:t>
      </w:r>
    </w:p>
    <w:p w14:paraId="471706D1" w14:textId="2681DE0E" w:rsidR="001D3798" w:rsidRDefault="001D3798" w:rsidP="009005AF">
      <w:pPr>
        <w:pStyle w:val="ab"/>
        <w:numPr>
          <w:ilvl w:val="1"/>
          <w:numId w:val="17"/>
        </w:numPr>
        <w:ind w:left="1905" w:hanging="505"/>
        <w:rPr>
          <w:lang w:eastAsia="ru-RU"/>
        </w:rPr>
      </w:pPr>
      <w:commentRangeStart w:id="54"/>
      <w:r>
        <w:rPr>
          <w:lang w:eastAsia="ru-RU"/>
        </w:rPr>
        <w:t>Ввод выбранного способа оплаты</w:t>
      </w:r>
      <w:commentRangeEnd w:id="54"/>
      <w:r w:rsidR="00176D7A">
        <w:rPr>
          <w:rStyle w:val="afa"/>
          <w:rFonts w:eastAsia="Times New Roman" w:cs="Times New Roman"/>
          <w:color w:val="auto"/>
          <w:lang w:eastAsia="ru-RU"/>
        </w:rPr>
        <w:commentReference w:id="54"/>
      </w:r>
    </w:p>
    <w:p w14:paraId="6B2C5161" w14:textId="56198DDE" w:rsidR="001D3798" w:rsidRDefault="001D3798" w:rsidP="009005AF">
      <w:pPr>
        <w:pStyle w:val="ab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Конец</w:t>
      </w:r>
    </w:p>
    <w:p w14:paraId="43D7CAA9" w14:textId="7AB946F5" w:rsidR="00300C77" w:rsidRDefault="001D3798" w:rsidP="009005AF">
      <w:pPr>
        <w:pStyle w:val="ab"/>
        <w:numPr>
          <w:ilvl w:val="1"/>
          <w:numId w:val="17"/>
        </w:numPr>
        <w:ind w:left="1905" w:hanging="505"/>
        <w:rPr>
          <w:lang w:eastAsia="ru-RU"/>
        </w:rPr>
      </w:pPr>
      <w:r>
        <w:rPr>
          <w:lang w:eastAsia="ru-RU"/>
        </w:rPr>
        <w:t>Завершение процесса выбора способа оплаты</w:t>
      </w:r>
    </w:p>
    <w:p w14:paraId="4A70CBC4" w14:textId="77777777" w:rsidR="006C1702" w:rsidRDefault="006C1702" w:rsidP="005A5F45">
      <w:pPr>
        <w:pStyle w:val="ab"/>
        <w:rPr>
          <w:lang w:eastAsia="ru-RU"/>
        </w:rPr>
      </w:pPr>
    </w:p>
    <w:p w14:paraId="01B60EFC" w14:textId="21BF2AEB" w:rsidR="001D3798" w:rsidRDefault="00AE7C64" w:rsidP="001D3798">
      <w:pPr>
        <w:pStyle w:val="ab"/>
        <w:rPr>
          <w:color w:val="auto"/>
          <w:lang w:eastAsia="ru-RU"/>
        </w:rPr>
      </w:pPr>
      <w:commentRangeStart w:id="55"/>
      <w:r w:rsidRPr="00AA5A9C">
        <w:rPr>
          <w:color w:val="auto"/>
          <w:lang w:eastAsia="ru-RU"/>
        </w:rPr>
        <w:t>Модуль</w:t>
      </w:r>
      <w:commentRangeEnd w:id="55"/>
      <w:r w:rsidR="00176D7A">
        <w:rPr>
          <w:rStyle w:val="afa"/>
          <w:rFonts w:eastAsia="Times New Roman" w:cs="Times New Roman"/>
          <w:color w:val="auto"/>
          <w:lang w:eastAsia="ru-RU"/>
        </w:rPr>
        <w:commentReference w:id="55"/>
      </w:r>
      <w:r w:rsidRPr="00AA5A9C">
        <w:rPr>
          <w:color w:val="auto"/>
          <w:lang w:eastAsia="ru-RU"/>
        </w:rPr>
        <w:t xml:space="preserve"> </w:t>
      </w:r>
      <w:r w:rsidR="00FD15E1">
        <w:rPr>
          <w:color w:val="auto"/>
          <w:lang w:eastAsia="ru-RU"/>
        </w:rPr>
        <w:t>«</w:t>
      </w:r>
      <w:r w:rsidR="00085124">
        <w:rPr>
          <w:color w:val="auto"/>
          <w:lang w:eastAsia="ru-RU"/>
        </w:rPr>
        <w:t>Об</w:t>
      </w:r>
      <w:r w:rsidR="00817BC6">
        <w:rPr>
          <w:color w:val="auto"/>
          <w:lang w:eastAsia="ru-RU"/>
        </w:rPr>
        <w:t>новление статуса оплаты</w:t>
      </w:r>
      <w:r w:rsidR="00FD15E1">
        <w:rPr>
          <w:color w:val="auto"/>
          <w:lang w:eastAsia="ru-RU"/>
        </w:rPr>
        <w:t>» слишком прост и не нуждается в подробном описании. Сотрудник просто отображает статус оплаты (оплачен или не оплачен) в системе.</w:t>
      </w:r>
    </w:p>
    <w:p w14:paraId="532769AE" w14:textId="77777777" w:rsidR="00FD15E1" w:rsidRPr="00FD15E1" w:rsidRDefault="00FD15E1" w:rsidP="001D3798">
      <w:pPr>
        <w:pStyle w:val="ab"/>
        <w:rPr>
          <w:color w:val="auto"/>
          <w:lang w:eastAsia="ru-RU"/>
        </w:rPr>
      </w:pPr>
    </w:p>
    <w:p w14:paraId="73C7F9A6" w14:textId="4F72D466" w:rsidR="00AE7C64" w:rsidRPr="00AA5A9C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 w:rsidR="007D57B2">
        <w:rPr>
          <w:color w:val="auto"/>
          <w:lang w:eastAsia="ru-RU"/>
        </w:rPr>
        <w:t>Формирование билета</w:t>
      </w:r>
    </w:p>
    <w:p w14:paraId="59C14C5D" w14:textId="5348E9ED" w:rsidR="00AE7C64" w:rsidRPr="00AA5A9C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7D57B2">
        <w:rPr>
          <w:color w:val="auto"/>
          <w:lang w:eastAsia="ru-RU"/>
        </w:rPr>
        <w:t>Данные об оплате</w:t>
      </w:r>
    </w:p>
    <w:p w14:paraId="679B7DC0" w14:textId="44D00FE9" w:rsidR="00AE7C64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 w:rsidR="00BA5E73">
        <w:rPr>
          <w:color w:val="auto"/>
          <w:lang w:eastAsia="ru-RU"/>
        </w:rPr>
        <w:t>Б</w:t>
      </w:r>
      <w:r w:rsidR="007D57B2">
        <w:rPr>
          <w:color w:val="auto"/>
          <w:lang w:eastAsia="ru-RU"/>
        </w:rPr>
        <w:t>илет</w:t>
      </w:r>
    </w:p>
    <w:p w14:paraId="53341327" w14:textId="77777777" w:rsidR="00AE7C64" w:rsidRPr="004B570E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2735479C" w14:textId="02EEF11F" w:rsidR="001D3798" w:rsidRDefault="001D3798" w:rsidP="009005AF">
      <w:pPr>
        <w:pStyle w:val="ab"/>
        <w:numPr>
          <w:ilvl w:val="1"/>
          <w:numId w:val="18"/>
        </w:numPr>
        <w:rPr>
          <w:lang w:eastAsia="ru-RU"/>
        </w:rPr>
      </w:pPr>
      <w:r>
        <w:rPr>
          <w:lang w:eastAsia="ru-RU"/>
        </w:rPr>
        <w:t>Получение данных об оплате</w:t>
      </w:r>
    </w:p>
    <w:p w14:paraId="6E2E0F62" w14:textId="1BEE36C9" w:rsidR="001D3798" w:rsidRDefault="001D3798" w:rsidP="009005AF">
      <w:pPr>
        <w:pStyle w:val="ab"/>
        <w:numPr>
          <w:ilvl w:val="1"/>
          <w:numId w:val="25"/>
        </w:numPr>
        <w:ind w:left="1400" w:firstLine="0"/>
        <w:rPr>
          <w:lang w:eastAsia="ru-RU"/>
        </w:rPr>
      </w:pPr>
      <w:r>
        <w:rPr>
          <w:lang w:eastAsia="ru-RU"/>
        </w:rPr>
        <w:t>Получение данных об оплате</w:t>
      </w:r>
    </w:p>
    <w:p w14:paraId="78110521" w14:textId="77925C2B" w:rsidR="001D3798" w:rsidRDefault="001D3798" w:rsidP="009005AF">
      <w:pPr>
        <w:pStyle w:val="ab"/>
        <w:numPr>
          <w:ilvl w:val="1"/>
          <w:numId w:val="18"/>
        </w:numPr>
        <w:rPr>
          <w:lang w:eastAsia="ru-RU"/>
        </w:rPr>
      </w:pPr>
      <w:r>
        <w:rPr>
          <w:lang w:eastAsia="ru-RU"/>
        </w:rPr>
        <w:t>Формирование билета</w:t>
      </w:r>
    </w:p>
    <w:p w14:paraId="458635FC" w14:textId="51AB1557" w:rsidR="001E01B7" w:rsidRDefault="00AC720F" w:rsidP="009005AF">
      <w:pPr>
        <w:pStyle w:val="ab"/>
        <w:numPr>
          <w:ilvl w:val="1"/>
          <w:numId w:val="29"/>
        </w:numPr>
        <w:rPr>
          <w:lang w:eastAsia="ru-RU"/>
        </w:rPr>
      </w:pPr>
      <w:r>
        <w:rPr>
          <w:lang w:eastAsia="ru-RU"/>
        </w:rPr>
        <w:t xml:space="preserve"> </w:t>
      </w:r>
      <w:r w:rsidR="001E01B7">
        <w:rPr>
          <w:lang w:eastAsia="ru-RU"/>
        </w:rPr>
        <w:t xml:space="preserve">Ввод данных о месте, классе и </w:t>
      </w:r>
      <w:r w:rsidR="001342D1">
        <w:rPr>
          <w:lang w:eastAsia="ru-RU"/>
        </w:rPr>
        <w:t>бронировании</w:t>
      </w:r>
    </w:p>
    <w:p w14:paraId="3DBB1317" w14:textId="6EC48BA4" w:rsidR="001D3798" w:rsidRDefault="00AC720F" w:rsidP="00AC720F">
      <w:pPr>
        <w:pStyle w:val="ab"/>
        <w:ind w:left="1429" w:firstLine="0"/>
        <w:rPr>
          <w:lang w:eastAsia="ru-RU"/>
        </w:rPr>
      </w:pPr>
      <w:r>
        <w:rPr>
          <w:lang w:eastAsia="ru-RU"/>
        </w:rPr>
        <w:t xml:space="preserve">2.2 </w:t>
      </w:r>
      <w:r w:rsidR="001D3798">
        <w:rPr>
          <w:lang w:eastAsia="ru-RU"/>
        </w:rPr>
        <w:t>Включение в билет информации о выбранном рейсе, данными клиента и информацией об оплате</w:t>
      </w:r>
    </w:p>
    <w:p w14:paraId="083E6D45" w14:textId="3DBB3668" w:rsidR="001D3798" w:rsidRDefault="001D3798" w:rsidP="009005AF">
      <w:pPr>
        <w:pStyle w:val="ab"/>
        <w:numPr>
          <w:ilvl w:val="1"/>
          <w:numId w:val="18"/>
        </w:numPr>
        <w:rPr>
          <w:lang w:eastAsia="ru-RU"/>
        </w:rPr>
      </w:pPr>
      <w:r>
        <w:rPr>
          <w:lang w:eastAsia="ru-RU"/>
        </w:rPr>
        <w:t>Конец</w:t>
      </w:r>
    </w:p>
    <w:p w14:paraId="6C97C3CE" w14:textId="1187BA32" w:rsidR="00300C77" w:rsidRDefault="006E6BD5" w:rsidP="006E6BD5">
      <w:pPr>
        <w:pStyle w:val="ab"/>
        <w:ind w:left="1429" w:firstLine="0"/>
        <w:rPr>
          <w:lang w:eastAsia="ru-RU"/>
        </w:rPr>
      </w:pPr>
      <w:r>
        <w:rPr>
          <w:lang w:eastAsia="ru-RU"/>
        </w:rPr>
        <w:t>3</w:t>
      </w:r>
      <w:r w:rsidR="001D3798">
        <w:rPr>
          <w:lang w:eastAsia="ru-RU"/>
        </w:rPr>
        <w:t>.1 Завершение процесса формирования билета и передачи его клиенту</w:t>
      </w:r>
    </w:p>
    <w:p w14:paraId="7F84415F" w14:textId="77777777" w:rsidR="001D3798" w:rsidRDefault="001D3798" w:rsidP="001D3798">
      <w:pPr>
        <w:pStyle w:val="ab"/>
        <w:rPr>
          <w:lang w:eastAsia="ru-RU"/>
        </w:rPr>
      </w:pPr>
    </w:p>
    <w:p w14:paraId="6322E7CE" w14:textId="461CFE81" w:rsidR="00AE7C64" w:rsidRPr="00AA5A9C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>Модуль</w:t>
      </w:r>
      <w:r w:rsidR="00971590">
        <w:rPr>
          <w:color w:val="auto"/>
          <w:lang w:eastAsia="ru-RU"/>
        </w:rPr>
        <w:t xml:space="preserve"> «</w:t>
      </w:r>
      <w:r w:rsidR="00D63DFB">
        <w:rPr>
          <w:color w:val="auto"/>
          <w:lang w:eastAsia="ru-RU"/>
        </w:rPr>
        <w:t>О</w:t>
      </w:r>
      <w:r w:rsidR="001C1EC4">
        <w:rPr>
          <w:color w:val="auto"/>
          <w:lang w:eastAsia="ru-RU"/>
        </w:rPr>
        <w:t>тмена брони</w:t>
      </w:r>
      <w:r w:rsidR="00971590">
        <w:rPr>
          <w:color w:val="auto"/>
          <w:lang w:eastAsia="ru-RU"/>
        </w:rPr>
        <w:t>» слишком прост и не нуждается в подробном описании. Сотрудник просто отображает статус бронирования (отменен) в системе</w:t>
      </w:r>
      <w:r w:rsidR="005006B9">
        <w:rPr>
          <w:color w:val="auto"/>
          <w:lang w:eastAsia="ru-RU"/>
        </w:rPr>
        <w:t xml:space="preserve"> с помощью нажатия соответствующей кнопки</w:t>
      </w:r>
      <w:r w:rsidR="00971590">
        <w:rPr>
          <w:color w:val="auto"/>
          <w:lang w:eastAsia="ru-RU"/>
        </w:rPr>
        <w:t>.</w:t>
      </w:r>
    </w:p>
    <w:p w14:paraId="41076D02" w14:textId="77777777" w:rsidR="00F96289" w:rsidRDefault="00F96289" w:rsidP="00F96289">
      <w:pPr>
        <w:pStyle w:val="ab"/>
        <w:rPr>
          <w:lang w:eastAsia="ru-RU"/>
        </w:rPr>
      </w:pPr>
    </w:p>
    <w:p w14:paraId="6AEEB15F" w14:textId="15558BE1" w:rsidR="007A3B08" w:rsidRPr="00AA5A9C" w:rsidRDefault="007A3B08" w:rsidP="007A3B08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 w:rsidR="00FC7199">
        <w:rPr>
          <w:color w:val="auto"/>
          <w:lang w:eastAsia="ru-RU"/>
        </w:rPr>
        <w:t>Добавление рейса в расписание</w:t>
      </w:r>
    </w:p>
    <w:p w14:paraId="621775C8" w14:textId="32D98106" w:rsidR="007A3B08" w:rsidRPr="00AA5A9C" w:rsidRDefault="007A3B08" w:rsidP="007A3B08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2140FD">
        <w:rPr>
          <w:color w:val="auto"/>
          <w:lang w:eastAsia="ru-RU"/>
        </w:rPr>
        <w:t>Данные о расписании рейсов</w:t>
      </w:r>
    </w:p>
    <w:p w14:paraId="390E65A1" w14:textId="4EC28F01" w:rsidR="007A3B08" w:rsidRPr="00AA5A9C" w:rsidRDefault="007A3B08" w:rsidP="007A3B08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 w:rsidR="002140FD">
        <w:rPr>
          <w:color w:val="auto"/>
          <w:lang w:eastAsia="ru-RU"/>
        </w:rPr>
        <w:t>Данные о новом рейсе, Изменения в расписании</w:t>
      </w:r>
    </w:p>
    <w:p w14:paraId="785DA182" w14:textId="77777777" w:rsidR="007A3B08" w:rsidRPr="004B570E" w:rsidRDefault="007A3B08" w:rsidP="007A3B08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30411A97" w14:textId="5F275C3D" w:rsidR="00DC62D5" w:rsidRDefault="00DC62D5" w:rsidP="009005AF">
      <w:pPr>
        <w:pStyle w:val="ab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Ввод данных о новом рейсе</w:t>
      </w:r>
    </w:p>
    <w:p w14:paraId="110981C9" w14:textId="3594A5D3" w:rsidR="00DC62D5" w:rsidRDefault="00DC62D5" w:rsidP="009005AF">
      <w:pPr>
        <w:pStyle w:val="ab"/>
        <w:numPr>
          <w:ilvl w:val="1"/>
          <w:numId w:val="19"/>
        </w:numPr>
        <w:ind w:left="1400" w:firstLine="0"/>
        <w:rPr>
          <w:lang w:eastAsia="ru-RU"/>
        </w:rPr>
      </w:pPr>
      <w:r>
        <w:rPr>
          <w:lang w:eastAsia="ru-RU"/>
        </w:rPr>
        <w:t>Ввод данных о новом рейсе, таких как место отправления, место назначения, дата и время вылета и прилет</w:t>
      </w:r>
      <w:r w:rsidR="00693FB2">
        <w:rPr>
          <w:lang w:eastAsia="ru-RU"/>
        </w:rPr>
        <w:t>а и другие</w:t>
      </w:r>
    </w:p>
    <w:p w14:paraId="7DF1177A" w14:textId="16F1E3F0" w:rsidR="00DC62D5" w:rsidRDefault="00DC62D5" w:rsidP="009005AF">
      <w:pPr>
        <w:pStyle w:val="ab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Добавление рейса в расписание</w:t>
      </w:r>
    </w:p>
    <w:p w14:paraId="251E9643" w14:textId="0F8FA6F8" w:rsidR="00DC62D5" w:rsidRDefault="00EE0008" w:rsidP="009005AF">
      <w:pPr>
        <w:pStyle w:val="ab"/>
        <w:numPr>
          <w:ilvl w:val="1"/>
          <w:numId w:val="19"/>
        </w:numPr>
        <w:ind w:left="1400" w:firstLine="0"/>
        <w:rPr>
          <w:lang w:eastAsia="ru-RU"/>
        </w:rPr>
      </w:pPr>
      <w:r>
        <w:rPr>
          <w:lang w:eastAsia="ru-RU"/>
        </w:rPr>
        <w:t>Д</w:t>
      </w:r>
      <w:r w:rsidR="00DC62D5">
        <w:rPr>
          <w:lang w:eastAsia="ru-RU"/>
        </w:rPr>
        <w:t>обавление данных о новом рейсе в расписание</w:t>
      </w:r>
    </w:p>
    <w:p w14:paraId="23C27D1C" w14:textId="282C1CB4" w:rsidR="00DC62D5" w:rsidRDefault="00DC62D5" w:rsidP="009005AF">
      <w:pPr>
        <w:pStyle w:val="ab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Обновление данных о расписании</w:t>
      </w:r>
    </w:p>
    <w:p w14:paraId="64740C3A" w14:textId="3F53DE9B" w:rsidR="00DC62D5" w:rsidRDefault="00DC62D5" w:rsidP="009005AF">
      <w:pPr>
        <w:pStyle w:val="ab"/>
        <w:numPr>
          <w:ilvl w:val="1"/>
          <w:numId w:val="19"/>
        </w:numPr>
        <w:ind w:left="1400" w:firstLine="0"/>
        <w:rPr>
          <w:lang w:eastAsia="ru-RU"/>
        </w:rPr>
      </w:pPr>
      <w:r>
        <w:rPr>
          <w:lang w:eastAsia="ru-RU"/>
        </w:rPr>
        <w:t>Обновление данных о расписании рейсов с учетом добавленного рейса</w:t>
      </w:r>
    </w:p>
    <w:p w14:paraId="35485DD1" w14:textId="7AD863EB" w:rsidR="00DC62D5" w:rsidRDefault="00DC62D5" w:rsidP="009005AF">
      <w:pPr>
        <w:pStyle w:val="ab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Конец</w:t>
      </w:r>
    </w:p>
    <w:p w14:paraId="33E4C88E" w14:textId="0AFF0FF7" w:rsidR="007A3B08" w:rsidRDefault="00DC62D5" w:rsidP="009005AF">
      <w:pPr>
        <w:pStyle w:val="ab"/>
        <w:numPr>
          <w:ilvl w:val="1"/>
          <w:numId w:val="19"/>
        </w:numPr>
        <w:ind w:left="1400" w:firstLine="0"/>
        <w:rPr>
          <w:lang w:eastAsia="ru-RU"/>
        </w:rPr>
      </w:pPr>
      <w:r>
        <w:rPr>
          <w:lang w:eastAsia="ru-RU"/>
        </w:rPr>
        <w:t>Завершение процесса добавления рейса в расписание</w:t>
      </w:r>
    </w:p>
    <w:p w14:paraId="34724F5F" w14:textId="77777777" w:rsidR="00DC62D5" w:rsidRDefault="00DC62D5" w:rsidP="00DC62D5">
      <w:pPr>
        <w:pStyle w:val="ab"/>
        <w:rPr>
          <w:lang w:eastAsia="ru-RU"/>
        </w:rPr>
      </w:pPr>
    </w:p>
    <w:p w14:paraId="540D098C" w14:textId="390C6363" w:rsidR="007A3B08" w:rsidRPr="00AA5A9C" w:rsidRDefault="007A3B08" w:rsidP="007A3B08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 w:rsidR="00FC7199">
        <w:rPr>
          <w:color w:val="auto"/>
          <w:lang w:eastAsia="ru-RU"/>
        </w:rPr>
        <w:t>Ре</w:t>
      </w:r>
      <w:r w:rsidR="002140FD">
        <w:rPr>
          <w:color w:val="auto"/>
          <w:lang w:eastAsia="ru-RU"/>
        </w:rPr>
        <w:t>дактирование рейса в расписании</w:t>
      </w:r>
    </w:p>
    <w:p w14:paraId="13342ED5" w14:textId="37BB0F92" w:rsidR="007A3B08" w:rsidRPr="00AA5A9C" w:rsidRDefault="007A3B08" w:rsidP="007A3B08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2140FD">
        <w:rPr>
          <w:color w:val="auto"/>
          <w:lang w:eastAsia="ru-RU"/>
        </w:rPr>
        <w:t>Данные о расписании рейсов</w:t>
      </w:r>
    </w:p>
    <w:p w14:paraId="53F5553A" w14:textId="401ECC2D" w:rsidR="007A3B08" w:rsidRPr="00AA5A9C" w:rsidRDefault="007A3B08" w:rsidP="007A3B08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 w:rsidR="002140FD">
        <w:rPr>
          <w:color w:val="auto"/>
          <w:lang w:eastAsia="ru-RU"/>
        </w:rPr>
        <w:t>Данные об изменении рейса, Изменения в расписании</w:t>
      </w:r>
    </w:p>
    <w:p w14:paraId="05D38696" w14:textId="77777777" w:rsidR="007A3B08" w:rsidRPr="004B570E" w:rsidRDefault="007A3B08" w:rsidP="007A3B08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2C19960B" w14:textId="700F05F3" w:rsidR="008251D7" w:rsidRDefault="008251D7" w:rsidP="009005AF">
      <w:pPr>
        <w:pStyle w:val="ab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Выбор рейса для редактирования</w:t>
      </w:r>
    </w:p>
    <w:p w14:paraId="00F530E3" w14:textId="5BD93F67" w:rsidR="008251D7" w:rsidRDefault="00C868A6" w:rsidP="009005AF">
      <w:pPr>
        <w:pStyle w:val="ab"/>
        <w:numPr>
          <w:ilvl w:val="1"/>
          <w:numId w:val="20"/>
        </w:numPr>
        <w:ind w:left="1400" w:firstLine="0"/>
        <w:rPr>
          <w:lang w:eastAsia="ru-RU"/>
        </w:rPr>
      </w:pPr>
      <w:r>
        <w:rPr>
          <w:lang w:eastAsia="ru-RU"/>
        </w:rPr>
        <w:t>Поиск</w:t>
      </w:r>
      <w:r w:rsidR="008251D7">
        <w:rPr>
          <w:lang w:eastAsia="ru-RU"/>
        </w:rPr>
        <w:t xml:space="preserve"> рейса, который требуется отредактироват</w:t>
      </w:r>
      <w:r>
        <w:rPr>
          <w:lang w:eastAsia="ru-RU"/>
        </w:rPr>
        <w:t>ь</w:t>
      </w:r>
    </w:p>
    <w:p w14:paraId="596132BB" w14:textId="70665EC7" w:rsidR="008251D7" w:rsidRDefault="008251D7" w:rsidP="009005AF">
      <w:pPr>
        <w:pStyle w:val="ab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Внесение изменений в данные рейса</w:t>
      </w:r>
    </w:p>
    <w:p w14:paraId="470471D1" w14:textId="6B5725BB" w:rsidR="008251D7" w:rsidRDefault="008251D7" w:rsidP="009005AF">
      <w:pPr>
        <w:pStyle w:val="ab"/>
        <w:numPr>
          <w:ilvl w:val="1"/>
          <w:numId w:val="20"/>
        </w:numPr>
        <w:ind w:left="1400" w:firstLine="0"/>
        <w:rPr>
          <w:lang w:eastAsia="ru-RU"/>
        </w:rPr>
      </w:pPr>
      <w:r>
        <w:rPr>
          <w:lang w:eastAsia="ru-RU"/>
        </w:rPr>
        <w:t>Внесение необходимых изменений в данные выбранного рейса, таких как изменение времени вылета или прилета, изменение места отправления или назначения, изменение типа самолета и других характеристик</w:t>
      </w:r>
    </w:p>
    <w:p w14:paraId="3CDAD5C0" w14:textId="655661D6" w:rsidR="008251D7" w:rsidRDefault="008251D7" w:rsidP="009005AF">
      <w:pPr>
        <w:pStyle w:val="ab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Применение изменений</w:t>
      </w:r>
    </w:p>
    <w:p w14:paraId="324703D0" w14:textId="5E43B692" w:rsidR="008251D7" w:rsidRDefault="00EE0008" w:rsidP="009005AF">
      <w:pPr>
        <w:pStyle w:val="ab"/>
        <w:numPr>
          <w:ilvl w:val="1"/>
          <w:numId w:val="20"/>
        </w:numPr>
        <w:ind w:left="1400" w:firstLine="0"/>
        <w:rPr>
          <w:lang w:eastAsia="ru-RU"/>
        </w:rPr>
      </w:pPr>
      <w:r>
        <w:rPr>
          <w:lang w:eastAsia="ru-RU"/>
        </w:rPr>
        <w:t>П</w:t>
      </w:r>
      <w:r w:rsidR="008251D7">
        <w:rPr>
          <w:lang w:eastAsia="ru-RU"/>
        </w:rPr>
        <w:t>рименение внесенных изменений к выбранному рейсу</w:t>
      </w:r>
    </w:p>
    <w:p w14:paraId="1D1C1A47" w14:textId="43EF18D1" w:rsidR="008251D7" w:rsidRDefault="008251D7" w:rsidP="009005AF">
      <w:pPr>
        <w:pStyle w:val="ab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Обновление данных о расписании</w:t>
      </w:r>
    </w:p>
    <w:p w14:paraId="6CF7289F" w14:textId="2F54AB7D" w:rsidR="008251D7" w:rsidRDefault="008251D7" w:rsidP="009005AF">
      <w:pPr>
        <w:pStyle w:val="ab"/>
        <w:numPr>
          <w:ilvl w:val="1"/>
          <w:numId w:val="20"/>
        </w:numPr>
        <w:ind w:left="1400" w:firstLine="0"/>
        <w:rPr>
          <w:lang w:eastAsia="ru-RU"/>
        </w:rPr>
      </w:pPr>
      <w:r>
        <w:rPr>
          <w:lang w:eastAsia="ru-RU"/>
        </w:rPr>
        <w:t>Обновление данных о расписании рейсов с учетом внесенных изменений</w:t>
      </w:r>
    </w:p>
    <w:p w14:paraId="134C3CB0" w14:textId="246A8918" w:rsidR="008251D7" w:rsidRDefault="008251D7" w:rsidP="009005AF">
      <w:pPr>
        <w:pStyle w:val="ab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Конец</w:t>
      </w:r>
    </w:p>
    <w:p w14:paraId="0880E63B" w14:textId="4F33BD6C" w:rsidR="007A3B08" w:rsidRDefault="008251D7" w:rsidP="009005AF">
      <w:pPr>
        <w:pStyle w:val="ab"/>
        <w:numPr>
          <w:ilvl w:val="1"/>
          <w:numId w:val="20"/>
        </w:numPr>
        <w:ind w:left="1400" w:firstLine="0"/>
        <w:rPr>
          <w:lang w:eastAsia="ru-RU"/>
        </w:rPr>
      </w:pPr>
      <w:r>
        <w:rPr>
          <w:lang w:eastAsia="ru-RU"/>
        </w:rPr>
        <w:t>Завершение процесса редактирования рейса в расписании</w:t>
      </w:r>
    </w:p>
    <w:p w14:paraId="15AACFD0" w14:textId="77777777" w:rsidR="008251D7" w:rsidRPr="008251D7" w:rsidRDefault="008251D7" w:rsidP="008251D7">
      <w:pPr>
        <w:pStyle w:val="ab"/>
      </w:pPr>
    </w:p>
    <w:p w14:paraId="12C6E757" w14:textId="334B8F81" w:rsidR="007A3B08" w:rsidRPr="00AA5A9C" w:rsidRDefault="007A3B08" w:rsidP="007A3B08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 w:rsidR="002140FD">
        <w:rPr>
          <w:color w:val="auto"/>
          <w:lang w:eastAsia="ru-RU"/>
        </w:rPr>
        <w:t>Удаление рейса в расписании</w:t>
      </w:r>
    </w:p>
    <w:p w14:paraId="73A5A648" w14:textId="0F9C14B3" w:rsidR="007A3B08" w:rsidRPr="00AA5A9C" w:rsidRDefault="007A3B08" w:rsidP="007A3B08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2140FD">
        <w:rPr>
          <w:color w:val="auto"/>
          <w:lang w:eastAsia="ru-RU"/>
        </w:rPr>
        <w:t>Данные о расписании рейсов</w:t>
      </w:r>
    </w:p>
    <w:p w14:paraId="34E90268" w14:textId="71E9CBD2" w:rsidR="007A3B08" w:rsidRPr="00AA5A9C" w:rsidRDefault="007A3B08" w:rsidP="007A3B08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 w:rsidR="002140FD">
        <w:rPr>
          <w:color w:val="auto"/>
          <w:lang w:eastAsia="ru-RU"/>
        </w:rPr>
        <w:t>Данные об удалении рейса, Изменения в расписании</w:t>
      </w:r>
    </w:p>
    <w:p w14:paraId="6A0E1922" w14:textId="77777777" w:rsidR="007A3B08" w:rsidRPr="004B570E" w:rsidRDefault="007A3B08" w:rsidP="007A3B08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5E2E6F40" w14:textId="5D63112A" w:rsidR="00911855" w:rsidRDefault="00911855" w:rsidP="009005AF">
      <w:pPr>
        <w:pStyle w:val="ab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Выбор рейса для удаления</w:t>
      </w:r>
    </w:p>
    <w:p w14:paraId="547AB013" w14:textId="2DED1286" w:rsidR="00911855" w:rsidRDefault="00D052B8" w:rsidP="009005AF">
      <w:pPr>
        <w:pStyle w:val="ab"/>
        <w:numPr>
          <w:ilvl w:val="1"/>
          <w:numId w:val="21"/>
        </w:numPr>
        <w:ind w:left="1400" w:firstLine="0"/>
        <w:rPr>
          <w:lang w:eastAsia="ru-RU"/>
        </w:rPr>
      </w:pPr>
      <w:r>
        <w:rPr>
          <w:lang w:eastAsia="ru-RU"/>
        </w:rPr>
        <w:t>Поиск</w:t>
      </w:r>
      <w:r w:rsidR="00911855">
        <w:rPr>
          <w:lang w:eastAsia="ru-RU"/>
        </w:rPr>
        <w:t xml:space="preserve"> рейса, который требуется удалить</w:t>
      </w:r>
      <w:r>
        <w:rPr>
          <w:lang w:eastAsia="ru-RU"/>
        </w:rPr>
        <w:t>.</w:t>
      </w:r>
    </w:p>
    <w:p w14:paraId="31F46022" w14:textId="01687FF5" w:rsidR="00911855" w:rsidRDefault="00911855" w:rsidP="009005AF">
      <w:pPr>
        <w:pStyle w:val="ab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Удаление рейса</w:t>
      </w:r>
    </w:p>
    <w:p w14:paraId="0718B4E6" w14:textId="521E1DFF" w:rsidR="00911855" w:rsidRDefault="00EE0008" w:rsidP="009005AF">
      <w:pPr>
        <w:pStyle w:val="ab"/>
        <w:numPr>
          <w:ilvl w:val="1"/>
          <w:numId w:val="21"/>
        </w:numPr>
        <w:ind w:left="1400" w:firstLine="0"/>
        <w:rPr>
          <w:lang w:eastAsia="ru-RU"/>
        </w:rPr>
      </w:pPr>
      <w:r>
        <w:rPr>
          <w:lang w:eastAsia="ru-RU"/>
        </w:rPr>
        <w:t>У</w:t>
      </w:r>
      <w:r w:rsidR="00911855">
        <w:rPr>
          <w:lang w:eastAsia="ru-RU"/>
        </w:rPr>
        <w:t>даление выбранного рейса из данных о расписании</w:t>
      </w:r>
    </w:p>
    <w:p w14:paraId="5EB41F46" w14:textId="45471456" w:rsidR="00911855" w:rsidRDefault="00911855" w:rsidP="009005AF">
      <w:pPr>
        <w:pStyle w:val="ab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Обновление данных о расписании</w:t>
      </w:r>
    </w:p>
    <w:p w14:paraId="63D057F3" w14:textId="6C0D37AF" w:rsidR="00911855" w:rsidRDefault="00911855" w:rsidP="009005AF">
      <w:pPr>
        <w:pStyle w:val="ab"/>
        <w:numPr>
          <w:ilvl w:val="1"/>
          <w:numId w:val="21"/>
        </w:numPr>
        <w:ind w:left="1400" w:firstLine="0"/>
        <w:rPr>
          <w:lang w:eastAsia="ru-RU"/>
        </w:rPr>
      </w:pPr>
      <w:r>
        <w:rPr>
          <w:lang w:eastAsia="ru-RU"/>
        </w:rPr>
        <w:t>Обновление данных о расписании рейсов с учетом удаления выбранного рейса</w:t>
      </w:r>
    </w:p>
    <w:p w14:paraId="4A011288" w14:textId="52F41A99" w:rsidR="00911855" w:rsidRDefault="00911855" w:rsidP="009005AF">
      <w:pPr>
        <w:pStyle w:val="ab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Конец</w:t>
      </w:r>
    </w:p>
    <w:p w14:paraId="69418CE4" w14:textId="791E77FB" w:rsidR="007A3B08" w:rsidRDefault="00911855" w:rsidP="009005AF">
      <w:pPr>
        <w:pStyle w:val="ab"/>
        <w:numPr>
          <w:ilvl w:val="1"/>
          <w:numId w:val="21"/>
        </w:numPr>
        <w:ind w:left="1400" w:firstLine="0"/>
        <w:rPr>
          <w:lang w:eastAsia="ru-RU"/>
        </w:rPr>
      </w:pPr>
      <w:r>
        <w:rPr>
          <w:lang w:eastAsia="ru-RU"/>
        </w:rPr>
        <w:t>Завершение процесса удаления рейса в расписании</w:t>
      </w:r>
    </w:p>
    <w:p w14:paraId="3C4F7C41" w14:textId="77777777" w:rsidR="00911855" w:rsidRDefault="00911855" w:rsidP="00911855">
      <w:pPr>
        <w:pStyle w:val="ab"/>
        <w:rPr>
          <w:lang w:eastAsia="ru-RU"/>
        </w:rPr>
      </w:pPr>
    </w:p>
    <w:p w14:paraId="1F960BFF" w14:textId="3C2E6CA9" w:rsidR="00AE7C64" w:rsidRPr="00AA5A9C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>Модуль</w:t>
      </w:r>
      <w:r w:rsidR="00B349A9">
        <w:rPr>
          <w:color w:val="auto"/>
          <w:lang w:eastAsia="ru-RU"/>
        </w:rPr>
        <w:t xml:space="preserve"> «С</w:t>
      </w:r>
      <w:r w:rsidR="00C37534">
        <w:rPr>
          <w:color w:val="auto"/>
          <w:lang w:eastAsia="ru-RU"/>
        </w:rPr>
        <w:t>бор данных о рейсах</w:t>
      </w:r>
      <w:r w:rsidR="00B349A9">
        <w:rPr>
          <w:color w:val="auto"/>
          <w:lang w:eastAsia="ru-RU"/>
        </w:rPr>
        <w:t xml:space="preserve">» - </w:t>
      </w:r>
      <w:r w:rsidR="00B349A9" w:rsidRPr="00B349A9">
        <w:rPr>
          <w:color w:val="auto"/>
          <w:lang w:eastAsia="ru-RU"/>
        </w:rPr>
        <w:t xml:space="preserve">слишком прост и не нуждается в подробном описании. </w:t>
      </w:r>
      <w:commentRangeStart w:id="56"/>
      <w:r w:rsidR="00B349A9" w:rsidRPr="00B349A9">
        <w:rPr>
          <w:color w:val="auto"/>
          <w:lang w:eastAsia="ru-RU"/>
        </w:rPr>
        <w:t xml:space="preserve">Сотрудник </w:t>
      </w:r>
      <w:commentRangeEnd w:id="56"/>
      <w:r w:rsidR="0032635C">
        <w:rPr>
          <w:rStyle w:val="afa"/>
          <w:rFonts w:eastAsia="Times New Roman" w:cs="Times New Roman"/>
          <w:color w:val="auto"/>
          <w:lang w:eastAsia="ru-RU"/>
        </w:rPr>
        <w:commentReference w:id="56"/>
      </w:r>
      <w:r w:rsidR="00B349A9" w:rsidRPr="00B349A9">
        <w:rPr>
          <w:color w:val="auto"/>
          <w:lang w:eastAsia="ru-RU"/>
        </w:rPr>
        <w:t xml:space="preserve">просто </w:t>
      </w:r>
      <w:r w:rsidR="00B349A9">
        <w:rPr>
          <w:color w:val="auto"/>
          <w:lang w:eastAsia="ru-RU"/>
        </w:rPr>
        <w:t>собирает необходимые данные о рейсах из системы</w:t>
      </w:r>
      <w:r w:rsidR="00390676">
        <w:rPr>
          <w:color w:val="auto"/>
          <w:lang w:eastAsia="ru-RU"/>
        </w:rPr>
        <w:t>.</w:t>
      </w:r>
    </w:p>
    <w:p w14:paraId="69A994CC" w14:textId="77777777" w:rsidR="00786237" w:rsidRDefault="00786237" w:rsidP="005A5F45">
      <w:pPr>
        <w:pStyle w:val="ab"/>
        <w:rPr>
          <w:lang w:eastAsia="ru-RU"/>
        </w:rPr>
      </w:pPr>
    </w:p>
    <w:p w14:paraId="3E2139EC" w14:textId="00D2ABBD" w:rsidR="00AE7C64" w:rsidRPr="00AA5A9C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 w:rsidR="00C37534">
        <w:rPr>
          <w:color w:val="auto"/>
          <w:lang w:eastAsia="ru-RU"/>
        </w:rPr>
        <w:t>Сбор данных по продажам</w:t>
      </w:r>
    </w:p>
    <w:p w14:paraId="1BB7E84E" w14:textId="1446BE77" w:rsidR="00AE7C64" w:rsidRPr="00AA5A9C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145C4B">
        <w:rPr>
          <w:color w:val="auto"/>
          <w:lang w:eastAsia="ru-RU"/>
        </w:rPr>
        <w:t>Отмененная бронь</w:t>
      </w:r>
    </w:p>
    <w:p w14:paraId="7957BC71" w14:textId="5540363B" w:rsidR="00AE7C64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>
        <w:rPr>
          <w:color w:val="auto"/>
          <w:lang w:eastAsia="ru-RU"/>
        </w:rPr>
        <w:t xml:space="preserve">Данные </w:t>
      </w:r>
      <w:r w:rsidR="005C0283">
        <w:rPr>
          <w:color w:val="auto"/>
          <w:lang w:eastAsia="ru-RU"/>
        </w:rPr>
        <w:t>по продажам</w:t>
      </w:r>
    </w:p>
    <w:p w14:paraId="35E53F86" w14:textId="77777777" w:rsidR="00AE7C64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559B2158" w14:textId="7941AA14" w:rsidR="00355517" w:rsidRDefault="00355517" w:rsidP="009005AF">
      <w:pPr>
        <w:pStyle w:val="ab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Поиск данных для выбранн</w:t>
      </w:r>
      <w:r w:rsidR="001E076E">
        <w:rPr>
          <w:lang w:eastAsia="ru-RU"/>
        </w:rPr>
        <w:t>ого рейса</w:t>
      </w:r>
      <w:r w:rsidR="00D04E00">
        <w:rPr>
          <w:lang w:eastAsia="ru-RU"/>
        </w:rPr>
        <w:t xml:space="preserve"> (Продажи, отмены)</w:t>
      </w:r>
    </w:p>
    <w:p w14:paraId="2EB95E05" w14:textId="74A4CC1F" w:rsidR="00355517" w:rsidRDefault="001E076E" w:rsidP="009005AF">
      <w:pPr>
        <w:pStyle w:val="ab"/>
        <w:numPr>
          <w:ilvl w:val="1"/>
          <w:numId w:val="22"/>
        </w:numPr>
        <w:ind w:left="1400" w:firstLine="0"/>
        <w:rPr>
          <w:lang w:eastAsia="ru-RU"/>
        </w:rPr>
      </w:pPr>
      <w:r>
        <w:rPr>
          <w:lang w:eastAsia="ru-RU"/>
        </w:rPr>
        <w:t xml:space="preserve">Поиск </w:t>
      </w:r>
      <w:r w:rsidR="00355517">
        <w:rPr>
          <w:lang w:eastAsia="ru-RU"/>
        </w:rPr>
        <w:t>информации для эт</w:t>
      </w:r>
      <w:r>
        <w:rPr>
          <w:lang w:eastAsia="ru-RU"/>
        </w:rPr>
        <w:t>ого</w:t>
      </w:r>
      <w:r w:rsidR="00355517">
        <w:rPr>
          <w:lang w:eastAsia="ru-RU"/>
        </w:rPr>
        <w:t xml:space="preserve"> рейс</w:t>
      </w:r>
      <w:r>
        <w:rPr>
          <w:lang w:eastAsia="ru-RU"/>
        </w:rPr>
        <w:t>а</w:t>
      </w:r>
    </w:p>
    <w:p w14:paraId="235D2EDC" w14:textId="1FB1A9B3" w:rsidR="001E076E" w:rsidRDefault="001E076E" w:rsidP="009005AF">
      <w:pPr>
        <w:pStyle w:val="ab"/>
        <w:numPr>
          <w:ilvl w:val="1"/>
          <w:numId w:val="22"/>
        </w:numPr>
        <w:ind w:left="1400" w:firstLine="0"/>
        <w:rPr>
          <w:lang w:eastAsia="ru-RU"/>
        </w:rPr>
      </w:pPr>
      <w:r>
        <w:rPr>
          <w:lang w:eastAsia="ru-RU"/>
        </w:rPr>
        <w:t>Вывод в отдельное окно результата (количество билетов</w:t>
      </w:r>
      <w:r w:rsidR="00D04E00">
        <w:rPr>
          <w:lang w:eastAsia="ru-RU"/>
        </w:rPr>
        <w:t xml:space="preserve"> и отмен</w:t>
      </w:r>
      <w:r w:rsidR="00F95D58">
        <w:rPr>
          <w:lang w:eastAsia="ru-RU"/>
        </w:rPr>
        <w:t xml:space="preserve"> бронирований</w:t>
      </w:r>
      <w:r>
        <w:rPr>
          <w:lang w:eastAsia="ru-RU"/>
        </w:rPr>
        <w:t>)</w:t>
      </w:r>
    </w:p>
    <w:p w14:paraId="1858A49C" w14:textId="03E987A5" w:rsidR="00355517" w:rsidRDefault="00355517" w:rsidP="009005AF">
      <w:pPr>
        <w:pStyle w:val="ab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Сбор данных по продажам</w:t>
      </w:r>
    </w:p>
    <w:p w14:paraId="1BAFB064" w14:textId="670030A7" w:rsidR="00355517" w:rsidRDefault="00355517" w:rsidP="009005AF">
      <w:pPr>
        <w:pStyle w:val="ab"/>
        <w:numPr>
          <w:ilvl w:val="1"/>
          <w:numId w:val="22"/>
        </w:numPr>
        <w:ind w:left="1400" w:firstLine="0"/>
        <w:rPr>
          <w:lang w:eastAsia="ru-RU"/>
        </w:rPr>
      </w:pPr>
      <w:r>
        <w:rPr>
          <w:lang w:eastAsia="ru-RU"/>
        </w:rPr>
        <w:t>Сбор всех доступных данных по продажам, связанных с выбранными рейсами</w:t>
      </w:r>
      <w:r w:rsidR="00AD6BB4">
        <w:rPr>
          <w:lang w:eastAsia="ru-RU"/>
        </w:rPr>
        <w:t xml:space="preserve"> (билеты)</w:t>
      </w:r>
    </w:p>
    <w:p w14:paraId="69CC3324" w14:textId="449E3818" w:rsidR="00DD65D7" w:rsidRDefault="00DD65D7" w:rsidP="009005AF">
      <w:pPr>
        <w:pStyle w:val="ab"/>
        <w:numPr>
          <w:ilvl w:val="1"/>
          <w:numId w:val="22"/>
        </w:numPr>
        <w:ind w:left="1400" w:firstLine="0"/>
        <w:rPr>
          <w:lang w:eastAsia="ru-RU"/>
        </w:rPr>
      </w:pPr>
      <w:r>
        <w:rPr>
          <w:lang w:eastAsia="ru-RU"/>
        </w:rPr>
        <w:t>Сбор данных об отмененных бронированиях</w:t>
      </w:r>
      <w:r w:rsidR="00D04E00">
        <w:rPr>
          <w:lang w:eastAsia="ru-RU"/>
        </w:rPr>
        <w:t xml:space="preserve"> (в результатах поиска)</w:t>
      </w:r>
    </w:p>
    <w:p w14:paraId="567F20AF" w14:textId="0D4BA09F" w:rsidR="00355517" w:rsidRDefault="00355517" w:rsidP="009005AF">
      <w:pPr>
        <w:pStyle w:val="ab"/>
        <w:numPr>
          <w:ilvl w:val="1"/>
          <w:numId w:val="22"/>
        </w:numPr>
        <w:ind w:left="1400" w:firstLine="0"/>
        <w:rPr>
          <w:lang w:eastAsia="ru-RU"/>
        </w:rPr>
      </w:pPr>
      <w:r>
        <w:rPr>
          <w:lang w:eastAsia="ru-RU"/>
        </w:rPr>
        <w:t>Формирование записей о продажах</w:t>
      </w:r>
    </w:p>
    <w:p w14:paraId="334DDB87" w14:textId="5FFFE0B4" w:rsidR="00355517" w:rsidRDefault="00355517" w:rsidP="009005AF">
      <w:pPr>
        <w:pStyle w:val="ab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Конец</w:t>
      </w:r>
    </w:p>
    <w:p w14:paraId="1A0B82CF" w14:textId="4BC5B897" w:rsidR="00873775" w:rsidRDefault="00355517" w:rsidP="009005AF">
      <w:pPr>
        <w:pStyle w:val="ab"/>
        <w:numPr>
          <w:ilvl w:val="1"/>
          <w:numId w:val="22"/>
        </w:numPr>
        <w:ind w:left="1400" w:firstLine="0"/>
        <w:rPr>
          <w:lang w:eastAsia="ru-RU"/>
        </w:rPr>
      </w:pPr>
      <w:r>
        <w:rPr>
          <w:lang w:eastAsia="ru-RU"/>
        </w:rPr>
        <w:t>Завершение процесса сбора данных по продажам</w:t>
      </w:r>
    </w:p>
    <w:p w14:paraId="272BD7B4" w14:textId="77777777" w:rsidR="00936849" w:rsidRDefault="00936849" w:rsidP="005A5F45">
      <w:pPr>
        <w:pStyle w:val="ab"/>
        <w:rPr>
          <w:lang w:eastAsia="ru-RU"/>
        </w:rPr>
      </w:pPr>
    </w:p>
    <w:p w14:paraId="000D51B9" w14:textId="1323DC10" w:rsidR="00AE7C64" w:rsidRPr="00AA5A9C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 w:rsidR="00C37534">
        <w:rPr>
          <w:color w:val="auto"/>
          <w:lang w:eastAsia="ru-RU"/>
        </w:rPr>
        <w:t>Формирование отчетов по деятельности</w:t>
      </w:r>
    </w:p>
    <w:p w14:paraId="1A04D44A" w14:textId="14A53138" w:rsidR="00AE7C64" w:rsidRPr="00AA5A9C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>
        <w:rPr>
          <w:color w:val="auto"/>
          <w:lang w:eastAsia="ru-RU"/>
        </w:rPr>
        <w:t xml:space="preserve">Данные </w:t>
      </w:r>
      <w:r w:rsidR="00A71272">
        <w:rPr>
          <w:color w:val="auto"/>
          <w:lang w:eastAsia="ru-RU"/>
        </w:rPr>
        <w:t>по продажам</w:t>
      </w:r>
    </w:p>
    <w:p w14:paraId="4650E98F" w14:textId="66032D4C" w:rsidR="00AE7C64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>
        <w:rPr>
          <w:color w:val="auto"/>
          <w:lang w:eastAsia="ru-RU"/>
        </w:rPr>
        <w:t xml:space="preserve">Данные </w:t>
      </w:r>
      <w:r w:rsidR="00A71272">
        <w:rPr>
          <w:color w:val="auto"/>
          <w:lang w:eastAsia="ru-RU"/>
        </w:rPr>
        <w:t>по деятельности</w:t>
      </w:r>
    </w:p>
    <w:p w14:paraId="291CEFCE" w14:textId="77777777" w:rsidR="00AE7C64" w:rsidRPr="004B570E" w:rsidRDefault="00AE7C64" w:rsidP="00AE7C64">
      <w:pPr>
        <w:pStyle w:val="ab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7B9DD3A7" w14:textId="1DED7004" w:rsidR="004E65BB" w:rsidRDefault="004E65BB" w:rsidP="009005AF">
      <w:pPr>
        <w:pStyle w:val="ab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Получение данных</w:t>
      </w:r>
    </w:p>
    <w:p w14:paraId="1703A3B1" w14:textId="737B0E85" w:rsidR="00390676" w:rsidRDefault="004E65BB" w:rsidP="009005AF">
      <w:pPr>
        <w:pStyle w:val="ab"/>
        <w:numPr>
          <w:ilvl w:val="1"/>
          <w:numId w:val="23"/>
        </w:numPr>
        <w:ind w:left="1400" w:firstLine="0"/>
        <w:rPr>
          <w:lang w:eastAsia="ru-RU"/>
        </w:rPr>
      </w:pPr>
      <w:r>
        <w:rPr>
          <w:lang w:eastAsia="ru-RU"/>
        </w:rPr>
        <w:t>Получение входных данных о продажах</w:t>
      </w:r>
      <w:r w:rsidR="00D518F9">
        <w:rPr>
          <w:lang w:eastAsia="ru-RU"/>
        </w:rPr>
        <w:t xml:space="preserve"> и рейсах</w:t>
      </w:r>
      <w:r>
        <w:rPr>
          <w:lang w:eastAsia="ru-RU"/>
        </w:rPr>
        <w:t>, необходимых для формирования отчетов</w:t>
      </w:r>
    </w:p>
    <w:p w14:paraId="4E03CEDF" w14:textId="3436DBC1" w:rsidR="004E65BB" w:rsidRDefault="004E65BB" w:rsidP="009005AF">
      <w:pPr>
        <w:pStyle w:val="ab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Формирование отчетов по деятельности</w:t>
      </w:r>
    </w:p>
    <w:p w14:paraId="15F0ACCD" w14:textId="3F2176E1" w:rsidR="00586515" w:rsidRDefault="00586515" w:rsidP="009005AF">
      <w:pPr>
        <w:pStyle w:val="ab"/>
        <w:numPr>
          <w:ilvl w:val="1"/>
          <w:numId w:val="23"/>
        </w:numPr>
        <w:ind w:left="1400" w:firstLine="0"/>
        <w:rPr>
          <w:lang w:eastAsia="ru-RU"/>
        </w:rPr>
      </w:pPr>
      <w:r>
        <w:rPr>
          <w:lang w:eastAsia="ru-RU"/>
        </w:rPr>
        <w:t xml:space="preserve">Суммирование доходов </w:t>
      </w:r>
      <w:r w:rsidR="00917E38">
        <w:rPr>
          <w:lang w:eastAsia="ru-RU"/>
        </w:rPr>
        <w:t>по результатам продаж всех билетов</w:t>
      </w:r>
    </w:p>
    <w:p w14:paraId="0EF2B69C" w14:textId="5164C85E" w:rsidR="00917E38" w:rsidRDefault="00917E38" w:rsidP="009005AF">
      <w:pPr>
        <w:pStyle w:val="ab"/>
        <w:numPr>
          <w:ilvl w:val="1"/>
          <w:numId w:val="23"/>
        </w:numPr>
        <w:ind w:left="1400" w:firstLine="0"/>
        <w:rPr>
          <w:lang w:eastAsia="ru-RU"/>
        </w:rPr>
      </w:pPr>
      <w:r>
        <w:rPr>
          <w:lang w:eastAsia="ru-RU"/>
        </w:rPr>
        <w:t>Формирование отчета по продажам</w:t>
      </w:r>
    </w:p>
    <w:p w14:paraId="7E8E906D" w14:textId="7CEF7FDE" w:rsidR="00D518F9" w:rsidRDefault="00D518F9" w:rsidP="009005AF">
      <w:pPr>
        <w:pStyle w:val="ab"/>
        <w:numPr>
          <w:ilvl w:val="1"/>
          <w:numId w:val="23"/>
        </w:numPr>
        <w:ind w:left="1400" w:firstLine="0"/>
        <w:rPr>
          <w:lang w:eastAsia="ru-RU"/>
        </w:rPr>
      </w:pPr>
      <w:r>
        <w:rPr>
          <w:lang w:eastAsia="ru-RU"/>
        </w:rPr>
        <w:t>Суммирование количества билетов на каждый рейс и количество отмененных броней на него</w:t>
      </w:r>
    </w:p>
    <w:p w14:paraId="0635DFF5" w14:textId="76986B47" w:rsidR="00956500" w:rsidRDefault="00956500" w:rsidP="009005AF">
      <w:pPr>
        <w:pStyle w:val="ab"/>
        <w:numPr>
          <w:ilvl w:val="1"/>
          <w:numId w:val="23"/>
        </w:numPr>
        <w:ind w:left="1400" w:firstLine="0"/>
        <w:rPr>
          <w:lang w:eastAsia="ru-RU"/>
        </w:rPr>
      </w:pPr>
      <w:r>
        <w:rPr>
          <w:lang w:eastAsia="ru-RU"/>
        </w:rPr>
        <w:t>Формирование отчета по занятости рейсов</w:t>
      </w:r>
    </w:p>
    <w:p w14:paraId="175E1C64" w14:textId="6166DE78" w:rsidR="004E65BB" w:rsidRDefault="004E65BB" w:rsidP="009005AF">
      <w:pPr>
        <w:pStyle w:val="ab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Конец</w:t>
      </w:r>
    </w:p>
    <w:p w14:paraId="49622A78" w14:textId="4E25C667" w:rsidR="004E65BB" w:rsidRDefault="004E65BB" w:rsidP="009005AF">
      <w:pPr>
        <w:pStyle w:val="ab"/>
        <w:numPr>
          <w:ilvl w:val="1"/>
          <w:numId w:val="23"/>
        </w:numPr>
        <w:ind w:left="1400" w:firstLine="0"/>
        <w:rPr>
          <w:lang w:eastAsia="ru-RU"/>
        </w:rPr>
      </w:pPr>
      <w:r>
        <w:rPr>
          <w:lang w:eastAsia="ru-RU"/>
        </w:rPr>
        <w:t>Завершение процесса формирования отчетов по деятельности</w:t>
      </w:r>
    </w:p>
    <w:p w14:paraId="1B5D6BA8" w14:textId="564ABACC" w:rsidR="006F4AB5" w:rsidRDefault="006F4AB5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4D03413B" w14:textId="6A5789CA" w:rsidR="005A5F45" w:rsidRDefault="005A5F45" w:rsidP="009005AF">
      <w:pPr>
        <w:pStyle w:val="af"/>
        <w:numPr>
          <w:ilvl w:val="2"/>
          <w:numId w:val="5"/>
        </w:numPr>
        <w:rPr>
          <w:lang w:eastAsia="ru-RU"/>
        </w:rPr>
      </w:pPr>
      <w:bookmarkStart w:id="57" w:name="_Toc152267130"/>
      <w:r>
        <w:rPr>
          <w:lang w:eastAsia="ru-RU"/>
        </w:rPr>
        <w:t>Интерфейс системы</w:t>
      </w:r>
      <w:bookmarkEnd w:id="57"/>
    </w:p>
    <w:p w14:paraId="38E83179" w14:textId="77777777" w:rsidR="00E216F5" w:rsidRPr="00E216F5" w:rsidRDefault="00E216F5" w:rsidP="00E216F5">
      <w:pPr>
        <w:pStyle w:val="ab"/>
        <w:rPr>
          <w:lang w:eastAsia="ru-RU"/>
        </w:rPr>
      </w:pPr>
    </w:p>
    <w:p w14:paraId="559D0456" w14:textId="0DDF7FD3" w:rsidR="005A5F45" w:rsidRDefault="00037598" w:rsidP="00037598">
      <w:pPr>
        <w:pStyle w:val="af"/>
        <w:rPr>
          <w:lang w:eastAsia="ru-RU"/>
        </w:rPr>
      </w:pPr>
      <w:bookmarkStart w:id="58" w:name="_Toc152267131"/>
      <w:r>
        <w:rPr>
          <w:lang w:eastAsia="ru-RU"/>
        </w:rPr>
        <w:t xml:space="preserve">1.6.3.1 </w:t>
      </w:r>
      <w:r w:rsidR="005A5F45">
        <w:rPr>
          <w:lang w:eastAsia="ru-RU"/>
        </w:rPr>
        <w:t>Дерево диалога</w:t>
      </w:r>
      <w:bookmarkEnd w:id="58"/>
    </w:p>
    <w:p w14:paraId="25A8E205" w14:textId="35B8F40A" w:rsidR="000D163B" w:rsidRDefault="00C43B9F" w:rsidP="00CA77E0">
      <w:pPr>
        <w:pStyle w:val="ab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27141AE3" wp14:editId="1A142596">
            <wp:simplePos x="0" y="0"/>
            <wp:positionH relativeFrom="margin">
              <wp:align>center</wp:align>
            </wp:positionH>
            <wp:positionV relativeFrom="paragraph">
              <wp:posOffset>871220</wp:posOffset>
            </wp:positionV>
            <wp:extent cx="4139565" cy="4664710"/>
            <wp:effectExtent l="0" t="0" r="0" b="0"/>
            <wp:wrapTopAndBottom/>
            <wp:docPr id="1975217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17427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65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7E0">
        <w:rPr>
          <w:lang w:eastAsia="ru-RU"/>
        </w:rPr>
        <w:t>Согласно описанным раннее диаграммам и алгоритмам составлено древо диалога (д</w:t>
      </w:r>
      <w:r w:rsidR="00CA77E0" w:rsidRPr="00CA77E0">
        <w:rPr>
          <w:lang w:eastAsia="ru-RU"/>
        </w:rPr>
        <w:t>иаграмма последовательности экранных форм</w:t>
      </w:r>
      <w:r w:rsidR="00CA77E0">
        <w:rPr>
          <w:lang w:eastAsia="ru-RU"/>
        </w:rPr>
        <w:t>), представленная на рисунке 20.</w:t>
      </w:r>
    </w:p>
    <w:p w14:paraId="6F68E5CF" w14:textId="345B82E2" w:rsidR="000D163B" w:rsidRDefault="000D163B" w:rsidP="000D163B">
      <w:pPr>
        <w:pStyle w:val="ab"/>
        <w:jc w:val="center"/>
        <w:rPr>
          <w:lang w:eastAsia="ru-RU"/>
        </w:rPr>
      </w:pPr>
      <w:r>
        <w:rPr>
          <w:lang w:eastAsia="ru-RU"/>
        </w:rPr>
        <w:t>Рисунок</w:t>
      </w:r>
      <w:r w:rsidR="00A80735">
        <w:rPr>
          <w:lang w:eastAsia="ru-RU"/>
        </w:rPr>
        <w:t xml:space="preserve"> 2</w:t>
      </w:r>
      <w:r w:rsidR="00955F90">
        <w:rPr>
          <w:lang w:eastAsia="ru-RU"/>
        </w:rPr>
        <w:t>0</w:t>
      </w:r>
      <w:r>
        <w:rPr>
          <w:lang w:eastAsia="ru-RU"/>
        </w:rPr>
        <w:t xml:space="preserve"> - </w:t>
      </w:r>
      <w:bookmarkStart w:id="59" w:name="_Hlk154674530"/>
      <w:r w:rsidRPr="000D163B">
        <w:rPr>
          <w:lang w:eastAsia="ru-RU"/>
        </w:rPr>
        <w:t xml:space="preserve">Диаграмма последовательности экранных форм </w:t>
      </w:r>
      <w:bookmarkEnd w:id="59"/>
      <w:r w:rsidRPr="000D163B">
        <w:rPr>
          <w:lang w:eastAsia="ru-RU"/>
        </w:rPr>
        <w:t>FSD</w:t>
      </w:r>
    </w:p>
    <w:p w14:paraId="7B2D06FA" w14:textId="4EDB04A2" w:rsidR="00ED0A84" w:rsidRPr="009E7BCD" w:rsidRDefault="00ED0A84" w:rsidP="000D163B">
      <w:pPr>
        <w:pStyle w:val="ab"/>
        <w:jc w:val="center"/>
        <w:rPr>
          <w:lang w:eastAsia="ru-RU"/>
        </w:rPr>
      </w:pPr>
    </w:p>
    <w:p w14:paraId="0D8FE5C5" w14:textId="412E8645" w:rsidR="008C04C0" w:rsidRPr="009E7BCD" w:rsidRDefault="005A5F45" w:rsidP="008C04C0">
      <w:pPr>
        <w:pStyle w:val="af"/>
        <w:rPr>
          <w:lang w:eastAsia="ru-RU"/>
        </w:rPr>
      </w:pPr>
      <w:bookmarkStart w:id="60" w:name="_Toc152267132"/>
      <w:r>
        <w:rPr>
          <w:lang w:eastAsia="ru-RU"/>
        </w:rPr>
        <w:t>1.6.3.2 Прототипы форм ввода/вывода</w:t>
      </w:r>
      <w:bookmarkEnd w:id="60"/>
    </w:p>
    <w:p w14:paraId="59B80C2F" w14:textId="637E774A" w:rsidR="009E7BCD" w:rsidRDefault="004C0414" w:rsidP="004C0414">
      <w:pPr>
        <w:pStyle w:val="ab"/>
      </w:pPr>
      <w:r>
        <w:t>Экранные формы</w:t>
      </w:r>
      <w:r w:rsidR="00833F39">
        <w:t xml:space="preserve"> и отчеты</w:t>
      </w:r>
      <w:r>
        <w:t xml:space="preserve">, спроектированные по диаграмме последовательности форм </w:t>
      </w:r>
      <w:r>
        <w:rPr>
          <w:lang w:val="en-US"/>
        </w:rPr>
        <w:t>FSD</w:t>
      </w:r>
      <w:r>
        <w:t xml:space="preserve"> представлены на рисунках </w:t>
      </w:r>
      <w:r w:rsidR="00CA77E0">
        <w:t>21–</w:t>
      </w:r>
      <w:r w:rsidR="00FB518D">
        <w:t>29</w:t>
      </w:r>
      <w:r>
        <w:t>.</w:t>
      </w:r>
    </w:p>
    <w:p w14:paraId="111C1BED" w14:textId="7E680EAA" w:rsidR="0030662F" w:rsidRDefault="0030662F">
      <w:pPr>
        <w:spacing w:after="160" w:line="259" w:lineRule="auto"/>
        <w:ind w:firstLine="0"/>
        <w:jc w:val="left"/>
        <w:rPr>
          <w:color w:val="000000" w:themeColor="text1"/>
        </w:rPr>
      </w:pPr>
      <w:r>
        <w:br w:type="page"/>
      </w:r>
    </w:p>
    <w:p w14:paraId="742921E2" w14:textId="1F51C27A" w:rsidR="008C04C0" w:rsidRPr="009E7BCD" w:rsidRDefault="00370E88" w:rsidP="008C04C0">
      <w:pPr>
        <w:pStyle w:val="ab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 wp14:anchorId="576F0A97" wp14:editId="2E9387B5">
            <wp:simplePos x="0" y="0"/>
            <wp:positionH relativeFrom="margin">
              <wp:align>left</wp:align>
            </wp:positionH>
            <wp:positionV relativeFrom="paragraph">
              <wp:posOffset>4498975</wp:posOffset>
            </wp:positionV>
            <wp:extent cx="5940425" cy="3398520"/>
            <wp:effectExtent l="0" t="0" r="0" b="0"/>
            <wp:wrapTopAndBottom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B9E"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30141CAD" wp14:editId="78049D0F">
            <wp:simplePos x="0" y="0"/>
            <wp:positionH relativeFrom="margin">
              <wp:posOffset>586105</wp:posOffset>
            </wp:positionH>
            <wp:positionV relativeFrom="paragraph">
              <wp:posOffset>0</wp:posOffset>
            </wp:positionV>
            <wp:extent cx="4771390" cy="4249420"/>
            <wp:effectExtent l="0" t="0" r="0" b="0"/>
            <wp:wrapTopAndBottom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C04C0">
        <w:rPr>
          <w:lang w:eastAsia="ru-RU"/>
        </w:rPr>
        <w:t xml:space="preserve">Рисунок </w:t>
      </w:r>
      <w:r w:rsidR="00A80735">
        <w:rPr>
          <w:lang w:eastAsia="ru-RU"/>
        </w:rPr>
        <w:t>2</w:t>
      </w:r>
      <w:r w:rsidR="00955F90">
        <w:rPr>
          <w:lang w:eastAsia="ru-RU"/>
        </w:rPr>
        <w:t>1</w:t>
      </w:r>
      <w:r w:rsidR="00A80735">
        <w:rPr>
          <w:lang w:eastAsia="ru-RU"/>
        </w:rPr>
        <w:t xml:space="preserve"> </w:t>
      </w:r>
      <w:r w:rsidR="008C04C0">
        <w:rPr>
          <w:lang w:eastAsia="ru-RU"/>
        </w:rPr>
        <w:t>– Прототип</w:t>
      </w:r>
      <w:r w:rsidR="00C16A38">
        <w:rPr>
          <w:lang w:eastAsia="ru-RU"/>
        </w:rPr>
        <w:t xml:space="preserve"> </w:t>
      </w:r>
      <w:r w:rsidR="00833F39">
        <w:rPr>
          <w:lang w:eastAsia="ru-RU"/>
        </w:rPr>
        <w:t xml:space="preserve">формы </w:t>
      </w:r>
      <w:r w:rsidR="00C16A38">
        <w:rPr>
          <w:lang w:eastAsia="ru-RU"/>
        </w:rPr>
        <w:t>«</w:t>
      </w:r>
      <w:r w:rsidR="00BF0B9E">
        <w:rPr>
          <w:lang w:eastAsia="ru-RU"/>
        </w:rPr>
        <w:t>Поиск рейс</w:t>
      </w:r>
      <w:r>
        <w:rPr>
          <w:lang w:eastAsia="ru-RU"/>
        </w:rPr>
        <w:t>ов</w:t>
      </w:r>
      <w:r w:rsidR="00C16A38">
        <w:rPr>
          <w:lang w:eastAsia="ru-RU"/>
        </w:rPr>
        <w:t>»</w:t>
      </w:r>
    </w:p>
    <w:p w14:paraId="392D8340" w14:textId="4884AE18" w:rsidR="008C04C0" w:rsidRPr="00571EA5" w:rsidRDefault="00955F90" w:rsidP="00955F90">
      <w:pPr>
        <w:pStyle w:val="ab"/>
        <w:jc w:val="center"/>
        <w:rPr>
          <w:lang w:eastAsia="ru-RU"/>
        </w:rPr>
      </w:pPr>
      <w:r>
        <w:rPr>
          <w:lang w:eastAsia="ru-RU"/>
        </w:rPr>
        <w:t xml:space="preserve">Рисунок 22 – Прототип </w:t>
      </w:r>
      <w:r w:rsidR="00833F39">
        <w:rPr>
          <w:lang w:eastAsia="ru-RU"/>
        </w:rPr>
        <w:t xml:space="preserve">формы </w:t>
      </w:r>
      <w:r w:rsidR="00571EA5">
        <w:rPr>
          <w:lang w:eastAsia="ru-RU"/>
        </w:rPr>
        <w:t>«Выбор рейса»</w:t>
      </w:r>
    </w:p>
    <w:p w14:paraId="06EC2D3F" w14:textId="2D907EF0" w:rsidR="00955F90" w:rsidRPr="00F51BFE" w:rsidRDefault="00F51BFE" w:rsidP="00F51BFE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03D77BDE" w14:textId="10D9992E" w:rsidR="0030662F" w:rsidRDefault="00CF217D" w:rsidP="00571EA5">
      <w:pPr>
        <w:pStyle w:val="ab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13536" behindDoc="0" locked="0" layoutInCell="1" allowOverlap="1" wp14:anchorId="0DFC56B1" wp14:editId="06D62E2A">
            <wp:simplePos x="0" y="0"/>
            <wp:positionH relativeFrom="margin">
              <wp:align>left</wp:align>
            </wp:positionH>
            <wp:positionV relativeFrom="paragraph">
              <wp:posOffset>2815590</wp:posOffset>
            </wp:positionV>
            <wp:extent cx="5940425" cy="3008292"/>
            <wp:effectExtent l="0" t="0" r="0" b="0"/>
            <wp:wrapTopAndBottom/>
            <wp:docPr id="1828385407" name="Рисунок 1828385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5F9A"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 wp14:anchorId="21A7F101" wp14:editId="0DE47E1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2531745"/>
            <wp:effectExtent l="0" t="0" r="0" b="0"/>
            <wp:wrapTopAndBottom/>
            <wp:docPr id="1649759506" name="Рисунок 1649759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59506" name="Рисунок 164975950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04C0">
        <w:rPr>
          <w:lang w:eastAsia="ru-RU"/>
        </w:rPr>
        <w:t xml:space="preserve">Рисунок </w:t>
      </w:r>
      <w:r w:rsidR="00A80735">
        <w:rPr>
          <w:lang w:eastAsia="ru-RU"/>
        </w:rPr>
        <w:t xml:space="preserve">23 </w:t>
      </w:r>
      <w:r w:rsidR="008C04C0">
        <w:rPr>
          <w:lang w:eastAsia="ru-RU"/>
        </w:rPr>
        <w:t>– Прототип</w:t>
      </w:r>
      <w:r w:rsidR="00833F39">
        <w:rPr>
          <w:lang w:eastAsia="ru-RU"/>
        </w:rPr>
        <w:t xml:space="preserve"> формы</w:t>
      </w:r>
      <w:r w:rsidR="008C04C0">
        <w:rPr>
          <w:lang w:eastAsia="ru-RU"/>
        </w:rPr>
        <w:t xml:space="preserve"> </w:t>
      </w:r>
      <w:r w:rsidR="00483A27">
        <w:rPr>
          <w:lang w:eastAsia="ru-RU"/>
        </w:rPr>
        <w:t>«</w:t>
      </w:r>
      <w:r w:rsidR="00FF5F9A">
        <w:rPr>
          <w:lang w:eastAsia="ru-RU"/>
        </w:rPr>
        <w:t>Оплата</w:t>
      </w:r>
      <w:r w:rsidR="00483A27">
        <w:rPr>
          <w:lang w:eastAsia="ru-RU"/>
        </w:rPr>
        <w:t>»</w:t>
      </w:r>
    </w:p>
    <w:p w14:paraId="7CB79643" w14:textId="55723404" w:rsidR="008C04C0" w:rsidRPr="009E7BCD" w:rsidRDefault="008C04C0" w:rsidP="008C04C0">
      <w:pPr>
        <w:pStyle w:val="ab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A80735">
        <w:rPr>
          <w:lang w:eastAsia="ru-RU"/>
        </w:rPr>
        <w:t xml:space="preserve">24 </w:t>
      </w:r>
      <w:r>
        <w:rPr>
          <w:lang w:eastAsia="ru-RU"/>
        </w:rPr>
        <w:t>– Прототип</w:t>
      </w:r>
      <w:r w:rsidR="00833F39">
        <w:rPr>
          <w:lang w:eastAsia="ru-RU"/>
        </w:rPr>
        <w:t xml:space="preserve"> формы</w:t>
      </w:r>
      <w:r>
        <w:rPr>
          <w:lang w:eastAsia="ru-RU"/>
        </w:rPr>
        <w:t xml:space="preserve"> </w:t>
      </w:r>
      <w:r w:rsidR="005A0340">
        <w:rPr>
          <w:lang w:eastAsia="ru-RU"/>
        </w:rPr>
        <w:t>«</w:t>
      </w:r>
      <w:r w:rsidR="00CF217D">
        <w:rPr>
          <w:lang w:eastAsia="ru-RU"/>
        </w:rPr>
        <w:t>Билет</w:t>
      </w:r>
      <w:r w:rsidR="005A0340">
        <w:rPr>
          <w:lang w:eastAsia="ru-RU"/>
        </w:rPr>
        <w:t>»</w:t>
      </w:r>
    </w:p>
    <w:p w14:paraId="0C46E543" w14:textId="231F2A3E" w:rsidR="00F51BFE" w:rsidRDefault="00F51BFE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656ABFB0" w14:textId="07749A31" w:rsidR="008C04C0" w:rsidRPr="009E7BCD" w:rsidRDefault="007C318B" w:rsidP="008C04C0">
      <w:pPr>
        <w:pStyle w:val="ab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9440" behindDoc="0" locked="0" layoutInCell="1" allowOverlap="1" wp14:anchorId="2AD098BA" wp14:editId="0FC22BEC">
            <wp:simplePos x="0" y="0"/>
            <wp:positionH relativeFrom="margin">
              <wp:align>right</wp:align>
            </wp:positionH>
            <wp:positionV relativeFrom="paragraph">
              <wp:posOffset>3072765</wp:posOffset>
            </wp:positionV>
            <wp:extent cx="5935980" cy="3576320"/>
            <wp:effectExtent l="0" t="0" r="0" b="0"/>
            <wp:wrapTopAndBottom/>
            <wp:docPr id="41468376" name="Рисунок 41468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8376" name="Рисунок 4146837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8416" behindDoc="0" locked="0" layoutInCell="1" allowOverlap="1" wp14:anchorId="437C4401" wp14:editId="3300C1A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5980" cy="2815590"/>
            <wp:effectExtent l="0" t="0" r="0" b="0"/>
            <wp:wrapTopAndBottom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04C0">
        <w:rPr>
          <w:lang w:eastAsia="ru-RU"/>
        </w:rPr>
        <w:t xml:space="preserve">Рисунок </w:t>
      </w:r>
      <w:r w:rsidR="00A80735">
        <w:rPr>
          <w:lang w:eastAsia="ru-RU"/>
        </w:rPr>
        <w:t>2</w:t>
      </w:r>
      <w:r w:rsidR="00C454D3">
        <w:rPr>
          <w:lang w:eastAsia="ru-RU"/>
        </w:rPr>
        <w:t>5</w:t>
      </w:r>
      <w:r w:rsidR="00A80735">
        <w:rPr>
          <w:lang w:eastAsia="ru-RU"/>
        </w:rPr>
        <w:t xml:space="preserve"> </w:t>
      </w:r>
      <w:r w:rsidR="008C04C0">
        <w:rPr>
          <w:lang w:eastAsia="ru-RU"/>
        </w:rPr>
        <w:t>– Прототип</w:t>
      </w:r>
      <w:r w:rsidR="00833F39">
        <w:rPr>
          <w:lang w:eastAsia="ru-RU"/>
        </w:rPr>
        <w:t xml:space="preserve"> формы</w:t>
      </w:r>
      <w:r w:rsidR="008C04C0">
        <w:rPr>
          <w:lang w:eastAsia="ru-RU"/>
        </w:rPr>
        <w:t xml:space="preserve"> </w:t>
      </w:r>
      <w:r w:rsidR="00833F39">
        <w:rPr>
          <w:lang w:eastAsia="ru-RU"/>
        </w:rPr>
        <w:t>«Добавление рейса»</w:t>
      </w:r>
    </w:p>
    <w:p w14:paraId="3E904EFD" w14:textId="184C3793" w:rsidR="008C04C0" w:rsidRPr="009E7BCD" w:rsidRDefault="008C04C0" w:rsidP="008C04C0">
      <w:pPr>
        <w:pStyle w:val="ab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A80735">
        <w:rPr>
          <w:lang w:eastAsia="ru-RU"/>
        </w:rPr>
        <w:t>2</w:t>
      </w:r>
      <w:r w:rsidR="00C454D3">
        <w:rPr>
          <w:lang w:eastAsia="ru-RU"/>
        </w:rPr>
        <w:t>6</w:t>
      </w:r>
      <w:r w:rsidR="00A80735">
        <w:rPr>
          <w:lang w:eastAsia="ru-RU"/>
        </w:rPr>
        <w:t xml:space="preserve"> </w:t>
      </w:r>
      <w:r>
        <w:rPr>
          <w:lang w:eastAsia="ru-RU"/>
        </w:rPr>
        <w:t>– Прототип формы</w:t>
      </w:r>
      <w:r w:rsidR="00833F39">
        <w:rPr>
          <w:lang w:eastAsia="ru-RU"/>
        </w:rPr>
        <w:t xml:space="preserve"> «</w:t>
      </w:r>
      <w:r w:rsidR="007761FD">
        <w:rPr>
          <w:lang w:eastAsia="ru-RU"/>
        </w:rPr>
        <w:t>Редактирова</w:t>
      </w:r>
      <w:r w:rsidR="00833F39">
        <w:rPr>
          <w:lang w:eastAsia="ru-RU"/>
        </w:rPr>
        <w:t>ние рейса»</w:t>
      </w:r>
    </w:p>
    <w:p w14:paraId="41330A3D" w14:textId="43224DC9" w:rsidR="00F51BFE" w:rsidRDefault="00F51BFE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54A852C6" w14:textId="5BBC5B7F" w:rsidR="00022B90" w:rsidRDefault="00DD2062" w:rsidP="008C04C0">
      <w:pPr>
        <w:pStyle w:val="ab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11488" behindDoc="0" locked="0" layoutInCell="1" allowOverlap="1" wp14:anchorId="58292666" wp14:editId="54BC1865">
            <wp:simplePos x="0" y="0"/>
            <wp:positionH relativeFrom="margin">
              <wp:posOffset>8255</wp:posOffset>
            </wp:positionH>
            <wp:positionV relativeFrom="paragraph">
              <wp:posOffset>4187190</wp:posOffset>
            </wp:positionV>
            <wp:extent cx="5926455" cy="4045585"/>
            <wp:effectExtent l="0" t="0" r="0" b="0"/>
            <wp:wrapTopAndBottom/>
            <wp:docPr id="448935208" name="Рисунок 448935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5208" name="Рисунок 44893520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0464" behindDoc="0" locked="0" layoutInCell="1" allowOverlap="1" wp14:anchorId="19B80A26" wp14:editId="13DAA674">
            <wp:simplePos x="0" y="0"/>
            <wp:positionH relativeFrom="margin">
              <wp:posOffset>1905</wp:posOffset>
            </wp:positionH>
            <wp:positionV relativeFrom="paragraph">
              <wp:posOffset>135255</wp:posOffset>
            </wp:positionV>
            <wp:extent cx="5935980" cy="3766820"/>
            <wp:effectExtent l="0" t="0" r="0" b="0"/>
            <wp:wrapTopAndBottom/>
            <wp:docPr id="601869231" name="Рисунок 601869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69231" name="Рисунок 60186923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04C0">
        <w:rPr>
          <w:lang w:eastAsia="ru-RU"/>
        </w:rPr>
        <w:t xml:space="preserve">Рисунок </w:t>
      </w:r>
      <w:r w:rsidR="00A80735">
        <w:rPr>
          <w:lang w:eastAsia="ru-RU"/>
        </w:rPr>
        <w:t>2</w:t>
      </w:r>
      <w:r w:rsidR="00C454D3">
        <w:rPr>
          <w:lang w:eastAsia="ru-RU"/>
        </w:rPr>
        <w:t>7</w:t>
      </w:r>
      <w:r w:rsidR="00A80735">
        <w:rPr>
          <w:lang w:eastAsia="ru-RU"/>
        </w:rPr>
        <w:t xml:space="preserve"> </w:t>
      </w:r>
      <w:r w:rsidR="008C04C0">
        <w:rPr>
          <w:lang w:eastAsia="ru-RU"/>
        </w:rPr>
        <w:t>– Прототип формы</w:t>
      </w:r>
      <w:r w:rsidR="00833F39">
        <w:rPr>
          <w:lang w:eastAsia="ru-RU"/>
        </w:rPr>
        <w:t xml:space="preserve"> «</w:t>
      </w:r>
      <w:r w:rsidR="007761FD">
        <w:rPr>
          <w:lang w:eastAsia="ru-RU"/>
        </w:rPr>
        <w:t>Удале</w:t>
      </w:r>
      <w:r w:rsidR="00833F39">
        <w:rPr>
          <w:lang w:eastAsia="ru-RU"/>
        </w:rPr>
        <w:t>ние рейса»</w:t>
      </w:r>
    </w:p>
    <w:p w14:paraId="57A9AD68" w14:textId="5E366097" w:rsidR="00F51BFE" w:rsidRPr="009E7BCD" w:rsidRDefault="00F51BFE" w:rsidP="008C04C0">
      <w:pPr>
        <w:pStyle w:val="ab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454D3">
        <w:rPr>
          <w:lang w:eastAsia="ru-RU"/>
        </w:rPr>
        <w:t>28</w:t>
      </w:r>
      <w:r>
        <w:rPr>
          <w:lang w:eastAsia="ru-RU"/>
        </w:rPr>
        <w:t xml:space="preserve"> – Прототип </w:t>
      </w:r>
      <w:r w:rsidR="00C454D3">
        <w:rPr>
          <w:lang w:eastAsia="ru-RU"/>
        </w:rPr>
        <w:t>формы</w:t>
      </w:r>
      <w:r w:rsidR="005E08BE">
        <w:rPr>
          <w:lang w:eastAsia="ru-RU"/>
        </w:rPr>
        <w:t xml:space="preserve"> «</w:t>
      </w:r>
      <w:r w:rsidR="00E3583F">
        <w:rPr>
          <w:lang w:eastAsia="ru-RU"/>
        </w:rPr>
        <w:t>Данные</w:t>
      </w:r>
      <w:r w:rsidR="005E08BE">
        <w:rPr>
          <w:lang w:eastAsia="ru-RU"/>
        </w:rPr>
        <w:t>»</w:t>
      </w:r>
    </w:p>
    <w:p w14:paraId="13326C74" w14:textId="518EC255" w:rsidR="00644CD7" w:rsidRDefault="00644CD7" w:rsidP="0033384C">
      <w:pPr>
        <w:pStyle w:val="ab"/>
        <w:rPr>
          <w:lang w:eastAsia="ru-RU"/>
        </w:rPr>
      </w:pPr>
      <w:r>
        <w:rPr>
          <w:lang w:eastAsia="ru-RU"/>
        </w:rPr>
        <w:br w:type="page"/>
      </w:r>
    </w:p>
    <w:p w14:paraId="2933DCE8" w14:textId="4B07166F" w:rsidR="005E08BE" w:rsidRDefault="00637129" w:rsidP="005E08BE">
      <w:pPr>
        <w:pStyle w:val="ab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12512" behindDoc="0" locked="0" layoutInCell="1" allowOverlap="1" wp14:anchorId="713F6475" wp14:editId="45FC6438">
            <wp:simplePos x="0" y="0"/>
            <wp:positionH relativeFrom="margin">
              <wp:posOffset>8255</wp:posOffset>
            </wp:positionH>
            <wp:positionV relativeFrom="paragraph">
              <wp:posOffset>0</wp:posOffset>
            </wp:positionV>
            <wp:extent cx="5926455" cy="4045585"/>
            <wp:effectExtent l="0" t="0" r="0" b="0"/>
            <wp:wrapTopAndBottom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E08BE">
        <w:rPr>
          <w:lang w:eastAsia="ru-RU"/>
        </w:rPr>
        <w:t xml:space="preserve">Рисунок </w:t>
      </w:r>
      <w:r w:rsidR="00C454D3">
        <w:rPr>
          <w:lang w:eastAsia="ru-RU"/>
        </w:rPr>
        <w:t>29</w:t>
      </w:r>
      <w:r w:rsidR="005E08BE">
        <w:rPr>
          <w:lang w:eastAsia="ru-RU"/>
        </w:rPr>
        <w:t xml:space="preserve"> – Прототип </w:t>
      </w:r>
      <w:r w:rsidR="00C454D3">
        <w:rPr>
          <w:lang w:eastAsia="ru-RU"/>
        </w:rPr>
        <w:t>формы</w:t>
      </w:r>
      <w:r w:rsidR="005E08BE">
        <w:rPr>
          <w:lang w:eastAsia="ru-RU"/>
        </w:rPr>
        <w:t xml:space="preserve"> «</w:t>
      </w:r>
      <w:r w:rsidR="00E3583F">
        <w:rPr>
          <w:lang w:eastAsia="ru-RU"/>
        </w:rPr>
        <w:t>Формирование отчетов</w:t>
      </w:r>
      <w:r w:rsidR="005E08BE">
        <w:rPr>
          <w:lang w:eastAsia="ru-RU"/>
        </w:rPr>
        <w:t>»</w:t>
      </w:r>
    </w:p>
    <w:p w14:paraId="137D5C9C" w14:textId="4B567FFF" w:rsidR="005E08BE" w:rsidRDefault="005E08BE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04982EBF" w14:textId="65CC938E" w:rsidR="00705B36" w:rsidRDefault="00644CD7" w:rsidP="00644CD7">
      <w:pPr>
        <w:pStyle w:val="aa"/>
      </w:pPr>
      <w:bookmarkStart w:id="61" w:name="_Toc152267133"/>
      <w:r>
        <w:t>Заключение</w:t>
      </w:r>
      <w:bookmarkEnd w:id="61"/>
    </w:p>
    <w:p w14:paraId="4694E1C2" w14:textId="77777777" w:rsidR="00644CD7" w:rsidRDefault="00644CD7" w:rsidP="00644CD7">
      <w:pPr>
        <w:pStyle w:val="ab"/>
        <w:rPr>
          <w:lang w:eastAsia="ru-RU"/>
        </w:rPr>
      </w:pPr>
    </w:p>
    <w:p w14:paraId="23F7FF11" w14:textId="0E3373B2" w:rsidR="00D178B8" w:rsidRDefault="00DE051E" w:rsidP="00644CD7">
      <w:pPr>
        <w:pStyle w:val="ab"/>
        <w:rPr>
          <w:lang w:eastAsia="ru-RU"/>
        </w:rPr>
      </w:pPr>
      <w:r w:rsidRPr="00DE051E">
        <w:rPr>
          <w:lang w:eastAsia="ru-RU"/>
        </w:rPr>
        <w:t xml:space="preserve">В результате проведенной работы над проектированием системы продажи авиабилетов </w:t>
      </w:r>
      <w:commentRangeStart w:id="62"/>
      <w:r w:rsidRPr="00DE051E">
        <w:rPr>
          <w:lang w:eastAsia="ru-RU"/>
        </w:rPr>
        <w:t xml:space="preserve">были достигнуты значительные успехи в области </w:t>
      </w:r>
      <w:r w:rsidRPr="0032635C">
        <w:rPr>
          <w:color w:val="FF0000"/>
          <w:lang w:eastAsia="ru-RU"/>
        </w:rPr>
        <w:t xml:space="preserve">оптимизации </w:t>
      </w:r>
      <w:r w:rsidRPr="00DE051E">
        <w:rPr>
          <w:lang w:eastAsia="ru-RU"/>
        </w:rPr>
        <w:t xml:space="preserve">процессов бронирования, оплаты и учета данных о рейсах. </w:t>
      </w:r>
      <w:commentRangeEnd w:id="62"/>
      <w:r w:rsidR="0032635C">
        <w:rPr>
          <w:rStyle w:val="afa"/>
          <w:rFonts w:eastAsia="Times New Roman" w:cs="Times New Roman"/>
          <w:color w:val="auto"/>
          <w:lang w:eastAsia="ru-RU"/>
        </w:rPr>
        <w:commentReference w:id="62"/>
      </w:r>
      <w:r w:rsidR="008E2D84">
        <w:rPr>
          <w:lang w:eastAsia="ru-RU"/>
        </w:rPr>
        <w:t>Спроектированная</w:t>
      </w:r>
      <w:r w:rsidRPr="00DE051E">
        <w:rPr>
          <w:lang w:eastAsia="ru-RU"/>
        </w:rPr>
        <w:t xml:space="preserve"> информационная система предоставляет </w:t>
      </w:r>
      <w:r w:rsidR="008E2D84">
        <w:rPr>
          <w:lang w:eastAsia="ru-RU"/>
        </w:rPr>
        <w:t>сотрудника</w:t>
      </w:r>
      <w:r w:rsidRPr="00DE051E">
        <w:rPr>
          <w:lang w:eastAsia="ru-RU"/>
        </w:rPr>
        <w:t>м удобный и эффективный способ получения информации о рейсах, бронирования билетов и осуществления онлайн-оплаты. Важным аспектом является также обеспечение авиакомпании инструментами для эффективного управления рейсами и контроля за продажами.</w:t>
      </w:r>
    </w:p>
    <w:p w14:paraId="64944EA9" w14:textId="289A85DC" w:rsidR="00644CD7" w:rsidRDefault="00644CD7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2D8F01EE" w14:textId="77777777" w:rsidR="00644CD7" w:rsidRDefault="00644CD7" w:rsidP="00644CD7">
      <w:pPr>
        <w:pStyle w:val="aa"/>
      </w:pPr>
      <w:bookmarkStart w:id="63" w:name="_Toc137596699"/>
      <w:bookmarkStart w:id="64" w:name="_Toc152267134"/>
      <w:r>
        <w:t>Список используемых источников</w:t>
      </w:r>
      <w:bookmarkEnd w:id="63"/>
      <w:bookmarkEnd w:id="64"/>
    </w:p>
    <w:p w14:paraId="6249C008" w14:textId="77777777" w:rsidR="00644CD7" w:rsidRDefault="00644CD7" w:rsidP="00644CD7">
      <w:pPr>
        <w:pStyle w:val="ab"/>
        <w:jc w:val="center"/>
        <w:rPr>
          <w:lang w:eastAsia="ru-RU"/>
        </w:rPr>
      </w:pPr>
      <w:r w:rsidRPr="00A2373E">
        <w:rPr>
          <w:lang w:eastAsia="ru-RU"/>
        </w:rPr>
        <w:t>Электронные ресурсы</w:t>
      </w:r>
    </w:p>
    <w:p w14:paraId="5ECA5A0C" w14:textId="296D8029" w:rsidR="00C13CE3" w:rsidRPr="0090700F" w:rsidRDefault="00C13CE3" w:rsidP="009005AF">
      <w:pPr>
        <w:pStyle w:val="ab"/>
        <w:numPr>
          <w:ilvl w:val="0"/>
          <w:numId w:val="28"/>
        </w:numPr>
      </w:pPr>
      <w:r w:rsidRPr="0090700F">
        <w:t xml:space="preserve">SQL – Википедия [Электронный ресурс] // Википедия – Режим доступа: </w:t>
      </w:r>
      <w:hyperlink r:id="rId41" w:history="1">
        <w:r w:rsidRPr="0090700F">
          <w:rPr>
            <w:rStyle w:val="af7"/>
            <w:color w:val="000000" w:themeColor="text1"/>
            <w:u w:val="none"/>
          </w:rPr>
          <w:t>https://ru.wikipedia.org/wiki/SQL</w:t>
        </w:r>
      </w:hyperlink>
    </w:p>
    <w:p w14:paraId="1AA4D4CF" w14:textId="77777777" w:rsidR="00C13CE3" w:rsidRPr="00A2373E" w:rsidRDefault="00C13CE3" w:rsidP="00C13CE3">
      <w:pPr>
        <w:pStyle w:val="ab"/>
        <w:jc w:val="center"/>
        <w:rPr>
          <w:lang w:eastAsia="ru-RU"/>
        </w:rPr>
      </w:pPr>
      <w:r w:rsidRPr="00A2373E">
        <w:rPr>
          <w:lang w:eastAsia="ru-RU"/>
        </w:rPr>
        <w:t>Нормативно-справочная литература</w:t>
      </w:r>
    </w:p>
    <w:p w14:paraId="4084C54B" w14:textId="15D9AB8E" w:rsidR="00C13CE3" w:rsidRPr="0090700F" w:rsidRDefault="00C13CE3" w:rsidP="009005AF">
      <w:pPr>
        <w:pStyle w:val="ab"/>
        <w:numPr>
          <w:ilvl w:val="0"/>
          <w:numId w:val="26"/>
        </w:numPr>
      </w:pPr>
      <w:r w:rsidRPr="0090700F">
        <w:t xml:space="preserve">ГОСТ 34.602-2020. Межгосударственный стандарт. Информационные технологии. Комплекс стандартов на автоматизированные системы. Техническое задание на создание автоматизированной системы [Текст]. - Взамен ГОСТ 34.602-89. - </w:t>
      </w:r>
      <w:proofErr w:type="spellStart"/>
      <w:r w:rsidRPr="0090700F">
        <w:t>Введ</w:t>
      </w:r>
      <w:proofErr w:type="spellEnd"/>
      <w:r w:rsidRPr="0090700F">
        <w:t>. 2022-01-01. - М.:ФГБУ "РСТ", 2021.</w:t>
      </w:r>
    </w:p>
    <w:p w14:paraId="40919BA6" w14:textId="5A971E2E" w:rsidR="00C13CE3" w:rsidRPr="0090700F" w:rsidRDefault="00C13CE3" w:rsidP="009005AF">
      <w:pPr>
        <w:pStyle w:val="ab"/>
        <w:numPr>
          <w:ilvl w:val="0"/>
          <w:numId w:val="26"/>
        </w:numPr>
      </w:pPr>
      <w:r w:rsidRPr="0090700F">
        <w:t xml:space="preserve">ГОСТ 34.201-2020.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 [Текст]. - Взамен ГОСТ 34.201-89. - </w:t>
      </w:r>
      <w:proofErr w:type="spellStart"/>
      <w:r w:rsidRPr="0090700F">
        <w:t>Введ</w:t>
      </w:r>
      <w:proofErr w:type="spellEnd"/>
      <w:r w:rsidRPr="0090700F">
        <w:t>. 2022-01-01. - М.: ФГБУ "РСТ", 2021.</w:t>
      </w:r>
    </w:p>
    <w:p w14:paraId="2D0CFB22" w14:textId="726DC25E" w:rsidR="00C13CE3" w:rsidRPr="0090700F" w:rsidRDefault="00C13CE3" w:rsidP="009005AF">
      <w:pPr>
        <w:pStyle w:val="ab"/>
        <w:numPr>
          <w:ilvl w:val="0"/>
          <w:numId w:val="26"/>
        </w:numPr>
      </w:pPr>
      <w:r w:rsidRPr="0090700F">
        <w:t xml:space="preserve">ГОСТ Р 7.0.100-2018. Национальный стандарт Российской Федерации.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 [Текст]. – </w:t>
      </w:r>
      <w:proofErr w:type="spellStart"/>
      <w:r w:rsidRPr="0090700F">
        <w:t>Введ</w:t>
      </w:r>
      <w:proofErr w:type="spellEnd"/>
      <w:r w:rsidRPr="0090700F">
        <w:t xml:space="preserve">. 2019-07-01. - М.: </w:t>
      </w:r>
      <w:proofErr w:type="spellStart"/>
      <w:r w:rsidRPr="0090700F">
        <w:t>Стандартинформ</w:t>
      </w:r>
      <w:proofErr w:type="spellEnd"/>
      <w:r w:rsidRPr="0090700F">
        <w:t>, 2018.</w:t>
      </w:r>
    </w:p>
    <w:p w14:paraId="52FCB25F" w14:textId="18127911" w:rsidR="00C13CE3" w:rsidRPr="0090700F" w:rsidRDefault="00C13CE3" w:rsidP="009005AF">
      <w:pPr>
        <w:pStyle w:val="ab"/>
        <w:numPr>
          <w:ilvl w:val="0"/>
          <w:numId w:val="26"/>
        </w:numPr>
      </w:pPr>
      <w:r w:rsidRPr="0090700F">
        <w:t xml:space="preserve">ГОСТ 34.603-92. Информационная технология. Комплекс стандартов на автоматизированные системы. Автоматизированные системы. Виды испытаний автоматизированных систем [Текст]. - </w:t>
      </w:r>
      <w:proofErr w:type="spellStart"/>
      <w:r w:rsidRPr="0090700F">
        <w:t>Введ</w:t>
      </w:r>
      <w:proofErr w:type="spellEnd"/>
      <w:r w:rsidRPr="0090700F">
        <w:t>. 1993-01-01. - М.: Изд-во стандартов, 1991.</w:t>
      </w:r>
    </w:p>
    <w:p w14:paraId="4353BB68" w14:textId="17BB4B22" w:rsidR="00C13CE3" w:rsidRPr="0090700F" w:rsidRDefault="00C13CE3" w:rsidP="009005AF">
      <w:pPr>
        <w:pStyle w:val="ab"/>
        <w:numPr>
          <w:ilvl w:val="0"/>
          <w:numId w:val="26"/>
        </w:numPr>
      </w:pPr>
      <w:r w:rsidRPr="0090700F">
        <w:t xml:space="preserve">ГОСТ Р ИСО 14915-1-2016. Национальный стандарт Российской Федерации. Эргономика мультимедийных пользовательских интерфейсов. Часть 1. Принципы проектирования и структура [Текст]. Взамен ГОСТ Р ИСО 14915-1-2010. - </w:t>
      </w:r>
      <w:proofErr w:type="spellStart"/>
      <w:r w:rsidRPr="0090700F">
        <w:t>Введ</w:t>
      </w:r>
      <w:proofErr w:type="spellEnd"/>
      <w:r w:rsidRPr="0090700F">
        <w:t xml:space="preserve">. 2017-01-12. - М.: </w:t>
      </w:r>
      <w:proofErr w:type="spellStart"/>
      <w:r w:rsidRPr="0090700F">
        <w:t>Стандартинформ</w:t>
      </w:r>
      <w:proofErr w:type="spellEnd"/>
      <w:r w:rsidRPr="0090700F">
        <w:t>, 2016.</w:t>
      </w:r>
    </w:p>
    <w:p w14:paraId="7E4956E6" w14:textId="073E158C" w:rsidR="00C13CE3" w:rsidRPr="0090700F" w:rsidRDefault="00C13CE3" w:rsidP="009005AF">
      <w:pPr>
        <w:pStyle w:val="ab"/>
        <w:numPr>
          <w:ilvl w:val="0"/>
          <w:numId w:val="26"/>
        </w:numPr>
      </w:pPr>
      <w:r w:rsidRPr="0090700F">
        <w:t xml:space="preserve">ГОСТ Р ИСО/МЭК 12207-2010. Национальный стандарт Российской Федерации. Информационная технология. Системная и программная инженерия. Процессы жизненного цикла программных средств [Текст]. Взамен ГОСТ Р ИСО/МЭК 12207-99. - </w:t>
      </w:r>
      <w:proofErr w:type="spellStart"/>
      <w:r w:rsidRPr="0090700F">
        <w:t>Введ</w:t>
      </w:r>
      <w:proofErr w:type="spellEnd"/>
      <w:r w:rsidRPr="0090700F">
        <w:t>. 2012-01-03. - М.: Изд-во стандартов, 2011.</w:t>
      </w:r>
    </w:p>
    <w:p w14:paraId="5E97B8C1" w14:textId="73CD4631" w:rsidR="00C13CE3" w:rsidRPr="0090700F" w:rsidRDefault="00C13CE3" w:rsidP="009005AF">
      <w:pPr>
        <w:pStyle w:val="ab"/>
        <w:numPr>
          <w:ilvl w:val="0"/>
          <w:numId w:val="26"/>
        </w:numPr>
      </w:pPr>
      <w:r w:rsidRPr="0090700F">
        <w:t xml:space="preserve">ГОСТ Р ИСО/МЭК 15910-2002. Информационная технология. Процесс создания документации пользователя программного средства [Текст]. - </w:t>
      </w:r>
      <w:proofErr w:type="spellStart"/>
      <w:r w:rsidRPr="0090700F">
        <w:t>Введ</w:t>
      </w:r>
      <w:proofErr w:type="spellEnd"/>
      <w:r w:rsidRPr="0090700F">
        <w:t>. 2002-25-06. - М.: Изд-во стандартов, 2002.</w:t>
      </w:r>
    </w:p>
    <w:p w14:paraId="0E6287AE" w14:textId="250AB7B2" w:rsidR="00CA6A21" w:rsidRPr="0090700F" w:rsidRDefault="00C13CE3" w:rsidP="009005AF">
      <w:pPr>
        <w:pStyle w:val="ab"/>
        <w:numPr>
          <w:ilvl w:val="0"/>
          <w:numId w:val="26"/>
        </w:numPr>
      </w:pPr>
      <w:r w:rsidRPr="0090700F">
        <w:t xml:space="preserve">ГОСТ Р ИСО/МЭК ТО 15271-2002. Информационная технология. Руководство по применению ГОСТ Р ИСО/МЭК 12207 (Процессы жизненного цикла программных средств) [Текст]. - </w:t>
      </w:r>
      <w:proofErr w:type="spellStart"/>
      <w:r w:rsidRPr="0090700F">
        <w:t>Введ</w:t>
      </w:r>
      <w:proofErr w:type="spellEnd"/>
      <w:r w:rsidRPr="0090700F">
        <w:t>. 2002-05-06. - М.: Изд-во стандартов, 2002.</w:t>
      </w:r>
    </w:p>
    <w:p w14:paraId="68845255" w14:textId="77777777" w:rsidR="00241C70" w:rsidRPr="00A2373E" w:rsidRDefault="00241C70" w:rsidP="00241C70">
      <w:pPr>
        <w:pStyle w:val="ab"/>
        <w:jc w:val="center"/>
        <w:rPr>
          <w:lang w:eastAsia="ru-RU"/>
        </w:rPr>
      </w:pPr>
      <w:r w:rsidRPr="00A2373E">
        <w:rPr>
          <w:lang w:eastAsia="ru-RU"/>
        </w:rPr>
        <w:t>Основная литература</w:t>
      </w:r>
    </w:p>
    <w:p w14:paraId="37577540" w14:textId="77777777" w:rsidR="00241C70" w:rsidRPr="00A2373E" w:rsidRDefault="00241C70" w:rsidP="00241C70">
      <w:pPr>
        <w:pStyle w:val="ab"/>
        <w:jc w:val="center"/>
        <w:rPr>
          <w:lang w:eastAsia="ru-RU"/>
        </w:rPr>
      </w:pPr>
      <w:r w:rsidRPr="00A2373E">
        <w:rPr>
          <w:lang w:eastAsia="ru-RU"/>
        </w:rPr>
        <w:t>(электронные и печатные издания)</w:t>
      </w:r>
    </w:p>
    <w:p w14:paraId="7FAE9B2F" w14:textId="6573BE67" w:rsidR="00241C70" w:rsidRPr="0090700F" w:rsidRDefault="003E54DC" w:rsidP="009005AF">
      <w:pPr>
        <w:pStyle w:val="ab"/>
        <w:numPr>
          <w:ilvl w:val="0"/>
          <w:numId w:val="27"/>
        </w:numPr>
      </w:pPr>
      <w:proofErr w:type="spellStart"/>
      <w:r w:rsidRPr="0090700F">
        <w:t>Бритов</w:t>
      </w:r>
      <w:proofErr w:type="spellEnd"/>
      <w:r w:rsidRPr="0090700F">
        <w:t xml:space="preserve"> Г.А. Моделирование бизнес-процессов / Г.А. </w:t>
      </w:r>
      <w:proofErr w:type="spellStart"/>
      <w:r w:rsidRPr="0090700F">
        <w:t>Бритов</w:t>
      </w:r>
      <w:proofErr w:type="spellEnd"/>
      <w:r w:rsidRPr="0090700F">
        <w:t>, Т.В. Осипова. - М.: LAP, 2014 г. – 124 с.</w:t>
      </w:r>
    </w:p>
    <w:p w14:paraId="09D4298A" w14:textId="12DA69CC" w:rsidR="003E54DC" w:rsidRPr="0090700F" w:rsidRDefault="003E54DC" w:rsidP="009005AF">
      <w:pPr>
        <w:pStyle w:val="ab"/>
        <w:numPr>
          <w:ilvl w:val="0"/>
          <w:numId w:val="27"/>
        </w:numPr>
      </w:pPr>
      <w:r w:rsidRPr="0090700F">
        <w:t xml:space="preserve">Грекул В.И. Проектирование информационных систем / В.И. Грекул, Г.Н. </w:t>
      </w:r>
      <w:proofErr w:type="spellStart"/>
      <w:r w:rsidRPr="0090700F">
        <w:t>Денищенко</w:t>
      </w:r>
      <w:proofErr w:type="spellEnd"/>
      <w:r w:rsidRPr="0090700F">
        <w:t xml:space="preserve">, Н.Л. </w:t>
      </w:r>
      <w:proofErr w:type="spellStart"/>
      <w:r w:rsidRPr="0090700F">
        <w:t>Коровкина</w:t>
      </w:r>
      <w:proofErr w:type="spellEnd"/>
      <w:r w:rsidRPr="0090700F">
        <w:t>. – М.: Интернет-университет информационных технологий, 2018 г. - 321 с.</w:t>
      </w:r>
    </w:p>
    <w:p w14:paraId="4AA1E816" w14:textId="393BB2C3" w:rsidR="003E54DC" w:rsidRPr="0090700F" w:rsidRDefault="004C7A45" w:rsidP="009005AF">
      <w:pPr>
        <w:pStyle w:val="ab"/>
        <w:numPr>
          <w:ilvl w:val="0"/>
          <w:numId w:val="27"/>
        </w:numPr>
      </w:pPr>
      <w:proofErr w:type="spellStart"/>
      <w:r w:rsidRPr="0090700F">
        <w:t>Дюваль</w:t>
      </w:r>
      <w:proofErr w:type="spellEnd"/>
      <w:r w:rsidRPr="0090700F">
        <w:t xml:space="preserve"> П.М. Непрерывная интеграция. Улучшение качества программного обеспечения и снижение риска / П.М. </w:t>
      </w:r>
      <w:proofErr w:type="spellStart"/>
      <w:r w:rsidRPr="0090700F">
        <w:t>Дюваль</w:t>
      </w:r>
      <w:proofErr w:type="spellEnd"/>
      <w:r w:rsidRPr="0090700F">
        <w:t>. - СПб: Вильямс, 2015 г. - 497 c</w:t>
      </w:r>
    </w:p>
    <w:p w14:paraId="0578D283" w14:textId="6994D144" w:rsidR="004C7A45" w:rsidRPr="0090700F" w:rsidRDefault="004C7A45" w:rsidP="009005AF">
      <w:pPr>
        <w:pStyle w:val="ab"/>
        <w:numPr>
          <w:ilvl w:val="0"/>
          <w:numId w:val="27"/>
        </w:numPr>
      </w:pPr>
      <w:proofErr w:type="spellStart"/>
      <w:r w:rsidRPr="0090700F">
        <w:t>Вендров</w:t>
      </w:r>
      <w:proofErr w:type="spellEnd"/>
      <w:r w:rsidRPr="0090700F">
        <w:t xml:space="preserve"> А.М. CASE – технологии. Современные методы и средства проектирования информационных систем / А.М. </w:t>
      </w:r>
      <w:proofErr w:type="spellStart"/>
      <w:r w:rsidRPr="0090700F">
        <w:t>Вендров</w:t>
      </w:r>
      <w:proofErr w:type="spellEnd"/>
      <w:r w:rsidRPr="0090700F">
        <w:t xml:space="preserve"> – М.: Финансы и статистика, 2017 г. - 230 с.</w:t>
      </w:r>
    </w:p>
    <w:p w14:paraId="46BE2706" w14:textId="0B3BBCBD" w:rsidR="00397043" w:rsidRPr="0090700F" w:rsidRDefault="00397043" w:rsidP="009005AF">
      <w:pPr>
        <w:pStyle w:val="ab"/>
        <w:numPr>
          <w:ilvl w:val="0"/>
          <w:numId w:val="27"/>
        </w:numPr>
      </w:pPr>
      <w:r w:rsidRPr="0090700F">
        <w:t xml:space="preserve">Дубейковский В.И. Эффективное моделирование с CA </w:t>
      </w:r>
      <w:proofErr w:type="spellStart"/>
      <w:r w:rsidRPr="0090700F">
        <w:t>ErwinProcessModeler</w:t>
      </w:r>
      <w:proofErr w:type="spellEnd"/>
      <w:r w:rsidRPr="0090700F">
        <w:t xml:space="preserve"> (</w:t>
      </w:r>
      <w:proofErr w:type="spellStart"/>
      <w:r w:rsidRPr="0090700F">
        <w:t>BPwin</w:t>
      </w:r>
      <w:proofErr w:type="spellEnd"/>
      <w:r w:rsidRPr="0090700F">
        <w:t xml:space="preserve">; </w:t>
      </w:r>
      <w:proofErr w:type="spellStart"/>
      <w:r w:rsidRPr="0090700F">
        <w:t>AllfusionProcessModeler</w:t>
      </w:r>
      <w:proofErr w:type="spellEnd"/>
      <w:r w:rsidRPr="0090700F">
        <w:t>). 2-е изд., исправленное и дополненное / В.И. Дубейковский. – М.: Диалог-МИФИ, 2015. – 384 с.</w:t>
      </w:r>
      <w:bookmarkEnd w:id="40"/>
    </w:p>
    <w:sectPr w:rsidR="00397043" w:rsidRPr="0090700F" w:rsidSect="001B6B51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RePack by Diakov" w:date="2024-01-09T11:37:00Z" w:initials="RbD">
    <w:p w14:paraId="652F234A" w14:textId="1BC58054" w:rsidR="00D8550A" w:rsidRDefault="00D8550A">
      <w:pPr>
        <w:pStyle w:val="afb"/>
      </w:pPr>
      <w:r>
        <w:rPr>
          <w:rStyle w:val="afa"/>
        </w:rPr>
        <w:annotationRef/>
      </w:r>
      <w:r>
        <w:t>Разработка ПС для автоматизации бизнес-процессов по продаже автомобилей</w:t>
      </w:r>
    </w:p>
  </w:comment>
  <w:comment w:id="13" w:author="RePack by Diakov" w:date="2024-01-09T11:39:00Z" w:initials="RbD">
    <w:p w14:paraId="59E009D3" w14:textId="19E4F75F" w:rsidR="00D8550A" w:rsidRDefault="00D8550A">
      <w:pPr>
        <w:pStyle w:val="afb"/>
      </w:pPr>
      <w:r>
        <w:rPr>
          <w:rStyle w:val="afa"/>
        </w:rPr>
        <w:annotationRef/>
      </w:r>
      <w:r>
        <w:t>Добавить задачи по анализу ПО и выработки требований.</w:t>
      </w:r>
    </w:p>
  </w:comment>
  <w:comment w:id="18" w:author="RePack by Diakov" w:date="2024-01-09T11:49:00Z" w:initials="RbD">
    <w:p w14:paraId="4B3B1F83" w14:textId="2F6BFEC6" w:rsidR="00315070" w:rsidRDefault="00315070">
      <w:pPr>
        <w:pStyle w:val="afb"/>
      </w:pPr>
      <w:r>
        <w:rPr>
          <w:rStyle w:val="afa"/>
        </w:rPr>
        <w:annotationRef/>
      </w:r>
      <w:r>
        <w:t>Описываем модель текстом.</w:t>
      </w:r>
    </w:p>
  </w:comment>
  <w:comment w:id="19" w:author="RePack by Diakov" w:date="2024-01-09T11:52:00Z" w:initials="RbD">
    <w:p w14:paraId="7368F45A" w14:textId="480DBB5F" w:rsidR="00315070" w:rsidRDefault="00315070">
      <w:pPr>
        <w:pStyle w:val="afb"/>
      </w:pPr>
      <w:r>
        <w:rPr>
          <w:rStyle w:val="afa"/>
        </w:rPr>
        <w:annotationRef/>
      </w:r>
      <w:r>
        <w:t>При описании процесса раскрываем его сущность, а не алгоритм его выполнения.</w:t>
      </w:r>
    </w:p>
  </w:comment>
  <w:comment w:id="20" w:author="RePack by Diakov" w:date="2024-01-09T11:55:00Z" w:initials="RbD">
    <w:p w14:paraId="0A083D22" w14:textId="78169399" w:rsidR="00315070" w:rsidRDefault="00315070">
      <w:pPr>
        <w:pStyle w:val="afb"/>
      </w:pPr>
      <w:r>
        <w:rPr>
          <w:rStyle w:val="afa"/>
        </w:rPr>
        <w:annotationRef/>
      </w:r>
      <w:r>
        <w:t>Делаем описание для каждой декомпозиции.</w:t>
      </w:r>
    </w:p>
  </w:comment>
  <w:comment w:id="21" w:author="RePack by Diakov" w:date="2024-01-09T12:20:00Z" w:initials="RbD">
    <w:p w14:paraId="722EE2F8" w14:textId="4751EAF5" w:rsidR="00BF4C28" w:rsidRDefault="00BF4C28">
      <w:pPr>
        <w:pStyle w:val="afb"/>
      </w:pPr>
      <w:r>
        <w:rPr>
          <w:rStyle w:val="afa"/>
        </w:rPr>
        <w:annotationRef/>
      </w:r>
      <w:r>
        <w:t>Что за «Система»?</w:t>
      </w:r>
    </w:p>
  </w:comment>
  <w:comment w:id="23" w:author="RePack by Diakov" w:date="2024-01-09T11:57:00Z" w:initials="RbD">
    <w:p w14:paraId="29F7B76A" w14:textId="56085293" w:rsidR="00315070" w:rsidRDefault="00315070">
      <w:pPr>
        <w:pStyle w:val="afb"/>
      </w:pPr>
      <w:r>
        <w:rPr>
          <w:rStyle w:val="afa"/>
        </w:rPr>
        <w:annotationRef/>
      </w:r>
      <w:r>
        <w:t>Проблему описываем в сл.пункте.</w:t>
      </w:r>
    </w:p>
  </w:comment>
  <w:comment w:id="24" w:author="RePack by Diakov" w:date="2024-01-09T11:56:00Z" w:initials="RbD">
    <w:p w14:paraId="23980FC2" w14:textId="3B7D75A1" w:rsidR="00315070" w:rsidRDefault="00315070">
      <w:pPr>
        <w:pStyle w:val="afb"/>
      </w:pPr>
      <w:r>
        <w:rPr>
          <w:rStyle w:val="afa"/>
        </w:rPr>
        <w:annotationRef/>
      </w:r>
      <w:r>
        <w:t>Это может быть решением проблемы.</w:t>
      </w:r>
    </w:p>
  </w:comment>
  <w:comment w:id="26" w:author="RePack by Diakov" w:date="2024-01-09T11:58:00Z" w:initials="RbD">
    <w:p w14:paraId="41CF621E" w14:textId="16662B23" w:rsidR="00795ABE" w:rsidRDefault="00795ABE">
      <w:pPr>
        <w:pStyle w:val="afb"/>
      </w:pPr>
      <w:r>
        <w:rPr>
          <w:rStyle w:val="afa"/>
        </w:rPr>
        <w:annotationRef/>
      </w:r>
      <w:r>
        <w:t>Неверно</w:t>
      </w:r>
    </w:p>
  </w:comment>
  <w:comment w:id="27" w:author="RePack by Diakov" w:date="2024-01-09T11:59:00Z" w:initials="RbD">
    <w:p w14:paraId="7BC399FE" w14:textId="4E5C2259" w:rsidR="00795ABE" w:rsidRDefault="00795ABE">
      <w:pPr>
        <w:pStyle w:val="afb"/>
      </w:pPr>
      <w:r>
        <w:rPr>
          <w:rStyle w:val="afa"/>
        </w:rPr>
        <w:annotationRef/>
      </w:r>
      <w:r>
        <w:t>Раскрыть эти проблемы</w:t>
      </w:r>
    </w:p>
  </w:comment>
  <w:comment w:id="28" w:author="RePack by Diakov" w:date="2024-01-09T12:00:00Z" w:initials="RbD">
    <w:p w14:paraId="5DAC21F2" w14:textId="60346E3A" w:rsidR="00795ABE" w:rsidRDefault="00795ABE">
      <w:pPr>
        <w:pStyle w:val="afb"/>
      </w:pPr>
      <w:r>
        <w:rPr>
          <w:rStyle w:val="afa"/>
        </w:rPr>
        <w:annotationRef/>
      </w:r>
      <w:r>
        <w:t>Описать проблему для кассира и клиента</w:t>
      </w:r>
    </w:p>
  </w:comment>
  <w:comment w:id="30" w:author="RePack by Diakov" w:date="2024-01-09T12:10:00Z" w:initials="RbD">
    <w:p w14:paraId="609B99EA" w14:textId="798D4180" w:rsidR="00135438" w:rsidRDefault="00135438">
      <w:pPr>
        <w:pStyle w:val="afb"/>
      </w:pPr>
      <w:r>
        <w:rPr>
          <w:rStyle w:val="afa"/>
        </w:rPr>
        <w:annotationRef/>
      </w:r>
      <w:r>
        <w:t>Описываем какие функции будет выполнять ПС.</w:t>
      </w:r>
    </w:p>
  </w:comment>
  <w:comment w:id="31" w:author="RePack by Diakov" w:date="2024-01-09T12:08:00Z" w:initials="RbD">
    <w:p w14:paraId="3573F0FA" w14:textId="77777777" w:rsidR="00135438" w:rsidRDefault="00135438">
      <w:pPr>
        <w:pStyle w:val="afb"/>
      </w:pPr>
      <w:r>
        <w:rPr>
          <w:rStyle w:val="afa"/>
        </w:rPr>
        <w:annotationRef/>
      </w:r>
      <w:r>
        <w:t>Лишний перекресток</w:t>
      </w:r>
    </w:p>
    <w:p w14:paraId="27AE89F9" w14:textId="2D551E30" w:rsidR="00135438" w:rsidRDefault="00135438">
      <w:pPr>
        <w:pStyle w:val="afb"/>
      </w:pPr>
    </w:p>
  </w:comment>
  <w:comment w:id="34" w:author="RePack by Diakov" w:date="2024-01-09T12:12:00Z" w:initials="RbD">
    <w:p w14:paraId="2653DBF0" w14:textId="33539AC6" w:rsidR="00135438" w:rsidRDefault="00135438">
      <w:pPr>
        <w:pStyle w:val="afb"/>
      </w:pPr>
      <w:r>
        <w:rPr>
          <w:rStyle w:val="afa"/>
        </w:rPr>
        <w:annotationRef/>
      </w:r>
      <w:r>
        <w:t>Пишем текстом а не списками.</w:t>
      </w:r>
    </w:p>
  </w:comment>
  <w:comment w:id="35" w:author="RePack by Diakov" w:date="2024-01-09T12:13:00Z" w:initials="RbD">
    <w:p w14:paraId="271BB978" w14:textId="2BD860E0" w:rsidR="00135438" w:rsidRDefault="00135438">
      <w:pPr>
        <w:pStyle w:val="afb"/>
      </w:pPr>
      <w:r>
        <w:rPr>
          <w:rStyle w:val="afa"/>
        </w:rPr>
        <w:annotationRef/>
      </w:r>
      <w:r>
        <w:t>Пишем полно все функции ПС.</w:t>
      </w:r>
    </w:p>
  </w:comment>
  <w:comment w:id="36" w:author="RePack by Diakov" w:date="2024-01-09T12:24:00Z" w:initials="RbD">
    <w:p w14:paraId="322D1F46" w14:textId="0C71EB18" w:rsidR="00BF4C28" w:rsidRPr="00BF4C28" w:rsidRDefault="00BF4C28">
      <w:pPr>
        <w:pStyle w:val="afb"/>
      </w:pPr>
      <w:r>
        <w:rPr>
          <w:rStyle w:val="afa"/>
        </w:rPr>
        <w:annotationRef/>
      </w:r>
      <w:r>
        <w:rPr>
          <w:rStyle w:val="afa"/>
        </w:rPr>
        <w:t xml:space="preserve">Эти процессы в модели </w:t>
      </w:r>
      <w:r>
        <w:rPr>
          <w:rStyle w:val="afa"/>
          <w:lang w:val="en-US"/>
        </w:rPr>
        <w:t>TOBE</w:t>
      </w:r>
      <w:r>
        <w:rPr>
          <w:rStyle w:val="afa"/>
        </w:rPr>
        <w:t xml:space="preserve"> не описаны.</w:t>
      </w:r>
    </w:p>
  </w:comment>
  <w:comment w:id="42" w:author="RePack by Diakov" w:date="2024-01-09T12:30:00Z" w:initials="RbD">
    <w:p w14:paraId="29210F51" w14:textId="0D142F0F" w:rsidR="00F819F9" w:rsidRDefault="00F819F9">
      <w:pPr>
        <w:pStyle w:val="afb"/>
      </w:pPr>
      <w:r>
        <w:rPr>
          <w:rStyle w:val="afa"/>
        </w:rPr>
        <w:annotationRef/>
      </w:r>
      <w:r>
        <w:t>Как изменяем в системе?</w:t>
      </w:r>
    </w:p>
  </w:comment>
  <w:comment w:id="43" w:author="RePack by Diakov" w:date="2024-01-09T12:33:00Z" w:initials="RbD">
    <w:p w14:paraId="494AFFFF" w14:textId="30397A94" w:rsidR="00F819F9" w:rsidRDefault="00F819F9">
      <w:pPr>
        <w:pStyle w:val="afb"/>
      </w:pPr>
      <w:r>
        <w:rPr>
          <w:rStyle w:val="afa"/>
        </w:rPr>
        <w:annotationRef/>
      </w:r>
      <w:r>
        <w:t>Какие конкретно?</w:t>
      </w:r>
    </w:p>
  </w:comment>
  <w:comment w:id="44" w:author="RePack by Diakov" w:date="2024-01-09T12:35:00Z" w:initials="RbD">
    <w:p w14:paraId="2E5829D7" w14:textId="6A196A53" w:rsidR="00F819F9" w:rsidRDefault="00F819F9">
      <w:pPr>
        <w:pStyle w:val="afb"/>
      </w:pPr>
      <w:r>
        <w:rPr>
          <w:rStyle w:val="afa"/>
        </w:rPr>
        <w:annotationRef/>
      </w:r>
      <w:r>
        <w:t>Чем отличается от расписания?</w:t>
      </w:r>
    </w:p>
  </w:comment>
  <w:comment w:id="45" w:author="RePack by Diakov" w:date="2024-01-09T12:36:00Z" w:initials="RbD">
    <w:p w14:paraId="325062CB" w14:textId="6825C682" w:rsidR="00F819F9" w:rsidRDefault="00F819F9">
      <w:pPr>
        <w:pStyle w:val="afb"/>
      </w:pPr>
      <w:r>
        <w:rPr>
          <w:rStyle w:val="afa"/>
        </w:rPr>
        <w:annotationRef/>
      </w:r>
      <w:r>
        <w:t>Сделать словарь всех терминов</w:t>
      </w:r>
    </w:p>
  </w:comment>
  <w:comment w:id="48" w:author="RePack by Diakov" w:date="2024-01-09T12:39:00Z" w:initials="RbD">
    <w:p w14:paraId="501E1E3C" w14:textId="6E44E8CE" w:rsidR="00176D7A" w:rsidRDefault="00176D7A">
      <w:pPr>
        <w:pStyle w:val="afb"/>
      </w:pPr>
      <w:r>
        <w:rPr>
          <w:rStyle w:val="afa"/>
        </w:rPr>
        <w:annotationRef/>
      </w:r>
      <w:r>
        <w:t>У тебя ниже представлено описание объектов-сущностей, а не документов.</w:t>
      </w:r>
    </w:p>
  </w:comment>
  <w:comment w:id="49" w:author="RePack by Diakov" w:date="2024-01-09T12:37:00Z" w:initials="RbD">
    <w:p w14:paraId="57B8ECED" w14:textId="03480110" w:rsidR="00F819F9" w:rsidRDefault="00F819F9">
      <w:pPr>
        <w:pStyle w:val="afb"/>
      </w:pPr>
      <w:r>
        <w:rPr>
          <w:rStyle w:val="afa"/>
        </w:rPr>
        <w:annotationRef/>
      </w:r>
      <w:r>
        <w:t>У нас для покупки билета нужен документ удостоверяющий личность.</w:t>
      </w:r>
    </w:p>
  </w:comment>
  <w:comment w:id="54" w:author="RePack by Diakov" w:date="2024-01-09T12:44:00Z" w:initials="RbD">
    <w:p w14:paraId="5D017973" w14:textId="5721DFB9" w:rsidR="00176D7A" w:rsidRDefault="00176D7A">
      <w:pPr>
        <w:pStyle w:val="afb"/>
      </w:pPr>
      <w:r>
        <w:rPr>
          <w:rStyle w:val="afa"/>
        </w:rPr>
        <w:annotationRef/>
      </w:r>
      <w:r>
        <w:t>Для чего вводим эти данные и где их фиксируем?</w:t>
      </w:r>
    </w:p>
  </w:comment>
  <w:comment w:id="55" w:author="RePack by Diakov" w:date="2024-01-09T12:47:00Z" w:initials="RbD">
    <w:p w14:paraId="0B80DD59" w14:textId="6FC5519E" w:rsidR="00176D7A" w:rsidRDefault="00176D7A">
      <w:pPr>
        <w:pStyle w:val="afb"/>
      </w:pPr>
      <w:r>
        <w:rPr>
          <w:rStyle w:val="afa"/>
        </w:rPr>
        <w:annotationRef/>
      </w:r>
      <w:r>
        <w:t>А такой модуль есть?</w:t>
      </w:r>
      <w:r w:rsidR="0032635C">
        <w:t xml:space="preserve"> Формы такой нет. Все формируется на одной форме «Оплата».</w:t>
      </w:r>
    </w:p>
  </w:comment>
  <w:comment w:id="56" w:author="RePack by Diakov" w:date="2024-01-09T12:53:00Z" w:initials="RbD">
    <w:p w14:paraId="1E31274B" w14:textId="3B2AD20B" w:rsidR="0032635C" w:rsidRDefault="0032635C">
      <w:pPr>
        <w:pStyle w:val="afb"/>
      </w:pPr>
      <w:r>
        <w:rPr>
          <w:rStyle w:val="afa"/>
        </w:rPr>
        <w:annotationRef/>
      </w:r>
      <w:r>
        <w:t>Тут модули и их алгоритмы, а не пользователи, какой сотрудник, что собирает?</w:t>
      </w:r>
    </w:p>
  </w:comment>
  <w:comment w:id="62" w:author="RePack by Diakov" w:date="2024-01-09T12:51:00Z" w:initials="RbD">
    <w:p w14:paraId="1D667EEF" w14:textId="7AAC09F9" w:rsidR="0032635C" w:rsidRDefault="0032635C">
      <w:pPr>
        <w:pStyle w:val="afb"/>
      </w:pPr>
      <w:r>
        <w:rPr>
          <w:rStyle w:val="afa"/>
        </w:rPr>
        <w:annotationRef/>
      </w:r>
      <w:r>
        <w:t>Пишем что сделали.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52F234A" w15:done="0"/>
  <w15:commentEx w15:paraId="59E009D3" w15:done="0"/>
  <w15:commentEx w15:paraId="4B3B1F83" w15:done="0"/>
  <w15:commentEx w15:paraId="7368F45A" w15:done="0"/>
  <w15:commentEx w15:paraId="0A083D22" w15:done="0"/>
  <w15:commentEx w15:paraId="722EE2F8" w15:done="0"/>
  <w15:commentEx w15:paraId="29F7B76A" w15:done="0"/>
  <w15:commentEx w15:paraId="23980FC2" w15:done="0"/>
  <w15:commentEx w15:paraId="41CF621E" w15:done="0"/>
  <w15:commentEx w15:paraId="7BC399FE" w15:done="0"/>
  <w15:commentEx w15:paraId="5DAC21F2" w15:done="0"/>
  <w15:commentEx w15:paraId="609B99EA" w15:done="0"/>
  <w15:commentEx w15:paraId="27AE89F9" w15:done="0"/>
  <w15:commentEx w15:paraId="2653DBF0" w15:done="0"/>
  <w15:commentEx w15:paraId="271BB978" w15:done="0"/>
  <w15:commentEx w15:paraId="322D1F46" w15:done="0"/>
  <w15:commentEx w15:paraId="29210F51" w15:done="0"/>
  <w15:commentEx w15:paraId="494AFFFF" w15:done="0"/>
  <w15:commentEx w15:paraId="2E5829D7" w15:done="0"/>
  <w15:commentEx w15:paraId="325062CB" w15:done="0"/>
  <w15:commentEx w15:paraId="501E1E3C" w15:done="0"/>
  <w15:commentEx w15:paraId="57B8ECED" w15:done="0"/>
  <w15:commentEx w15:paraId="5D017973" w15:done="0"/>
  <w15:commentEx w15:paraId="0B80DD59" w15:done="0"/>
  <w15:commentEx w15:paraId="1E31274B" w15:done="0"/>
  <w15:commentEx w15:paraId="1D667EE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52F234A" w16cid:durableId="6D56FD5B"/>
  <w16cid:commentId w16cid:paraId="59E009D3" w16cid:durableId="5FE6EF9F"/>
  <w16cid:commentId w16cid:paraId="4B3B1F83" w16cid:durableId="17AF7543"/>
  <w16cid:commentId w16cid:paraId="7368F45A" w16cid:durableId="1F59783C"/>
  <w16cid:commentId w16cid:paraId="0A083D22" w16cid:durableId="47B1C393"/>
  <w16cid:commentId w16cid:paraId="722EE2F8" w16cid:durableId="067F81CF"/>
  <w16cid:commentId w16cid:paraId="29F7B76A" w16cid:durableId="243AFAE5"/>
  <w16cid:commentId w16cid:paraId="23980FC2" w16cid:durableId="46EE07A6"/>
  <w16cid:commentId w16cid:paraId="41CF621E" w16cid:durableId="09044509"/>
  <w16cid:commentId w16cid:paraId="7BC399FE" w16cid:durableId="1B9FB2A3"/>
  <w16cid:commentId w16cid:paraId="5DAC21F2" w16cid:durableId="448B2773"/>
  <w16cid:commentId w16cid:paraId="609B99EA" w16cid:durableId="123F17EB"/>
  <w16cid:commentId w16cid:paraId="27AE89F9" w16cid:durableId="0F401815"/>
  <w16cid:commentId w16cid:paraId="2653DBF0" w16cid:durableId="2E1D0BBE"/>
  <w16cid:commentId w16cid:paraId="271BB978" w16cid:durableId="3DFACE31"/>
  <w16cid:commentId w16cid:paraId="322D1F46" w16cid:durableId="185323A8"/>
  <w16cid:commentId w16cid:paraId="29210F51" w16cid:durableId="037831A4"/>
  <w16cid:commentId w16cid:paraId="494AFFFF" w16cid:durableId="095FDDB7"/>
  <w16cid:commentId w16cid:paraId="2E5829D7" w16cid:durableId="30437D7E"/>
  <w16cid:commentId w16cid:paraId="325062CB" w16cid:durableId="38065876"/>
  <w16cid:commentId w16cid:paraId="501E1E3C" w16cid:durableId="2BA2E080"/>
  <w16cid:commentId w16cid:paraId="57B8ECED" w16cid:durableId="7E9AE9EC"/>
  <w16cid:commentId w16cid:paraId="5D017973" w16cid:durableId="68AF9EB7"/>
  <w16cid:commentId w16cid:paraId="0B80DD59" w16cid:durableId="7622A806"/>
  <w16cid:commentId w16cid:paraId="1E31274B" w16cid:durableId="03D22826"/>
  <w16cid:commentId w16cid:paraId="1D667EEF" w16cid:durableId="73F622A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B157A" w14:textId="77777777" w:rsidR="009005AF" w:rsidRDefault="009005AF" w:rsidP="005E3960">
      <w:r>
        <w:separator/>
      </w:r>
    </w:p>
  </w:endnote>
  <w:endnote w:type="continuationSeparator" w:id="0">
    <w:p w14:paraId="27A97143" w14:textId="77777777" w:rsidR="009005AF" w:rsidRDefault="009005AF" w:rsidP="005E3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Arial"/>
    <w:panose1 w:val="02020603050405020304"/>
    <w:charset w:val="CC"/>
    <w:family w:val="roman"/>
    <w:pitch w:val="variable"/>
    <w:sig w:usb0="00000000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6741167"/>
      <w:docPartObj>
        <w:docPartGallery w:val="Page Numbers (Bottom of Page)"/>
        <w:docPartUnique/>
      </w:docPartObj>
    </w:sdtPr>
    <w:sdtEndPr/>
    <w:sdtContent>
      <w:p w14:paraId="3B936F98" w14:textId="2149A30A" w:rsidR="00D8550A" w:rsidRDefault="00D8550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635C">
          <w:rPr>
            <w:noProof/>
          </w:rPr>
          <w:t>24</w:t>
        </w:r>
        <w:r>
          <w:fldChar w:fldCharType="end"/>
        </w:r>
      </w:p>
    </w:sdtContent>
  </w:sdt>
  <w:p w14:paraId="222CF21D" w14:textId="77777777" w:rsidR="00D8550A" w:rsidRDefault="00D8550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6E8D8" w14:textId="77777777" w:rsidR="009005AF" w:rsidRDefault="009005AF" w:rsidP="005E3960">
      <w:r>
        <w:separator/>
      </w:r>
    </w:p>
  </w:footnote>
  <w:footnote w:type="continuationSeparator" w:id="0">
    <w:p w14:paraId="31A390FB" w14:textId="77777777" w:rsidR="009005AF" w:rsidRDefault="009005AF" w:rsidP="005E3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01DE"/>
    <w:multiLevelType w:val="multilevel"/>
    <w:tmpl w:val="94BC6D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" w15:restartNumberingAfterBreak="0">
    <w:nsid w:val="02BE7204"/>
    <w:multiLevelType w:val="multilevel"/>
    <w:tmpl w:val="87320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370DC7"/>
    <w:multiLevelType w:val="multilevel"/>
    <w:tmpl w:val="F1E8101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0C5C4FF8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0A7AA6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BC04EA"/>
    <w:multiLevelType w:val="multilevel"/>
    <w:tmpl w:val="FDD8091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621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3EA2FFD"/>
    <w:multiLevelType w:val="multilevel"/>
    <w:tmpl w:val="FA6220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9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7" w:hanging="2160"/>
      </w:pPr>
      <w:rPr>
        <w:rFonts w:hint="default"/>
      </w:rPr>
    </w:lvl>
  </w:abstractNum>
  <w:abstractNum w:abstractNumId="7" w15:restartNumberingAfterBreak="0">
    <w:nsid w:val="15CE4213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9C177E"/>
    <w:multiLevelType w:val="multilevel"/>
    <w:tmpl w:val="921A711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1A531209"/>
    <w:multiLevelType w:val="multilevel"/>
    <w:tmpl w:val="52260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B25D87"/>
    <w:multiLevelType w:val="multilevel"/>
    <w:tmpl w:val="EEA4BB4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9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7" w:hanging="2160"/>
      </w:pPr>
      <w:rPr>
        <w:rFonts w:hint="default"/>
      </w:rPr>
    </w:lvl>
  </w:abstractNum>
  <w:abstractNum w:abstractNumId="11" w15:restartNumberingAfterBreak="0">
    <w:nsid w:val="223506BB"/>
    <w:multiLevelType w:val="multilevel"/>
    <w:tmpl w:val="69D4741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73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22A1243E"/>
    <w:multiLevelType w:val="multilevel"/>
    <w:tmpl w:val="37809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36640CB"/>
    <w:multiLevelType w:val="multilevel"/>
    <w:tmpl w:val="26387D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2689029B"/>
    <w:multiLevelType w:val="multilevel"/>
    <w:tmpl w:val="6F56C5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3220207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EF479E"/>
    <w:multiLevelType w:val="multilevel"/>
    <w:tmpl w:val="2ADCC84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7" w15:restartNumberingAfterBreak="0">
    <w:nsid w:val="442034B7"/>
    <w:multiLevelType w:val="multilevel"/>
    <w:tmpl w:val="0B9A74DC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8" w15:restartNumberingAfterBreak="0">
    <w:nsid w:val="4A1C48E7"/>
    <w:multiLevelType w:val="multilevel"/>
    <w:tmpl w:val="21EA6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4186D01"/>
    <w:multiLevelType w:val="multilevel"/>
    <w:tmpl w:val="688095B6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0" w15:restartNumberingAfterBreak="0">
    <w:nsid w:val="545753DE"/>
    <w:multiLevelType w:val="hybridMultilevel"/>
    <w:tmpl w:val="92425DAE"/>
    <w:lvl w:ilvl="0" w:tplc="4CA25EF2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851EE"/>
    <w:multiLevelType w:val="multilevel"/>
    <w:tmpl w:val="9EA46C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2" w15:restartNumberingAfterBreak="0">
    <w:nsid w:val="58E45A09"/>
    <w:multiLevelType w:val="multilevel"/>
    <w:tmpl w:val="710426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69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3" w15:restartNumberingAfterBreak="0">
    <w:nsid w:val="5B0D3F63"/>
    <w:multiLevelType w:val="multilevel"/>
    <w:tmpl w:val="8656248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4" w15:restartNumberingAfterBreak="0">
    <w:nsid w:val="5B4C3CB4"/>
    <w:multiLevelType w:val="multilevel"/>
    <w:tmpl w:val="A8E49ED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5F5627F2"/>
    <w:multiLevelType w:val="hybridMultilevel"/>
    <w:tmpl w:val="77C2D344"/>
    <w:lvl w:ilvl="0" w:tplc="80D4A8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F0F5E7A"/>
    <w:multiLevelType w:val="multilevel"/>
    <w:tmpl w:val="7480DFA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2C25E76"/>
    <w:multiLevelType w:val="multilevel"/>
    <w:tmpl w:val="43125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B260E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9399124">
    <w:abstractNumId w:val="20"/>
  </w:num>
  <w:num w:numId="2" w16cid:durableId="1545216258">
    <w:abstractNumId w:val="26"/>
  </w:num>
  <w:num w:numId="3" w16cid:durableId="1839227488">
    <w:abstractNumId w:val="27"/>
  </w:num>
  <w:num w:numId="4" w16cid:durableId="1428888150">
    <w:abstractNumId w:val="9"/>
  </w:num>
  <w:num w:numId="5" w16cid:durableId="290331142">
    <w:abstractNumId w:val="17"/>
  </w:num>
  <w:num w:numId="6" w16cid:durableId="862783972">
    <w:abstractNumId w:val="1"/>
  </w:num>
  <w:num w:numId="7" w16cid:durableId="1745225427">
    <w:abstractNumId w:val="18"/>
  </w:num>
  <w:num w:numId="8" w16cid:durableId="319621060">
    <w:abstractNumId w:val="12"/>
  </w:num>
  <w:num w:numId="9" w16cid:durableId="1532493858">
    <w:abstractNumId w:val="14"/>
  </w:num>
  <w:num w:numId="10" w16cid:durableId="2072195173">
    <w:abstractNumId w:val="4"/>
  </w:num>
  <w:num w:numId="11" w16cid:durableId="203181573">
    <w:abstractNumId w:val="15"/>
  </w:num>
  <w:num w:numId="12" w16cid:durableId="1793328744">
    <w:abstractNumId w:val="13"/>
  </w:num>
  <w:num w:numId="13" w16cid:durableId="205290423">
    <w:abstractNumId w:val="6"/>
  </w:num>
  <w:num w:numId="14" w16cid:durableId="1849368344">
    <w:abstractNumId w:val="5"/>
  </w:num>
  <w:num w:numId="15" w16cid:durableId="2072146169">
    <w:abstractNumId w:val="22"/>
  </w:num>
  <w:num w:numId="16" w16cid:durableId="1415972369">
    <w:abstractNumId w:val="10"/>
  </w:num>
  <w:num w:numId="17" w16cid:durableId="247007182">
    <w:abstractNumId w:val="11"/>
  </w:num>
  <w:num w:numId="18" w16cid:durableId="1783914575">
    <w:abstractNumId w:val="19"/>
  </w:num>
  <w:num w:numId="19" w16cid:durableId="1557349349">
    <w:abstractNumId w:val="23"/>
  </w:num>
  <w:num w:numId="20" w16cid:durableId="894895784">
    <w:abstractNumId w:val="8"/>
  </w:num>
  <w:num w:numId="21" w16cid:durableId="26222276">
    <w:abstractNumId w:val="16"/>
  </w:num>
  <w:num w:numId="22" w16cid:durableId="319963017">
    <w:abstractNumId w:val="2"/>
  </w:num>
  <w:num w:numId="23" w16cid:durableId="2055545917">
    <w:abstractNumId w:val="24"/>
  </w:num>
  <w:num w:numId="24" w16cid:durableId="1106118270">
    <w:abstractNumId w:val="25"/>
  </w:num>
  <w:num w:numId="25" w16cid:durableId="1640913166">
    <w:abstractNumId w:val="21"/>
  </w:num>
  <w:num w:numId="26" w16cid:durableId="1970815168">
    <w:abstractNumId w:val="28"/>
  </w:num>
  <w:num w:numId="27" w16cid:durableId="128866315">
    <w:abstractNumId w:val="7"/>
  </w:num>
  <w:num w:numId="28" w16cid:durableId="1263760701">
    <w:abstractNumId w:val="3"/>
  </w:num>
  <w:num w:numId="29" w16cid:durableId="1651013729">
    <w:abstractNumId w:val="0"/>
  </w:num>
  <w:numIdMacAtCleanup w:val="2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ePack by Diakov">
    <w15:presenceInfo w15:providerId="None" w15:userId="RePack by Diak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proofState w:spelling="clean"/>
  <w:attachedTemplate r:id="rId1"/>
  <w:revisionView w:inkAnnotations="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77F"/>
    <w:rsid w:val="000009E9"/>
    <w:rsid w:val="00001322"/>
    <w:rsid w:val="00001905"/>
    <w:rsid w:val="000019F4"/>
    <w:rsid w:val="00002DA0"/>
    <w:rsid w:val="000061FF"/>
    <w:rsid w:val="00010536"/>
    <w:rsid w:val="0001075B"/>
    <w:rsid w:val="00012240"/>
    <w:rsid w:val="00013806"/>
    <w:rsid w:val="00017054"/>
    <w:rsid w:val="00021BCD"/>
    <w:rsid w:val="00022B90"/>
    <w:rsid w:val="000253F3"/>
    <w:rsid w:val="00025787"/>
    <w:rsid w:val="000258E0"/>
    <w:rsid w:val="00025D6C"/>
    <w:rsid w:val="00026804"/>
    <w:rsid w:val="0002682B"/>
    <w:rsid w:val="00027CC0"/>
    <w:rsid w:val="0003206C"/>
    <w:rsid w:val="00032480"/>
    <w:rsid w:val="00032C65"/>
    <w:rsid w:val="00033A1F"/>
    <w:rsid w:val="00034D84"/>
    <w:rsid w:val="00034DDA"/>
    <w:rsid w:val="00035277"/>
    <w:rsid w:val="00035EAC"/>
    <w:rsid w:val="00035F68"/>
    <w:rsid w:val="00036D2E"/>
    <w:rsid w:val="00037598"/>
    <w:rsid w:val="00037891"/>
    <w:rsid w:val="0004023B"/>
    <w:rsid w:val="000405E2"/>
    <w:rsid w:val="000411B5"/>
    <w:rsid w:val="00044C50"/>
    <w:rsid w:val="00046A23"/>
    <w:rsid w:val="00050C65"/>
    <w:rsid w:val="000526BD"/>
    <w:rsid w:val="00052D4E"/>
    <w:rsid w:val="00054407"/>
    <w:rsid w:val="00056C55"/>
    <w:rsid w:val="00062DF3"/>
    <w:rsid w:val="000637C9"/>
    <w:rsid w:val="00063A9C"/>
    <w:rsid w:val="000643D8"/>
    <w:rsid w:val="00065F32"/>
    <w:rsid w:val="000712E3"/>
    <w:rsid w:val="000723BC"/>
    <w:rsid w:val="000725A3"/>
    <w:rsid w:val="00073AC3"/>
    <w:rsid w:val="000743ED"/>
    <w:rsid w:val="00077A18"/>
    <w:rsid w:val="00080658"/>
    <w:rsid w:val="00081DE0"/>
    <w:rsid w:val="00082CBD"/>
    <w:rsid w:val="00084283"/>
    <w:rsid w:val="00085124"/>
    <w:rsid w:val="00086704"/>
    <w:rsid w:val="00086F39"/>
    <w:rsid w:val="00087D3C"/>
    <w:rsid w:val="0009153C"/>
    <w:rsid w:val="00091B80"/>
    <w:rsid w:val="00091BC7"/>
    <w:rsid w:val="000924FC"/>
    <w:rsid w:val="00092A43"/>
    <w:rsid w:val="000963AB"/>
    <w:rsid w:val="00096A5F"/>
    <w:rsid w:val="000A0E12"/>
    <w:rsid w:val="000A1352"/>
    <w:rsid w:val="000A1F06"/>
    <w:rsid w:val="000A204D"/>
    <w:rsid w:val="000A5B0A"/>
    <w:rsid w:val="000A6F1E"/>
    <w:rsid w:val="000B20E2"/>
    <w:rsid w:val="000B2975"/>
    <w:rsid w:val="000B4224"/>
    <w:rsid w:val="000B48BF"/>
    <w:rsid w:val="000C0C4A"/>
    <w:rsid w:val="000C0FA6"/>
    <w:rsid w:val="000C6A02"/>
    <w:rsid w:val="000C6AE1"/>
    <w:rsid w:val="000C6FDA"/>
    <w:rsid w:val="000C7E0C"/>
    <w:rsid w:val="000D0228"/>
    <w:rsid w:val="000D09FF"/>
    <w:rsid w:val="000D163B"/>
    <w:rsid w:val="000D37AE"/>
    <w:rsid w:val="000D4800"/>
    <w:rsid w:val="000D7777"/>
    <w:rsid w:val="000E03C3"/>
    <w:rsid w:val="000E045C"/>
    <w:rsid w:val="000E3735"/>
    <w:rsid w:val="000F0D19"/>
    <w:rsid w:val="000F12D0"/>
    <w:rsid w:val="000F3664"/>
    <w:rsid w:val="000F75CA"/>
    <w:rsid w:val="00101013"/>
    <w:rsid w:val="0010423C"/>
    <w:rsid w:val="0010458A"/>
    <w:rsid w:val="0010458C"/>
    <w:rsid w:val="00106B22"/>
    <w:rsid w:val="0010731F"/>
    <w:rsid w:val="001079A4"/>
    <w:rsid w:val="00110C34"/>
    <w:rsid w:val="00110E58"/>
    <w:rsid w:val="0011182C"/>
    <w:rsid w:val="0011323B"/>
    <w:rsid w:val="00116396"/>
    <w:rsid w:val="0011734B"/>
    <w:rsid w:val="0012148E"/>
    <w:rsid w:val="0012178D"/>
    <w:rsid w:val="0012183F"/>
    <w:rsid w:val="001219EA"/>
    <w:rsid w:val="00123832"/>
    <w:rsid w:val="001240AC"/>
    <w:rsid w:val="0012517F"/>
    <w:rsid w:val="00130B76"/>
    <w:rsid w:val="00131271"/>
    <w:rsid w:val="001336B3"/>
    <w:rsid w:val="001342D1"/>
    <w:rsid w:val="00134390"/>
    <w:rsid w:val="00134FA0"/>
    <w:rsid w:val="00135438"/>
    <w:rsid w:val="00135F1A"/>
    <w:rsid w:val="00136142"/>
    <w:rsid w:val="001365B3"/>
    <w:rsid w:val="00140FC5"/>
    <w:rsid w:val="00142B5F"/>
    <w:rsid w:val="00145089"/>
    <w:rsid w:val="00145C4B"/>
    <w:rsid w:val="00145F5E"/>
    <w:rsid w:val="00147C4F"/>
    <w:rsid w:val="00151D73"/>
    <w:rsid w:val="00152B05"/>
    <w:rsid w:val="00152C2A"/>
    <w:rsid w:val="00154AF1"/>
    <w:rsid w:val="00154B9E"/>
    <w:rsid w:val="001557AE"/>
    <w:rsid w:val="00156340"/>
    <w:rsid w:val="0015656C"/>
    <w:rsid w:val="0015657C"/>
    <w:rsid w:val="00156A66"/>
    <w:rsid w:val="001606C7"/>
    <w:rsid w:val="00160992"/>
    <w:rsid w:val="001622DE"/>
    <w:rsid w:val="00162E9C"/>
    <w:rsid w:val="00164248"/>
    <w:rsid w:val="0016635A"/>
    <w:rsid w:val="001664D6"/>
    <w:rsid w:val="00171336"/>
    <w:rsid w:val="00171D19"/>
    <w:rsid w:val="001754C2"/>
    <w:rsid w:val="00176D7A"/>
    <w:rsid w:val="00180A39"/>
    <w:rsid w:val="00180ED0"/>
    <w:rsid w:val="0018228C"/>
    <w:rsid w:val="00185E13"/>
    <w:rsid w:val="00190343"/>
    <w:rsid w:val="00190A00"/>
    <w:rsid w:val="00191E0E"/>
    <w:rsid w:val="00193EA0"/>
    <w:rsid w:val="001942F4"/>
    <w:rsid w:val="00194AD1"/>
    <w:rsid w:val="00195137"/>
    <w:rsid w:val="001952CE"/>
    <w:rsid w:val="001955FD"/>
    <w:rsid w:val="00195F6A"/>
    <w:rsid w:val="001961CC"/>
    <w:rsid w:val="0019652B"/>
    <w:rsid w:val="001975BC"/>
    <w:rsid w:val="0019771E"/>
    <w:rsid w:val="00197E93"/>
    <w:rsid w:val="00197EAD"/>
    <w:rsid w:val="001A334D"/>
    <w:rsid w:val="001A34CE"/>
    <w:rsid w:val="001A40EB"/>
    <w:rsid w:val="001A4F0B"/>
    <w:rsid w:val="001A56F3"/>
    <w:rsid w:val="001A6862"/>
    <w:rsid w:val="001A6992"/>
    <w:rsid w:val="001A7323"/>
    <w:rsid w:val="001B03C2"/>
    <w:rsid w:val="001B0DDA"/>
    <w:rsid w:val="001B2A65"/>
    <w:rsid w:val="001B3080"/>
    <w:rsid w:val="001B53AB"/>
    <w:rsid w:val="001B6B51"/>
    <w:rsid w:val="001B7511"/>
    <w:rsid w:val="001C08EE"/>
    <w:rsid w:val="001C1C14"/>
    <w:rsid w:val="001C1EC4"/>
    <w:rsid w:val="001C2E0E"/>
    <w:rsid w:val="001C3FFB"/>
    <w:rsid w:val="001C482A"/>
    <w:rsid w:val="001C4F4E"/>
    <w:rsid w:val="001C5264"/>
    <w:rsid w:val="001C582C"/>
    <w:rsid w:val="001C5B1D"/>
    <w:rsid w:val="001C5CDA"/>
    <w:rsid w:val="001C5F77"/>
    <w:rsid w:val="001C767B"/>
    <w:rsid w:val="001D2F6C"/>
    <w:rsid w:val="001D371D"/>
    <w:rsid w:val="001D3798"/>
    <w:rsid w:val="001D54A6"/>
    <w:rsid w:val="001D580C"/>
    <w:rsid w:val="001D5F11"/>
    <w:rsid w:val="001D6330"/>
    <w:rsid w:val="001D63FF"/>
    <w:rsid w:val="001E01B7"/>
    <w:rsid w:val="001E076E"/>
    <w:rsid w:val="001E0C0A"/>
    <w:rsid w:val="001E0CEA"/>
    <w:rsid w:val="001E24F4"/>
    <w:rsid w:val="001E761B"/>
    <w:rsid w:val="001E7C7B"/>
    <w:rsid w:val="001F00D8"/>
    <w:rsid w:val="001F0D77"/>
    <w:rsid w:val="001F1596"/>
    <w:rsid w:val="001F1FAA"/>
    <w:rsid w:val="001F3293"/>
    <w:rsid w:val="001F3E7A"/>
    <w:rsid w:val="001F7FE8"/>
    <w:rsid w:val="00203059"/>
    <w:rsid w:val="00203959"/>
    <w:rsid w:val="00204213"/>
    <w:rsid w:val="0020429D"/>
    <w:rsid w:val="0020506A"/>
    <w:rsid w:val="002052BC"/>
    <w:rsid w:val="00205552"/>
    <w:rsid w:val="00205D27"/>
    <w:rsid w:val="002118FA"/>
    <w:rsid w:val="00212DDE"/>
    <w:rsid w:val="0021301F"/>
    <w:rsid w:val="002140FD"/>
    <w:rsid w:val="002141D1"/>
    <w:rsid w:val="00214526"/>
    <w:rsid w:val="00214780"/>
    <w:rsid w:val="00214E38"/>
    <w:rsid w:val="0021613A"/>
    <w:rsid w:val="0021775E"/>
    <w:rsid w:val="00220B6F"/>
    <w:rsid w:val="00220BF2"/>
    <w:rsid w:val="00223312"/>
    <w:rsid w:val="002253CB"/>
    <w:rsid w:val="00225867"/>
    <w:rsid w:val="00227B00"/>
    <w:rsid w:val="00231C77"/>
    <w:rsid w:val="0023333D"/>
    <w:rsid w:val="002336C6"/>
    <w:rsid w:val="002347A8"/>
    <w:rsid w:val="00234C77"/>
    <w:rsid w:val="00235A1B"/>
    <w:rsid w:val="002400C1"/>
    <w:rsid w:val="00241C70"/>
    <w:rsid w:val="002424D3"/>
    <w:rsid w:val="00242ABA"/>
    <w:rsid w:val="00242EA5"/>
    <w:rsid w:val="00243275"/>
    <w:rsid w:val="00244DC7"/>
    <w:rsid w:val="00244E35"/>
    <w:rsid w:val="00245DC7"/>
    <w:rsid w:val="00245F4D"/>
    <w:rsid w:val="002468B8"/>
    <w:rsid w:val="00246BFB"/>
    <w:rsid w:val="00246D5D"/>
    <w:rsid w:val="002504CF"/>
    <w:rsid w:val="002507C0"/>
    <w:rsid w:val="00251392"/>
    <w:rsid w:val="00251B13"/>
    <w:rsid w:val="00251D0A"/>
    <w:rsid w:val="00251EF8"/>
    <w:rsid w:val="00252E88"/>
    <w:rsid w:val="002535FA"/>
    <w:rsid w:val="00253A0D"/>
    <w:rsid w:val="00254D0F"/>
    <w:rsid w:val="00254F93"/>
    <w:rsid w:val="002562DB"/>
    <w:rsid w:val="00256600"/>
    <w:rsid w:val="00257FCA"/>
    <w:rsid w:val="00261411"/>
    <w:rsid w:val="0026243E"/>
    <w:rsid w:val="0026514A"/>
    <w:rsid w:val="00266887"/>
    <w:rsid w:val="00266A01"/>
    <w:rsid w:val="00267360"/>
    <w:rsid w:val="002701F1"/>
    <w:rsid w:val="00271387"/>
    <w:rsid w:val="002724BF"/>
    <w:rsid w:val="002727D2"/>
    <w:rsid w:val="002730AD"/>
    <w:rsid w:val="002738F6"/>
    <w:rsid w:val="002753DA"/>
    <w:rsid w:val="002761B9"/>
    <w:rsid w:val="002767C1"/>
    <w:rsid w:val="00276D97"/>
    <w:rsid w:val="0028090E"/>
    <w:rsid w:val="00281B21"/>
    <w:rsid w:val="00283265"/>
    <w:rsid w:val="0028387B"/>
    <w:rsid w:val="00286D7A"/>
    <w:rsid w:val="00287127"/>
    <w:rsid w:val="00291007"/>
    <w:rsid w:val="002910FA"/>
    <w:rsid w:val="002920FE"/>
    <w:rsid w:val="00292511"/>
    <w:rsid w:val="0029420A"/>
    <w:rsid w:val="002953B0"/>
    <w:rsid w:val="00295AEF"/>
    <w:rsid w:val="00295B32"/>
    <w:rsid w:val="002965BC"/>
    <w:rsid w:val="00296680"/>
    <w:rsid w:val="00296C76"/>
    <w:rsid w:val="00296E97"/>
    <w:rsid w:val="002A05D9"/>
    <w:rsid w:val="002A121D"/>
    <w:rsid w:val="002A1F99"/>
    <w:rsid w:val="002A2413"/>
    <w:rsid w:val="002A298F"/>
    <w:rsid w:val="002A3215"/>
    <w:rsid w:val="002A368B"/>
    <w:rsid w:val="002A5F7A"/>
    <w:rsid w:val="002A631B"/>
    <w:rsid w:val="002A64CE"/>
    <w:rsid w:val="002A74D3"/>
    <w:rsid w:val="002B1070"/>
    <w:rsid w:val="002B1BF0"/>
    <w:rsid w:val="002B6EE6"/>
    <w:rsid w:val="002B7DE6"/>
    <w:rsid w:val="002C0C03"/>
    <w:rsid w:val="002C0C36"/>
    <w:rsid w:val="002C1114"/>
    <w:rsid w:val="002C159B"/>
    <w:rsid w:val="002C2586"/>
    <w:rsid w:val="002C540D"/>
    <w:rsid w:val="002C5B64"/>
    <w:rsid w:val="002C6F69"/>
    <w:rsid w:val="002C7426"/>
    <w:rsid w:val="002D13EC"/>
    <w:rsid w:val="002D25C4"/>
    <w:rsid w:val="002D2F5C"/>
    <w:rsid w:val="002D3BBF"/>
    <w:rsid w:val="002D60F4"/>
    <w:rsid w:val="002D6F9D"/>
    <w:rsid w:val="002D7296"/>
    <w:rsid w:val="002D7507"/>
    <w:rsid w:val="002E2851"/>
    <w:rsid w:val="002E290D"/>
    <w:rsid w:val="002E2D60"/>
    <w:rsid w:val="002E4E68"/>
    <w:rsid w:val="002E61BD"/>
    <w:rsid w:val="002E687F"/>
    <w:rsid w:val="002E707D"/>
    <w:rsid w:val="002E76BD"/>
    <w:rsid w:val="002E7A42"/>
    <w:rsid w:val="002F04F3"/>
    <w:rsid w:val="002F2D63"/>
    <w:rsid w:val="002F2E64"/>
    <w:rsid w:val="002F344B"/>
    <w:rsid w:val="002F34F9"/>
    <w:rsid w:val="002F46A8"/>
    <w:rsid w:val="002F4DA4"/>
    <w:rsid w:val="00300168"/>
    <w:rsid w:val="00300C77"/>
    <w:rsid w:val="0030149E"/>
    <w:rsid w:val="00301955"/>
    <w:rsid w:val="00303D9D"/>
    <w:rsid w:val="00305715"/>
    <w:rsid w:val="0030662F"/>
    <w:rsid w:val="00306CB7"/>
    <w:rsid w:val="00307CC4"/>
    <w:rsid w:val="003104EA"/>
    <w:rsid w:val="00310A02"/>
    <w:rsid w:val="0031120D"/>
    <w:rsid w:val="00312254"/>
    <w:rsid w:val="00313E15"/>
    <w:rsid w:val="00314819"/>
    <w:rsid w:val="00315070"/>
    <w:rsid w:val="00316780"/>
    <w:rsid w:val="0031696A"/>
    <w:rsid w:val="00316D39"/>
    <w:rsid w:val="003175FD"/>
    <w:rsid w:val="00320624"/>
    <w:rsid w:val="00320AA6"/>
    <w:rsid w:val="003216A8"/>
    <w:rsid w:val="003219CC"/>
    <w:rsid w:val="00323081"/>
    <w:rsid w:val="0032635C"/>
    <w:rsid w:val="00326F0D"/>
    <w:rsid w:val="0033068A"/>
    <w:rsid w:val="0033384C"/>
    <w:rsid w:val="003341FA"/>
    <w:rsid w:val="003353BD"/>
    <w:rsid w:val="00337BC5"/>
    <w:rsid w:val="003424BC"/>
    <w:rsid w:val="00342620"/>
    <w:rsid w:val="00342ABC"/>
    <w:rsid w:val="00343E20"/>
    <w:rsid w:val="003445BB"/>
    <w:rsid w:val="0034611C"/>
    <w:rsid w:val="00346316"/>
    <w:rsid w:val="0035013B"/>
    <w:rsid w:val="00355517"/>
    <w:rsid w:val="0035565E"/>
    <w:rsid w:val="00355FCC"/>
    <w:rsid w:val="003610E7"/>
    <w:rsid w:val="00362E42"/>
    <w:rsid w:val="00363AC5"/>
    <w:rsid w:val="003650BA"/>
    <w:rsid w:val="00365531"/>
    <w:rsid w:val="00366343"/>
    <w:rsid w:val="003665D4"/>
    <w:rsid w:val="003708CE"/>
    <w:rsid w:val="00370B42"/>
    <w:rsid w:val="00370E88"/>
    <w:rsid w:val="00370F3F"/>
    <w:rsid w:val="003738F0"/>
    <w:rsid w:val="00373EBF"/>
    <w:rsid w:val="003759E2"/>
    <w:rsid w:val="00375ADD"/>
    <w:rsid w:val="00375F9F"/>
    <w:rsid w:val="003763C2"/>
    <w:rsid w:val="003771B5"/>
    <w:rsid w:val="003771F0"/>
    <w:rsid w:val="00377D92"/>
    <w:rsid w:val="003814E4"/>
    <w:rsid w:val="0038471C"/>
    <w:rsid w:val="00385031"/>
    <w:rsid w:val="00385F2D"/>
    <w:rsid w:val="00387D5C"/>
    <w:rsid w:val="00390676"/>
    <w:rsid w:val="00390AC3"/>
    <w:rsid w:val="00390EC6"/>
    <w:rsid w:val="0039219D"/>
    <w:rsid w:val="00393236"/>
    <w:rsid w:val="00393E8A"/>
    <w:rsid w:val="00394C6D"/>
    <w:rsid w:val="00394EEC"/>
    <w:rsid w:val="00395EDD"/>
    <w:rsid w:val="00397043"/>
    <w:rsid w:val="003A0801"/>
    <w:rsid w:val="003A5C30"/>
    <w:rsid w:val="003A6990"/>
    <w:rsid w:val="003A77F5"/>
    <w:rsid w:val="003B09AD"/>
    <w:rsid w:val="003B254B"/>
    <w:rsid w:val="003B331B"/>
    <w:rsid w:val="003B3AD6"/>
    <w:rsid w:val="003B49F1"/>
    <w:rsid w:val="003B4DD8"/>
    <w:rsid w:val="003B5DFF"/>
    <w:rsid w:val="003B74E9"/>
    <w:rsid w:val="003C0754"/>
    <w:rsid w:val="003C078B"/>
    <w:rsid w:val="003C0FA8"/>
    <w:rsid w:val="003C1434"/>
    <w:rsid w:val="003C2B8F"/>
    <w:rsid w:val="003C332C"/>
    <w:rsid w:val="003C44A3"/>
    <w:rsid w:val="003C5B18"/>
    <w:rsid w:val="003C7F71"/>
    <w:rsid w:val="003D0D5D"/>
    <w:rsid w:val="003D181D"/>
    <w:rsid w:val="003D223F"/>
    <w:rsid w:val="003D35D0"/>
    <w:rsid w:val="003D4A8B"/>
    <w:rsid w:val="003E2B6B"/>
    <w:rsid w:val="003E3FC0"/>
    <w:rsid w:val="003E40B7"/>
    <w:rsid w:val="003E464C"/>
    <w:rsid w:val="003E54DC"/>
    <w:rsid w:val="003E6B4B"/>
    <w:rsid w:val="003E7177"/>
    <w:rsid w:val="003E742F"/>
    <w:rsid w:val="003F0DA0"/>
    <w:rsid w:val="003F2B10"/>
    <w:rsid w:val="003F2F6D"/>
    <w:rsid w:val="003F4EDB"/>
    <w:rsid w:val="003F53CA"/>
    <w:rsid w:val="003F6578"/>
    <w:rsid w:val="003F7B1C"/>
    <w:rsid w:val="003F7F89"/>
    <w:rsid w:val="00401016"/>
    <w:rsid w:val="0040125C"/>
    <w:rsid w:val="00402B27"/>
    <w:rsid w:val="00402BD1"/>
    <w:rsid w:val="004040F2"/>
    <w:rsid w:val="00405A1F"/>
    <w:rsid w:val="00405C39"/>
    <w:rsid w:val="004060A8"/>
    <w:rsid w:val="004102D6"/>
    <w:rsid w:val="00410572"/>
    <w:rsid w:val="004105E1"/>
    <w:rsid w:val="00411ADB"/>
    <w:rsid w:val="00413306"/>
    <w:rsid w:val="00415072"/>
    <w:rsid w:val="004150A2"/>
    <w:rsid w:val="004154DA"/>
    <w:rsid w:val="00416D57"/>
    <w:rsid w:val="00416DCC"/>
    <w:rsid w:val="00417F40"/>
    <w:rsid w:val="00421A0A"/>
    <w:rsid w:val="00423356"/>
    <w:rsid w:val="00423975"/>
    <w:rsid w:val="004239FD"/>
    <w:rsid w:val="00425E85"/>
    <w:rsid w:val="0042662F"/>
    <w:rsid w:val="0042694F"/>
    <w:rsid w:val="004270A1"/>
    <w:rsid w:val="0042728D"/>
    <w:rsid w:val="00430B53"/>
    <w:rsid w:val="004319A6"/>
    <w:rsid w:val="004329DF"/>
    <w:rsid w:val="0043492D"/>
    <w:rsid w:val="00434F3E"/>
    <w:rsid w:val="00435D9F"/>
    <w:rsid w:val="0043691C"/>
    <w:rsid w:val="00437492"/>
    <w:rsid w:val="00437E2C"/>
    <w:rsid w:val="00440BED"/>
    <w:rsid w:val="00442A33"/>
    <w:rsid w:val="004435F9"/>
    <w:rsid w:val="00444714"/>
    <w:rsid w:val="00445011"/>
    <w:rsid w:val="00445534"/>
    <w:rsid w:val="00447770"/>
    <w:rsid w:val="0045145E"/>
    <w:rsid w:val="0045299A"/>
    <w:rsid w:val="00452CC7"/>
    <w:rsid w:val="004534A7"/>
    <w:rsid w:val="00454630"/>
    <w:rsid w:val="0045490D"/>
    <w:rsid w:val="00454913"/>
    <w:rsid w:val="00456309"/>
    <w:rsid w:val="00456DDA"/>
    <w:rsid w:val="00456EDB"/>
    <w:rsid w:val="00457692"/>
    <w:rsid w:val="0046286D"/>
    <w:rsid w:val="0046393E"/>
    <w:rsid w:val="0046514A"/>
    <w:rsid w:val="00466DB0"/>
    <w:rsid w:val="004712D7"/>
    <w:rsid w:val="0047181A"/>
    <w:rsid w:val="0047186D"/>
    <w:rsid w:val="00472291"/>
    <w:rsid w:val="00472B97"/>
    <w:rsid w:val="00473646"/>
    <w:rsid w:val="00473FFF"/>
    <w:rsid w:val="00474739"/>
    <w:rsid w:val="004762E0"/>
    <w:rsid w:val="004801BA"/>
    <w:rsid w:val="00480F8A"/>
    <w:rsid w:val="00481E24"/>
    <w:rsid w:val="00483A27"/>
    <w:rsid w:val="0048570A"/>
    <w:rsid w:val="0048634E"/>
    <w:rsid w:val="00491B0C"/>
    <w:rsid w:val="00491D73"/>
    <w:rsid w:val="00493B9E"/>
    <w:rsid w:val="00493D8A"/>
    <w:rsid w:val="0049468A"/>
    <w:rsid w:val="004962BE"/>
    <w:rsid w:val="004A07DF"/>
    <w:rsid w:val="004A2118"/>
    <w:rsid w:val="004A51B9"/>
    <w:rsid w:val="004A5FA8"/>
    <w:rsid w:val="004A768E"/>
    <w:rsid w:val="004B11C2"/>
    <w:rsid w:val="004B328D"/>
    <w:rsid w:val="004B5708"/>
    <w:rsid w:val="004B570E"/>
    <w:rsid w:val="004B5E79"/>
    <w:rsid w:val="004C0414"/>
    <w:rsid w:val="004C0419"/>
    <w:rsid w:val="004C0D8C"/>
    <w:rsid w:val="004C5C84"/>
    <w:rsid w:val="004C70EA"/>
    <w:rsid w:val="004C7A45"/>
    <w:rsid w:val="004D14DB"/>
    <w:rsid w:val="004D2C29"/>
    <w:rsid w:val="004D3D90"/>
    <w:rsid w:val="004D4BFB"/>
    <w:rsid w:val="004D6208"/>
    <w:rsid w:val="004D706A"/>
    <w:rsid w:val="004D7137"/>
    <w:rsid w:val="004D7E98"/>
    <w:rsid w:val="004E08BC"/>
    <w:rsid w:val="004E1B90"/>
    <w:rsid w:val="004E59B1"/>
    <w:rsid w:val="004E6178"/>
    <w:rsid w:val="004E65BB"/>
    <w:rsid w:val="004E6FAE"/>
    <w:rsid w:val="004F0A8B"/>
    <w:rsid w:val="004F2939"/>
    <w:rsid w:val="004F4232"/>
    <w:rsid w:val="004F48F7"/>
    <w:rsid w:val="004F5293"/>
    <w:rsid w:val="004F655B"/>
    <w:rsid w:val="004F75BE"/>
    <w:rsid w:val="005006B9"/>
    <w:rsid w:val="005015EC"/>
    <w:rsid w:val="00501CA9"/>
    <w:rsid w:val="005068AC"/>
    <w:rsid w:val="00506B65"/>
    <w:rsid w:val="00507195"/>
    <w:rsid w:val="005126EB"/>
    <w:rsid w:val="00513461"/>
    <w:rsid w:val="005139E6"/>
    <w:rsid w:val="00513E92"/>
    <w:rsid w:val="005140A1"/>
    <w:rsid w:val="0051451E"/>
    <w:rsid w:val="00514EC6"/>
    <w:rsid w:val="00516A69"/>
    <w:rsid w:val="00517A11"/>
    <w:rsid w:val="00520A14"/>
    <w:rsid w:val="00521351"/>
    <w:rsid w:val="0052150E"/>
    <w:rsid w:val="00521602"/>
    <w:rsid w:val="00522294"/>
    <w:rsid w:val="00523069"/>
    <w:rsid w:val="00524C75"/>
    <w:rsid w:val="00525D66"/>
    <w:rsid w:val="005270B5"/>
    <w:rsid w:val="005270FA"/>
    <w:rsid w:val="005303DB"/>
    <w:rsid w:val="00531B8F"/>
    <w:rsid w:val="00533033"/>
    <w:rsid w:val="00534A7A"/>
    <w:rsid w:val="005355CA"/>
    <w:rsid w:val="00535791"/>
    <w:rsid w:val="005416B5"/>
    <w:rsid w:val="00541CC2"/>
    <w:rsid w:val="00543F34"/>
    <w:rsid w:val="00544422"/>
    <w:rsid w:val="0054450B"/>
    <w:rsid w:val="0054692C"/>
    <w:rsid w:val="005505F7"/>
    <w:rsid w:val="005513B3"/>
    <w:rsid w:val="005513E0"/>
    <w:rsid w:val="00551823"/>
    <w:rsid w:val="00551B0B"/>
    <w:rsid w:val="00552454"/>
    <w:rsid w:val="00552637"/>
    <w:rsid w:val="00552DD9"/>
    <w:rsid w:val="00553C1A"/>
    <w:rsid w:val="00554A9B"/>
    <w:rsid w:val="005550DF"/>
    <w:rsid w:val="0055538D"/>
    <w:rsid w:val="00556119"/>
    <w:rsid w:val="005579E0"/>
    <w:rsid w:val="00557A13"/>
    <w:rsid w:val="00560BA2"/>
    <w:rsid w:val="0056162E"/>
    <w:rsid w:val="00566802"/>
    <w:rsid w:val="00570303"/>
    <w:rsid w:val="005715D6"/>
    <w:rsid w:val="00571B44"/>
    <w:rsid w:val="00571EA5"/>
    <w:rsid w:val="0057223B"/>
    <w:rsid w:val="00572257"/>
    <w:rsid w:val="00573858"/>
    <w:rsid w:val="00574055"/>
    <w:rsid w:val="00574906"/>
    <w:rsid w:val="00574EFC"/>
    <w:rsid w:val="0057799F"/>
    <w:rsid w:val="00586515"/>
    <w:rsid w:val="00586875"/>
    <w:rsid w:val="00586FCE"/>
    <w:rsid w:val="0058789F"/>
    <w:rsid w:val="00590CD2"/>
    <w:rsid w:val="00592103"/>
    <w:rsid w:val="00593AAA"/>
    <w:rsid w:val="005945DE"/>
    <w:rsid w:val="00594992"/>
    <w:rsid w:val="00594A60"/>
    <w:rsid w:val="0059567F"/>
    <w:rsid w:val="00597233"/>
    <w:rsid w:val="005A0294"/>
    <w:rsid w:val="005A0340"/>
    <w:rsid w:val="005A2CEE"/>
    <w:rsid w:val="005A3664"/>
    <w:rsid w:val="005A5F45"/>
    <w:rsid w:val="005A69E5"/>
    <w:rsid w:val="005A6C46"/>
    <w:rsid w:val="005A773F"/>
    <w:rsid w:val="005A7B04"/>
    <w:rsid w:val="005A7D33"/>
    <w:rsid w:val="005B16D1"/>
    <w:rsid w:val="005B2546"/>
    <w:rsid w:val="005B2AE6"/>
    <w:rsid w:val="005B3244"/>
    <w:rsid w:val="005B387B"/>
    <w:rsid w:val="005B5475"/>
    <w:rsid w:val="005B5527"/>
    <w:rsid w:val="005B5A63"/>
    <w:rsid w:val="005B7615"/>
    <w:rsid w:val="005C0283"/>
    <w:rsid w:val="005C0570"/>
    <w:rsid w:val="005C1F2B"/>
    <w:rsid w:val="005C22A8"/>
    <w:rsid w:val="005C2C2F"/>
    <w:rsid w:val="005C2F30"/>
    <w:rsid w:val="005C4968"/>
    <w:rsid w:val="005C4A73"/>
    <w:rsid w:val="005C6807"/>
    <w:rsid w:val="005C7023"/>
    <w:rsid w:val="005C72C5"/>
    <w:rsid w:val="005C7E99"/>
    <w:rsid w:val="005D3BC1"/>
    <w:rsid w:val="005D471F"/>
    <w:rsid w:val="005D56DF"/>
    <w:rsid w:val="005D6147"/>
    <w:rsid w:val="005D783E"/>
    <w:rsid w:val="005E08BE"/>
    <w:rsid w:val="005E0CFD"/>
    <w:rsid w:val="005E169F"/>
    <w:rsid w:val="005E171F"/>
    <w:rsid w:val="005E3960"/>
    <w:rsid w:val="005E4077"/>
    <w:rsid w:val="005E4993"/>
    <w:rsid w:val="005E4A48"/>
    <w:rsid w:val="005E5D89"/>
    <w:rsid w:val="005E6294"/>
    <w:rsid w:val="005E68B5"/>
    <w:rsid w:val="005E68BA"/>
    <w:rsid w:val="005E77F9"/>
    <w:rsid w:val="005E7F97"/>
    <w:rsid w:val="005F1ECD"/>
    <w:rsid w:val="005F7166"/>
    <w:rsid w:val="005F7BED"/>
    <w:rsid w:val="00600C9B"/>
    <w:rsid w:val="00601501"/>
    <w:rsid w:val="00601D6A"/>
    <w:rsid w:val="00602860"/>
    <w:rsid w:val="00603532"/>
    <w:rsid w:val="006052A3"/>
    <w:rsid w:val="006053D5"/>
    <w:rsid w:val="006053F9"/>
    <w:rsid w:val="00605F53"/>
    <w:rsid w:val="0061075E"/>
    <w:rsid w:val="00611E33"/>
    <w:rsid w:val="00613BCB"/>
    <w:rsid w:val="0061414B"/>
    <w:rsid w:val="006159EC"/>
    <w:rsid w:val="00615D18"/>
    <w:rsid w:val="00617214"/>
    <w:rsid w:val="006179F9"/>
    <w:rsid w:val="00617B5E"/>
    <w:rsid w:val="00620ADB"/>
    <w:rsid w:val="006243FD"/>
    <w:rsid w:val="00626684"/>
    <w:rsid w:val="00630038"/>
    <w:rsid w:val="00631D9F"/>
    <w:rsid w:val="00634846"/>
    <w:rsid w:val="0063525F"/>
    <w:rsid w:val="006357CC"/>
    <w:rsid w:val="00635EF9"/>
    <w:rsid w:val="00637129"/>
    <w:rsid w:val="00637A99"/>
    <w:rsid w:val="0064059E"/>
    <w:rsid w:val="006406F0"/>
    <w:rsid w:val="00641BD2"/>
    <w:rsid w:val="00644AB8"/>
    <w:rsid w:val="00644B87"/>
    <w:rsid w:val="00644CD7"/>
    <w:rsid w:val="006453F8"/>
    <w:rsid w:val="00647D0C"/>
    <w:rsid w:val="00647EA1"/>
    <w:rsid w:val="006515EF"/>
    <w:rsid w:val="00651F5B"/>
    <w:rsid w:val="00652CB0"/>
    <w:rsid w:val="00653155"/>
    <w:rsid w:val="0065360D"/>
    <w:rsid w:val="006536B2"/>
    <w:rsid w:val="0065523F"/>
    <w:rsid w:val="00655493"/>
    <w:rsid w:val="00657823"/>
    <w:rsid w:val="00657E53"/>
    <w:rsid w:val="006610E5"/>
    <w:rsid w:val="006615AF"/>
    <w:rsid w:val="006619D6"/>
    <w:rsid w:val="00661B71"/>
    <w:rsid w:val="006624D8"/>
    <w:rsid w:val="00663304"/>
    <w:rsid w:val="00672653"/>
    <w:rsid w:val="0067278B"/>
    <w:rsid w:val="00672B13"/>
    <w:rsid w:val="00674370"/>
    <w:rsid w:val="0067530C"/>
    <w:rsid w:val="00675321"/>
    <w:rsid w:val="00675F60"/>
    <w:rsid w:val="00676381"/>
    <w:rsid w:val="006774CD"/>
    <w:rsid w:val="00677A70"/>
    <w:rsid w:val="00681EFC"/>
    <w:rsid w:val="00682ED9"/>
    <w:rsid w:val="00683365"/>
    <w:rsid w:val="0068352A"/>
    <w:rsid w:val="0068365A"/>
    <w:rsid w:val="00685844"/>
    <w:rsid w:val="00685871"/>
    <w:rsid w:val="006870F2"/>
    <w:rsid w:val="0069013C"/>
    <w:rsid w:val="006901FD"/>
    <w:rsid w:val="006904B2"/>
    <w:rsid w:val="006923D3"/>
    <w:rsid w:val="00693FB2"/>
    <w:rsid w:val="0069411F"/>
    <w:rsid w:val="00695E22"/>
    <w:rsid w:val="00695E5E"/>
    <w:rsid w:val="00697536"/>
    <w:rsid w:val="0069755F"/>
    <w:rsid w:val="006A0B25"/>
    <w:rsid w:val="006A2946"/>
    <w:rsid w:val="006A2F62"/>
    <w:rsid w:val="006A33C9"/>
    <w:rsid w:val="006A4988"/>
    <w:rsid w:val="006A50D2"/>
    <w:rsid w:val="006A5673"/>
    <w:rsid w:val="006A5DDD"/>
    <w:rsid w:val="006A6636"/>
    <w:rsid w:val="006A6E67"/>
    <w:rsid w:val="006B1431"/>
    <w:rsid w:val="006B1673"/>
    <w:rsid w:val="006B22BF"/>
    <w:rsid w:val="006B2A88"/>
    <w:rsid w:val="006B49C2"/>
    <w:rsid w:val="006B648E"/>
    <w:rsid w:val="006C0EDF"/>
    <w:rsid w:val="006C0F83"/>
    <w:rsid w:val="006C1368"/>
    <w:rsid w:val="006C1702"/>
    <w:rsid w:val="006C48EC"/>
    <w:rsid w:val="006C515F"/>
    <w:rsid w:val="006C51BE"/>
    <w:rsid w:val="006C58BF"/>
    <w:rsid w:val="006C68B0"/>
    <w:rsid w:val="006C6E64"/>
    <w:rsid w:val="006C7389"/>
    <w:rsid w:val="006D0425"/>
    <w:rsid w:val="006D0F80"/>
    <w:rsid w:val="006D13B9"/>
    <w:rsid w:val="006D1C70"/>
    <w:rsid w:val="006D4C6B"/>
    <w:rsid w:val="006D5BAC"/>
    <w:rsid w:val="006D63C7"/>
    <w:rsid w:val="006D65FF"/>
    <w:rsid w:val="006D6680"/>
    <w:rsid w:val="006E1357"/>
    <w:rsid w:val="006E4478"/>
    <w:rsid w:val="006E6BD5"/>
    <w:rsid w:val="006E7ED7"/>
    <w:rsid w:val="006F07A0"/>
    <w:rsid w:val="006F26C5"/>
    <w:rsid w:val="006F45A6"/>
    <w:rsid w:val="006F4AB5"/>
    <w:rsid w:val="006F4E93"/>
    <w:rsid w:val="006F62FA"/>
    <w:rsid w:val="006F6758"/>
    <w:rsid w:val="006F6D76"/>
    <w:rsid w:val="00703F14"/>
    <w:rsid w:val="00704F9A"/>
    <w:rsid w:val="00705B36"/>
    <w:rsid w:val="0070789C"/>
    <w:rsid w:val="007105F4"/>
    <w:rsid w:val="007106E2"/>
    <w:rsid w:val="007108BE"/>
    <w:rsid w:val="0071169E"/>
    <w:rsid w:val="0071170C"/>
    <w:rsid w:val="00711903"/>
    <w:rsid w:val="0071198B"/>
    <w:rsid w:val="007126A3"/>
    <w:rsid w:val="007145C8"/>
    <w:rsid w:val="00714884"/>
    <w:rsid w:val="0071769D"/>
    <w:rsid w:val="00717A0A"/>
    <w:rsid w:val="0072127F"/>
    <w:rsid w:val="0072150A"/>
    <w:rsid w:val="007235F6"/>
    <w:rsid w:val="00723903"/>
    <w:rsid w:val="00725D2A"/>
    <w:rsid w:val="0072721E"/>
    <w:rsid w:val="00730A8A"/>
    <w:rsid w:val="0073314E"/>
    <w:rsid w:val="007348CE"/>
    <w:rsid w:val="00735094"/>
    <w:rsid w:val="007352B3"/>
    <w:rsid w:val="00735751"/>
    <w:rsid w:val="00735B18"/>
    <w:rsid w:val="00735C07"/>
    <w:rsid w:val="0073694B"/>
    <w:rsid w:val="007401FF"/>
    <w:rsid w:val="0074128B"/>
    <w:rsid w:val="007416A8"/>
    <w:rsid w:val="007421B1"/>
    <w:rsid w:val="00742803"/>
    <w:rsid w:val="007433E5"/>
    <w:rsid w:val="00745FC6"/>
    <w:rsid w:val="00746681"/>
    <w:rsid w:val="00746726"/>
    <w:rsid w:val="00750C23"/>
    <w:rsid w:val="007511E0"/>
    <w:rsid w:val="0075202A"/>
    <w:rsid w:val="0075293C"/>
    <w:rsid w:val="00756032"/>
    <w:rsid w:val="007575B3"/>
    <w:rsid w:val="007605C0"/>
    <w:rsid w:val="00761A50"/>
    <w:rsid w:val="007623AD"/>
    <w:rsid w:val="00770EA7"/>
    <w:rsid w:val="00770F0C"/>
    <w:rsid w:val="00771164"/>
    <w:rsid w:val="00772AD0"/>
    <w:rsid w:val="00772E3B"/>
    <w:rsid w:val="0077447D"/>
    <w:rsid w:val="007761FD"/>
    <w:rsid w:val="007773CF"/>
    <w:rsid w:val="00777DB5"/>
    <w:rsid w:val="00780201"/>
    <w:rsid w:val="00780676"/>
    <w:rsid w:val="00780D01"/>
    <w:rsid w:val="007831EC"/>
    <w:rsid w:val="00783DCC"/>
    <w:rsid w:val="00783DE6"/>
    <w:rsid w:val="00783EEE"/>
    <w:rsid w:val="00786237"/>
    <w:rsid w:val="0079042A"/>
    <w:rsid w:val="00792367"/>
    <w:rsid w:val="00792676"/>
    <w:rsid w:val="007926BC"/>
    <w:rsid w:val="00792E4A"/>
    <w:rsid w:val="00795ABE"/>
    <w:rsid w:val="00796A65"/>
    <w:rsid w:val="00796F97"/>
    <w:rsid w:val="00797104"/>
    <w:rsid w:val="007A0864"/>
    <w:rsid w:val="007A09E2"/>
    <w:rsid w:val="007A3B08"/>
    <w:rsid w:val="007A4734"/>
    <w:rsid w:val="007A5030"/>
    <w:rsid w:val="007A608F"/>
    <w:rsid w:val="007A60D6"/>
    <w:rsid w:val="007A6E26"/>
    <w:rsid w:val="007A78E8"/>
    <w:rsid w:val="007B0BEC"/>
    <w:rsid w:val="007B12DA"/>
    <w:rsid w:val="007B229D"/>
    <w:rsid w:val="007B28CF"/>
    <w:rsid w:val="007B3FA1"/>
    <w:rsid w:val="007B4192"/>
    <w:rsid w:val="007B47ED"/>
    <w:rsid w:val="007B574D"/>
    <w:rsid w:val="007B5F31"/>
    <w:rsid w:val="007B6A5D"/>
    <w:rsid w:val="007B6BBB"/>
    <w:rsid w:val="007C2004"/>
    <w:rsid w:val="007C2427"/>
    <w:rsid w:val="007C318B"/>
    <w:rsid w:val="007C6AB3"/>
    <w:rsid w:val="007C7654"/>
    <w:rsid w:val="007D0594"/>
    <w:rsid w:val="007D0F9E"/>
    <w:rsid w:val="007D1963"/>
    <w:rsid w:val="007D2213"/>
    <w:rsid w:val="007D346A"/>
    <w:rsid w:val="007D3C62"/>
    <w:rsid w:val="007D3E41"/>
    <w:rsid w:val="007D400E"/>
    <w:rsid w:val="007D4958"/>
    <w:rsid w:val="007D4DE8"/>
    <w:rsid w:val="007D4E4E"/>
    <w:rsid w:val="007D5030"/>
    <w:rsid w:val="007D52FD"/>
    <w:rsid w:val="007D57B2"/>
    <w:rsid w:val="007D64FA"/>
    <w:rsid w:val="007D686A"/>
    <w:rsid w:val="007D6EE7"/>
    <w:rsid w:val="007E167B"/>
    <w:rsid w:val="007E2079"/>
    <w:rsid w:val="007E26B3"/>
    <w:rsid w:val="007E2DF6"/>
    <w:rsid w:val="007E5486"/>
    <w:rsid w:val="007E594D"/>
    <w:rsid w:val="007E5EB0"/>
    <w:rsid w:val="007E6A7F"/>
    <w:rsid w:val="007F06A0"/>
    <w:rsid w:val="007F0C39"/>
    <w:rsid w:val="007F1FC8"/>
    <w:rsid w:val="007F2791"/>
    <w:rsid w:val="007F2B29"/>
    <w:rsid w:val="007F48BF"/>
    <w:rsid w:val="007F48DA"/>
    <w:rsid w:val="007F554E"/>
    <w:rsid w:val="007F6732"/>
    <w:rsid w:val="007F7688"/>
    <w:rsid w:val="00800930"/>
    <w:rsid w:val="00801459"/>
    <w:rsid w:val="0080164B"/>
    <w:rsid w:val="0080189F"/>
    <w:rsid w:val="008059B3"/>
    <w:rsid w:val="008065E4"/>
    <w:rsid w:val="00806D5A"/>
    <w:rsid w:val="00807391"/>
    <w:rsid w:val="008125E4"/>
    <w:rsid w:val="00813329"/>
    <w:rsid w:val="00814471"/>
    <w:rsid w:val="00815EA5"/>
    <w:rsid w:val="00816139"/>
    <w:rsid w:val="00817BC6"/>
    <w:rsid w:val="00823B89"/>
    <w:rsid w:val="0082445E"/>
    <w:rsid w:val="00824C36"/>
    <w:rsid w:val="008251D7"/>
    <w:rsid w:val="0083036C"/>
    <w:rsid w:val="00830891"/>
    <w:rsid w:val="008313D3"/>
    <w:rsid w:val="008318A1"/>
    <w:rsid w:val="008332D6"/>
    <w:rsid w:val="008335CD"/>
    <w:rsid w:val="00833F39"/>
    <w:rsid w:val="0083431E"/>
    <w:rsid w:val="0083621A"/>
    <w:rsid w:val="00840BF4"/>
    <w:rsid w:val="00842F35"/>
    <w:rsid w:val="008461B2"/>
    <w:rsid w:val="00846920"/>
    <w:rsid w:val="00850B6F"/>
    <w:rsid w:val="00851943"/>
    <w:rsid w:val="00851B67"/>
    <w:rsid w:val="00853A52"/>
    <w:rsid w:val="00854887"/>
    <w:rsid w:val="00854F06"/>
    <w:rsid w:val="0085715E"/>
    <w:rsid w:val="008603CF"/>
    <w:rsid w:val="0086096D"/>
    <w:rsid w:val="00861D80"/>
    <w:rsid w:val="0086204D"/>
    <w:rsid w:val="00862E87"/>
    <w:rsid w:val="0086336B"/>
    <w:rsid w:val="0086337C"/>
    <w:rsid w:val="00866820"/>
    <w:rsid w:val="0086705F"/>
    <w:rsid w:val="00867DE6"/>
    <w:rsid w:val="00871E37"/>
    <w:rsid w:val="008723A7"/>
    <w:rsid w:val="00872487"/>
    <w:rsid w:val="0087280C"/>
    <w:rsid w:val="008730AB"/>
    <w:rsid w:val="008730CC"/>
    <w:rsid w:val="0087350E"/>
    <w:rsid w:val="00873775"/>
    <w:rsid w:val="008754B2"/>
    <w:rsid w:val="00875FC7"/>
    <w:rsid w:val="00877F0B"/>
    <w:rsid w:val="00880C2D"/>
    <w:rsid w:val="00881E27"/>
    <w:rsid w:val="008829B1"/>
    <w:rsid w:val="00882AFD"/>
    <w:rsid w:val="00883102"/>
    <w:rsid w:val="00883612"/>
    <w:rsid w:val="00883A70"/>
    <w:rsid w:val="00883E9B"/>
    <w:rsid w:val="008842F0"/>
    <w:rsid w:val="00884765"/>
    <w:rsid w:val="00885154"/>
    <w:rsid w:val="008860D9"/>
    <w:rsid w:val="00887688"/>
    <w:rsid w:val="00887EA3"/>
    <w:rsid w:val="00890B34"/>
    <w:rsid w:val="0089173A"/>
    <w:rsid w:val="00891C6B"/>
    <w:rsid w:val="008921C4"/>
    <w:rsid w:val="00893384"/>
    <w:rsid w:val="00893A98"/>
    <w:rsid w:val="00893D26"/>
    <w:rsid w:val="00894359"/>
    <w:rsid w:val="008950F3"/>
    <w:rsid w:val="008953BA"/>
    <w:rsid w:val="00895C54"/>
    <w:rsid w:val="00895DAA"/>
    <w:rsid w:val="00896CA2"/>
    <w:rsid w:val="00897910"/>
    <w:rsid w:val="00897A30"/>
    <w:rsid w:val="008A106C"/>
    <w:rsid w:val="008A1FB5"/>
    <w:rsid w:val="008A27B3"/>
    <w:rsid w:val="008A3207"/>
    <w:rsid w:val="008A4AB2"/>
    <w:rsid w:val="008A5805"/>
    <w:rsid w:val="008A587A"/>
    <w:rsid w:val="008A6C0B"/>
    <w:rsid w:val="008B00E9"/>
    <w:rsid w:val="008B0D54"/>
    <w:rsid w:val="008B13BC"/>
    <w:rsid w:val="008B16CB"/>
    <w:rsid w:val="008B1FCA"/>
    <w:rsid w:val="008B20E7"/>
    <w:rsid w:val="008B21B3"/>
    <w:rsid w:val="008B55D7"/>
    <w:rsid w:val="008B59FE"/>
    <w:rsid w:val="008B5DBF"/>
    <w:rsid w:val="008C04C0"/>
    <w:rsid w:val="008C23B2"/>
    <w:rsid w:val="008C266A"/>
    <w:rsid w:val="008C341B"/>
    <w:rsid w:val="008C4664"/>
    <w:rsid w:val="008C4780"/>
    <w:rsid w:val="008C57C0"/>
    <w:rsid w:val="008C7B76"/>
    <w:rsid w:val="008D1471"/>
    <w:rsid w:val="008D62FF"/>
    <w:rsid w:val="008D73ED"/>
    <w:rsid w:val="008D7AD3"/>
    <w:rsid w:val="008D7EBE"/>
    <w:rsid w:val="008E2D84"/>
    <w:rsid w:val="008E40E7"/>
    <w:rsid w:val="008E42E3"/>
    <w:rsid w:val="008E6456"/>
    <w:rsid w:val="008E6B55"/>
    <w:rsid w:val="008E7966"/>
    <w:rsid w:val="008F0118"/>
    <w:rsid w:val="008F084B"/>
    <w:rsid w:val="008F0F30"/>
    <w:rsid w:val="008F3CE4"/>
    <w:rsid w:val="008F4DD6"/>
    <w:rsid w:val="008F55F2"/>
    <w:rsid w:val="00900239"/>
    <w:rsid w:val="009005AF"/>
    <w:rsid w:val="00901C0F"/>
    <w:rsid w:val="00901C3F"/>
    <w:rsid w:val="00901E15"/>
    <w:rsid w:val="0090251D"/>
    <w:rsid w:val="009045E6"/>
    <w:rsid w:val="00906B26"/>
    <w:rsid w:val="0090700F"/>
    <w:rsid w:val="00907ABE"/>
    <w:rsid w:val="00911032"/>
    <w:rsid w:val="00911855"/>
    <w:rsid w:val="00911AE4"/>
    <w:rsid w:val="00911C29"/>
    <w:rsid w:val="00912AFC"/>
    <w:rsid w:val="00912C5D"/>
    <w:rsid w:val="00913FCF"/>
    <w:rsid w:val="00915064"/>
    <w:rsid w:val="00916729"/>
    <w:rsid w:val="00917E38"/>
    <w:rsid w:val="0092215D"/>
    <w:rsid w:val="00923932"/>
    <w:rsid w:val="00923DD4"/>
    <w:rsid w:val="009245DB"/>
    <w:rsid w:val="00924AAD"/>
    <w:rsid w:val="00924EBF"/>
    <w:rsid w:val="00925C10"/>
    <w:rsid w:val="00927DED"/>
    <w:rsid w:val="0093144B"/>
    <w:rsid w:val="00931B79"/>
    <w:rsid w:val="009325C5"/>
    <w:rsid w:val="00935954"/>
    <w:rsid w:val="00935DF5"/>
    <w:rsid w:val="009367DE"/>
    <w:rsid w:val="00936849"/>
    <w:rsid w:val="00937C2C"/>
    <w:rsid w:val="00940486"/>
    <w:rsid w:val="009406C4"/>
    <w:rsid w:val="009429D6"/>
    <w:rsid w:val="00944F37"/>
    <w:rsid w:val="0094645F"/>
    <w:rsid w:val="0095193B"/>
    <w:rsid w:val="00951EC3"/>
    <w:rsid w:val="009520D5"/>
    <w:rsid w:val="0095339A"/>
    <w:rsid w:val="00953994"/>
    <w:rsid w:val="00953ECE"/>
    <w:rsid w:val="00954473"/>
    <w:rsid w:val="00954591"/>
    <w:rsid w:val="009557CC"/>
    <w:rsid w:val="00955F90"/>
    <w:rsid w:val="00956500"/>
    <w:rsid w:val="009576AE"/>
    <w:rsid w:val="00960598"/>
    <w:rsid w:val="0096244E"/>
    <w:rsid w:val="0096362B"/>
    <w:rsid w:val="00964EB0"/>
    <w:rsid w:val="009659A0"/>
    <w:rsid w:val="009664F9"/>
    <w:rsid w:val="00967485"/>
    <w:rsid w:val="00970232"/>
    <w:rsid w:val="00970914"/>
    <w:rsid w:val="00971590"/>
    <w:rsid w:val="00974BE3"/>
    <w:rsid w:val="00975768"/>
    <w:rsid w:val="00975A8E"/>
    <w:rsid w:val="00975E83"/>
    <w:rsid w:val="00976CB4"/>
    <w:rsid w:val="00977422"/>
    <w:rsid w:val="00981259"/>
    <w:rsid w:val="00981F69"/>
    <w:rsid w:val="009821AE"/>
    <w:rsid w:val="009832F5"/>
    <w:rsid w:val="009837A8"/>
    <w:rsid w:val="00983A39"/>
    <w:rsid w:val="00985B92"/>
    <w:rsid w:val="009860B8"/>
    <w:rsid w:val="00990542"/>
    <w:rsid w:val="00991AC1"/>
    <w:rsid w:val="0099346C"/>
    <w:rsid w:val="009938C4"/>
    <w:rsid w:val="0099546D"/>
    <w:rsid w:val="00995CE8"/>
    <w:rsid w:val="009963D1"/>
    <w:rsid w:val="00997DB8"/>
    <w:rsid w:val="00997F44"/>
    <w:rsid w:val="009A0C01"/>
    <w:rsid w:val="009A1C36"/>
    <w:rsid w:val="009A2175"/>
    <w:rsid w:val="009A28C8"/>
    <w:rsid w:val="009A2A9F"/>
    <w:rsid w:val="009A2EA7"/>
    <w:rsid w:val="009A3B3E"/>
    <w:rsid w:val="009A40DD"/>
    <w:rsid w:val="009A4609"/>
    <w:rsid w:val="009A4B14"/>
    <w:rsid w:val="009A5670"/>
    <w:rsid w:val="009A60AE"/>
    <w:rsid w:val="009A69A3"/>
    <w:rsid w:val="009B1646"/>
    <w:rsid w:val="009B3C9A"/>
    <w:rsid w:val="009B49F0"/>
    <w:rsid w:val="009C0955"/>
    <w:rsid w:val="009C200B"/>
    <w:rsid w:val="009C3331"/>
    <w:rsid w:val="009C3E60"/>
    <w:rsid w:val="009C4536"/>
    <w:rsid w:val="009C534A"/>
    <w:rsid w:val="009C5E43"/>
    <w:rsid w:val="009C7A61"/>
    <w:rsid w:val="009D2D18"/>
    <w:rsid w:val="009D4F6A"/>
    <w:rsid w:val="009E00E7"/>
    <w:rsid w:val="009E055C"/>
    <w:rsid w:val="009E0F0D"/>
    <w:rsid w:val="009E11C5"/>
    <w:rsid w:val="009E28B3"/>
    <w:rsid w:val="009E3035"/>
    <w:rsid w:val="009E501B"/>
    <w:rsid w:val="009E520A"/>
    <w:rsid w:val="009E5721"/>
    <w:rsid w:val="009E5C37"/>
    <w:rsid w:val="009E61E1"/>
    <w:rsid w:val="009E672D"/>
    <w:rsid w:val="009E7BCD"/>
    <w:rsid w:val="009F09A2"/>
    <w:rsid w:val="009F0E23"/>
    <w:rsid w:val="009F1D07"/>
    <w:rsid w:val="009F25C6"/>
    <w:rsid w:val="009F28C8"/>
    <w:rsid w:val="009F3AB9"/>
    <w:rsid w:val="009F3ADD"/>
    <w:rsid w:val="009F4691"/>
    <w:rsid w:val="009F4ABF"/>
    <w:rsid w:val="009F5231"/>
    <w:rsid w:val="009F632F"/>
    <w:rsid w:val="009F79A6"/>
    <w:rsid w:val="00A0102D"/>
    <w:rsid w:val="00A0150C"/>
    <w:rsid w:val="00A016C8"/>
    <w:rsid w:val="00A02AC8"/>
    <w:rsid w:val="00A030E9"/>
    <w:rsid w:val="00A05A73"/>
    <w:rsid w:val="00A05C73"/>
    <w:rsid w:val="00A1089A"/>
    <w:rsid w:val="00A10BEF"/>
    <w:rsid w:val="00A129F8"/>
    <w:rsid w:val="00A13D83"/>
    <w:rsid w:val="00A1578A"/>
    <w:rsid w:val="00A2070F"/>
    <w:rsid w:val="00A20747"/>
    <w:rsid w:val="00A20A3F"/>
    <w:rsid w:val="00A20D31"/>
    <w:rsid w:val="00A21AF5"/>
    <w:rsid w:val="00A2346E"/>
    <w:rsid w:val="00A2373E"/>
    <w:rsid w:val="00A245D2"/>
    <w:rsid w:val="00A2679D"/>
    <w:rsid w:val="00A26E02"/>
    <w:rsid w:val="00A2762D"/>
    <w:rsid w:val="00A27C87"/>
    <w:rsid w:val="00A307EC"/>
    <w:rsid w:val="00A33679"/>
    <w:rsid w:val="00A33B2E"/>
    <w:rsid w:val="00A35932"/>
    <w:rsid w:val="00A35BF3"/>
    <w:rsid w:val="00A361C3"/>
    <w:rsid w:val="00A375FC"/>
    <w:rsid w:val="00A37A5C"/>
    <w:rsid w:val="00A37F2B"/>
    <w:rsid w:val="00A407A3"/>
    <w:rsid w:val="00A41124"/>
    <w:rsid w:val="00A41D3B"/>
    <w:rsid w:val="00A42C0F"/>
    <w:rsid w:val="00A45373"/>
    <w:rsid w:val="00A46B01"/>
    <w:rsid w:val="00A5039A"/>
    <w:rsid w:val="00A5192A"/>
    <w:rsid w:val="00A51BED"/>
    <w:rsid w:val="00A51D8F"/>
    <w:rsid w:val="00A52AB5"/>
    <w:rsid w:val="00A530C4"/>
    <w:rsid w:val="00A53D21"/>
    <w:rsid w:val="00A55F16"/>
    <w:rsid w:val="00A5609E"/>
    <w:rsid w:val="00A56C06"/>
    <w:rsid w:val="00A57BDE"/>
    <w:rsid w:val="00A60AD7"/>
    <w:rsid w:val="00A60D7B"/>
    <w:rsid w:val="00A62D9B"/>
    <w:rsid w:val="00A64B7E"/>
    <w:rsid w:val="00A664F4"/>
    <w:rsid w:val="00A665D7"/>
    <w:rsid w:val="00A667A5"/>
    <w:rsid w:val="00A67BA4"/>
    <w:rsid w:val="00A70002"/>
    <w:rsid w:val="00A711D0"/>
    <w:rsid w:val="00A71272"/>
    <w:rsid w:val="00A71D35"/>
    <w:rsid w:val="00A722C3"/>
    <w:rsid w:val="00A72CF3"/>
    <w:rsid w:val="00A75478"/>
    <w:rsid w:val="00A76788"/>
    <w:rsid w:val="00A76FF2"/>
    <w:rsid w:val="00A771C3"/>
    <w:rsid w:val="00A80735"/>
    <w:rsid w:val="00A82901"/>
    <w:rsid w:val="00A82EB0"/>
    <w:rsid w:val="00A84324"/>
    <w:rsid w:val="00A865AA"/>
    <w:rsid w:val="00A870D6"/>
    <w:rsid w:val="00A903CF"/>
    <w:rsid w:val="00A9098F"/>
    <w:rsid w:val="00A91134"/>
    <w:rsid w:val="00A91C49"/>
    <w:rsid w:val="00A92397"/>
    <w:rsid w:val="00A93A66"/>
    <w:rsid w:val="00A93B0D"/>
    <w:rsid w:val="00A93C8E"/>
    <w:rsid w:val="00A942C0"/>
    <w:rsid w:val="00A94845"/>
    <w:rsid w:val="00A95B78"/>
    <w:rsid w:val="00A97A56"/>
    <w:rsid w:val="00A97ADE"/>
    <w:rsid w:val="00AA04A6"/>
    <w:rsid w:val="00AA04F3"/>
    <w:rsid w:val="00AA1004"/>
    <w:rsid w:val="00AA488C"/>
    <w:rsid w:val="00AA5A9C"/>
    <w:rsid w:val="00AA6653"/>
    <w:rsid w:val="00AB2DA6"/>
    <w:rsid w:val="00AB2F4D"/>
    <w:rsid w:val="00AB32F1"/>
    <w:rsid w:val="00AB347D"/>
    <w:rsid w:val="00AB3618"/>
    <w:rsid w:val="00AB3C13"/>
    <w:rsid w:val="00AB4B61"/>
    <w:rsid w:val="00AB526C"/>
    <w:rsid w:val="00AB5A2D"/>
    <w:rsid w:val="00AB6D69"/>
    <w:rsid w:val="00AC0025"/>
    <w:rsid w:val="00AC06A4"/>
    <w:rsid w:val="00AC0C0F"/>
    <w:rsid w:val="00AC246B"/>
    <w:rsid w:val="00AC24CB"/>
    <w:rsid w:val="00AC2671"/>
    <w:rsid w:val="00AC3339"/>
    <w:rsid w:val="00AC4E45"/>
    <w:rsid w:val="00AC5249"/>
    <w:rsid w:val="00AC570C"/>
    <w:rsid w:val="00AC57FB"/>
    <w:rsid w:val="00AC720F"/>
    <w:rsid w:val="00AC73A3"/>
    <w:rsid w:val="00AD42D7"/>
    <w:rsid w:val="00AD558E"/>
    <w:rsid w:val="00AD5F90"/>
    <w:rsid w:val="00AD63E6"/>
    <w:rsid w:val="00AD6BB4"/>
    <w:rsid w:val="00AD6FEF"/>
    <w:rsid w:val="00AE0008"/>
    <w:rsid w:val="00AE0407"/>
    <w:rsid w:val="00AE0AD7"/>
    <w:rsid w:val="00AE1CAC"/>
    <w:rsid w:val="00AE3E05"/>
    <w:rsid w:val="00AE6BAB"/>
    <w:rsid w:val="00AE6F42"/>
    <w:rsid w:val="00AE7430"/>
    <w:rsid w:val="00AE7C64"/>
    <w:rsid w:val="00AF0B32"/>
    <w:rsid w:val="00AF1440"/>
    <w:rsid w:val="00AF1BBF"/>
    <w:rsid w:val="00AF20C5"/>
    <w:rsid w:val="00AF28D3"/>
    <w:rsid w:val="00AF4BB9"/>
    <w:rsid w:val="00AF4F1A"/>
    <w:rsid w:val="00AF5F4C"/>
    <w:rsid w:val="00AF6B10"/>
    <w:rsid w:val="00AF779A"/>
    <w:rsid w:val="00B012E5"/>
    <w:rsid w:val="00B017BB"/>
    <w:rsid w:val="00B01FD6"/>
    <w:rsid w:val="00B027D5"/>
    <w:rsid w:val="00B02EDE"/>
    <w:rsid w:val="00B0319B"/>
    <w:rsid w:val="00B0471C"/>
    <w:rsid w:val="00B04843"/>
    <w:rsid w:val="00B0651D"/>
    <w:rsid w:val="00B06584"/>
    <w:rsid w:val="00B07047"/>
    <w:rsid w:val="00B117A0"/>
    <w:rsid w:val="00B1220F"/>
    <w:rsid w:val="00B1495E"/>
    <w:rsid w:val="00B14E41"/>
    <w:rsid w:val="00B1590D"/>
    <w:rsid w:val="00B204D4"/>
    <w:rsid w:val="00B206F3"/>
    <w:rsid w:val="00B2090A"/>
    <w:rsid w:val="00B229A1"/>
    <w:rsid w:val="00B23BEE"/>
    <w:rsid w:val="00B24210"/>
    <w:rsid w:val="00B250C6"/>
    <w:rsid w:val="00B2733E"/>
    <w:rsid w:val="00B27F2C"/>
    <w:rsid w:val="00B3328B"/>
    <w:rsid w:val="00B349A9"/>
    <w:rsid w:val="00B35847"/>
    <w:rsid w:val="00B35C6D"/>
    <w:rsid w:val="00B37718"/>
    <w:rsid w:val="00B37E00"/>
    <w:rsid w:val="00B40DB2"/>
    <w:rsid w:val="00B40F2C"/>
    <w:rsid w:val="00B421AD"/>
    <w:rsid w:val="00B422FD"/>
    <w:rsid w:val="00B425E5"/>
    <w:rsid w:val="00B42940"/>
    <w:rsid w:val="00B43A09"/>
    <w:rsid w:val="00B444F0"/>
    <w:rsid w:val="00B4675A"/>
    <w:rsid w:val="00B5076A"/>
    <w:rsid w:val="00B51822"/>
    <w:rsid w:val="00B51AB8"/>
    <w:rsid w:val="00B53E7D"/>
    <w:rsid w:val="00B57A3E"/>
    <w:rsid w:val="00B61366"/>
    <w:rsid w:val="00B61BDF"/>
    <w:rsid w:val="00B61CC5"/>
    <w:rsid w:val="00B642F1"/>
    <w:rsid w:val="00B6498C"/>
    <w:rsid w:val="00B7024E"/>
    <w:rsid w:val="00B71FC5"/>
    <w:rsid w:val="00B733AD"/>
    <w:rsid w:val="00B73DBE"/>
    <w:rsid w:val="00B73DF8"/>
    <w:rsid w:val="00B74DFD"/>
    <w:rsid w:val="00B75590"/>
    <w:rsid w:val="00B7576C"/>
    <w:rsid w:val="00B7643C"/>
    <w:rsid w:val="00B7742C"/>
    <w:rsid w:val="00B817AD"/>
    <w:rsid w:val="00B8250C"/>
    <w:rsid w:val="00B82F07"/>
    <w:rsid w:val="00B851FC"/>
    <w:rsid w:val="00B86674"/>
    <w:rsid w:val="00B86FF2"/>
    <w:rsid w:val="00B87519"/>
    <w:rsid w:val="00B87A79"/>
    <w:rsid w:val="00B90E3F"/>
    <w:rsid w:val="00B91015"/>
    <w:rsid w:val="00B920A1"/>
    <w:rsid w:val="00B921CF"/>
    <w:rsid w:val="00B932DA"/>
    <w:rsid w:val="00B94F0B"/>
    <w:rsid w:val="00B95ABC"/>
    <w:rsid w:val="00B95CAC"/>
    <w:rsid w:val="00B95F35"/>
    <w:rsid w:val="00B95F40"/>
    <w:rsid w:val="00B975DC"/>
    <w:rsid w:val="00B978DA"/>
    <w:rsid w:val="00B97AA1"/>
    <w:rsid w:val="00B97FF9"/>
    <w:rsid w:val="00BA063D"/>
    <w:rsid w:val="00BA1412"/>
    <w:rsid w:val="00BA3BBD"/>
    <w:rsid w:val="00BA3C62"/>
    <w:rsid w:val="00BA4871"/>
    <w:rsid w:val="00BA5E73"/>
    <w:rsid w:val="00BB075D"/>
    <w:rsid w:val="00BB46BF"/>
    <w:rsid w:val="00BB5244"/>
    <w:rsid w:val="00BB54EE"/>
    <w:rsid w:val="00BB654B"/>
    <w:rsid w:val="00BC0481"/>
    <w:rsid w:val="00BC180D"/>
    <w:rsid w:val="00BC1873"/>
    <w:rsid w:val="00BC3043"/>
    <w:rsid w:val="00BC38D7"/>
    <w:rsid w:val="00BC3A9E"/>
    <w:rsid w:val="00BC64A9"/>
    <w:rsid w:val="00BD01AC"/>
    <w:rsid w:val="00BD0B74"/>
    <w:rsid w:val="00BD203D"/>
    <w:rsid w:val="00BD2BD8"/>
    <w:rsid w:val="00BD34E6"/>
    <w:rsid w:val="00BD4171"/>
    <w:rsid w:val="00BD44D7"/>
    <w:rsid w:val="00BE0512"/>
    <w:rsid w:val="00BE066A"/>
    <w:rsid w:val="00BE08B7"/>
    <w:rsid w:val="00BE18A9"/>
    <w:rsid w:val="00BE1917"/>
    <w:rsid w:val="00BE1BB5"/>
    <w:rsid w:val="00BE1D63"/>
    <w:rsid w:val="00BE207C"/>
    <w:rsid w:val="00BE230D"/>
    <w:rsid w:val="00BE2C07"/>
    <w:rsid w:val="00BE3BEF"/>
    <w:rsid w:val="00BE462B"/>
    <w:rsid w:val="00BE4A95"/>
    <w:rsid w:val="00BE53E9"/>
    <w:rsid w:val="00BE747A"/>
    <w:rsid w:val="00BF0B9E"/>
    <w:rsid w:val="00BF0CD1"/>
    <w:rsid w:val="00BF1F9E"/>
    <w:rsid w:val="00BF2CAB"/>
    <w:rsid w:val="00BF3647"/>
    <w:rsid w:val="00BF407D"/>
    <w:rsid w:val="00BF4C28"/>
    <w:rsid w:val="00BF4EC6"/>
    <w:rsid w:val="00BF5F34"/>
    <w:rsid w:val="00BF6ACF"/>
    <w:rsid w:val="00C03B6C"/>
    <w:rsid w:val="00C049FE"/>
    <w:rsid w:val="00C04ECC"/>
    <w:rsid w:val="00C0572E"/>
    <w:rsid w:val="00C05C6D"/>
    <w:rsid w:val="00C06C59"/>
    <w:rsid w:val="00C10448"/>
    <w:rsid w:val="00C11276"/>
    <w:rsid w:val="00C11421"/>
    <w:rsid w:val="00C12F4A"/>
    <w:rsid w:val="00C1307D"/>
    <w:rsid w:val="00C13CE3"/>
    <w:rsid w:val="00C13D36"/>
    <w:rsid w:val="00C13DDA"/>
    <w:rsid w:val="00C146EB"/>
    <w:rsid w:val="00C147F7"/>
    <w:rsid w:val="00C14C0E"/>
    <w:rsid w:val="00C15D01"/>
    <w:rsid w:val="00C1653F"/>
    <w:rsid w:val="00C16A38"/>
    <w:rsid w:val="00C175D4"/>
    <w:rsid w:val="00C17FD4"/>
    <w:rsid w:val="00C208AD"/>
    <w:rsid w:val="00C22477"/>
    <w:rsid w:val="00C23312"/>
    <w:rsid w:val="00C24CE4"/>
    <w:rsid w:val="00C25EEF"/>
    <w:rsid w:val="00C2605F"/>
    <w:rsid w:val="00C27E41"/>
    <w:rsid w:val="00C30410"/>
    <w:rsid w:val="00C33B71"/>
    <w:rsid w:val="00C343B0"/>
    <w:rsid w:val="00C3615E"/>
    <w:rsid w:val="00C36DD2"/>
    <w:rsid w:val="00C37534"/>
    <w:rsid w:val="00C375AD"/>
    <w:rsid w:val="00C42257"/>
    <w:rsid w:val="00C42578"/>
    <w:rsid w:val="00C43B9F"/>
    <w:rsid w:val="00C44734"/>
    <w:rsid w:val="00C44F61"/>
    <w:rsid w:val="00C45031"/>
    <w:rsid w:val="00C454D3"/>
    <w:rsid w:val="00C459EF"/>
    <w:rsid w:val="00C45E71"/>
    <w:rsid w:val="00C46498"/>
    <w:rsid w:val="00C46E9F"/>
    <w:rsid w:val="00C47334"/>
    <w:rsid w:val="00C478B8"/>
    <w:rsid w:val="00C52368"/>
    <w:rsid w:val="00C52EC8"/>
    <w:rsid w:val="00C54837"/>
    <w:rsid w:val="00C55A5D"/>
    <w:rsid w:val="00C56C75"/>
    <w:rsid w:val="00C57C5D"/>
    <w:rsid w:val="00C60287"/>
    <w:rsid w:val="00C63E3D"/>
    <w:rsid w:val="00C70064"/>
    <w:rsid w:val="00C70AC4"/>
    <w:rsid w:val="00C71684"/>
    <w:rsid w:val="00C7240E"/>
    <w:rsid w:val="00C738F3"/>
    <w:rsid w:val="00C75550"/>
    <w:rsid w:val="00C76A55"/>
    <w:rsid w:val="00C83044"/>
    <w:rsid w:val="00C83D09"/>
    <w:rsid w:val="00C83F37"/>
    <w:rsid w:val="00C841A8"/>
    <w:rsid w:val="00C847B5"/>
    <w:rsid w:val="00C868A6"/>
    <w:rsid w:val="00C8736D"/>
    <w:rsid w:val="00C9231D"/>
    <w:rsid w:val="00C929D6"/>
    <w:rsid w:val="00C959B0"/>
    <w:rsid w:val="00CA0E29"/>
    <w:rsid w:val="00CA1388"/>
    <w:rsid w:val="00CA171D"/>
    <w:rsid w:val="00CA1888"/>
    <w:rsid w:val="00CA449B"/>
    <w:rsid w:val="00CA5B86"/>
    <w:rsid w:val="00CA63FE"/>
    <w:rsid w:val="00CA6A21"/>
    <w:rsid w:val="00CA6C1D"/>
    <w:rsid w:val="00CA754A"/>
    <w:rsid w:val="00CA77E0"/>
    <w:rsid w:val="00CA7922"/>
    <w:rsid w:val="00CA7ACD"/>
    <w:rsid w:val="00CA7AEB"/>
    <w:rsid w:val="00CB0510"/>
    <w:rsid w:val="00CB0767"/>
    <w:rsid w:val="00CB08FC"/>
    <w:rsid w:val="00CB1115"/>
    <w:rsid w:val="00CB1517"/>
    <w:rsid w:val="00CB2137"/>
    <w:rsid w:val="00CB3578"/>
    <w:rsid w:val="00CB3659"/>
    <w:rsid w:val="00CB4722"/>
    <w:rsid w:val="00CB4A14"/>
    <w:rsid w:val="00CB528A"/>
    <w:rsid w:val="00CB553D"/>
    <w:rsid w:val="00CC06AD"/>
    <w:rsid w:val="00CC095C"/>
    <w:rsid w:val="00CC2516"/>
    <w:rsid w:val="00CC2B3F"/>
    <w:rsid w:val="00CC33E0"/>
    <w:rsid w:val="00CC3CDD"/>
    <w:rsid w:val="00CC57D8"/>
    <w:rsid w:val="00CD0302"/>
    <w:rsid w:val="00CD09A5"/>
    <w:rsid w:val="00CD2E19"/>
    <w:rsid w:val="00CD3237"/>
    <w:rsid w:val="00CD3A6D"/>
    <w:rsid w:val="00CD3FB7"/>
    <w:rsid w:val="00CD413A"/>
    <w:rsid w:val="00CD437A"/>
    <w:rsid w:val="00CD496F"/>
    <w:rsid w:val="00CD5A84"/>
    <w:rsid w:val="00CD75F4"/>
    <w:rsid w:val="00CE0F96"/>
    <w:rsid w:val="00CE1395"/>
    <w:rsid w:val="00CE4BAB"/>
    <w:rsid w:val="00CE54D9"/>
    <w:rsid w:val="00CE5E25"/>
    <w:rsid w:val="00CE6D45"/>
    <w:rsid w:val="00CE7B59"/>
    <w:rsid w:val="00CE7D44"/>
    <w:rsid w:val="00CF08E3"/>
    <w:rsid w:val="00CF162A"/>
    <w:rsid w:val="00CF16AD"/>
    <w:rsid w:val="00CF1BAB"/>
    <w:rsid w:val="00CF217D"/>
    <w:rsid w:val="00CF2287"/>
    <w:rsid w:val="00CF276D"/>
    <w:rsid w:val="00CF2815"/>
    <w:rsid w:val="00CF4428"/>
    <w:rsid w:val="00CF4EF5"/>
    <w:rsid w:val="00D00AB3"/>
    <w:rsid w:val="00D01C3E"/>
    <w:rsid w:val="00D022CC"/>
    <w:rsid w:val="00D0343D"/>
    <w:rsid w:val="00D04D15"/>
    <w:rsid w:val="00D04E00"/>
    <w:rsid w:val="00D052B8"/>
    <w:rsid w:val="00D05A4A"/>
    <w:rsid w:val="00D05AF9"/>
    <w:rsid w:val="00D06128"/>
    <w:rsid w:val="00D06AB8"/>
    <w:rsid w:val="00D06B56"/>
    <w:rsid w:val="00D10C30"/>
    <w:rsid w:val="00D129B5"/>
    <w:rsid w:val="00D1650B"/>
    <w:rsid w:val="00D16DBE"/>
    <w:rsid w:val="00D16F3E"/>
    <w:rsid w:val="00D17151"/>
    <w:rsid w:val="00D178B8"/>
    <w:rsid w:val="00D21412"/>
    <w:rsid w:val="00D233B3"/>
    <w:rsid w:val="00D23816"/>
    <w:rsid w:val="00D23D16"/>
    <w:rsid w:val="00D26B08"/>
    <w:rsid w:val="00D30D5E"/>
    <w:rsid w:val="00D30D90"/>
    <w:rsid w:val="00D30E53"/>
    <w:rsid w:val="00D320E6"/>
    <w:rsid w:val="00D340E4"/>
    <w:rsid w:val="00D34432"/>
    <w:rsid w:val="00D403C9"/>
    <w:rsid w:val="00D41F5D"/>
    <w:rsid w:val="00D4390F"/>
    <w:rsid w:val="00D43BCA"/>
    <w:rsid w:val="00D43CC7"/>
    <w:rsid w:val="00D443AA"/>
    <w:rsid w:val="00D45E55"/>
    <w:rsid w:val="00D4612D"/>
    <w:rsid w:val="00D47750"/>
    <w:rsid w:val="00D47A56"/>
    <w:rsid w:val="00D518F9"/>
    <w:rsid w:val="00D5287F"/>
    <w:rsid w:val="00D53496"/>
    <w:rsid w:val="00D535BD"/>
    <w:rsid w:val="00D53D68"/>
    <w:rsid w:val="00D57E86"/>
    <w:rsid w:val="00D61A2A"/>
    <w:rsid w:val="00D63C24"/>
    <w:rsid w:val="00D63DFB"/>
    <w:rsid w:val="00D644CB"/>
    <w:rsid w:val="00D65BFC"/>
    <w:rsid w:val="00D665C3"/>
    <w:rsid w:val="00D702AC"/>
    <w:rsid w:val="00D703EB"/>
    <w:rsid w:val="00D7461E"/>
    <w:rsid w:val="00D74752"/>
    <w:rsid w:val="00D74848"/>
    <w:rsid w:val="00D7523F"/>
    <w:rsid w:val="00D76487"/>
    <w:rsid w:val="00D8044B"/>
    <w:rsid w:val="00D812C5"/>
    <w:rsid w:val="00D81916"/>
    <w:rsid w:val="00D82F9A"/>
    <w:rsid w:val="00D8396B"/>
    <w:rsid w:val="00D84D62"/>
    <w:rsid w:val="00D84FD0"/>
    <w:rsid w:val="00D8550A"/>
    <w:rsid w:val="00D86A36"/>
    <w:rsid w:val="00D86BD5"/>
    <w:rsid w:val="00D86D77"/>
    <w:rsid w:val="00D87748"/>
    <w:rsid w:val="00D87B30"/>
    <w:rsid w:val="00D9019D"/>
    <w:rsid w:val="00D92BA3"/>
    <w:rsid w:val="00D92E22"/>
    <w:rsid w:val="00D93DD1"/>
    <w:rsid w:val="00D953DD"/>
    <w:rsid w:val="00DA1A74"/>
    <w:rsid w:val="00DA2CC3"/>
    <w:rsid w:val="00DA483A"/>
    <w:rsid w:val="00DA52C0"/>
    <w:rsid w:val="00DA5630"/>
    <w:rsid w:val="00DA569C"/>
    <w:rsid w:val="00DA5FF9"/>
    <w:rsid w:val="00DA69A1"/>
    <w:rsid w:val="00DA7D1C"/>
    <w:rsid w:val="00DA7E8C"/>
    <w:rsid w:val="00DA7F1B"/>
    <w:rsid w:val="00DB0184"/>
    <w:rsid w:val="00DB1059"/>
    <w:rsid w:val="00DB214C"/>
    <w:rsid w:val="00DB2318"/>
    <w:rsid w:val="00DB3196"/>
    <w:rsid w:val="00DB335D"/>
    <w:rsid w:val="00DB4388"/>
    <w:rsid w:val="00DB62F1"/>
    <w:rsid w:val="00DB6ED1"/>
    <w:rsid w:val="00DC08A5"/>
    <w:rsid w:val="00DC10C9"/>
    <w:rsid w:val="00DC3348"/>
    <w:rsid w:val="00DC3F56"/>
    <w:rsid w:val="00DC400C"/>
    <w:rsid w:val="00DC4288"/>
    <w:rsid w:val="00DC62D5"/>
    <w:rsid w:val="00DC674C"/>
    <w:rsid w:val="00DC7235"/>
    <w:rsid w:val="00DD0DDF"/>
    <w:rsid w:val="00DD2062"/>
    <w:rsid w:val="00DD26C7"/>
    <w:rsid w:val="00DD2D15"/>
    <w:rsid w:val="00DD6111"/>
    <w:rsid w:val="00DD65D7"/>
    <w:rsid w:val="00DD6B94"/>
    <w:rsid w:val="00DD73C9"/>
    <w:rsid w:val="00DD748E"/>
    <w:rsid w:val="00DE0070"/>
    <w:rsid w:val="00DE051E"/>
    <w:rsid w:val="00DE1149"/>
    <w:rsid w:val="00DE16DD"/>
    <w:rsid w:val="00DE2FE3"/>
    <w:rsid w:val="00DE3208"/>
    <w:rsid w:val="00DE381B"/>
    <w:rsid w:val="00DE3B6A"/>
    <w:rsid w:val="00DE527F"/>
    <w:rsid w:val="00DE658A"/>
    <w:rsid w:val="00DE797D"/>
    <w:rsid w:val="00DF1459"/>
    <w:rsid w:val="00DF2F91"/>
    <w:rsid w:val="00DF2F97"/>
    <w:rsid w:val="00DF3A96"/>
    <w:rsid w:val="00DF65FF"/>
    <w:rsid w:val="00DF6E56"/>
    <w:rsid w:val="00E01FF7"/>
    <w:rsid w:val="00E04562"/>
    <w:rsid w:val="00E046AC"/>
    <w:rsid w:val="00E04700"/>
    <w:rsid w:val="00E04E94"/>
    <w:rsid w:val="00E04F4F"/>
    <w:rsid w:val="00E05DBC"/>
    <w:rsid w:val="00E06E1A"/>
    <w:rsid w:val="00E074EA"/>
    <w:rsid w:val="00E117CF"/>
    <w:rsid w:val="00E1287D"/>
    <w:rsid w:val="00E14DD5"/>
    <w:rsid w:val="00E165B9"/>
    <w:rsid w:val="00E16EA7"/>
    <w:rsid w:val="00E170E6"/>
    <w:rsid w:val="00E20DA8"/>
    <w:rsid w:val="00E216F5"/>
    <w:rsid w:val="00E230C4"/>
    <w:rsid w:val="00E2391F"/>
    <w:rsid w:val="00E268A1"/>
    <w:rsid w:val="00E30FBA"/>
    <w:rsid w:val="00E33F61"/>
    <w:rsid w:val="00E346CA"/>
    <w:rsid w:val="00E34A3F"/>
    <w:rsid w:val="00E35204"/>
    <w:rsid w:val="00E3583F"/>
    <w:rsid w:val="00E35E69"/>
    <w:rsid w:val="00E36885"/>
    <w:rsid w:val="00E36AE0"/>
    <w:rsid w:val="00E37BE7"/>
    <w:rsid w:val="00E40504"/>
    <w:rsid w:val="00E409AC"/>
    <w:rsid w:val="00E41F18"/>
    <w:rsid w:val="00E43A34"/>
    <w:rsid w:val="00E44AD5"/>
    <w:rsid w:val="00E522F0"/>
    <w:rsid w:val="00E55D10"/>
    <w:rsid w:val="00E56E59"/>
    <w:rsid w:val="00E57388"/>
    <w:rsid w:val="00E61C16"/>
    <w:rsid w:val="00E65F56"/>
    <w:rsid w:val="00E668A2"/>
    <w:rsid w:val="00E67306"/>
    <w:rsid w:val="00E6792E"/>
    <w:rsid w:val="00E67995"/>
    <w:rsid w:val="00E70B14"/>
    <w:rsid w:val="00E70CC0"/>
    <w:rsid w:val="00E721F3"/>
    <w:rsid w:val="00E72E44"/>
    <w:rsid w:val="00E7312A"/>
    <w:rsid w:val="00E73CB1"/>
    <w:rsid w:val="00E73EBB"/>
    <w:rsid w:val="00E748A1"/>
    <w:rsid w:val="00E74DE3"/>
    <w:rsid w:val="00E761E0"/>
    <w:rsid w:val="00E76AAD"/>
    <w:rsid w:val="00E7796B"/>
    <w:rsid w:val="00E808E2"/>
    <w:rsid w:val="00E80CDF"/>
    <w:rsid w:val="00E813AC"/>
    <w:rsid w:val="00E82807"/>
    <w:rsid w:val="00E82C6F"/>
    <w:rsid w:val="00E83588"/>
    <w:rsid w:val="00E83D15"/>
    <w:rsid w:val="00E84725"/>
    <w:rsid w:val="00E85F8F"/>
    <w:rsid w:val="00E86648"/>
    <w:rsid w:val="00E86D2F"/>
    <w:rsid w:val="00E90A3B"/>
    <w:rsid w:val="00E91393"/>
    <w:rsid w:val="00E9232F"/>
    <w:rsid w:val="00E935EE"/>
    <w:rsid w:val="00E93A80"/>
    <w:rsid w:val="00E94EE0"/>
    <w:rsid w:val="00E97AAE"/>
    <w:rsid w:val="00EA0E1D"/>
    <w:rsid w:val="00EA1A07"/>
    <w:rsid w:val="00EA1BF5"/>
    <w:rsid w:val="00EA2ABA"/>
    <w:rsid w:val="00EA477F"/>
    <w:rsid w:val="00EA5603"/>
    <w:rsid w:val="00EB71A5"/>
    <w:rsid w:val="00EB7D4D"/>
    <w:rsid w:val="00EC11D7"/>
    <w:rsid w:val="00EC160A"/>
    <w:rsid w:val="00EC1D71"/>
    <w:rsid w:val="00EC470C"/>
    <w:rsid w:val="00EC6159"/>
    <w:rsid w:val="00EC646A"/>
    <w:rsid w:val="00EC72EB"/>
    <w:rsid w:val="00EC7F99"/>
    <w:rsid w:val="00ED0A84"/>
    <w:rsid w:val="00ED17DF"/>
    <w:rsid w:val="00ED2614"/>
    <w:rsid w:val="00ED27BA"/>
    <w:rsid w:val="00ED2BEA"/>
    <w:rsid w:val="00ED2C31"/>
    <w:rsid w:val="00ED52B8"/>
    <w:rsid w:val="00ED64E3"/>
    <w:rsid w:val="00ED67C7"/>
    <w:rsid w:val="00ED7245"/>
    <w:rsid w:val="00ED7E5F"/>
    <w:rsid w:val="00EE0008"/>
    <w:rsid w:val="00EE18FF"/>
    <w:rsid w:val="00EE2934"/>
    <w:rsid w:val="00EE2A69"/>
    <w:rsid w:val="00EE2E20"/>
    <w:rsid w:val="00EE375E"/>
    <w:rsid w:val="00EE548B"/>
    <w:rsid w:val="00EE5A13"/>
    <w:rsid w:val="00EE5D02"/>
    <w:rsid w:val="00EE79A6"/>
    <w:rsid w:val="00EF16C3"/>
    <w:rsid w:val="00EF27B7"/>
    <w:rsid w:val="00EF3036"/>
    <w:rsid w:val="00EF391A"/>
    <w:rsid w:val="00EF3A7F"/>
    <w:rsid w:val="00EF4470"/>
    <w:rsid w:val="00EF4A3C"/>
    <w:rsid w:val="00EF5A3D"/>
    <w:rsid w:val="00EF5D6B"/>
    <w:rsid w:val="00EF6B45"/>
    <w:rsid w:val="00EF6CD5"/>
    <w:rsid w:val="00F00053"/>
    <w:rsid w:val="00F019E9"/>
    <w:rsid w:val="00F03A2B"/>
    <w:rsid w:val="00F04538"/>
    <w:rsid w:val="00F05AF7"/>
    <w:rsid w:val="00F05C9B"/>
    <w:rsid w:val="00F05CD5"/>
    <w:rsid w:val="00F122EC"/>
    <w:rsid w:val="00F13E75"/>
    <w:rsid w:val="00F22712"/>
    <w:rsid w:val="00F2353C"/>
    <w:rsid w:val="00F24C0F"/>
    <w:rsid w:val="00F30925"/>
    <w:rsid w:val="00F3316B"/>
    <w:rsid w:val="00F34C46"/>
    <w:rsid w:val="00F34C92"/>
    <w:rsid w:val="00F34D79"/>
    <w:rsid w:val="00F35B7B"/>
    <w:rsid w:val="00F35FF0"/>
    <w:rsid w:val="00F36F7A"/>
    <w:rsid w:val="00F3712A"/>
    <w:rsid w:val="00F41370"/>
    <w:rsid w:val="00F42016"/>
    <w:rsid w:val="00F42600"/>
    <w:rsid w:val="00F43477"/>
    <w:rsid w:val="00F43B78"/>
    <w:rsid w:val="00F43EAE"/>
    <w:rsid w:val="00F46473"/>
    <w:rsid w:val="00F50559"/>
    <w:rsid w:val="00F50C4D"/>
    <w:rsid w:val="00F51A12"/>
    <w:rsid w:val="00F51BFE"/>
    <w:rsid w:val="00F52865"/>
    <w:rsid w:val="00F52D27"/>
    <w:rsid w:val="00F54A04"/>
    <w:rsid w:val="00F54B56"/>
    <w:rsid w:val="00F55436"/>
    <w:rsid w:val="00F556A2"/>
    <w:rsid w:val="00F55C0D"/>
    <w:rsid w:val="00F56FBE"/>
    <w:rsid w:val="00F57AF7"/>
    <w:rsid w:val="00F60751"/>
    <w:rsid w:val="00F60910"/>
    <w:rsid w:val="00F613F8"/>
    <w:rsid w:val="00F62A73"/>
    <w:rsid w:val="00F63248"/>
    <w:rsid w:val="00F647F3"/>
    <w:rsid w:val="00F648C8"/>
    <w:rsid w:val="00F65929"/>
    <w:rsid w:val="00F65E5B"/>
    <w:rsid w:val="00F66700"/>
    <w:rsid w:val="00F674F2"/>
    <w:rsid w:val="00F702E4"/>
    <w:rsid w:val="00F70DB7"/>
    <w:rsid w:val="00F71A3D"/>
    <w:rsid w:val="00F71D69"/>
    <w:rsid w:val="00F72309"/>
    <w:rsid w:val="00F72EC5"/>
    <w:rsid w:val="00F73B66"/>
    <w:rsid w:val="00F73EA5"/>
    <w:rsid w:val="00F741C7"/>
    <w:rsid w:val="00F74AA9"/>
    <w:rsid w:val="00F778F1"/>
    <w:rsid w:val="00F81967"/>
    <w:rsid w:val="00F819F9"/>
    <w:rsid w:val="00F828D2"/>
    <w:rsid w:val="00F830C6"/>
    <w:rsid w:val="00F861E0"/>
    <w:rsid w:val="00F8620A"/>
    <w:rsid w:val="00F90012"/>
    <w:rsid w:val="00F90032"/>
    <w:rsid w:val="00F92AB0"/>
    <w:rsid w:val="00F93007"/>
    <w:rsid w:val="00F93352"/>
    <w:rsid w:val="00F93539"/>
    <w:rsid w:val="00F9416B"/>
    <w:rsid w:val="00F9446C"/>
    <w:rsid w:val="00F9495F"/>
    <w:rsid w:val="00F9531B"/>
    <w:rsid w:val="00F955A2"/>
    <w:rsid w:val="00F95D58"/>
    <w:rsid w:val="00F96289"/>
    <w:rsid w:val="00FA0111"/>
    <w:rsid w:val="00FA0418"/>
    <w:rsid w:val="00FA04BF"/>
    <w:rsid w:val="00FA0F79"/>
    <w:rsid w:val="00FA3132"/>
    <w:rsid w:val="00FA35A5"/>
    <w:rsid w:val="00FA3D37"/>
    <w:rsid w:val="00FA448F"/>
    <w:rsid w:val="00FA4B5F"/>
    <w:rsid w:val="00FA6915"/>
    <w:rsid w:val="00FA6DFB"/>
    <w:rsid w:val="00FB0E8C"/>
    <w:rsid w:val="00FB0FB8"/>
    <w:rsid w:val="00FB1F22"/>
    <w:rsid w:val="00FB2476"/>
    <w:rsid w:val="00FB2E35"/>
    <w:rsid w:val="00FB4287"/>
    <w:rsid w:val="00FB5142"/>
    <w:rsid w:val="00FB518D"/>
    <w:rsid w:val="00FC2C42"/>
    <w:rsid w:val="00FC4158"/>
    <w:rsid w:val="00FC6999"/>
    <w:rsid w:val="00FC7199"/>
    <w:rsid w:val="00FC7666"/>
    <w:rsid w:val="00FC76C4"/>
    <w:rsid w:val="00FD05D7"/>
    <w:rsid w:val="00FD0EE1"/>
    <w:rsid w:val="00FD15E1"/>
    <w:rsid w:val="00FD3A13"/>
    <w:rsid w:val="00FD4428"/>
    <w:rsid w:val="00FD5890"/>
    <w:rsid w:val="00FD5AD2"/>
    <w:rsid w:val="00FD669D"/>
    <w:rsid w:val="00FD6E86"/>
    <w:rsid w:val="00FD7554"/>
    <w:rsid w:val="00FD7697"/>
    <w:rsid w:val="00FE16A7"/>
    <w:rsid w:val="00FE397E"/>
    <w:rsid w:val="00FE45D5"/>
    <w:rsid w:val="00FE588E"/>
    <w:rsid w:val="00FE60F1"/>
    <w:rsid w:val="00FE6149"/>
    <w:rsid w:val="00FE68B0"/>
    <w:rsid w:val="00FE744A"/>
    <w:rsid w:val="00FE7461"/>
    <w:rsid w:val="00FF2A86"/>
    <w:rsid w:val="00FF2C84"/>
    <w:rsid w:val="00FF398E"/>
    <w:rsid w:val="00FF39CC"/>
    <w:rsid w:val="00FF43C8"/>
    <w:rsid w:val="00FF5F9A"/>
    <w:rsid w:val="00FF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243B859"/>
  <w15:chartTrackingRefBased/>
  <w15:docId w15:val="{CA1099DA-F958-4B27-B081-722ABBC2B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175D4"/>
    <w:pPr>
      <w:spacing w:after="0" w:line="240" w:lineRule="auto"/>
      <w:ind w:firstLine="709"/>
      <w:jc w:val="both"/>
    </w:pPr>
    <w:rPr>
      <w:rFonts w:ascii="Times New Roman" w:hAnsi="Times New Roman"/>
      <w:sz w:val="28"/>
      <w:szCs w:val="22"/>
      <w:lang w:bidi="ar-SA"/>
    </w:rPr>
  </w:style>
  <w:style w:type="paragraph" w:styleId="10">
    <w:name w:val="heading 1"/>
    <w:basedOn w:val="a"/>
    <w:next w:val="a"/>
    <w:link w:val="11"/>
    <w:uiPriority w:val="9"/>
    <w:qFormat/>
    <w:rsid w:val="000405E2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5550"/>
    <w:pPr>
      <w:keepNext/>
      <w:keepLines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57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2318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C75550"/>
    <w:rPr>
      <w:rFonts w:ascii="Times New Roman" w:eastAsiaTheme="majorEastAsia" w:hAnsi="Times New Roman" w:cstheme="majorBidi"/>
      <w:b/>
      <w:color w:val="000000" w:themeColor="text1"/>
      <w:sz w:val="28"/>
      <w:szCs w:val="26"/>
      <w:lang w:bidi="ar-SA"/>
    </w:rPr>
  </w:style>
  <w:style w:type="character" w:customStyle="1" w:styleId="11">
    <w:name w:val="Заголовок 1 Знак"/>
    <w:basedOn w:val="a0"/>
    <w:link w:val="10"/>
    <w:uiPriority w:val="9"/>
    <w:rsid w:val="000405E2"/>
    <w:rPr>
      <w:rFonts w:ascii="Times New Roman" w:eastAsiaTheme="majorEastAsia" w:hAnsi="Times New Roman" w:cstheme="majorBidi"/>
      <w:b/>
      <w:color w:val="000000" w:themeColor="text1"/>
      <w:sz w:val="28"/>
      <w:szCs w:val="32"/>
      <w:lang w:bidi="ar-SA"/>
    </w:rPr>
  </w:style>
  <w:style w:type="paragraph" w:styleId="a4">
    <w:name w:val="header"/>
    <w:basedOn w:val="a"/>
    <w:link w:val="a5"/>
    <w:uiPriority w:val="99"/>
    <w:unhideWhenUsed/>
    <w:rsid w:val="00C175D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175D4"/>
    <w:rPr>
      <w:rFonts w:ascii="Times New Roman" w:hAnsi="Times New Roman"/>
      <w:sz w:val="28"/>
      <w:szCs w:val="22"/>
      <w:lang w:bidi="ar-SA"/>
    </w:rPr>
  </w:style>
  <w:style w:type="paragraph" w:styleId="a6">
    <w:name w:val="footer"/>
    <w:basedOn w:val="a"/>
    <w:link w:val="a7"/>
    <w:uiPriority w:val="99"/>
    <w:unhideWhenUsed/>
    <w:rsid w:val="00C175D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175D4"/>
    <w:rPr>
      <w:rFonts w:ascii="Times New Roman" w:hAnsi="Times New Roman"/>
      <w:sz w:val="28"/>
      <w:szCs w:val="22"/>
      <w:lang w:bidi="ar-SA"/>
    </w:rPr>
  </w:style>
  <w:style w:type="character" w:styleId="a8">
    <w:name w:val="Placeholder Text"/>
    <w:basedOn w:val="a0"/>
    <w:uiPriority w:val="99"/>
    <w:semiHidden/>
    <w:rsid w:val="00AC73A3"/>
    <w:rPr>
      <w:color w:val="808080"/>
    </w:rPr>
  </w:style>
  <w:style w:type="paragraph" w:styleId="a9">
    <w:name w:val="TOC Heading"/>
    <w:basedOn w:val="10"/>
    <w:next w:val="a"/>
    <w:uiPriority w:val="39"/>
    <w:unhideWhenUsed/>
    <w:qFormat/>
    <w:rsid w:val="0061075E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C72EB"/>
    <w:pPr>
      <w:tabs>
        <w:tab w:val="left" w:pos="709"/>
        <w:tab w:val="right" w:leader="dot" w:pos="9345"/>
      </w:tabs>
      <w:spacing w:after="100" w:line="259" w:lineRule="auto"/>
      <w:ind w:left="709" w:firstLine="425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245F4D"/>
    <w:pPr>
      <w:numPr>
        <w:numId w:val="1"/>
      </w:numPr>
      <w:tabs>
        <w:tab w:val="left" w:pos="880"/>
        <w:tab w:val="right" w:leader="dot" w:pos="9345"/>
      </w:tabs>
      <w:spacing w:after="100" w:line="259" w:lineRule="auto"/>
      <w:jc w:val="left"/>
    </w:pPr>
    <w:rPr>
      <w:rFonts w:asciiTheme="minorHAnsi" w:eastAsiaTheme="minorEastAsia" w:hAnsiTheme="minorHAnsi" w:cstheme="minorHAnsi"/>
      <w:noProof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C72EB"/>
    <w:pPr>
      <w:tabs>
        <w:tab w:val="left" w:pos="1540"/>
        <w:tab w:val="right" w:leader="dot" w:pos="9345"/>
      </w:tabs>
      <w:spacing w:after="100" w:line="259" w:lineRule="auto"/>
      <w:ind w:left="440" w:firstLine="978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customStyle="1" w:styleId="aa">
    <w:name w:val="Заголовков_общий"/>
    <w:basedOn w:val="3"/>
    <w:next w:val="ab"/>
    <w:qFormat/>
    <w:rsid w:val="0034611C"/>
    <w:pPr>
      <w:spacing w:before="0" w:line="360" w:lineRule="auto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7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C57C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paragraph" w:customStyle="1" w:styleId="ab">
    <w:name w:val="Основной Текст"/>
    <w:basedOn w:val="a"/>
    <w:link w:val="ac"/>
    <w:qFormat/>
    <w:rsid w:val="00FD6E86"/>
    <w:pPr>
      <w:spacing w:line="360" w:lineRule="auto"/>
    </w:pPr>
    <w:rPr>
      <w:color w:val="000000" w:themeColor="text1"/>
    </w:rPr>
  </w:style>
  <w:style w:type="paragraph" w:customStyle="1" w:styleId="ad">
    <w:name w:val="Заголовок_раздел"/>
    <w:basedOn w:val="10"/>
    <w:next w:val="ab"/>
    <w:link w:val="ae"/>
    <w:qFormat/>
    <w:rsid w:val="007D4E4E"/>
    <w:pPr>
      <w:spacing w:line="360" w:lineRule="auto"/>
      <w:ind w:firstLine="709"/>
      <w:jc w:val="left"/>
    </w:pPr>
    <w:rPr>
      <w:noProof/>
      <w:lang w:eastAsia="ru-RU"/>
    </w:rPr>
  </w:style>
  <w:style w:type="paragraph" w:customStyle="1" w:styleId="af">
    <w:name w:val="Заголовок_подраздел"/>
    <w:basedOn w:val="2"/>
    <w:next w:val="ab"/>
    <w:link w:val="af0"/>
    <w:qFormat/>
    <w:rsid w:val="001C5F77"/>
    <w:pPr>
      <w:spacing w:line="360" w:lineRule="auto"/>
    </w:pPr>
  </w:style>
  <w:style w:type="paragraph" w:customStyle="1" w:styleId="af1">
    <w:name w:val="Заголовок_Подраздел"/>
    <w:basedOn w:val="aa"/>
    <w:link w:val="af2"/>
    <w:rsid w:val="00BB5244"/>
    <w:pPr>
      <w:ind w:firstLine="709"/>
      <w:jc w:val="left"/>
    </w:pPr>
  </w:style>
  <w:style w:type="character" w:customStyle="1" w:styleId="ae">
    <w:name w:val="Заголовок_раздел Знак"/>
    <w:basedOn w:val="11"/>
    <w:link w:val="ad"/>
    <w:rsid w:val="007D4E4E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eastAsia="ru-RU" w:bidi="ar-SA"/>
    </w:rPr>
  </w:style>
  <w:style w:type="character" w:customStyle="1" w:styleId="af0">
    <w:name w:val="Заголовок_подраздел Знак"/>
    <w:basedOn w:val="ae"/>
    <w:link w:val="af"/>
    <w:rsid w:val="001C5F77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eastAsia="ru-RU" w:bidi="ar-SA"/>
    </w:rPr>
  </w:style>
  <w:style w:type="character" w:customStyle="1" w:styleId="af2">
    <w:name w:val="Заголовок_Подраздел Знак"/>
    <w:basedOn w:val="a0"/>
    <w:link w:val="af1"/>
    <w:rsid w:val="00BB5244"/>
    <w:rPr>
      <w:rFonts w:ascii="Times New Roman" w:eastAsia="Times New Roman" w:hAnsi="Times New Roman" w:cs="Times New Roman"/>
      <w:b/>
      <w:bCs/>
      <w:color w:val="000000" w:themeColor="text1"/>
      <w:sz w:val="28"/>
      <w:szCs w:val="27"/>
      <w:lang w:eastAsia="ru-RU" w:bidi="ar-SA"/>
    </w:rPr>
  </w:style>
  <w:style w:type="paragraph" w:styleId="af3">
    <w:name w:val="Normal (Web)"/>
    <w:basedOn w:val="a"/>
    <w:uiPriority w:val="99"/>
    <w:semiHidden/>
    <w:unhideWhenUsed/>
    <w:rsid w:val="00377D92"/>
    <w:rPr>
      <w:rFonts w:cs="Times New Roman"/>
      <w:sz w:val="24"/>
      <w:szCs w:val="24"/>
    </w:rPr>
  </w:style>
  <w:style w:type="table" w:customStyle="1" w:styleId="12">
    <w:name w:val="Сетка таблицы1"/>
    <w:basedOn w:val="a1"/>
    <w:next w:val="a3"/>
    <w:uiPriority w:val="59"/>
    <w:rsid w:val="00535791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E407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paragraph" w:styleId="af4">
    <w:name w:val="Balloon Text"/>
    <w:basedOn w:val="a"/>
    <w:link w:val="af5"/>
    <w:uiPriority w:val="99"/>
    <w:semiHidden/>
    <w:unhideWhenUsed/>
    <w:rsid w:val="00AD558E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AD558E"/>
    <w:rPr>
      <w:rFonts w:ascii="Segoe UI" w:hAnsi="Segoe UI" w:cs="Segoe UI"/>
      <w:sz w:val="18"/>
      <w:szCs w:val="18"/>
      <w:lang w:bidi="ar-SA"/>
    </w:rPr>
  </w:style>
  <w:style w:type="paragraph" w:styleId="af6">
    <w:name w:val="List Paragraph"/>
    <w:basedOn w:val="a"/>
    <w:uiPriority w:val="34"/>
    <w:qFormat/>
    <w:rsid w:val="00AD558E"/>
    <w:pPr>
      <w:ind w:left="720"/>
      <w:contextualSpacing/>
    </w:pPr>
  </w:style>
  <w:style w:type="character" w:styleId="af7">
    <w:name w:val="Hyperlink"/>
    <w:basedOn w:val="a0"/>
    <w:uiPriority w:val="99"/>
    <w:unhideWhenUsed/>
    <w:rsid w:val="00245F4D"/>
    <w:rPr>
      <w:color w:val="0563C1" w:themeColor="hyperlink"/>
      <w:u w:val="single"/>
    </w:rPr>
  </w:style>
  <w:style w:type="paragraph" w:styleId="af8">
    <w:name w:val="Title"/>
    <w:basedOn w:val="a"/>
    <w:next w:val="a"/>
    <w:link w:val="af9"/>
    <w:uiPriority w:val="10"/>
    <w:qFormat/>
    <w:rsid w:val="009A3B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9">
    <w:name w:val="Заголовок Знак"/>
    <w:basedOn w:val="a0"/>
    <w:link w:val="af8"/>
    <w:uiPriority w:val="10"/>
    <w:rsid w:val="009A3B3E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2373E"/>
    <w:rPr>
      <w:color w:val="605E5C"/>
      <w:shd w:val="clear" w:color="auto" w:fill="E1DFDD"/>
    </w:rPr>
  </w:style>
  <w:style w:type="table" w:customStyle="1" w:styleId="TableGrid">
    <w:name w:val="TableGrid"/>
    <w:rsid w:val="001A6862"/>
    <w:pPr>
      <w:spacing w:after="0" w:line="240" w:lineRule="auto"/>
    </w:pPr>
    <w:rPr>
      <w:rFonts w:eastAsiaTheme="minorEastAsia"/>
      <w:sz w:val="24"/>
      <w:szCs w:val="24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a">
    <w:name w:val="annotation reference"/>
    <w:basedOn w:val="a0"/>
    <w:uiPriority w:val="99"/>
    <w:semiHidden/>
    <w:unhideWhenUsed/>
    <w:rsid w:val="00164248"/>
    <w:rPr>
      <w:sz w:val="16"/>
      <w:szCs w:val="16"/>
    </w:rPr>
  </w:style>
  <w:style w:type="paragraph" w:styleId="afb">
    <w:name w:val="annotation text"/>
    <w:basedOn w:val="a"/>
    <w:link w:val="afc"/>
    <w:uiPriority w:val="99"/>
    <w:unhideWhenUsed/>
    <w:rsid w:val="00164248"/>
    <w:rPr>
      <w:rFonts w:eastAsia="Times New Roman" w:cs="Times New Roman"/>
      <w:sz w:val="20"/>
      <w:szCs w:val="20"/>
      <w:lang w:eastAsia="ru-RU"/>
    </w:rPr>
  </w:style>
  <w:style w:type="character" w:customStyle="1" w:styleId="afc">
    <w:name w:val="Текст примечания Знак"/>
    <w:basedOn w:val="a0"/>
    <w:link w:val="afb"/>
    <w:uiPriority w:val="99"/>
    <w:rsid w:val="00164248"/>
    <w:rPr>
      <w:rFonts w:ascii="Times New Roman" w:eastAsia="Times New Roman" w:hAnsi="Times New Roman" w:cs="Times New Roman"/>
      <w:sz w:val="20"/>
      <w:lang w:eastAsia="ru-RU" w:bidi="ar-SA"/>
    </w:rPr>
  </w:style>
  <w:style w:type="character" w:customStyle="1" w:styleId="ac">
    <w:name w:val="Основной Текст Знак"/>
    <w:basedOn w:val="a0"/>
    <w:link w:val="ab"/>
    <w:rsid w:val="00091B80"/>
    <w:rPr>
      <w:rFonts w:ascii="Times New Roman" w:hAnsi="Times New Roman"/>
      <w:color w:val="000000" w:themeColor="text1"/>
      <w:sz w:val="28"/>
      <w:szCs w:val="22"/>
      <w:lang w:bidi="ar-SA"/>
    </w:rPr>
  </w:style>
  <w:style w:type="table" w:customStyle="1" w:styleId="22">
    <w:name w:val="Сетка таблицы2"/>
    <w:basedOn w:val="a1"/>
    <w:next w:val="a3"/>
    <w:uiPriority w:val="39"/>
    <w:rsid w:val="00091B80"/>
    <w:pPr>
      <w:spacing w:after="0" w:line="240" w:lineRule="auto"/>
    </w:pPr>
    <w:rPr>
      <w:rFonts w:ascii="Calibri" w:eastAsia="Calibri" w:hAnsi="Calibri" w:cs="Times New Roman"/>
      <w:kern w:val="2"/>
      <w:szCs w:val="22"/>
      <w:lang w:bidi="ar-SA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D8550A"/>
    <w:rPr>
      <w:rFonts w:eastAsiaTheme="minorHAnsi" w:cstheme="minorBidi"/>
      <w:b/>
      <w:bCs/>
      <w:lang w:eastAsia="en-US"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D8550A"/>
    <w:rPr>
      <w:rFonts w:ascii="Times New Roman" w:eastAsia="Times New Roman" w:hAnsi="Times New Roman" w:cs="Times New Roman"/>
      <w:b/>
      <w:bCs/>
      <w:sz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13" Type="http://schemas.openxmlformats.org/officeDocument/2006/relationships/image" Target="media/image3.png" /><Relationship Id="rId18" Type="http://schemas.openxmlformats.org/officeDocument/2006/relationships/image" Target="media/image8.png" /><Relationship Id="rId26" Type="http://schemas.openxmlformats.org/officeDocument/2006/relationships/image" Target="media/image16.png" /><Relationship Id="rId39" Type="http://schemas.openxmlformats.org/officeDocument/2006/relationships/image" Target="media/image29.png" /><Relationship Id="rId3" Type="http://schemas.openxmlformats.org/officeDocument/2006/relationships/styles" Target="styles.xml" /><Relationship Id="rId21" Type="http://schemas.openxmlformats.org/officeDocument/2006/relationships/image" Target="media/image11.png" /><Relationship Id="rId34" Type="http://schemas.openxmlformats.org/officeDocument/2006/relationships/image" Target="media/image24.png" /><Relationship Id="rId42" Type="http://schemas.openxmlformats.org/officeDocument/2006/relationships/footer" Target="footer1.xml" /><Relationship Id="rId7" Type="http://schemas.openxmlformats.org/officeDocument/2006/relationships/endnotes" Target="endnotes.xml" /><Relationship Id="rId12" Type="http://schemas.openxmlformats.org/officeDocument/2006/relationships/image" Target="media/image2.png" /><Relationship Id="rId17" Type="http://schemas.openxmlformats.org/officeDocument/2006/relationships/image" Target="media/image7.png" /><Relationship Id="rId25" Type="http://schemas.openxmlformats.org/officeDocument/2006/relationships/image" Target="media/image15.png" /><Relationship Id="rId33" Type="http://schemas.openxmlformats.org/officeDocument/2006/relationships/image" Target="media/image23.png" /><Relationship Id="rId38" Type="http://schemas.openxmlformats.org/officeDocument/2006/relationships/image" Target="media/image28.png" /><Relationship Id="rId2" Type="http://schemas.openxmlformats.org/officeDocument/2006/relationships/numbering" Target="numbering.xml" /><Relationship Id="rId16" Type="http://schemas.openxmlformats.org/officeDocument/2006/relationships/image" Target="media/image6.png" /><Relationship Id="rId20" Type="http://schemas.openxmlformats.org/officeDocument/2006/relationships/image" Target="media/image10.png" /><Relationship Id="rId29" Type="http://schemas.openxmlformats.org/officeDocument/2006/relationships/image" Target="media/image19.png" /><Relationship Id="rId41" Type="http://schemas.openxmlformats.org/officeDocument/2006/relationships/hyperlink" Target="https://ru.wikipedia.org/wiki/SQL" TargetMode="Externa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microsoft.com/office/2016/09/relationships/commentsIds" Target="commentsIds.xml" /><Relationship Id="rId24" Type="http://schemas.openxmlformats.org/officeDocument/2006/relationships/image" Target="media/image14.png" /><Relationship Id="rId32" Type="http://schemas.openxmlformats.org/officeDocument/2006/relationships/image" Target="media/image22.png" /><Relationship Id="rId37" Type="http://schemas.openxmlformats.org/officeDocument/2006/relationships/image" Target="media/image27.png" /><Relationship Id="rId40" Type="http://schemas.openxmlformats.org/officeDocument/2006/relationships/image" Target="media/image30.png" /><Relationship Id="rId45" Type="http://schemas.openxmlformats.org/officeDocument/2006/relationships/theme" Target="theme/theme1.xml" /><Relationship Id="rId5" Type="http://schemas.openxmlformats.org/officeDocument/2006/relationships/webSettings" Target="webSettings.xml" /><Relationship Id="rId15" Type="http://schemas.openxmlformats.org/officeDocument/2006/relationships/image" Target="media/image5.png" /><Relationship Id="rId23" Type="http://schemas.openxmlformats.org/officeDocument/2006/relationships/image" Target="media/image13.png" /><Relationship Id="rId28" Type="http://schemas.openxmlformats.org/officeDocument/2006/relationships/image" Target="media/image18.png" /><Relationship Id="rId36" Type="http://schemas.openxmlformats.org/officeDocument/2006/relationships/image" Target="media/image26.png" /><Relationship Id="rId10" Type="http://schemas.microsoft.com/office/2011/relationships/commentsExtended" Target="commentsExtended.xml" /><Relationship Id="rId19" Type="http://schemas.openxmlformats.org/officeDocument/2006/relationships/image" Target="media/image9.png" /><Relationship Id="rId31" Type="http://schemas.openxmlformats.org/officeDocument/2006/relationships/image" Target="media/image21.png" /><Relationship Id="rId44" Type="http://schemas.microsoft.com/office/2011/relationships/people" Target="people.xml" /><Relationship Id="rId4" Type="http://schemas.openxmlformats.org/officeDocument/2006/relationships/settings" Target="settings.xml" /><Relationship Id="rId9" Type="http://schemas.openxmlformats.org/officeDocument/2006/relationships/comments" Target="comments.xml" /><Relationship Id="rId14" Type="http://schemas.openxmlformats.org/officeDocument/2006/relationships/image" Target="media/image4.png" /><Relationship Id="rId22" Type="http://schemas.openxmlformats.org/officeDocument/2006/relationships/image" Target="media/image12.png" /><Relationship Id="rId27" Type="http://schemas.openxmlformats.org/officeDocument/2006/relationships/image" Target="media/image17.png" /><Relationship Id="rId30" Type="http://schemas.openxmlformats.org/officeDocument/2006/relationships/image" Target="media/image20.png" /><Relationship Id="rId35" Type="http://schemas.openxmlformats.org/officeDocument/2006/relationships/image" Target="media/image25.png" /><Relationship Id="rId43" Type="http://schemas.openxmlformats.org/officeDocument/2006/relationships/fontTable" Target="fontTable.xml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&#1064;&#1072;&#1073;&#1083;&#1086;&#1085;.dotm" TargetMode="Externa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17E76-567A-4570-B1A9-09C76C3E7979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0</TotalTime>
  <Pages>1</Pages>
  <Words>3721</Words>
  <Characters>21213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artyombakov03@mail.ru</cp:lastModifiedBy>
  <cp:revision>2</cp:revision>
  <dcterms:created xsi:type="dcterms:W3CDTF">2024-01-09T03:14:00Z</dcterms:created>
  <dcterms:modified xsi:type="dcterms:W3CDTF">2024-01-09T03:14:00Z</dcterms:modified>
</cp:coreProperties>
</file>