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EDA58" w14:textId="77777777" w:rsidR="00B93830" w:rsidRDefault="00B93830" w:rsidP="0047703C">
      <w:pPr>
        <w:pStyle w:val="Standard"/>
        <w:ind w:firstLine="708"/>
        <w:jc w:val="center"/>
      </w:pPr>
      <w:r w:rsidRPr="00E766DE">
        <w:rPr>
          <w:noProof/>
          <w:lang w:eastAsia="ru-RU" w:bidi="ar-SA"/>
        </w:rPr>
        <w:drawing>
          <wp:inline distT="0" distB="0" distL="0" distR="0" wp14:anchorId="7F55C409" wp14:editId="184E9CE9">
            <wp:extent cx="316800" cy="581629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2791"/>
                    <a:stretch/>
                  </pic:blipFill>
                  <pic:spPr bwMode="auto">
                    <a:xfrm>
                      <a:off x="0" y="0"/>
                      <a:ext cx="316885" cy="58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B3390" w14:textId="77777777" w:rsidR="00B93830" w:rsidRDefault="00B93830" w:rsidP="00B93830">
      <w:pPr>
        <w:pStyle w:val="Standard"/>
        <w:jc w:val="center"/>
        <w:rPr>
          <w:rFonts w:ascii="Times New Roman" w:hAnsi="Times New Roman"/>
          <w:b/>
          <w:sz w:val="28"/>
        </w:rPr>
      </w:pPr>
    </w:p>
    <w:p w14:paraId="74961418" w14:textId="77777777" w:rsidR="00B93830" w:rsidRDefault="00B93830" w:rsidP="00B93830">
      <w:pPr>
        <w:pStyle w:val="Standard"/>
        <w:widowControl w:val="0"/>
        <w:shd w:val="clear" w:color="auto" w:fill="FFFFFF"/>
        <w:spacing w:after="0"/>
        <w:ind w:right="-284"/>
        <w:jc w:val="center"/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C8DD56E" w14:textId="77777777" w:rsidR="00B93830" w:rsidRDefault="00B93830" w:rsidP="00B93830">
      <w:pPr>
        <w:pStyle w:val="Standard"/>
        <w:widowControl w:val="0"/>
        <w:spacing w:after="0"/>
        <w:jc w:val="center"/>
      </w:pPr>
      <w:r>
        <w:rPr>
          <w:rFonts w:ascii="Times New Roman" w:hAnsi="Times New Roman"/>
        </w:rPr>
        <w:t>Федеральное государственное автономное образовательное учреждение высшего образования</w:t>
      </w:r>
    </w:p>
    <w:p w14:paraId="2841A86A" w14:textId="77777777" w:rsidR="00867D63" w:rsidRDefault="00B93830" w:rsidP="00867D63">
      <w:pPr>
        <w:pStyle w:val="Standard"/>
        <w:widowControl w:val="0"/>
        <w:shd w:val="clear" w:color="auto" w:fill="FFFFFF"/>
        <w:spacing w:after="0"/>
        <w:jc w:val="center"/>
      </w:pPr>
      <w:r>
        <w:rPr>
          <w:rFonts w:ascii="Times New Roman" w:hAnsi="Times New Roman"/>
          <w:b/>
          <w:sz w:val="28"/>
        </w:rPr>
        <w:t>«Дальневосточный федеральный университет»</w:t>
      </w:r>
    </w:p>
    <w:p w14:paraId="79E6C0F9" w14:textId="77777777" w:rsidR="00867D63" w:rsidRPr="00867D63" w:rsidRDefault="00B93830" w:rsidP="00867D63">
      <w:pPr>
        <w:pStyle w:val="Standard"/>
        <w:widowControl w:val="0"/>
        <w:shd w:val="clear" w:color="auto" w:fill="FFFFFF"/>
        <w:spacing w:after="0"/>
        <w:jc w:val="center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sz w:val="28"/>
        </w:rPr>
        <w:t>(ДВФУ)</w:t>
      </w:r>
      <w:r w:rsidR="00867D63">
        <w:br/>
      </w:r>
    </w:p>
    <w:p w14:paraId="248601D3" w14:textId="77777777" w:rsidR="00B93830" w:rsidRDefault="00B93830" w:rsidP="00B93830">
      <w:pPr>
        <w:pStyle w:val="Standard"/>
        <w:pBdr>
          <w:top w:val="double" w:sz="18" w:space="2" w:color="000000"/>
        </w:pBdr>
        <w:spacing w:after="0"/>
        <w:jc w:val="center"/>
        <w:rPr>
          <w:rFonts w:ascii="Times New Roman" w:hAnsi="Times New Roman"/>
          <w:sz w:val="20"/>
        </w:rPr>
      </w:pPr>
    </w:p>
    <w:p w14:paraId="4400CEBF" w14:textId="77777777" w:rsidR="00B93830" w:rsidRPr="00867D63" w:rsidRDefault="00B93830" w:rsidP="00867D63">
      <w:pPr>
        <w:pStyle w:val="Standard"/>
        <w:spacing w:after="0" w:line="100" w:lineRule="atLeast"/>
        <w:jc w:val="center"/>
        <w:rPr>
          <w:rFonts w:ascii="Times New Roman" w:hAnsi="Times New Roman"/>
          <w:sz w:val="28"/>
          <w:szCs w:val="28"/>
        </w:rPr>
      </w:pPr>
    </w:p>
    <w:p w14:paraId="6E086015" w14:textId="77777777" w:rsidR="00B93830" w:rsidRPr="00867D63" w:rsidRDefault="00B93830" w:rsidP="00867D63">
      <w:pPr>
        <w:pStyle w:val="Standard"/>
        <w:widowControl w:val="0"/>
        <w:spacing w:after="0" w:line="100" w:lineRule="atLeast"/>
        <w:jc w:val="center"/>
        <w:rPr>
          <w:sz w:val="28"/>
          <w:szCs w:val="24"/>
        </w:rPr>
      </w:pPr>
      <w:r w:rsidRPr="00867D63">
        <w:rPr>
          <w:rFonts w:ascii="Times New Roman" w:hAnsi="Times New Roman"/>
          <w:b/>
          <w:smallCaps/>
          <w:sz w:val="32"/>
          <w:szCs w:val="22"/>
        </w:rPr>
        <w:t>институт математики и компьютерных технологий</w:t>
      </w:r>
    </w:p>
    <w:p w14:paraId="525AF8A5" w14:textId="77777777" w:rsidR="00B93830" w:rsidRDefault="00B93830" w:rsidP="00B93830">
      <w:pPr>
        <w:pStyle w:val="Standard"/>
        <w:widowControl w:val="0"/>
        <w:spacing w:after="0" w:line="100" w:lineRule="atLeast"/>
        <w:jc w:val="center"/>
        <w:rPr>
          <w:rFonts w:ascii="Times New Roman" w:hAnsi="Times New Roman"/>
          <w:b/>
          <w:sz w:val="28"/>
        </w:rPr>
      </w:pPr>
    </w:p>
    <w:p w14:paraId="0701A4E4" w14:textId="77777777" w:rsidR="00B93830" w:rsidRDefault="00B93830" w:rsidP="00867D63">
      <w:pPr>
        <w:pStyle w:val="Standard"/>
        <w:widowControl w:val="0"/>
        <w:spacing w:after="0" w:line="100" w:lineRule="atLeast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Департамент информационных и компьютерных систем</w:t>
      </w:r>
    </w:p>
    <w:p w14:paraId="651F7539" w14:textId="77777777" w:rsidR="00867D63" w:rsidRPr="00867D63" w:rsidRDefault="00867D63" w:rsidP="00867D63">
      <w:pPr>
        <w:pStyle w:val="Standard"/>
        <w:widowControl w:val="0"/>
        <w:spacing w:after="0" w:line="100" w:lineRule="atLeast"/>
        <w:jc w:val="center"/>
        <w:rPr>
          <w:rFonts w:ascii="Times New Roman" w:hAnsi="Times New Roman"/>
          <w:b/>
          <w:sz w:val="28"/>
        </w:rPr>
      </w:pPr>
    </w:p>
    <w:p w14:paraId="02E106F8" w14:textId="77777777" w:rsidR="00B93830" w:rsidRDefault="00B93830" w:rsidP="00B93830">
      <w:pPr>
        <w:pStyle w:val="Standard"/>
        <w:spacing w:after="0" w:line="100" w:lineRule="atLeast"/>
        <w:jc w:val="center"/>
        <w:rPr>
          <w:rFonts w:ascii="Times New Roman" w:hAnsi="Times New Roman"/>
          <w:b/>
          <w:caps/>
          <w:spacing w:val="20"/>
          <w:sz w:val="28"/>
        </w:rPr>
      </w:pPr>
      <w:r>
        <w:rPr>
          <w:rFonts w:ascii="Times New Roman" w:hAnsi="Times New Roman"/>
          <w:b/>
          <w:caps/>
          <w:spacing w:val="20"/>
          <w:sz w:val="28"/>
        </w:rPr>
        <w:t>ОТЧЕТ</w:t>
      </w:r>
    </w:p>
    <w:p w14:paraId="0DD503DB" w14:textId="3214570F" w:rsidR="00B93830" w:rsidRPr="00F44D75" w:rsidRDefault="00B93830" w:rsidP="00B93830">
      <w:pPr>
        <w:pStyle w:val="Standard"/>
        <w:spacing w:after="0" w:line="100" w:lineRule="atLeast"/>
        <w:jc w:val="center"/>
      </w:pPr>
      <w:r>
        <w:rPr>
          <w:rFonts w:ascii="Times New Roman" w:hAnsi="Times New Roman"/>
          <w:sz w:val="28"/>
        </w:rPr>
        <w:t>по лабораторной работе</w:t>
      </w:r>
      <w:r w:rsidR="00762A21" w:rsidRPr="00762A21">
        <w:rPr>
          <w:rFonts w:ascii="Times New Roman" w:hAnsi="Times New Roman"/>
          <w:sz w:val="28"/>
        </w:rPr>
        <w:t xml:space="preserve"> </w:t>
      </w:r>
      <w:r w:rsidR="00762A21">
        <w:rPr>
          <w:rFonts w:ascii="Times New Roman" w:hAnsi="Times New Roman"/>
          <w:sz w:val="28"/>
        </w:rPr>
        <w:t>№</w:t>
      </w:r>
      <w:bookmarkStart w:id="0" w:name="n"/>
      <w:bookmarkEnd w:id="0"/>
      <w:r w:rsidR="00342499">
        <w:rPr>
          <w:rFonts w:ascii="Times New Roman" w:hAnsi="Times New Roman"/>
          <w:sz w:val="28"/>
        </w:rPr>
        <w:t>3</w:t>
      </w:r>
    </w:p>
    <w:p w14:paraId="40019F09" w14:textId="77777777" w:rsidR="00B93830" w:rsidRDefault="00B93830" w:rsidP="00B93830">
      <w:pPr>
        <w:pStyle w:val="Standard"/>
        <w:spacing w:after="0" w:line="100" w:lineRule="atLeast"/>
        <w:jc w:val="center"/>
      </w:pPr>
      <w:r>
        <w:rPr>
          <w:rFonts w:ascii="Times New Roman" w:hAnsi="Times New Roman"/>
          <w:sz w:val="28"/>
        </w:rPr>
        <w:t>по дисциплине «</w:t>
      </w:r>
      <w:bookmarkStart w:id="1" w:name="d"/>
      <w:bookmarkEnd w:id="1"/>
      <w:r w:rsidR="007B4ABA">
        <w:rPr>
          <w:rFonts w:ascii="Times New Roman" w:hAnsi="Times New Roman"/>
          <w:sz w:val="28"/>
        </w:rPr>
        <w:t>Алгоритмы и структуры данных</w:t>
      </w:r>
      <w:r>
        <w:rPr>
          <w:rFonts w:ascii="Times New Roman" w:hAnsi="Times New Roman"/>
          <w:sz w:val="28"/>
        </w:rPr>
        <w:t>»</w:t>
      </w:r>
    </w:p>
    <w:p w14:paraId="193EE8C6" w14:textId="759B64A6" w:rsidR="00B93830" w:rsidRDefault="00B93830" w:rsidP="00B93830">
      <w:pPr>
        <w:pStyle w:val="Standard"/>
        <w:spacing w:after="0" w:line="100" w:lineRule="atLeast"/>
        <w:jc w:val="center"/>
      </w:pPr>
      <w:r>
        <w:rPr>
          <w:rFonts w:ascii="Times New Roman" w:hAnsi="Times New Roman"/>
          <w:sz w:val="28"/>
        </w:rPr>
        <w:t>по теме «</w:t>
      </w:r>
      <w:bookmarkStart w:id="2" w:name="t"/>
      <w:bookmarkEnd w:id="2"/>
      <w:r w:rsidR="00F95993">
        <w:rPr>
          <w:rFonts w:ascii="Times New Roman" w:hAnsi="Times New Roman"/>
          <w:sz w:val="28"/>
        </w:rPr>
        <w:t>Хеширование</w:t>
      </w:r>
      <w:r>
        <w:rPr>
          <w:rFonts w:ascii="Times New Roman" w:hAnsi="Times New Roman"/>
          <w:color w:val="000000"/>
          <w:sz w:val="28"/>
        </w:rPr>
        <w:t>»</w:t>
      </w:r>
    </w:p>
    <w:p w14:paraId="1D74B8DE" w14:textId="77777777" w:rsidR="00B93830" w:rsidRPr="004D4DF8" w:rsidRDefault="00B93830" w:rsidP="00B93830">
      <w:pPr>
        <w:pStyle w:val="Standard"/>
        <w:spacing w:after="0" w:line="100" w:lineRule="atLeast"/>
        <w:jc w:val="center"/>
        <w:rPr>
          <w:rFonts w:ascii="Times New Roman" w:hAnsi="Times New Roman"/>
          <w:bCs/>
          <w:sz w:val="28"/>
        </w:rPr>
      </w:pPr>
    </w:p>
    <w:p w14:paraId="21E4D453" w14:textId="77777777" w:rsidR="00B93830" w:rsidRDefault="00B93830" w:rsidP="00B93830">
      <w:pPr>
        <w:pStyle w:val="Standard"/>
        <w:widowControl w:val="0"/>
        <w:tabs>
          <w:tab w:val="left" w:pos="993"/>
        </w:tabs>
        <w:spacing w:after="0" w:line="100" w:lineRule="atLeast"/>
        <w:jc w:val="center"/>
      </w:pPr>
      <w:r>
        <w:rPr>
          <w:rFonts w:ascii="Times New Roman" w:hAnsi="Times New Roman"/>
          <w:b/>
          <w:caps/>
          <w:sz w:val="28"/>
        </w:rPr>
        <w:t>направление подготовки</w:t>
      </w:r>
    </w:p>
    <w:p w14:paraId="62B2260E" w14:textId="77777777" w:rsidR="00B93830" w:rsidRDefault="00B93830" w:rsidP="00B93830">
      <w:pPr>
        <w:pStyle w:val="Standard"/>
        <w:widowControl w:val="0"/>
        <w:tabs>
          <w:tab w:val="left" w:pos="993"/>
        </w:tabs>
        <w:spacing w:after="0" w:line="100" w:lineRule="atLeast"/>
        <w:jc w:val="center"/>
      </w:pPr>
      <w:r>
        <w:rPr>
          <w:rFonts w:ascii="Times New Roman" w:hAnsi="Times New Roman"/>
          <w:b/>
          <w:sz w:val="28"/>
        </w:rPr>
        <w:t>09.03.03 Прикладная информатика</w:t>
      </w:r>
    </w:p>
    <w:p w14:paraId="676ABFE0" w14:textId="77777777" w:rsidR="00B93830" w:rsidRDefault="00B93830" w:rsidP="00B93830">
      <w:pPr>
        <w:pStyle w:val="Standard"/>
        <w:widowControl w:val="0"/>
        <w:tabs>
          <w:tab w:val="left" w:pos="993"/>
        </w:tabs>
        <w:spacing w:after="0" w:line="100" w:lineRule="atLeast"/>
        <w:jc w:val="center"/>
      </w:pPr>
      <w:r>
        <w:rPr>
          <w:rFonts w:ascii="Times New Roman" w:hAnsi="Times New Roman"/>
          <w:b/>
          <w:sz w:val="28"/>
        </w:rPr>
        <w:t>Прикладная информатика в экономике</w:t>
      </w:r>
    </w:p>
    <w:p w14:paraId="054FD795" w14:textId="77777777" w:rsidR="00B93830" w:rsidRPr="004D4DF8" w:rsidRDefault="00B93830" w:rsidP="00B93830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p w14:paraId="630E357C" w14:textId="77777777" w:rsidR="00B93830" w:rsidRDefault="00B93830" w:rsidP="00B93830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p w14:paraId="3326C564" w14:textId="77777777" w:rsidR="004D4DF8" w:rsidRDefault="004D4DF8" w:rsidP="00B93830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p w14:paraId="716F6404" w14:textId="77777777" w:rsidR="004D4DF8" w:rsidRDefault="004D4DF8" w:rsidP="00B93830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p w14:paraId="595CF3B9" w14:textId="77777777" w:rsidR="004D4DF8" w:rsidRPr="004D4DF8" w:rsidRDefault="004D4DF8" w:rsidP="006D3AE7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p w14:paraId="5DFEED3A" w14:textId="77777777" w:rsidR="00B93830" w:rsidRPr="004D4DF8" w:rsidRDefault="00B93830" w:rsidP="00B93830">
      <w:pPr>
        <w:pStyle w:val="Standard"/>
        <w:spacing w:after="0"/>
        <w:jc w:val="center"/>
        <w:rPr>
          <w:rFonts w:ascii="Times New Roman" w:hAnsi="Times New Roman"/>
          <w:bCs/>
          <w:sz w:val="28"/>
        </w:rPr>
      </w:pPr>
    </w:p>
    <w:tbl>
      <w:tblPr>
        <w:tblStyle w:val="TableGrid"/>
        <w:tblW w:w="0" w:type="auto"/>
        <w:tblInd w:w="4962" w:type="dxa"/>
        <w:tblLook w:val="04A0" w:firstRow="1" w:lastRow="0" w:firstColumn="1" w:lastColumn="0" w:noHBand="0" w:noVBand="1"/>
      </w:tblPr>
      <w:tblGrid>
        <w:gridCol w:w="1701"/>
        <w:gridCol w:w="2682"/>
      </w:tblGrid>
      <w:tr w:rsidR="00867D63" w14:paraId="7B46804D" w14:textId="77777777" w:rsidTr="004D4DF8">
        <w:tc>
          <w:tcPr>
            <w:tcW w:w="43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DFAEED" w14:textId="344266B8" w:rsidR="00867D63" w:rsidRPr="00A131C8" w:rsidRDefault="00867D63" w:rsidP="00867D63">
            <w:pPr>
              <w:pStyle w:val="Standard"/>
              <w:widowControl w:val="0"/>
              <w:rPr>
                <w:sz w:val="28"/>
              </w:rPr>
            </w:pPr>
            <w:r w:rsidRPr="004D4DF8">
              <w:rPr>
                <w:rFonts w:ascii="Times New Roman" w:hAnsi="Times New Roman"/>
                <w:sz w:val="28"/>
              </w:rPr>
              <w:t xml:space="preserve">Выполнил студент </w:t>
            </w:r>
            <w:r w:rsidR="002A4EC6" w:rsidRPr="004D4DF8">
              <w:rPr>
                <w:rFonts w:ascii="Times New Roman" w:hAnsi="Times New Roman"/>
                <w:sz w:val="28"/>
              </w:rPr>
              <w:t xml:space="preserve">гр. </w:t>
            </w:r>
            <w:r w:rsidRPr="004D4DF8">
              <w:rPr>
                <w:rFonts w:ascii="Times New Roman" w:hAnsi="Times New Roman"/>
                <w:sz w:val="28"/>
              </w:rPr>
              <w:t>Б9121</w:t>
            </w:r>
            <w:r w:rsidR="00A131C8" w:rsidRPr="00A131C8">
              <w:rPr>
                <w:rFonts w:ascii="Times New Roman" w:hAnsi="Times New Roman"/>
                <w:sz w:val="28"/>
              </w:rPr>
              <w:t xml:space="preserve">-09.03.03 </w:t>
            </w:r>
            <w:proofErr w:type="gramStart"/>
            <w:r w:rsidR="00A131C8">
              <w:rPr>
                <w:rFonts w:ascii="Times New Roman" w:hAnsi="Times New Roman"/>
                <w:sz w:val="28"/>
              </w:rPr>
              <w:t>ПИЭ(</w:t>
            </w:r>
            <w:proofErr w:type="gramEnd"/>
            <w:r w:rsidR="00A131C8">
              <w:rPr>
                <w:rFonts w:ascii="Times New Roman" w:hAnsi="Times New Roman"/>
                <w:sz w:val="28"/>
              </w:rPr>
              <w:t>2)</w:t>
            </w:r>
          </w:p>
        </w:tc>
      </w:tr>
      <w:tr w:rsidR="00867D63" w14:paraId="30D78A2A" w14:textId="77777777" w:rsidTr="004D4DF8"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B511BE" w14:textId="77777777" w:rsidR="00867D63" w:rsidRPr="004D4DF8" w:rsidRDefault="00867D63" w:rsidP="00B93830">
            <w:pPr>
              <w:pStyle w:val="Standard"/>
              <w:jc w:val="center"/>
              <w:rPr>
                <w:rFonts w:ascii="Times New Roman" w:hAnsi="Times New Roman"/>
                <w:bCs/>
                <w:sz w:val="28"/>
              </w:rPr>
            </w:pPr>
          </w:p>
        </w:tc>
        <w:tc>
          <w:tcPr>
            <w:tcW w:w="2682" w:type="dxa"/>
            <w:tcBorders>
              <w:top w:val="nil"/>
              <w:left w:val="nil"/>
              <w:bottom w:val="nil"/>
              <w:right w:val="nil"/>
            </w:tcBorders>
          </w:tcPr>
          <w:p w14:paraId="6F7684F4" w14:textId="2EBF4520" w:rsidR="00867D63" w:rsidRPr="004D4DF8" w:rsidRDefault="00B72CE6" w:rsidP="00867D63">
            <w:pPr>
              <w:pStyle w:val="Standard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Туровец</w:t>
            </w:r>
            <w:r w:rsidR="00867D63" w:rsidRPr="004D4DF8">
              <w:rPr>
                <w:rFonts w:ascii="Times New Roman" w:hAnsi="Times New Roman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В</w:t>
            </w:r>
            <w:r w:rsidR="00867D63" w:rsidRPr="004D4DF8">
              <w:rPr>
                <w:rFonts w:ascii="Times New Roman" w:hAnsi="Times New Roman"/>
                <w:sz w:val="28"/>
              </w:rPr>
              <w:t xml:space="preserve">. </w:t>
            </w:r>
            <w:r>
              <w:rPr>
                <w:rFonts w:ascii="Times New Roman" w:hAnsi="Times New Roman"/>
                <w:sz w:val="28"/>
              </w:rPr>
              <w:t>Ю</w:t>
            </w:r>
            <w:r w:rsidR="00867D63" w:rsidRPr="004D4DF8">
              <w:rPr>
                <w:rFonts w:ascii="Times New Roman" w:hAnsi="Times New Roman"/>
                <w:sz w:val="28"/>
              </w:rPr>
              <w:t>.</w:t>
            </w:r>
          </w:p>
        </w:tc>
      </w:tr>
      <w:tr w:rsidR="00867D63" w14:paraId="36D47072" w14:textId="77777777" w:rsidTr="004D4DF8">
        <w:tc>
          <w:tcPr>
            <w:tcW w:w="43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DC3B1B" w14:textId="77777777" w:rsidR="00867D63" w:rsidRPr="004D4DF8" w:rsidRDefault="00867D63" w:rsidP="00B93830">
            <w:pPr>
              <w:pStyle w:val="Standard"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2A4EC6" w14:paraId="5AEF06A5" w14:textId="77777777" w:rsidTr="004D4DF8">
        <w:tc>
          <w:tcPr>
            <w:tcW w:w="438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EAA600" w14:textId="77777777" w:rsidR="002A4EC6" w:rsidRPr="002A4EC6" w:rsidRDefault="002A4EC6" w:rsidP="002A4EC6">
            <w:pPr>
              <w:pStyle w:val="Standard"/>
            </w:pPr>
            <w:r>
              <w:rPr>
                <w:rFonts w:ascii="Times New Roman" w:hAnsi="Times New Roman"/>
                <w:sz w:val="28"/>
              </w:rPr>
              <w:t>Проверил ст. преподаватель</w:t>
            </w:r>
          </w:p>
        </w:tc>
      </w:tr>
      <w:tr w:rsidR="00867D63" w14:paraId="291F30FA" w14:textId="77777777" w:rsidTr="004D4DF8"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DECE12" w14:textId="77777777" w:rsidR="00867D63" w:rsidRPr="004D4DF8" w:rsidRDefault="00867D63" w:rsidP="00B93830">
            <w:pPr>
              <w:pStyle w:val="Standard"/>
              <w:jc w:val="center"/>
              <w:rPr>
                <w:rFonts w:ascii="Times New Roman" w:hAnsi="Times New Roman"/>
                <w:bCs/>
                <w:sz w:val="28"/>
              </w:rPr>
            </w:pPr>
          </w:p>
        </w:tc>
        <w:tc>
          <w:tcPr>
            <w:tcW w:w="2682" w:type="dxa"/>
            <w:tcBorders>
              <w:top w:val="nil"/>
              <w:left w:val="nil"/>
              <w:bottom w:val="nil"/>
              <w:right w:val="nil"/>
            </w:tcBorders>
          </w:tcPr>
          <w:p w14:paraId="6494521E" w14:textId="77777777" w:rsidR="00867D63" w:rsidRPr="004D4DF8" w:rsidRDefault="007B4ABA" w:rsidP="00515B20">
            <w:pPr>
              <w:pStyle w:val="Standard"/>
              <w:rPr>
                <w:rFonts w:ascii="Times New Roman" w:hAnsi="Times New Roman"/>
                <w:bCs/>
                <w:sz w:val="28"/>
              </w:rPr>
            </w:pPr>
            <w:bookmarkStart w:id="3" w:name="p"/>
            <w:bookmarkEnd w:id="3"/>
            <w:r>
              <w:rPr>
                <w:rFonts w:ascii="Times New Roman" w:hAnsi="Times New Roman"/>
                <w:bCs/>
                <w:sz w:val="28"/>
              </w:rPr>
              <w:t>Елсукова Е. А.</w:t>
            </w:r>
          </w:p>
        </w:tc>
      </w:tr>
      <w:tr w:rsidR="004D4DF8" w14:paraId="1031F37F" w14:textId="77777777" w:rsidTr="004D4DF8">
        <w:tc>
          <w:tcPr>
            <w:tcW w:w="438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A6A5C3" w14:textId="77777777" w:rsidR="004D4DF8" w:rsidRPr="004D4DF8" w:rsidRDefault="004D4DF8" w:rsidP="00B93830">
            <w:pPr>
              <w:pStyle w:val="Standard"/>
              <w:jc w:val="center"/>
              <w:rPr>
                <w:rFonts w:ascii="Times New Roman" w:hAnsi="Times New Roman"/>
                <w:bCs/>
                <w:sz w:val="28"/>
              </w:rPr>
            </w:pPr>
          </w:p>
        </w:tc>
      </w:tr>
      <w:tr w:rsidR="002A4EC6" w14:paraId="13398E1C" w14:textId="77777777" w:rsidTr="004D4DF8">
        <w:tc>
          <w:tcPr>
            <w:tcW w:w="438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5717D1" w14:textId="77777777" w:rsidR="002A4EC6" w:rsidRPr="002A4EC6" w:rsidRDefault="002A4EC6" w:rsidP="00B93830">
            <w:pPr>
              <w:pStyle w:val="Standard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2A4EC6">
              <w:rPr>
                <w:rFonts w:ascii="Times New Roman" w:hAnsi="Times New Roman"/>
                <w:bCs/>
                <w:sz w:val="24"/>
                <w:szCs w:val="24"/>
              </w:rPr>
              <w:t>не зачтено</w:t>
            </w:r>
            <w:r w:rsidRPr="002A4EC6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/</w:t>
            </w:r>
            <w:r w:rsidRPr="002A4EC6">
              <w:rPr>
                <w:rFonts w:ascii="Times New Roman" w:hAnsi="Times New Roman"/>
                <w:bCs/>
                <w:sz w:val="24"/>
                <w:szCs w:val="24"/>
              </w:rPr>
              <w:t>зачтено</w:t>
            </w:r>
          </w:p>
        </w:tc>
      </w:tr>
    </w:tbl>
    <w:p w14:paraId="220D9234" w14:textId="77777777" w:rsidR="00B93830" w:rsidRDefault="00B93830" w:rsidP="006D3AE7">
      <w:pPr>
        <w:pStyle w:val="Standard"/>
        <w:spacing w:after="0" w:line="100" w:lineRule="atLeast"/>
        <w:jc w:val="center"/>
        <w:rPr>
          <w:sz w:val="24"/>
          <w:szCs w:val="24"/>
        </w:rPr>
      </w:pPr>
    </w:p>
    <w:p w14:paraId="7DAE9A0C" w14:textId="77777777" w:rsidR="006D3AE7" w:rsidRPr="006D3AE7" w:rsidRDefault="006D3AE7" w:rsidP="006D3AE7">
      <w:pPr>
        <w:pStyle w:val="Standard"/>
        <w:spacing w:after="0" w:line="100" w:lineRule="atLeast"/>
        <w:jc w:val="center"/>
        <w:rPr>
          <w:sz w:val="24"/>
          <w:szCs w:val="24"/>
        </w:rPr>
      </w:pPr>
    </w:p>
    <w:p w14:paraId="2E58B14D" w14:textId="77777777" w:rsidR="00B93830" w:rsidRPr="006D3AE7" w:rsidRDefault="00B93830" w:rsidP="00B93830">
      <w:pPr>
        <w:pStyle w:val="Standard"/>
        <w:spacing w:after="0" w:line="100" w:lineRule="atLeast"/>
        <w:jc w:val="center"/>
        <w:rPr>
          <w:sz w:val="24"/>
          <w:szCs w:val="24"/>
        </w:rPr>
      </w:pPr>
    </w:p>
    <w:p w14:paraId="1B96A307" w14:textId="77777777" w:rsidR="00B93830" w:rsidRDefault="00B93830" w:rsidP="00B93830">
      <w:pPr>
        <w:pStyle w:val="Standard"/>
        <w:spacing w:after="0" w:line="100" w:lineRule="atLeast"/>
        <w:jc w:val="center"/>
        <w:rPr>
          <w:sz w:val="24"/>
          <w:szCs w:val="24"/>
        </w:rPr>
      </w:pPr>
    </w:p>
    <w:p w14:paraId="7CF90507" w14:textId="77777777" w:rsidR="006D3AE7" w:rsidRPr="006D3AE7" w:rsidRDefault="006D3AE7" w:rsidP="00B93830">
      <w:pPr>
        <w:pStyle w:val="Standard"/>
        <w:spacing w:after="0" w:line="100" w:lineRule="atLeast"/>
        <w:jc w:val="center"/>
        <w:rPr>
          <w:sz w:val="24"/>
          <w:szCs w:val="24"/>
        </w:rPr>
      </w:pPr>
    </w:p>
    <w:p w14:paraId="7842D44D" w14:textId="77777777" w:rsidR="00B93830" w:rsidRDefault="00B93830" w:rsidP="00B93830">
      <w:pPr>
        <w:pStyle w:val="Standard"/>
        <w:spacing w:after="0" w:line="100" w:lineRule="atLeast"/>
        <w:jc w:val="center"/>
      </w:pPr>
      <w:r>
        <w:rPr>
          <w:rFonts w:ascii="Times New Roman" w:hAnsi="Times New Roman"/>
          <w:sz w:val="28"/>
        </w:rPr>
        <w:t>г. Владивосток</w:t>
      </w:r>
    </w:p>
    <w:p w14:paraId="36D78A6E" w14:textId="77777777" w:rsidR="00147E6B" w:rsidRDefault="00B93830" w:rsidP="005B5D50">
      <w:pPr>
        <w:pStyle w:val="Standard"/>
        <w:spacing w:after="0" w:line="100" w:lineRule="atLeast"/>
        <w:jc w:val="center"/>
      </w:pPr>
      <w:r>
        <w:rPr>
          <w:rFonts w:ascii="Times New Roman" w:hAnsi="Times New Roman"/>
          <w:sz w:val="28"/>
        </w:rPr>
        <w:lastRenderedPageBreak/>
        <w:t xml:space="preserve"> 2022г.</w:t>
      </w:r>
    </w:p>
    <w:p w14:paraId="7E0BAD03" w14:textId="17819D4A" w:rsidR="0086617D" w:rsidRPr="0086617D" w:rsidRDefault="00EB0273" w:rsidP="0086617D">
      <w:pPr>
        <w:pStyle w:val="a"/>
      </w:pPr>
      <w:bookmarkStart w:id="4" w:name="_Toc125459411"/>
      <w:r w:rsidRPr="00EB0273">
        <w:t>Оглавление</w:t>
      </w:r>
      <w:bookmarkEnd w:id="4"/>
      <w:r w:rsidRPr="0086617D">
        <w:fldChar w:fldCharType="begin"/>
      </w:r>
      <w:r w:rsidRPr="0086617D">
        <w:instrText xml:space="preserve"> TOC \h \z \u \t "Заголовок_общий;1;Заголовок_раздел;2;Заголовок_подраздел;3" </w:instrText>
      </w:r>
      <w:r w:rsidRPr="0086617D">
        <w:fldChar w:fldCharType="separate"/>
      </w:r>
    </w:p>
    <w:p w14:paraId="20F95822" w14:textId="349C47EC" w:rsidR="0086617D" w:rsidRPr="0086617D" w:rsidRDefault="000C5ACB">
      <w:pPr>
        <w:pStyle w:val="TOC2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2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Условие задачи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_Toc125459412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B6D690" w14:textId="1D76ED13" w:rsidR="0086617D" w:rsidRPr="0086617D" w:rsidRDefault="000C5ACB">
      <w:pPr>
        <w:pStyle w:val="TOC2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3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Функциональное описание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_Toc125459413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520D5B" w14:textId="1B78D0FC" w:rsidR="0086617D" w:rsidRPr="0086617D" w:rsidRDefault="000C5ACB">
      <w:pPr>
        <w:pStyle w:val="TOC3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4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Входные данные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_Toc125459414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D73AFF" w14:textId="50D986AC" w:rsidR="0086617D" w:rsidRPr="0086617D" w:rsidRDefault="000C5ACB">
      <w:pPr>
        <w:pStyle w:val="TOC3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5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Структура программы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_Toc125459415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FF016F" w14:textId="5195A22B" w:rsidR="0086617D" w:rsidRPr="0086617D" w:rsidRDefault="000C5ACB">
      <w:pPr>
        <w:pStyle w:val="TOC3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6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Интерфейс программы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_Toc125459416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E6CD07" w14:textId="6C95832B" w:rsidR="0086617D" w:rsidRPr="0086617D" w:rsidRDefault="000C5ACB">
      <w:pPr>
        <w:pStyle w:val="TOC2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7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Тестовые примеры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_Toc125459417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5446E2" w14:textId="0C764CF4" w:rsidR="0086617D" w:rsidRPr="0086617D" w:rsidRDefault="000C5ACB">
      <w:pPr>
        <w:pStyle w:val="TOC1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8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Полученные результаты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_Toc125459418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300E8F" w14:textId="7DBA17C6" w:rsidR="0086617D" w:rsidRPr="0086617D" w:rsidRDefault="000C5ACB">
      <w:pPr>
        <w:pStyle w:val="TOC1"/>
        <w:tabs>
          <w:tab w:val="right" w:leader="dot" w:pos="9911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5459419" w:history="1">
        <w:r w:rsidR="0086617D" w:rsidRPr="0086617D">
          <w:rPr>
            <w:rStyle w:val="Hyperlink"/>
            <w:rFonts w:ascii="Times New Roman" w:hAnsi="Times New Roman" w:cs="Times New Roman"/>
            <w:noProof/>
            <w:sz w:val="28"/>
            <w:szCs w:val="28"/>
            <w:lang w:bidi="hi-IN"/>
          </w:rPr>
          <w:t>Приложение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_Toc125459419 \h </w:instrTex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86617D" w:rsidRPr="0086617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3D5797" w14:textId="72AB8892" w:rsidR="00EB0273" w:rsidRPr="0086617D" w:rsidRDefault="00EB0273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</w:pPr>
      <w:r w:rsidRPr="0086617D">
        <w:rPr>
          <w:rFonts w:ascii="Times New Roman" w:hAnsi="Times New Roman" w:cs="Times New Roman"/>
          <w:sz w:val="28"/>
          <w:szCs w:val="28"/>
        </w:rPr>
        <w:fldChar w:fldCharType="end"/>
      </w:r>
      <w:r w:rsidRPr="0086617D">
        <w:rPr>
          <w:rFonts w:ascii="Times New Roman" w:hAnsi="Times New Roman" w:cs="Times New Roman"/>
          <w:sz w:val="28"/>
          <w:szCs w:val="28"/>
        </w:rPr>
        <w:br w:type="page"/>
      </w:r>
    </w:p>
    <w:p w14:paraId="05E66C91" w14:textId="35B1FCD5" w:rsidR="00BC18BC" w:rsidRDefault="00EB077A" w:rsidP="007B4ABA">
      <w:pPr>
        <w:pStyle w:val="a1"/>
      </w:pPr>
      <w:bookmarkStart w:id="5" w:name="_Toc125459412"/>
      <w:r>
        <w:lastRenderedPageBreak/>
        <w:t xml:space="preserve">Условие </w:t>
      </w:r>
      <w:r w:rsidRPr="007B4ABA">
        <w:t>задачи</w:t>
      </w:r>
      <w:bookmarkEnd w:id="5"/>
    </w:p>
    <w:p w14:paraId="21068CCB" w14:textId="3DD6F188" w:rsidR="006833B2" w:rsidRDefault="00336573" w:rsidP="006833B2">
      <w:pPr>
        <w:pStyle w:val="a0"/>
        <w:rPr>
          <w:szCs w:val="28"/>
        </w:rPr>
      </w:pPr>
      <w:r>
        <w:rPr>
          <w:szCs w:val="28"/>
        </w:rPr>
        <w:t>И</w:t>
      </w:r>
      <w:r w:rsidRPr="00E71C4F">
        <w:rPr>
          <w:szCs w:val="28"/>
        </w:rPr>
        <w:t>зуч</w:t>
      </w:r>
      <w:r>
        <w:rPr>
          <w:szCs w:val="28"/>
        </w:rPr>
        <w:t>ение</w:t>
      </w:r>
      <w:r w:rsidRPr="00E71C4F">
        <w:rPr>
          <w:szCs w:val="28"/>
        </w:rPr>
        <w:t xml:space="preserve"> основны</w:t>
      </w:r>
      <w:r>
        <w:rPr>
          <w:szCs w:val="28"/>
        </w:rPr>
        <w:t>х</w:t>
      </w:r>
      <w:r w:rsidRPr="00E71C4F">
        <w:rPr>
          <w:szCs w:val="28"/>
        </w:rPr>
        <w:t xml:space="preserve"> метод</w:t>
      </w:r>
      <w:r>
        <w:rPr>
          <w:szCs w:val="28"/>
        </w:rPr>
        <w:t>ов</w:t>
      </w:r>
      <w:r w:rsidRPr="00E71C4F">
        <w:rPr>
          <w:szCs w:val="28"/>
        </w:rPr>
        <w:t xml:space="preserve"> организации таблиц идентификаторов, получ</w:t>
      </w:r>
      <w:r>
        <w:rPr>
          <w:szCs w:val="28"/>
        </w:rPr>
        <w:t>ение</w:t>
      </w:r>
      <w:r w:rsidRPr="00E71C4F">
        <w:rPr>
          <w:szCs w:val="28"/>
        </w:rPr>
        <w:t xml:space="preserve"> представлени</w:t>
      </w:r>
      <w:r>
        <w:rPr>
          <w:szCs w:val="28"/>
        </w:rPr>
        <w:t>я</w:t>
      </w:r>
      <w:r w:rsidRPr="00E71C4F">
        <w:rPr>
          <w:szCs w:val="28"/>
        </w:rPr>
        <w:t xml:space="preserve"> о преимуществах и недостатках, присущих различным методам организации таблиц идентификаторов.</w:t>
      </w:r>
    </w:p>
    <w:p w14:paraId="70BAB4A5" w14:textId="77777777" w:rsidR="00336573" w:rsidRDefault="00336573" w:rsidP="00336573">
      <w:pPr>
        <w:pStyle w:val="ListParagraph"/>
        <w:widowControl w:val="0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88" w:lineRule="auto"/>
        <w:ind w:left="709" w:hanging="430"/>
        <w:jc w:val="both"/>
        <w:rPr>
          <w:bCs/>
        </w:rPr>
      </w:pPr>
      <w:r>
        <w:t xml:space="preserve">Разработать </w:t>
      </w:r>
      <w:r w:rsidRPr="00A3365E">
        <w:rPr>
          <w:b/>
          <w:bCs/>
        </w:rPr>
        <w:t>две</w:t>
      </w:r>
      <w:r>
        <w:t xml:space="preserve"> хэш-функции, предусмотреть обработку коллизий. </w:t>
      </w:r>
      <w:proofErr w:type="spellStart"/>
      <w:r w:rsidRPr="00A3365E">
        <w:rPr>
          <w:bCs/>
        </w:rPr>
        <w:t>Хеш</w:t>
      </w:r>
      <w:proofErr w:type="spellEnd"/>
      <w:r w:rsidRPr="00A3365E">
        <w:rPr>
          <w:bCs/>
        </w:rPr>
        <w:t xml:space="preserve">–функции и метод для разрешения коллизий выбрать любые из указанных в теоретической части. </w:t>
      </w:r>
    </w:p>
    <w:p w14:paraId="45B105DE" w14:textId="77777777" w:rsidR="00336573" w:rsidRPr="00A3365E" w:rsidRDefault="00336573" w:rsidP="00336573">
      <w:pPr>
        <w:pStyle w:val="ListParagraph"/>
        <w:widowControl w:val="0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88" w:lineRule="auto"/>
        <w:ind w:left="709" w:hanging="430"/>
        <w:rPr>
          <w:bCs/>
        </w:rPr>
      </w:pPr>
      <w:proofErr w:type="spellStart"/>
      <w:r w:rsidRPr="00675EBC">
        <w:rPr>
          <w:i/>
          <w:iCs/>
        </w:rPr>
        <w:t>Захэшировать</w:t>
      </w:r>
      <w:proofErr w:type="spellEnd"/>
      <w:r>
        <w:t xml:space="preserve"> входные </w:t>
      </w:r>
      <w:proofErr w:type="gramStart"/>
      <w:r>
        <w:t>данные;  входные</w:t>
      </w:r>
      <w:proofErr w:type="gramEnd"/>
      <w:r>
        <w:t xml:space="preserve"> данные – массив записей. </w:t>
      </w:r>
      <w:r w:rsidRPr="00A3365E">
        <w:rPr>
          <w:rFonts w:eastAsia="Times New Roman"/>
          <w:bCs/>
          <w:color w:val="auto"/>
          <w:lang w:eastAsia="ru-RU"/>
        </w:rPr>
        <w:t>Структура записей по вариантам используется из лабораторной работы «Алгоритмы внутренней сортировки».</w:t>
      </w:r>
      <w:r>
        <w:rPr>
          <w:rFonts w:eastAsia="Times New Roman"/>
          <w:bCs/>
          <w:color w:val="auto"/>
          <w:lang w:eastAsia="ru-RU"/>
        </w:rPr>
        <w:t xml:space="preserve"> </w:t>
      </w:r>
      <w:r>
        <w:rPr>
          <w:rFonts w:eastAsia="Times New Roman"/>
          <w:bCs/>
          <w:color w:val="auto"/>
          <w:lang w:eastAsia="ru-RU"/>
        </w:rPr>
        <w:br/>
      </w:r>
      <w:r>
        <w:rPr>
          <w:bCs/>
        </w:rPr>
        <w:t>Оценить реализованные хэш-функции на число коллизий в исходном наборе данных и далее использовать хэш-функцию, которая минимизирует коллизии.</w:t>
      </w:r>
    </w:p>
    <w:p w14:paraId="333AED17" w14:textId="77777777" w:rsidR="00336573" w:rsidRDefault="00336573" w:rsidP="00336573">
      <w:pPr>
        <w:pStyle w:val="ListParagraph"/>
        <w:numPr>
          <w:ilvl w:val="0"/>
          <w:numId w:val="4"/>
        </w:numPr>
        <w:spacing w:after="0" w:line="288" w:lineRule="auto"/>
      </w:pPr>
      <w:r>
        <w:t xml:space="preserve">На основании полученных </w:t>
      </w:r>
      <w:proofErr w:type="spellStart"/>
      <w:r>
        <w:t>хэш</w:t>
      </w:r>
      <w:proofErr w:type="spellEnd"/>
      <w:r>
        <w:t>-значений построить хэш-таблицу.</w:t>
      </w:r>
    </w:p>
    <w:p w14:paraId="76A66438" w14:textId="62557309" w:rsidR="00336573" w:rsidRDefault="00336573" w:rsidP="00336573">
      <w:pPr>
        <w:pStyle w:val="ListParagraph"/>
        <w:numPr>
          <w:ilvl w:val="0"/>
          <w:numId w:val="4"/>
        </w:numPr>
        <w:spacing w:after="0" w:line="288" w:lineRule="auto"/>
      </w:pPr>
      <w:r>
        <w:t>Реализовать Поиск, Добавление, Удаление элементов.</w:t>
      </w:r>
    </w:p>
    <w:p w14:paraId="056E3D61" w14:textId="71356483" w:rsidR="00336573" w:rsidRDefault="00336573" w:rsidP="00336573">
      <w:pPr>
        <w:spacing w:after="0" w:line="288" w:lineRule="auto"/>
        <w:ind w:left="360"/>
      </w:pPr>
    </w:p>
    <w:p w14:paraId="36FBE675" w14:textId="77777777" w:rsidR="00336573" w:rsidRDefault="00336573" w:rsidP="00336573">
      <w:pPr>
        <w:pStyle w:val="a4"/>
        <w:ind w:firstLine="709"/>
      </w:pPr>
      <w:r>
        <w:t xml:space="preserve">ВХОДНЫЕ ДАННЫЕ: чтение данных осуществляется из файла. </w:t>
      </w:r>
    </w:p>
    <w:p w14:paraId="0D75107E" w14:textId="4770DA19" w:rsidR="00336573" w:rsidRDefault="00257E1D" w:rsidP="00336573">
      <w:pPr>
        <w:pStyle w:val="a4"/>
        <w:ind w:left="709" w:firstLine="0"/>
      </w:pPr>
      <w:r>
        <w:t>М</w:t>
      </w:r>
      <w:r w:rsidR="00336573">
        <w:t xml:space="preserve">ассив записей; (количество 20) структура: </w:t>
      </w:r>
      <w:r w:rsidR="00336573">
        <w:br/>
        <w:t>Название альбома, Исполнитель, Год выпуска (поле сортировки).</w:t>
      </w:r>
    </w:p>
    <w:p w14:paraId="3BD512D0" w14:textId="1380F8C3" w:rsidR="00336573" w:rsidRDefault="00336573" w:rsidP="00336573">
      <w:pPr>
        <w:pStyle w:val="a4"/>
        <w:ind w:left="709" w:firstLine="0"/>
      </w:pPr>
      <w:r>
        <w:t xml:space="preserve">ВЫХОДНЫЕ ДАННЫЕ: </w:t>
      </w:r>
    </w:p>
    <w:p w14:paraId="79FCC266" w14:textId="7B53BE88" w:rsidR="00336573" w:rsidRPr="006833B2" w:rsidRDefault="00336573" w:rsidP="006833B2">
      <w:pPr>
        <w:pStyle w:val="a0"/>
      </w:pPr>
      <w:r>
        <w:t xml:space="preserve">Таблица Вида Название альбома / Исполнитель / Год выпуска и </w:t>
      </w:r>
      <w:proofErr w:type="spellStart"/>
      <w:r>
        <w:t>хеши</w:t>
      </w:r>
      <w:proofErr w:type="spellEnd"/>
      <w:r>
        <w:t xml:space="preserve"> подвергшиеся коллизии (если имеются)</w:t>
      </w:r>
    </w:p>
    <w:p w14:paraId="1D561168" w14:textId="77777777" w:rsidR="007B4ABA" w:rsidRPr="007B4ABA" w:rsidRDefault="007B4ABA" w:rsidP="007B4ABA">
      <w:pPr>
        <w:pStyle w:val="a0"/>
      </w:pPr>
    </w:p>
    <w:p w14:paraId="73DF988A" w14:textId="77777777" w:rsidR="00143E8A" w:rsidRDefault="00143E8A">
      <w:pPr>
        <w:rPr>
          <w:rFonts w:ascii="Times New Roman" w:eastAsia="Times New Roman" w:hAnsi="Times New Roman" w:cs="Times New Roman"/>
          <w:b/>
          <w:bCs/>
          <w:kern w:val="3"/>
          <w:sz w:val="28"/>
          <w:szCs w:val="28"/>
          <w:lang w:eastAsia="zh-CN" w:bidi="hi-IN"/>
        </w:rPr>
      </w:pPr>
      <w:r>
        <w:br w:type="page"/>
      </w:r>
    </w:p>
    <w:p w14:paraId="63EBEA3B" w14:textId="4FC91739" w:rsidR="004048D6" w:rsidRDefault="007B4ABA" w:rsidP="00EB0273">
      <w:pPr>
        <w:pStyle w:val="a1"/>
      </w:pPr>
      <w:bookmarkStart w:id="6" w:name="_Toc125459413"/>
      <w:r>
        <w:lastRenderedPageBreak/>
        <w:t>Функциональное описание</w:t>
      </w:r>
      <w:bookmarkEnd w:id="6"/>
    </w:p>
    <w:p w14:paraId="2361CC3B" w14:textId="79E4A795" w:rsidR="007B4ABA" w:rsidRDefault="007B4ABA" w:rsidP="007B4ABA">
      <w:pPr>
        <w:pStyle w:val="a0"/>
      </w:pPr>
    </w:p>
    <w:p w14:paraId="17E48B7F" w14:textId="43CF411A" w:rsidR="00EF3ED3" w:rsidRDefault="007B4ABA" w:rsidP="00F95993">
      <w:pPr>
        <w:pStyle w:val="a2"/>
      </w:pPr>
      <w:bookmarkStart w:id="7" w:name="_Toc125459414"/>
      <w:r>
        <w:t>Входные данные</w:t>
      </w:r>
      <w:bookmarkEnd w:id="7"/>
    </w:p>
    <w:p w14:paraId="1AB11CEB" w14:textId="77777777" w:rsidR="00336573" w:rsidRDefault="00336573" w:rsidP="00336573">
      <w:pPr>
        <w:pStyle w:val="a0"/>
        <w:ind w:firstLine="0"/>
      </w:pPr>
      <w:r w:rsidRPr="00BF77A4">
        <w:rPr>
          <w:noProof/>
        </w:rPr>
        <w:drawing>
          <wp:inline distT="0" distB="0" distL="0" distR="0" wp14:anchorId="345F853F" wp14:editId="4F87815A">
            <wp:extent cx="4168588" cy="345260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929" cy="347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1FB1" w14:textId="32CD6949" w:rsidR="00336573" w:rsidRPr="00257E1D" w:rsidRDefault="00336573" w:rsidP="00336573">
      <w:pPr>
        <w:pStyle w:val="a0"/>
        <w:ind w:firstLine="0"/>
        <w:jc w:val="center"/>
        <w:rPr>
          <w:lang w:val="en-US"/>
        </w:rPr>
      </w:pPr>
      <w:r>
        <w:t>Рисунок</w:t>
      </w:r>
      <w:r w:rsidRPr="00257E1D">
        <w:rPr>
          <w:lang w:val="en-US"/>
        </w:rPr>
        <w:t xml:space="preserve"> 1 – </w:t>
      </w:r>
      <w:r>
        <w:t>Файл</w:t>
      </w:r>
      <w:r w:rsidRPr="00257E1D">
        <w:rPr>
          <w:lang w:val="en-US"/>
        </w:rPr>
        <w:t xml:space="preserve"> </w:t>
      </w:r>
      <w:r>
        <w:t>массива</w:t>
      </w:r>
      <w:r w:rsidRPr="00257E1D">
        <w:rPr>
          <w:lang w:val="en-US"/>
        </w:rPr>
        <w:t xml:space="preserve"> </w:t>
      </w:r>
      <w:r>
        <w:t>записей</w:t>
      </w:r>
      <w:r w:rsidRPr="00257E1D">
        <w:rPr>
          <w:lang w:val="en-US"/>
        </w:rPr>
        <w:t xml:space="preserve"> </w:t>
      </w:r>
    </w:p>
    <w:p w14:paraId="0D4CD25D" w14:textId="056CD205" w:rsidR="007B3977" w:rsidRPr="007B3977" w:rsidRDefault="007B3977" w:rsidP="007B397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class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string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string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int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override string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ToString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 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=&gt; 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ArtistName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/ 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AlbumName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/ 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Year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albumName,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artistName,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year)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this.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albumName;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this.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artistName;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this.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 {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7DA0C62A" w14:textId="50C50E96" w:rsidR="007B3977" w:rsidRPr="007B3977" w:rsidRDefault="007B3977" w:rsidP="00336573">
      <w:pPr>
        <w:pStyle w:val="a0"/>
        <w:ind w:firstLine="0"/>
        <w:jc w:val="center"/>
        <w:rPr>
          <w:lang w:val="en-US"/>
        </w:rPr>
      </w:pPr>
      <w:r>
        <w:t>Приложение</w:t>
      </w:r>
      <w:r w:rsidRPr="00257E1D">
        <w:rPr>
          <w:lang w:val="en-US"/>
        </w:rPr>
        <w:t xml:space="preserve"> 1 – </w:t>
      </w:r>
      <w:r>
        <w:t>Класс</w:t>
      </w:r>
      <w:r w:rsidRPr="00257E1D">
        <w:rPr>
          <w:lang w:val="en-US"/>
        </w:rPr>
        <w:t xml:space="preserve"> </w:t>
      </w:r>
      <w:r>
        <w:rPr>
          <w:lang w:val="en-US"/>
        </w:rPr>
        <w:t>Disks</w:t>
      </w:r>
    </w:p>
    <w:p w14:paraId="191C6400" w14:textId="22B3822C" w:rsidR="007B3977" w:rsidRPr="007B3977" w:rsidRDefault="007B3977" w:rsidP="007B397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Path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(i) !=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null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i++)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//Из файла в hash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?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readText =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Path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(i);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text =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readText.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 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'</w:t>
      </w:r>
      <w:r w:rsidRPr="007B3977">
        <w:rPr>
          <w:rFonts w:ascii="Courier New" w:eastAsia="Times New Roman" w:hAnsi="Courier New" w:cs="Courier New"/>
          <w:color w:val="D688D4"/>
          <w:sz w:val="20"/>
          <w:szCs w:val="20"/>
          <w:lang w:val="en-RU" w:eastAsia="en-GB"/>
        </w:rPr>
        <w:t>\n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'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ToArray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part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text)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temp =  part.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);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AlbumName, AutorName;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year;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AlbumName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 AutorName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]; year = </w:t>
      </w:r>
      <w:r w:rsidRPr="007B3977">
        <w:rPr>
          <w:rFonts w:ascii="Courier New" w:eastAsia="Times New Roman" w:hAnsi="Courier New" w:cs="Courier New"/>
          <w:color w:val="E1BFFF"/>
          <w:sz w:val="20"/>
          <w:szCs w:val="20"/>
          <w:lang w:val="en-RU" w:eastAsia="en-GB"/>
        </w:rPr>
        <w:t>Int32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AddMiddle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AlbumName,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AutorName , 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year});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07A6AB92" w14:textId="15AEA931" w:rsidR="00336573" w:rsidRDefault="00336573" w:rsidP="00336573">
      <w:pPr>
        <w:pStyle w:val="a0"/>
        <w:ind w:firstLine="0"/>
        <w:jc w:val="center"/>
        <w:rPr>
          <w:lang w:val="en-RU"/>
        </w:rPr>
      </w:pPr>
      <w:r w:rsidRPr="00B668B4">
        <w:rPr>
          <w:lang w:val="en-RU"/>
        </w:rPr>
        <w:t xml:space="preserve">Приложение </w:t>
      </w:r>
      <w:r w:rsidR="007B3977">
        <w:t>2</w:t>
      </w:r>
      <w:r w:rsidRPr="00B668B4">
        <w:rPr>
          <w:lang w:val="en-RU"/>
        </w:rPr>
        <w:t xml:space="preserve"> – Инициализация массива записей </w:t>
      </w:r>
    </w:p>
    <w:p w14:paraId="2A9094BC" w14:textId="77777777" w:rsidR="00336573" w:rsidRDefault="00336573" w:rsidP="00336573">
      <w:pPr>
        <w:pStyle w:val="a0"/>
        <w:ind w:firstLine="0"/>
        <w:jc w:val="center"/>
      </w:pPr>
    </w:p>
    <w:p w14:paraId="01015DC9" w14:textId="77777777" w:rsidR="00F95993" w:rsidRPr="00F95993" w:rsidRDefault="00F95993" w:rsidP="00F95993">
      <w:pPr>
        <w:pStyle w:val="a0"/>
      </w:pPr>
    </w:p>
    <w:p w14:paraId="1540FBAC" w14:textId="348AA29F" w:rsidR="00EF3ED3" w:rsidRDefault="00EF3ED3" w:rsidP="00EF3ED3">
      <w:pPr>
        <w:pStyle w:val="a2"/>
      </w:pPr>
      <w:bookmarkStart w:id="8" w:name="_Toc125459415"/>
      <w:r>
        <w:t>Структура программы</w:t>
      </w:r>
      <w:bookmarkEnd w:id="8"/>
    </w:p>
    <w:p w14:paraId="0A7C14D4" w14:textId="46750579" w:rsidR="00F95993" w:rsidRDefault="00DE482C" w:rsidP="00F95993">
      <w:pPr>
        <w:pStyle w:val="a0"/>
      </w:pPr>
      <w:r>
        <w:t xml:space="preserve">Программа реализован на </w:t>
      </w:r>
      <w:r>
        <w:rPr>
          <w:lang w:val="en-US"/>
        </w:rPr>
        <w:t>c</w:t>
      </w:r>
      <w:r w:rsidRPr="00EF3ED3">
        <w:t>#</w:t>
      </w:r>
      <w:r w:rsidR="00231E46">
        <w:t xml:space="preserve">, обе хеш-функции выполнены в виде методов класса </w:t>
      </w:r>
      <w:r w:rsidR="00231E46">
        <w:rPr>
          <w:lang w:val="en-US"/>
        </w:rPr>
        <w:t>Program</w:t>
      </w:r>
      <w:r w:rsidR="00231E46">
        <w:t xml:space="preserve">, которые вызываются </w:t>
      </w:r>
      <w:proofErr w:type="gramStart"/>
      <w:r w:rsidR="00231E46">
        <w:t>методами</w:t>
      </w:r>
      <w:proofErr w:type="gramEnd"/>
      <w:r w:rsidR="00231E46">
        <w:t xml:space="preserve"> предварительно превращающими все числа строки в число (поскольку хеш-функции работают с числами)</w:t>
      </w:r>
    </w:p>
    <w:p w14:paraId="64EF2BD7" w14:textId="511FD39C" w:rsidR="00231E46" w:rsidRPr="00EF3ED3" w:rsidRDefault="00231E46" w:rsidP="00231E46">
      <w:pPr>
        <w:pStyle w:val="a0"/>
        <w:numPr>
          <w:ilvl w:val="0"/>
          <w:numId w:val="3"/>
        </w:numPr>
        <w:rPr>
          <w:lang w:val="en-US"/>
        </w:rPr>
      </w:pPr>
      <w:r>
        <w:t xml:space="preserve">Хеш-функция </w:t>
      </w:r>
      <w:proofErr w:type="spellStart"/>
      <w:r>
        <w:t>колапса</w:t>
      </w:r>
      <w:proofErr w:type="spellEnd"/>
    </w:p>
    <w:p w14:paraId="4671D655" w14:textId="73D55EF4" w:rsidR="00231E46" w:rsidRDefault="00887A0F" w:rsidP="00231E46">
      <w:pPr>
        <w:pStyle w:val="a0"/>
        <w:rPr>
          <w:lang w:val="en-US"/>
        </w:rPr>
      </w:pPr>
      <w:r>
        <w:rPr>
          <w:lang w:val="en-US"/>
        </w:rPr>
        <w:t>public</w:t>
      </w:r>
      <w:r w:rsidR="00231E46" w:rsidRPr="00EF3ED3">
        <w:rPr>
          <w:lang w:val="en-US"/>
        </w:rPr>
        <w:t xml:space="preserve"> static </w:t>
      </w:r>
      <w:r w:rsidR="00231E46">
        <w:rPr>
          <w:lang w:val="en-US"/>
        </w:rPr>
        <w:t>long</w:t>
      </w:r>
      <w:r w:rsidR="00231E46" w:rsidRPr="00EF3ED3">
        <w:rPr>
          <w:lang w:val="en-US"/>
        </w:rPr>
        <w:t xml:space="preserve"> </w:t>
      </w:r>
      <w:proofErr w:type="spellStart"/>
      <w:proofErr w:type="gramStart"/>
      <w:r w:rsidR="00231E46">
        <w:rPr>
          <w:lang w:val="en-US"/>
        </w:rPr>
        <w:t>CollapseHash</w:t>
      </w:r>
      <w:proofErr w:type="spellEnd"/>
      <w:r w:rsidR="00231E46" w:rsidRPr="00EF3ED3">
        <w:rPr>
          <w:lang w:val="en-US"/>
        </w:rPr>
        <w:t>(</w:t>
      </w:r>
      <w:proofErr w:type="gramEnd"/>
      <w:r w:rsidR="00231E46">
        <w:rPr>
          <w:lang w:val="en-US"/>
        </w:rPr>
        <w:t>Disk</w:t>
      </w:r>
      <w:r w:rsidR="00231E46" w:rsidRPr="00EF3ED3">
        <w:rPr>
          <w:lang w:val="en-US"/>
        </w:rPr>
        <w:t xml:space="preserve">[] </w:t>
      </w:r>
      <w:r w:rsidR="00231E46">
        <w:rPr>
          <w:lang w:val="en-US"/>
        </w:rPr>
        <w:t xml:space="preserve">disk, long </w:t>
      </w:r>
      <w:proofErr w:type="spellStart"/>
      <w:r w:rsidR="00231E46">
        <w:rPr>
          <w:lang w:val="en-US"/>
        </w:rPr>
        <w:t>hashLenght</w:t>
      </w:r>
      <w:proofErr w:type="spellEnd"/>
      <w:r w:rsidR="00231E46" w:rsidRPr="00EF3ED3">
        <w:rPr>
          <w:lang w:val="en-US"/>
        </w:rPr>
        <w:t>)</w:t>
      </w:r>
    </w:p>
    <w:p w14:paraId="42E0B0E3" w14:textId="29B56EF6" w:rsidR="00231E46" w:rsidRDefault="00231E46" w:rsidP="001C646C">
      <w:pPr>
        <w:pStyle w:val="a0"/>
        <w:numPr>
          <w:ilvl w:val="0"/>
          <w:numId w:val="3"/>
        </w:numPr>
        <w:ind w:left="709" w:firstLine="0"/>
      </w:pPr>
      <w:r>
        <w:t>Хеш-функция метода середины квадратов</w:t>
      </w:r>
    </w:p>
    <w:p w14:paraId="306EAC62" w14:textId="191F1FB1" w:rsidR="00887A0F" w:rsidRPr="00887A0F" w:rsidRDefault="00887A0F" w:rsidP="00887A0F">
      <w:pPr>
        <w:pStyle w:val="a0"/>
        <w:rPr>
          <w:lang w:val="en-US"/>
        </w:rPr>
      </w:pPr>
      <w:r w:rsidRPr="00231E46">
        <w:rPr>
          <w:lang w:val="en-US"/>
        </w:rPr>
        <w:t xml:space="preserve">internal static </w:t>
      </w:r>
      <w:r>
        <w:rPr>
          <w:lang w:val="en-US"/>
        </w:rPr>
        <w:t>long</w:t>
      </w:r>
      <w:r w:rsidRPr="00231E46">
        <w:rPr>
          <w:lang w:val="en-US"/>
        </w:rPr>
        <w:t xml:space="preserve"> </w:t>
      </w:r>
      <w:proofErr w:type="spellStart"/>
      <w:r>
        <w:rPr>
          <w:lang w:val="en-US"/>
        </w:rPr>
        <w:t>MakeMiddleSuaresHash</w:t>
      </w:r>
      <w:proofErr w:type="spellEnd"/>
      <w:r w:rsidRPr="00EF3ED3">
        <w:rPr>
          <w:lang w:val="en-US"/>
        </w:rPr>
        <w:t xml:space="preserve"> (</w:t>
      </w:r>
      <w:proofErr w:type="gramStart"/>
      <w:r>
        <w:rPr>
          <w:lang w:val="en-US"/>
        </w:rPr>
        <w:t>Disk</w:t>
      </w:r>
      <w:r w:rsidRPr="00EF3ED3">
        <w:rPr>
          <w:lang w:val="en-US"/>
        </w:rPr>
        <w:t>[</w:t>
      </w:r>
      <w:proofErr w:type="gramEnd"/>
      <w:r w:rsidRPr="00EF3ED3">
        <w:rPr>
          <w:lang w:val="en-US"/>
        </w:rPr>
        <w:t xml:space="preserve">] </w:t>
      </w:r>
      <w:r>
        <w:rPr>
          <w:lang w:val="en-US"/>
        </w:rPr>
        <w:t xml:space="preserve">disk, long </w:t>
      </w:r>
      <w:proofErr w:type="spellStart"/>
      <w:r>
        <w:rPr>
          <w:lang w:val="en-US"/>
        </w:rPr>
        <w:t>hashLenght</w:t>
      </w:r>
      <w:proofErr w:type="spellEnd"/>
      <w:r w:rsidRPr="00EF3ED3">
        <w:rPr>
          <w:lang w:val="en-US"/>
        </w:rPr>
        <w:t>)</w:t>
      </w:r>
    </w:p>
    <w:p w14:paraId="57644D34" w14:textId="2F2CE41B" w:rsidR="00887A0F" w:rsidRPr="00887A0F" w:rsidRDefault="00887A0F" w:rsidP="001C646C">
      <w:pPr>
        <w:pStyle w:val="a0"/>
        <w:numPr>
          <w:ilvl w:val="0"/>
          <w:numId w:val="3"/>
        </w:numPr>
        <w:ind w:left="709" w:firstLine="0"/>
        <w:rPr>
          <w:lang w:val="en-US"/>
        </w:rPr>
      </w:pPr>
      <w:r>
        <w:t xml:space="preserve">Класс хеш-таблицы </w:t>
      </w:r>
    </w:p>
    <w:p w14:paraId="125FC6F4" w14:textId="7A3802D4" w:rsidR="00231E46" w:rsidRPr="00257E1D" w:rsidRDefault="00887A0F" w:rsidP="00887A0F">
      <w:pPr>
        <w:pStyle w:val="a0"/>
        <w:ind w:left="709" w:firstLine="0"/>
      </w:pPr>
      <w:r>
        <w:rPr>
          <w:lang w:val="en-US"/>
        </w:rPr>
        <w:t>public</w:t>
      </w:r>
      <w:r w:rsidRPr="00257E1D">
        <w:t xml:space="preserve"> </w:t>
      </w:r>
      <w:proofErr w:type="spellStart"/>
      <w:proofErr w:type="gramStart"/>
      <w:r>
        <w:rPr>
          <w:lang w:val="en-US"/>
        </w:rPr>
        <w:t>HashTable</w:t>
      </w:r>
      <w:proofErr w:type="spellEnd"/>
      <w:r w:rsidRPr="00257E1D">
        <w:t>(</w:t>
      </w:r>
      <w:proofErr w:type="gramEnd"/>
      <w:r>
        <w:rPr>
          <w:lang w:val="en-US"/>
        </w:rPr>
        <w:t>int</w:t>
      </w:r>
      <w:r w:rsidRPr="00257E1D">
        <w:t xml:space="preserve"> </w:t>
      </w:r>
      <w:proofErr w:type="spellStart"/>
      <w:r>
        <w:rPr>
          <w:lang w:val="en-US"/>
        </w:rPr>
        <w:t>hashLength</w:t>
      </w:r>
      <w:proofErr w:type="spellEnd"/>
      <w:r w:rsidRPr="00257E1D">
        <w:t>)</w:t>
      </w:r>
    </w:p>
    <w:p w14:paraId="2BFEB193" w14:textId="77777777" w:rsidR="00231E46" w:rsidRPr="00257E1D" w:rsidRDefault="00231E46" w:rsidP="00F95993">
      <w:pPr>
        <w:pStyle w:val="a0"/>
      </w:pPr>
    </w:p>
    <w:p w14:paraId="29A14F49" w14:textId="7820D5A7" w:rsidR="003C7A3D" w:rsidRPr="003C7A3D" w:rsidRDefault="003C7A3D" w:rsidP="00F95993">
      <w:pPr>
        <w:pStyle w:val="a0"/>
      </w:pPr>
      <w:r>
        <w:t>Метод</w:t>
      </w:r>
      <w:r w:rsidRPr="003C7A3D">
        <w:t xml:space="preserve"> </w:t>
      </w:r>
      <w:r>
        <w:t>«</w:t>
      </w:r>
      <w:proofErr w:type="spellStart"/>
      <w:r>
        <w:rPr>
          <w:lang w:val="en-US"/>
        </w:rPr>
        <w:t>CollapseHash</w:t>
      </w:r>
      <w:proofErr w:type="spellEnd"/>
      <w:r>
        <w:t>»</w:t>
      </w:r>
      <w:r w:rsidRPr="003C7A3D">
        <w:t xml:space="preserve"> </w:t>
      </w:r>
      <w:r>
        <w:t xml:space="preserve">получает на вход значения элемента класса </w:t>
      </w:r>
      <w:r>
        <w:rPr>
          <w:lang w:val="en-US"/>
        </w:rPr>
        <w:t>Disk</w:t>
      </w:r>
      <w:r w:rsidRPr="003C7A3D">
        <w:t xml:space="preserve"> </w:t>
      </w:r>
      <w:r>
        <w:t xml:space="preserve">и длину </w:t>
      </w:r>
      <w:proofErr w:type="spellStart"/>
      <w:r>
        <w:t>хеша</w:t>
      </w:r>
      <w:proofErr w:type="spellEnd"/>
      <w:r>
        <w:t xml:space="preserve">, после чего передаёт </w:t>
      </w:r>
      <w:proofErr w:type="gramStart"/>
      <w:r>
        <w:t xml:space="preserve">сумму всех </w:t>
      </w:r>
      <w:r>
        <w:rPr>
          <w:lang w:val="en-US"/>
        </w:rPr>
        <w:t>char</w:t>
      </w:r>
      <w:r w:rsidRPr="003C7A3D">
        <w:t xml:space="preserve"> </w:t>
      </w:r>
      <w:r>
        <w:t>элементов строк</w:t>
      </w:r>
      <w:proofErr w:type="gramEnd"/>
      <w:r>
        <w:t xml:space="preserve"> превращённых в целые числа (</w:t>
      </w:r>
      <w:r>
        <w:rPr>
          <w:lang w:val="en-US"/>
        </w:rPr>
        <w:t>int</w:t>
      </w:r>
      <w:r w:rsidRPr="003C7A3D">
        <w:t>)</w:t>
      </w:r>
      <w:r>
        <w:t xml:space="preserve"> </w:t>
      </w:r>
      <w:r w:rsidR="004956CA">
        <w:t xml:space="preserve">и передаёт </w:t>
      </w:r>
      <w:r>
        <w:t>его одноимённому методу «</w:t>
      </w:r>
      <w:proofErr w:type="spellStart"/>
      <w:r>
        <w:rPr>
          <w:lang w:val="en-US"/>
        </w:rPr>
        <w:t>CollapseHash</w:t>
      </w:r>
      <w:proofErr w:type="spellEnd"/>
      <w:r>
        <w:t xml:space="preserve">», который складывает все цифры получая тем самым </w:t>
      </w:r>
      <w:proofErr w:type="spellStart"/>
      <w:r>
        <w:t>хеш</w:t>
      </w:r>
      <w:proofErr w:type="spellEnd"/>
      <w:r w:rsidR="004956CA">
        <w:t>.</w:t>
      </w:r>
    </w:p>
    <w:p w14:paraId="3CF64487" w14:textId="77777777" w:rsidR="003C7A3D" w:rsidRPr="003C7A3D" w:rsidRDefault="003C7A3D" w:rsidP="003C7A3D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long </w:t>
      </w:r>
      <w:r w:rsidRPr="003C7A3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CollapseHash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3C7A3D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Disk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disk,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hashLenght)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{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data = </w:t>
      </w:r>
      <w:r w:rsidRPr="003C7A3D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AlbumChar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disk.</w:t>
      </w:r>
      <w:r w:rsidRPr="003C7A3D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AlbumName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 data += </w:t>
      </w:r>
      <w:r w:rsidRPr="003C7A3D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(int)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AlbumChar;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ArtistChar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disk.</w:t>
      </w:r>
      <w:r w:rsidRPr="003C7A3D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ArtistName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 data += </w:t>
      </w:r>
      <w:r w:rsidRPr="003C7A3D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(int)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ArtistChar;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data += disk.</w:t>
      </w:r>
      <w:r w:rsidRPr="003C7A3D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Year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3C7A3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CollapseHash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(data, hashLenght);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2AFE11BE" w14:textId="6FFB6316" w:rsidR="003C7A3D" w:rsidRDefault="003C7A3D" w:rsidP="003C7A3D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</w:pPr>
    </w:p>
    <w:p w14:paraId="1A15449F" w14:textId="77777777" w:rsidR="003C7A3D" w:rsidRDefault="003C7A3D" w:rsidP="003C7A3D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</w:pPr>
    </w:p>
    <w:p w14:paraId="0D57ABF9" w14:textId="5DE6B256" w:rsidR="003C7A3D" w:rsidRPr="004956CA" w:rsidRDefault="003C7A3D" w:rsidP="004956CA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</w:pP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long </w:t>
      </w:r>
      <w:r w:rsidRPr="003C7A3D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CollapseHash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data,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hashLength)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{</w:t>
      </w:r>
      <w:r w:rsidRPr="003C7A3D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hash = </w:t>
      </w:r>
      <w:r w:rsidRPr="003C7A3D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while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(data != </w:t>
      </w:r>
      <w:r w:rsidRPr="003C7A3D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{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hash += data % hashLength;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data /= hashLength;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3C7A3D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 % hashLength;</w:t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3C7A3D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6022297A" w14:textId="74765E92" w:rsidR="00DE482C" w:rsidRPr="00257E1D" w:rsidRDefault="00DE482C" w:rsidP="00DE482C">
      <w:pPr>
        <w:pStyle w:val="a0"/>
        <w:jc w:val="center"/>
        <w:rPr>
          <w:lang w:val="en-US"/>
        </w:rPr>
      </w:pPr>
      <w:r>
        <w:t>Приложение</w:t>
      </w:r>
      <w:r w:rsidRPr="00257E1D">
        <w:rPr>
          <w:lang w:val="en-US"/>
        </w:rPr>
        <w:t xml:space="preserve"> 3 </w:t>
      </w:r>
      <w:r w:rsidR="003C7A3D" w:rsidRPr="00257E1D">
        <w:rPr>
          <w:lang w:val="en-US"/>
        </w:rPr>
        <w:t xml:space="preserve">– </w:t>
      </w:r>
      <w:r w:rsidR="003C7A3D">
        <w:t>Метод</w:t>
      </w:r>
      <w:r w:rsidR="003C7A3D" w:rsidRPr="00257E1D">
        <w:rPr>
          <w:lang w:val="en-US"/>
        </w:rPr>
        <w:t xml:space="preserve"> </w:t>
      </w:r>
      <w:r w:rsidR="00887A0F" w:rsidRPr="00257E1D">
        <w:rPr>
          <w:lang w:val="en-US"/>
        </w:rPr>
        <w:t>«</w:t>
      </w:r>
      <w:r w:rsidR="003C7A3D">
        <w:rPr>
          <w:lang w:val="en-US"/>
        </w:rPr>
        <w:t>Collapse</w:t>
      </w:r>
      <w:r w:rsidR="003C7A3D" w:rsidRPr="00257E1D">
        <w:rPr>
          <w:lang w:val="en-US"/>
        </w:rPr>
        <w:t xml:space="preserve"> </w:t>
      </w:r>
      <w:r w:rsidR="003C7A3D">
        <w:rPr>
          <w:lang w:val="en-US"/>
        </w:rPr>
        <w:t>Hash</w:t>
      </w:r>
      <w:r w:rsidR="00887A0F" w:rsidRPr="00257E1D">
        <w:rPr>
          <w:lang w:val="en-US"/>
        </w:rPr>
        <w:t>»</w:t>
      </w:r>
    </w:p>
    <w:p w14:paraId="387E3C93" w14:textId="77777777" w:rsidR="004956CA" w:rsidRPr="00257E1D" w:rsidRDefault="004956CA" w:rsidP="00DE482C">
      <w:pPr>
        <w:pStyle w:val="a0"/>
        <w:jc w:val="center"/>
        <w:rPr>
          <w:lang w:val="en-US"/>
        </w:rPr>
      </w:pPr>
    </w:p>
    <w:p w14:paraId="4C134999" w14:textId="60A104E1" w:rsidR="004956CA" w:rsidRPr="003C7A3D" w:rsidRDefault="004956CA" w:rsidP="004956CA">
      <w:pPr>
        <w:pStyle w:val="a0"/>
      </w:pPr>
      <w:r>
        <w:t>Метод</w:t>
      </w:r>
      <w:r w:rsidRPr="003C7A3D">
        <w:t xml:space="preserve"> </w:t>
      </w:r>
      <w:r>
        <w:t>«</w:t>
      </w:r>
      <w:proofErr w:type="spellStart"/>
      <w:r>
        <w:rPr>
          <w:lang w:val="en-US"/>
        </w:rPr>
        <w:t>MakeMiddleSuaresHash</w:t>
      </w:r>
      <w:proofErr w:type="spellEnd"/>
      <w:r>
        <w:t>»</w:t>
      </w:r>
      <w:r w:rsidRPr="003C7A3D">
        <w:t xml:space="preserve"> </w:t>
      </w:r>
      <w:r>
        <w:t xml:space="preserve">также получает на вход значения элемента класса </w:t>
      </w:r>
      <w:r>
        <w:rPr>
          <w:lang w:val="en-US"/>
        </w:rPr>
        <w:t>Disk</w:t>
      </w:r>
      <w:r w:rsidRPr="003C7A3D">
        <w:t xml:space="preserve"> </w:t>
      </w:r>
      <w:r>
        <w:t xml:space="preserve">и длину </w:t>
      </w:r>
      <w:proofErr w:type="spellStart"/>
      <w:r>
        <w:t>хеша</w:t>
      </w:r>
      <w:proofErr w:type="spellEnd"/>
      <w:r>
        <w:t xml:space="preserve">, после чего передаёт </w:t>
      </w:r>
      <w:proofErr w:type="gramStart"/>
      <w:r>
        <w:t xml:space="preserve">сумму всех </w:t>
      </w:r>
      <w:r>
        <w:rPr>
          <w:lang w:val="en-US"/>
        </w:rPr>
        <w:t>char</w:t>
      </w:r>
      <w:r w:rsidRPr="003C7A3D">
        <w:t xml:space="preserve"> </w:t>
      </w:r>
      <w:r>
        <w:t>элементов строк</w:t>
      </w:r>
      <w:proofErr w:type="gramEnd"/>
      <w:r>
        <w:t xml:space="preserve"> превращённых в целые числа (</w:t>
      </w:r>
      <w:r>
        <w:rPr>
          <w:lang w:val="en-US"/>
        </w:rPr>
        <w:t>int</w:t>
      </w:r>
      <w:r w:rsidRPr="003C7A3D">
        <w:t>)</w:t>
      </w:r>
      <w:r>
        <w:t xml:space="preserve"> и передаёт его методу «</w:t>
      </w:r>
      <w:proofErr w:type="spellStart"/>
      <w:r>
        <w:rPr>
          <w:lang w:val="en-US"/>
        </w:rPr>
        <w:t>MiddleSuaresHash</w:t>
      </w:r>
      <w:proofErr w:type="spellEnd"/>
      <w:r>
        <w:t xml:space="preserve">», который возводит число в квадрат и берёт из него середину, получая тем самым </w:t>
      </w:r>
      <w:proofErr w:type="spellStart"/>
      <w:r>
        <w:t>хеш</w:t>
      </w:r>
      <w:proofErr w:type="spellEnd"/>
      <w:r>
        <w:t>.</w:t>
      </w:r>
    </w:p>
    <w:p w14:paraId="68F64DCB" w14:textId="77777777" w:rsidR="004956CA" w:rsidRPr="004956CA" w:rsidRDefault="004956CA" w:rsidP="00DE482C">
      <w:pPr>
        <w:pStyle w:val="a0"/>
        <w:jc w:val="center"/>
      </w:pPr>
    </w:p>
    <w:p w14:paraId="48528349" w14:textId="16F49273" w:rsidR="004956CA" w:rsidRDefault="004956CA" w:rsidP="004956CA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</w:pP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long </w:t>
      </w:r>
      <w:r w:rsidRPr="004956CA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MakeMiddleSquaresHash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956CA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Disk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disk,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hashLenght)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{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data = </w:t>
      </w:r>
      <w:r w:rsidRPr="004956CA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AlbumChar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disk.</w:t>
      </w:r>
      <w:r w:rsidRPr="004956CA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AlbumName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 data += </w:t>
      </w:r>
      <w:r w:rsidRPr="004956CA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(int)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AlbumChar;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ArtistChar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disk.</w:t>
      </w:r>
      <w:r w:rsidRPr="004956CA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ArtistName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 data += </w:t>
      </w:r>
      <w:r w:rsidRPr="004956CA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(int)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ArtistChar;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data += disk.</w:t>
      </w:r>
      <w:r w:rsidRPr="004956CA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Year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4956CA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MiddleSquaresHash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(data, hashLenght);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} </w:t>
      </w:r>
    </w:p>
    <w:p w14:paraId="3FA30A1D" w14:textId="77777777" w:rsidR="004956CA" w:rsidRPr="004956CA" w:rsidRDefault="004956CA" w:rsidP="004956CA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</w:p>
    <w:p w14:paraId="149C36D0" w14:textId="77777777" w:rsidR="004956CA" w:rsidRPr="004956CA" w:rsidRDefault="004956CA" w:rsidP="004956CA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long </w:t>
      </w:r>
      <w:r w:rsidRPr="004956CA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MiddleSquaresHash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data,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hashLength)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{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//Возводит в квадрат и берёт единицу </w:t>
      </w:r>
      <w:r w:rsidRPr="004956CA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data = </w:t>
      </w:r>
      <w:r w:rsidRPr="004956CA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data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* data;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resLength = (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</w:t>
      </w:r>
      <w:r w:rsidRPr="004956CA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Math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4956CA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Log10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(hashLength) + (hashLength % </w:t>
      </w:r>
      <w:r w:rsidRPr="004956CA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10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!= </w:t>
      </w:r>
      <w:r w:rsidRPr="004956CA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0 </w:t>
      </w:r>
      <w:r w:rsidRPr="004956CA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? </w:t>
      </w:r>
      <w:r w:rsidRPr="004956CA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1 </w:t>
      </w:r>
      <w:r w:rsidRPr="004956CA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: </w:t>
      </w:r>
      <w:r w:rsidRPr="004956CA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0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dataLength = (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</w:t>
      </w:r>
      <w:r w:rsidRPr="004956CA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Math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4956CA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Log10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(data) + (data % </w:t>
      </w:r>
      <w:r w:rsidRPr="004956CA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10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!= </w:t>
      </w:r>
      <w:r w:rsidRPr="004956CA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0 </w:t>
      </w:r>
      <w:r w:rsidRPr="004956CA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? </w:t>
      </w:r>
      <w:r w:rsidRPr="004956CA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1 </w:t>
      </w:r>
      <w:r w:rsidRPr="004956CA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: </w:t>
      </w:r>
      <w:r w:rsidRPr="004956CA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0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shift = (dataLength - resLength) / </w:t>
      </w:r>
      <w:r w:rsidRPr="004956CA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s_hash = data.</w:t>
      </w:r>
      <w:r w:rsidRPr="004956CA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ToString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s_hash = s_hash.</w:t>
      </w:r>
      <w:r w:rsidRPr="004956CA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Substring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(shift , resLength);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4956CA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4956CA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Convert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4956CA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ToInt64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(s_hash);</w:t>
      </w:r>
      <w:r w:rsidRPr="004956CA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2249628A" w14:textId="74561D8C" w:rsidR="004956CA" w:rsidRPr="004956CA" w:rsidRDefault="004956CA" w:rsidP="00DE482C">
      <w:pPr>
        <w:pStyle w:val="a0"/>
        <w:jc w:val="center"/>
        <w:rPr>
          <w:lang w:val="en-RU"/>
        </w:rPr>
      </w:pPr>
    </w:p>
    <w:p w14:paraId="7FA826E8" w14:textId="7F8E3EA6" w:rsidR="00DE482C" w:rsidRDefault="004956CA" w:rsidP="00231E46">
      <w:pPr>
        <w:pStyle w:val="a0"/>
        <w:jc w:val="center"/>
      </w:pPr>
      <w:r>
        <w:t xml:space="preserve">Приложение 4 – Метод </w:t>
      </w:r>
      <w:r w:rsidR="00887A0F">
        <w:t>«</w:t>
      </w:r>
      <w:proofErr w:type="spellStart"/>
      <w:r w:rsidR="00231E46">
        <w:rPr>
          <w:lang w:val="en-US"/>
        </w:rPr>
        <w:t>MakeMiddleSuaresHash</w:t>
      </w:r>
      <w:proofErr w:type="spellEnd"/>
      <w:r w:rsidR="00887A0F">
        <w:t>»</w:t>
      </w:r>
    </w:p>
    <w:p w14:paraId="031320ED" w14:textId="3AD43668" w:rsidR="00887A0F" w:rsidRPr="00887A0F" w:rsidRDefault="00887A0F" w:rsidP="00887A0F">
      <w:pPr>
        <w:pStyle w:val="a0"/>
        <w:jc w:val="left"/>
      </w:pPr>
      <w:r>
        <w:t xml:space="preserve">Класс </w:t>
      </w:r>
      <w:proofErr w:type="spellStart"/>
      <w:r>
        <w:rPr>
          <w:lang w:val="en-US"/>
        </w:rPr>
        <w:t>HashTable</w:t>
      </w:r>
      <w:proofErr w:type="spellEnd"/>
      <w:r>
        <w:t xml:space="preserve"> позволяет избежать коллизий записывая одинаковые элементы в таблицу (двумерный массив)</w:t>
      </w:r>
    </w:p>
    <w:p w14:paraId="396CA46A" w14:textId="77777777" w:rsidR="00887A0F" w:rsidRPr="00887A0F" w:rsidRDefault="00887A0F" w:rsidP="00887A0F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887A0F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</w:t>
      </w:r>
      <w:r w:rsidRPr="00887A0F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HashTable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887A0F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hashLength)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{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887A0F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this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887A0F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hashLength 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hashLength;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br/>
        <w:t xml:space="preserve">    </w:t>
      </w:r>
      <w:r w:rsidRPr="00887A0F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table 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</w:t>
      </w:r>
      <w:r w:rsidRPr="00887A0F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887A0F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887A0F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&gt;[hashLength];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887A0F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887A0F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887A0F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i &lt; hashLength; i++) </w:t>
      </w:r>
      <w:r w:rsidRPr="00887A0F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[i] = </w:t>
      </w:r>
      <w:r w:rsidRPr="00887A0F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887A0F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887A0F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&gt;();</w:t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887A0F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0B720111" w14:textId="77777777" w:rsidR="00887A0F" w:rsidRPr="00887A0F" w:rsidRDefault="00887A0F" w:rsidP="00887A0F">
      <w:pPr>
        <w:pStyle w:val="a0"/>
        <w:jc w:val="left"/>
        <w:rPr>
          <w:lang w:val="en-RU"/>
        </w:rPr>
      </w:pPr>
    </w:p>
    <w:p w14:paraId="0FE2DBD9" w14:textId="6AEB119B" w:rsidR="00887A0F" w:rsidRPr="00887A0F" w:rsidRDefault="00887A0F" w:rsidP="00887A0F">
      <w:pPr>
        <w:pStyle w:val="a0"/>
        <w:jc w:val="center"/>
      </w:pPr>
      <w:r>
        <w:t xml:space="preserve">Приложение 5 – Класс </w:t>
      </w:r>
      <w:proofErr w:type="spellStart"/>
      <w:r>
        <w:rPr>
          <w:lang w:val="en-US"/>
        </w:rPr>
        <w:t>HashTable</w:t>
      </w:r>
      <w:proofErr w:type="spellEnd"/>
    </w:p>
    <w:p w14:paraId="0F066310" w14:textId="77777777" w:rsidR="00887A0F" w:rsidRPr="00887A0F" w:rsidRDefault="00887A0F" w:rsidP="00231E46">
      <w:pPr>
        <w:pStyle w:val="a0"/>
        <w:jc w:val="center"/>
      </w:pPr>
    </w:p>
    <w:p w14:paraId="0C62041F" w14:textId="0A83F1D7" w:rsidR="00850DD5" w:rsidRDefault="00850DD5" w:rsidP="00850DD5">
      <w:pPr>
        <w:pStyle w:val="a2"/>
      </w:pPr>
      <w:bookmarkStart w:id="9" w:name="_Toc125459416"/>
      <w:r>
        <w:t>Интерфейс программы</w:t>
      </w:r>
      <w:bookmarkEnd w:id="9"/>
    </w:p>
    <w:p w14:paraId="1C985B99" w14:textId="2C7BAD30" w:rsidR="00C339F7" w:rsidRPr="00850DD5" w:rsidRDefault="00C339F7" w:rsidP="00C339F7">
      <w:pPr>
        <w:pStyle w:val="a0"/>
      </w:pPr>
      <w:r>
        <w:t xml:space="preserve">Интерфейс состоит из двух уровней на первом можно выбрать тип </w:t>
      </w:r>
      <w:proofErr w:type="spellStart"/>
      <w:r>
        <w:t>хэша</w:t>
      </w:r>
      <w:proofErr w:type="spellEnd"/>
      <w:r>
        <w:t xml:space="preserve"> (см. рисунок </w:t>
      </w:r>
      <w:r w:rsidRPr="004D50EF">
        <w:t>4</w:t>
      </w:r>
      <w:r>
        <w:t xml:space="preserve">), а на втором действие совершаемое с </w:t>
      </w:r>
      <w:proofErr w:type="gramStart"/>
      <w:r>
        <w:t>ним(</w:t>
      </w:r>
      <w:proofErr w:type="gramEnd"/>
      <w:r>
        <w:t xml:space="preserve">см. рисунок </w:t>
      </w:r>
      <w:r w:rsidRPr="004D50EF">
        <w:t>5</w:t>
      </w:r>
      <w:r>
        <w:t xml:space="preserve">). </w:t>
      </w:r>
    </w:p>
    <w:p w14:paraId="1BFEB42E" w14:textId="33C7F47A" w:rsidR="00C339F7" w:rsidRDefault="00C339F7" w:rsidP="00C339F7">
      <w:pPr>
        <w:pStyle w:val="a0"/>
        <w:ind w:firstLine="0"/>
        <w:jc w:val="center"/>
      </w:pPr>
      <w:r w:rsidRPr="00C339F7">
        <w:rPr>
          <w:noProof/>
        </w:rPr>
        <w:drawing>
          <wp:inline distT="0" distB="0" distL="0" distR="0" wp14:anchorId="18FAC5B6" wp14:editId="677FA557">
            <wp:extent cx="2933700" cy="7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1A03" w14:textId="0F5FF279" w:rsidR="00C339F7" w:rsidRDefault="00C339F7" w:rsidP="00C339F7">
      <w:pPr>
        <w:pStyle w:val="a0"/>
        <w:jc w:val="center"/>
      </w:pPr>
      <w:r>
        <w:t xml:space="preserve">Рисунок </w:t>
      </w:r>
      <w:r w:rsidR="00DE482C">
        <w:t>3</w:t>
      </w:r>
      <w:r>
        <w:t xml:space="preserve"> – Первый уровень интерфейса</w:t>
      </w:r>
    </w:p>
    <w:p w14:paraId="30199BA4" w14:textId="77777777" w:rsidR="00C339F7" w:rsidRDefault="00C339F7" w:rsidP="00C339F7">
      <w:pPr>
        <w:pStyle w:val="a0"/>
        <w:jc w:val="center"/>
      </w:pPr>
    </w:p>
    <w:p w14:paraId="61749F0B" w14:textId="3295A3D8" w:rsidR="00C339F7" w:rsidRDefault="00C339F7" w:rsidP="00C339F7">
      <w:pPr>
        <w:pStyle w:val="a0"/>
        <w:ind w:firstLine="0"/>
        <w:jc w:val="center"/>
      </w:pPr>
      <w:r w:rsidRPr="00C339F7">
        <w:rPr>
          <w:noProof/>
        </w:rPr>
        <w:drawing>
          <wp:inline distT="0" distB="0" distL="0" distR="0" wp14:anchorId="31BB669E" wp14:editId="7D5C8A5F">
            <wp:extent cx="1981200" cy="97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593D" w14:textId="014E5141" w:rsidR="00C339F7" w:rsidRDefault="00C339F7" w:rsidP="00C339F7">
      <w:pPr>
        <w:pStyle w:val="a0"/>
        <w:jc w:val="center"/>
      </w:pPr>
      <w:r>
        <w:t xml:space="preserve">Рисунок </w:t>
      </w:r>
      <w:r w:rsidR="00DE482C">
        <w:t xml:space="preserve">4 </w:t>
      </w:r>
      <w:r>
        <w:t>– Второй уровень интерфейса</w:t>
      </w:r>
    </w:p>
    <w:p w14:paraId="7D4935AB" w14:textId="0E0623CE" w:rsidR="00EB0F4E" w:rsidRDefault="00EB0F4E" w:rsidP="00EB0F4E">
      <w:pPr>
        <w:pStyle w:val="a0"/>
      </w:pPr>
    </w:p>
    <w:p w14:paraId="7B778601" w14:textId="4BAD7CE0" w:rsidR="006833B2" w:rsidRDefault="00EB0F4E" w:rsidP="00F95993">
      <w:pPr>
        <w:pStyle w:val="a1"/>
      </w:pPr>
      <w:r>
        <w:t xml:space="preserve"> </w:t>
      </w:r>
      <w:bookmarkStart w:id="10" w:name="_Toc125459417"/>
      <w:r>
        <w:t>Тестовые примеры</w:t>
      </w:r>
      <w:bookmarkEnd w:id="10"/>
    </w:p>
    <w:p w14:paraId="62121099" w14:textId="77777777" w:rsidR="007A609B" w:rsidRPr="00A214DD" w:rsidRDefault="007A609B" w:rsidP="007A609B">
      <w:pPr>
        <w:pStyle w:val="a0"/>
      </w:pPr>
      <w:r>
        <w:t>Приведены результаты функционала приложения.</w:t>
      </w:r>
    </w:p>
    <w:p w14:paraId="6E781158" w14:textId="49FE8767" w:rsidR="00F95993" w:rsidRPr="00F95993" w:rsidRDefault="00C339F7" w:rsidP="00C339F7">
      <w:pPr>
        <w:pStyle w:val="a0"/>
        <w:ind w:firstLine="0"/>
        <w:jc w:val="left"/>
      </w:pPr>
      <w:r w:rsidRPr="00C339F7">
        <w:rPr>
          <w:noProof/>
        </w:rPr>
        <w:drawing>
          <wp:inline distT="0" distB="0" distL="0" distR="0" wp14:anchorId="449D66FD" wp14:editId="552F8E67">
            <wp:extent cx="6234659" cy="2501153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8532" cy="251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8E82" w14:textId="348FCFEE" w:rsidR="00416E7E" w:rsidRPr="007A609B" w:rsidRDefault="007A609B" w:rsidP="007A609B">
      <w:pPr>
        <w:pStyle w:val="a0"/>
        <w:ind w:firstLine="0"/>
        <w:jc w:val="center"/>
      </w:pPr>
      <w:r>
        <w:lastRenderedPageBreak/>
        <w:t xml:space="preserve">Рисунок </w:t>
      </w:r>
      <w:r w:rsidR="00DE482C">
        <w:t>5</w:t>
      </w:r>
      <w:r>
        <w:t xml:space="preserve"> – Результат </w:t>
      </w:r>
      <w:r w:rsidR="00DE482C">
        <w:t>метода коллапса</w:t>
      </w:r>
    </w:p>
    <w:p w14:paraId="34AA8CA9" w14:textId="17ACAC2B" w:rsidR="00C339F7" w:rsidRDefault="007A609B" w:rsidP="00F95993">
      <w:pPr>
        <w:pStyle w:val="a"/>
      </w:pPr>
      <w:bookmarkStart w:id="11" w:name="_Toc125459418"/>
      <w:r w:rsidRPr="007A609B">
        <w:rPr>
          <w:noProof/>
        </w:rPr>
        <w:drawing>
          <wp:inline distT="0" distB="0" distL="0" distR="0" wp14:anchorId="5655B2DB" wp14:editId="3A954590">
            <wp:extent cx="6299835" cy="2905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8A3D" w14:textId="6D4302C7" w:rsidR="007A609B" w:rsidRPr="007A609B" w:rsidRDefault="007A609B" w:rsidP="007A609B">
      <w:pPr>
        <w:pStyle w:val="a0"/>
        <w:ind w:firstLine="0"/>
        <w:jc w:val="center"/>
      </w:pPr>
      <w:r>
        <w:t xml:space="preserve">Рисунок </w:t>
      </w:r>
      <w:r w:rsidR="00DE482C">
        <w:t>6</w:t>
      </w:r>
      <w:r>
        <w:t xml:space="preserve"> – Результат </w:t>
      </w:r>
      <w:r w:rsidR="00DE482C">
        <w:t>метода середины квадратов</w:t>
      </w:r>
    </w:p>
    <w:p w14:paraId="12C22C95" w14:textId="2A43C618" w:rsidR="00F95993" w:rsidRDefault="007A609B" w:rsidP="00DE482C">
      <w:pPr>
        <w:pStyle w:val="a"/>
      </w:pPr>
      <w:r>
        <w:br w:type="column"/>
      </w:r>
      <w:r w:rsidR="0073624F">
        <w:lastRenderedPageBreak/>
        <w:t>Полученные результаты</w:t>
      </w:r>
      <w:bookmarkEnd w:id="11"/>
    </w:p>
    <w:p w14:paraId="05134D15" w14:textId="07373D9A" w:rsidR="00DE482C" w:rsidRDefault="00DE482C" w:rsidP="00DE482C">
      <w:pPr>
        <w:pStyle w:val="a0"/>
        <w:ind w:firstLine="0"/>
      </w:pPr>
      <w:r>
        <w:tab/>
        <w:t xml:space="preserve">Изучены основные методы организации таблиц идентификаторов. Метод коллапса имеет меньшее количество коллизий на исходных данных чем метод середины квадратов (результаты всегда будут зависеть от исходных данных) </w:t>
      </w:r>
    </w:p>
    <w:p w14:paraId="338B69B8" w14:textId="77777777" w:rsidR="00DE482C" w:rsidRPr="00DE482C" w:rsidRDefault="00DE482C" w:rsidP="00DE482C">
      <w:pPr>
        <w:pStyle w:val="a0"/>
      </w:pPr>
    </w:p>
    <w:p w14:paraId="0665324A" w14:textId="66699414" w:rsidR="002B6047" w:rsidRDefault="002B6047">
      <w:pPr>
        <w:rPr>
          <w:rFonts w:ascii="Times New Roman" w:eastAsia="Times New Roman" w:hAnsi="Times New Roman" w:cs="Times New Roman"/>
          <w:noProof/>
          <w:kern w:val="3"/>
          <w:sz w:val="28"/>
          <w:szCs w:val="20"/>
          <w:lang w:eastAsia="zh-CN" w:bidi="hi-IN"/>
        </w:rPr>
      </w:pPr>
      <w:r>
        <w:rPr>
          <w:noProof/>
        </w:rPr>
        <w:br w:type="page"/>
      </w:r>
    </w:p>
    <w:p w14:paraId="0806ECB7" w14:textId="3E8F6DDB" w:rsidR="00E20C6B" w:rsidRPr="00257E1D" w:rsidRDefault="002B6047" w:rsidP="00F95993">
      <w:pPr>
        <w:pStyle w:val="a"/>
        <w:rPr>
          <w:lang w:val="en-US"/>
        </w:rPr>
      </w:pPr>
      <w:bookmarkStart w:id="12" w:name="_Toc125459419"/>
      <w:r>
        <w:lastRenderedPageBreak/>
        <w:t>Приложение</w:t>
      </w:r>
      <w:bookmarkEnd w:id="12"/>
    </w:p>
    <w:p w14:paraId="1F76315E" w14:textId="1395135B" w:rsidR="007B3977" w:rsidRPr="007B3977" w:rsidRDefault="007B3977" w:rsidP="007B397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namespace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class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string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string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int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get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set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override string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ToString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 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=&gt; 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ArtistName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/ 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AlbumName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 / 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Year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albumName,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artistName,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year)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this.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albumName;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this.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artistName;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this.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 {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>}</w:t>
      </w:r>
    </w:p>
    <w:p w14:paraId="20502FFC" w14:textId="570F5A3F" w:rsidR="00F95993" w:rsidRDefault="007B3977" w:rsidP="007B3977">
      <w:pPr>
        <w:pStyle w:val="a0"/>
        <w:jc w:val="center"/>
        <w:rPr>
          <w:sz w:val="22"/>
          <w:szCs w:val="22"/>
          <w:lang w:val="en-US"/>
        </w:rPr>
      </w:pPr>
      <w:r>
        <w:rPr>
          <w:sz w:val="22"/>
          <w:szCs w:val="22"/>
        </w:rPr>
        <w:t>Приложение</w:t>
      </w:r>
      <w:r w:rsidRPr="00257E1D">
        <w:rPr>
          <w:sz w:val="22"/>
          <w:szCs w:val="22"/>
          <w:lang w:val="en-US"/>
        </w:rPr>
        <w:t xml:space="preserve"> </w:t>
      </w:r>
      <w:r w:rsidR="00887A0F" w:rsidRPr="00257E1D">
        <w:rPr>
          <w:sz w:val="22"/>
          <w:szCs w:val="22"/>
          <w:lang w:val="en-US"/>
        </w:rPr>
        <w:t>6</w:t>
      </w:r>
      <w:r w:rsidRPr="00257E1D">
        <w:rPr>
          <w:sz w:val="22"/>
          <w:szCs w:val="22"/>
          <w:lang w:val="en-US"/>
        </w:rPr>
        <w:t xml:space="preserve"> - </w:t>
      </w:r>
      <w:r>
        <w:rPr>
          <w:sz w:val="22"/>
          <w:szCs w:val="22"/>
        </w:rPr>
        <w:t>Код</w:t>
      </w:r>
      <w:r w:rsidRPr="00257E1D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</w:rPr>
        <w:t>класса</w:t>
      </w:r>
      <w:r w:rsidRPr="00257E1D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>Disk</w:t>
      </w:r>
    </w:p>
    <w:p w14:paraId="25ECDE5E" w14:textId="77777777" w:rsidR="007B3977" w:rsidRPr="007B3977" w:rsidRDefault="007B3977" w:rsidP="007B397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</w:pP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namespace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Hash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internal class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Program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br/>
        <w:t xml:space="preserve">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long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CollapseHash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data,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hashLength)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//Складывает все цыфры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hash 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while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(data !=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hash += data % hashLength;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data /= hashLength;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 % hashLength;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long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MiddleSquaresHash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data,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hashLength)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 xml:space="preserve">//Возводит в квадрат и берёт единицу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data =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data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* data;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resLength = 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Math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Log10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(hashLength) + (hashLength %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10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!=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0 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?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1 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: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0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dataLength = 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Math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Log10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(data) + (data %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10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!=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0 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?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1 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: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 xml:space="preserve">0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shift = (dataLength - resLength) /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s_hash = data.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ToString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s_hash = s_hash.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Substring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(shift , resLength);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Convert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ToInt64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(s_hash);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//Два метода которые сумируют все символы, превращая Disk в число и после передают в методы,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lastRenderedPageBreak/>
        <w:t xml:space="preserve">        //которые ищут хэш числа (с нагрузкой внутри)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long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CollapseHash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Disk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disk,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hashLenght)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data 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AlbumChar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disk.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AlbumName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 data +=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(int)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AlbumChar;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ArtistChar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disk.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ArtistName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 data +=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(int)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ArtistChar;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data += disk.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Year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CollapseHash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(data, hashLenght);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long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MakeMiddleSquaresHash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Disk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disk,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hashLenght)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long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data 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AlbumChar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disk.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AlbumName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 data +=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(int)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AlbumChar;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ArtistChar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disk.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ArtistName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 data +=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(int)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ArtistChar;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data += disk.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Year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MiddleSquaresHash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(data, hashLenght);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class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HashTable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HashTable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hashLength)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this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hashLength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hashLength;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table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&gt;[hashLength];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i &lt; hashLength; i++)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[i] 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void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AddCollapse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Disk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newValue)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hash =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CollapseHash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(newValue 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hashLength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[hash].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(newValue);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void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AddMiddle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Disk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newValue)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hash =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MakeMiddleSquaresHash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(newValue 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hashLength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[hash].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(newValue);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bool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FindCollapse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Disk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findElement)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hash =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CollapseHash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(findElement 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hashLength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[hash].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Contains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(findElement);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bool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FindMidle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Disk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findElement)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hash =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MakeMiddleSquaresHash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(findElement 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hashLength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return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[hash].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Contains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(findElement);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bool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RemoveCollapse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Disk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removeElement)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hash =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CollapseHash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(removeElement 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hashLength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!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[hash].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Contains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(removeElement))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return false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[hash].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Remove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(removeElement);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return true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bool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RemoveMidle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Disk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removeElement)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hash =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MakeMiddleSquaresHash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(removeElement 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hashLength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!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[hash].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Contains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(removeElement))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return false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[hash].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Remove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(removeElement);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return true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void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Print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i &lt;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hashLength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 i++)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{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i+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elem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[i].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ToArray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(elem !=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null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$" -&gt;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elem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}"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private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List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&lt;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&gt;[]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private int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hashLength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private static readonly string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Path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"/Users/vlad/Desktop/Хэширование [Алг 3 лаб]/Third_lab/Hash/Disks.txt"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public static void 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Main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args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//Создание хэш-таблицы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 xml:space="preserve">HashTable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hashTable 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HashTable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"1 - Метод срединных квадратов"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"2 - Колапс"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type);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(type ==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final 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false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do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//Разделение из файла на отдельные элементы класа Disks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Path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(i) !=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null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i++)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//Из файла в hash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?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readText =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Path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(i);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text =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readText.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 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'</w:t>
      </w:r>
      <w:r w:rsidRPr="007B3977">
        <w:rPr>
          <w:rFonts w:ascii="Courier New" w:eastAsia="Times New Roman" w:hAnsi="Courier New" w:cs="Courier New"/>
          <w:color w:val="D688D4"/>
          <w:sz w:val="20"/>
          <w:szCs w:val="20"/>
          <w:lang w:val="en-RU" w:eastAsia="en-GB"/>
        </w:rPr>
        <w:t>\n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'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ToArray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part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text)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temp =  part.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);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AlbumName, AutorName;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year;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AlbumName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 AutorName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]; year = </w:t>
      </w:r>
      <w:r w:rsidRPr="007B3977">
        <w:rPr>
          <w:rFonts w:ascii="Courier New" w:eastAsia="Times New Roman" w:hAnsi="Courier New" w:cs="Courier New"/>
          <w:color w:val="E1BFFF"/>
          <w:sz w:val="20"/>
          <w:szCs w:val="20"/>
          <w:lang w:val="en-RU" w:eastAsia="en-GB"/>
        </w:rPr>
        <w:t>Int32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AddMiddle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AlbumName,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AutorName , 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year});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"1 - Добавить элемент"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"2 - Убрать элемент"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"3 - Поиск элемента"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"4 - Вывод таблицы"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"0 - Выход."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albumNameTemp, autorNameTemo;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yearTemp;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switcher);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switch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(switcher)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added =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temp =  added.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albumNameTemp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 autorNameTemo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]; yearTemp = </w:t>
      </w:r>
      <w:r w:rsidRPr="007B3977">
        <w:rPr>
          <w:rFonts w:ascii="Courier New" w:eastAsia="Times New Roman" w:hAnsi="Courier New" w:cs="Courier New"/>
          <w:color w:val="E1BFFF"/>
          <w:sz w:val="20"/>
          <w:szCs w:val="20"/>
          <w:lang w:val="en-RU" w:eastAsia="en-GB"/>
        </w:rPr>
        <w:t>Int32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AddMiddle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()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albumNameTemp,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autorNameTemo , 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yearTemp});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removed =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temp =  removed.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albumNameTemp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autorNameTemo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yearTemp = </w:t>
      </w:r>
      <w:r w:rsidRPr="007B3977">
        <w:rPr>
          <w:rFonts w:ascii="Courier New" w:eastAsia="Times New Roman" w:hAnsi="Courier New" w:cs="Courier New"/>
          <w:color w:val="E1BFFF"/>
          <w:sz w:val="20"/>
          <w:szCs w:val="20"/>
          <w:lang w:val="en-RU" w:eastAsia="en-GB"/>
        </w:rPr>
        <w:t>Int32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RemoveMidle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()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br/>
        <w:t xml:space="preserve">        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albumNameTemp,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autorNameTemo,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yearTemp }))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"Элемент удалён"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else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"Такого элемента нет"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waiter);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//ожидает пока пользователь нажмёт на enter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3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finded =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temp =  finded.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albumNameTemp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autorNameTemo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yearTemp = </w:t>
      </w:r>
      <w:r w:rsidRPr="007B3977">
        <w:rPr>
          <w:rFonts w:ascii="Courier New" w:eastAsia="Times New Roman" w:hAnsi="Courier New" w:cs="Courier New"/>
          <w:color w:val="E1BFFF"/>
          <w:sz w:val="20"/>
          <w:szCs w:val="20"/>
          <w:lang w:val="en-RU" w:eastAsia="en-GB"/>
        </w:rPr>
        <w:t>Int32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 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FindMidle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()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albumNameTemp,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autorNameTemo,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yearTemp }) 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"Элемент присутствует"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else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"Элемент отсутствует"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waiter);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4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Print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waiter);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final 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true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3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while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!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final);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else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final 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false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do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//Разделение из файла на отдельные элементы класа Disks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i =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Path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(i) !=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null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; i++)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//Из файла в hash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 xml:space="preserve">?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readText =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File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ReadLines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>Path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ElementAtOrDefault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(i);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string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[] text = 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readText.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 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'</w:t>
      </w:r>
      <w:r w:rsidRPr="007B3977">
        <w:rPr>
          <w:rFonts w:ascii="Courier New" w:eastAsia="Times New Roman" w:hAnsi="Courier New" w:cs="Courier New"/>
          <w:color w:val="D688D4"/>
          <w:sz w:val="20"/>
          <w:szCs w:val="20"/>
          <w:lang w:val="en-RU" w:eastAsia="en-GB"/>
        </w:rPr>
        <w:t>\n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'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ToArray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foreach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part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text)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temp =  part.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);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AlbumName, AutorName;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year;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AlbumName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 AutorName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]; year = </w:t>
      </w:r>
      <w:r w:rsidRPr="007B3977">
        <w:rPr>
          <w:rFonts w:ascii="Courier New" w:eastAsia="Times New Roman" w:hAnsi="Courier New" w:cs="Courier New"/>
          <w:color w:val="E1BFFF"/>
          <w:sz w:val="20"/>
          <w:szCs w:val="20"/>
          <w:lang w:val="en-RU" w:eastAsia="en-GB"/>
        </w:rPr>
        <w:t>Int32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AddCollapse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AlbumName,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AutorName , 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year});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"1 - Добавить элемент"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"2 - Убрать элемент"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"3 - Поиск элемента"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"4 - Вывод таблицы"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"0 - Выход."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string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albumNameTemp, autorNameTemp;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int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yearTemp;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switcher);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switch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(switcher)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added =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temp =  added.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albumNameTemp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 autorNameTemp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]; yearTemp = </w:t>
      </w:r>
      <w:r w:rsidRPr="007B3977">
        <w:rPr>
          <w:rFonts w:ascii="Courier New" w:eastAsia="Times New Roman" w:hAnsi="Courier New" w:cs="Courier New"/>
          <w:color w:val="E1BFFF"/>
          <w:sz w:val="20"/>
          <w:szCs w:val="20"/>
          <w:lang w:val="en-RU" w:eastAsia="en-GB"/>
        </w:rPr>
        <w:t>Int32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AddCollapse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()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albumNameTemp,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autorNameTemp , 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yearTemp});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removed =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temp =  removed.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albumNameTemp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autorNameTemp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yearTemp = </w:t>
      </w:r>
      <w:r w:rsidRPr="007B3977">
        <w:rPr>
          <w:rFonts w:ascii="Courier New" w:eastAsia="Times New Roman" w:hAnsi="Courier New" w:cs="Courier New"/>
          <w:color w:val="E1BFFF"/>
          <w:sz w:val="20"/>
          <w:szCs w:val="20"/>
          <w:lang w:val="en-RU" w:eastAsia="en-GB"/>
        </w:rPr>
        <w:t>Int32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if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RemoveCollapse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()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br/>
        <w:t xml:space="preserve">       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albumNameTemp,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autorNameTemp,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yearTemp }))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"Элемент удалён"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else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"Такого элемента нет"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waiter); 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t>//ожидает пока пользователь нажмёт на enter</w:t>
      </w:r>
      <w:r w:rsidRPr="007B3977">
        <w:rPr>
          <w:rFonts w:ascii="Courier New" w:eastAsia="Times New Roman" w:hAnsi="Courier New" w:cs="Courier New"/>
          <w:i/>
          <w:iCs/>
          <w:color w:val="85C46C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3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var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finded =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temp =  finded.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Split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"; 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albumNameTemp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autorNameTemp = 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1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yearTemp = </w:t>
      </w:r>
      <w:r w:rsidRPr="007B3977">
        <w:rPr>
          <w:rFonts w:ascii="Courier New" w:eastAsia="Times New Roman" w:hAnsi="Courier New" w:cs="Courier New"/>
          <w:color w:val="E1BFFF"/>
          <w:sz w:val="20"/>
          <w:szCs w:val="20"/>
          <w:lang w:val="en-RU" w:eastAsia="en-GB"/>
        </w:rPr>
        <w:t>Int32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(temp[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2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]);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if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 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FindCollapse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new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Disk</w:t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 xml:space="preserve">()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{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AlbumName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albumNameTemp,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ArtistName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= autorNameTemp, </w:t>
      </w:r>
      <w:r w:rsidRPr="007B3977">
        <w:rPr>
          <w:rFonts w:ascii="Courier New" w:eastAsia="Times New Roman" w:hAnsi="Courier New" w:cs="Courier New"/>
          <w:color w:val="66C3CC"/>
          <w:sz w:val="20"/>
          <w:szCs w:val="20"/>
          <w:lang w:val="en-RU" w:eastAsia="en-GB"/>
        </w:rPr>
        <w:t xml:space="preserve">Year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= yearTemp }) )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"Элемент присутствует"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else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{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WriteLine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9A26D"/>
          <w:sz w:val="20"/>
          <w:szCs w:val="20"/>
          <w:lang w:val="en-RU" w:eastAsia="en-GB"/>
        </w:rPr>
        <w:t>"Элемент отсутствует"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waiter);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4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Clear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hashTable.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Print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int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TryParse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C191FF"/>
          <w:sz w:val="20"/>
          <w:szCs w:val="20"/>
          <w:lang w:val="en-RU" w:eastAsia="en-GB"/>
        </w:rPr>
        <w:t>Console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.</w:t>
      </w:r>
      <w:r w:rsidRPr="007B3977">
        <w:rPr>
          <w:rFonts w:ascii="Courier New" w:eastAsia="Times New Roman" w:hAnsi="Courier New" w:cs="Courier New"/>
          <w:color w:val="39CC8F"/>
          <w:sz w:val="20"/>
          <w:szCs w:val="20"/>
          <w:lang w:val="en-RU" w:eastAsia="en-GB"/>
        </w:rPr>
        <w:t>ReadLine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(),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out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waiter);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0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 xml:space="preserve">final =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true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case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&gt;</w:t>
      </w:r>
      <w:r w:rsidRPr="007B3977">
        <w:rPr>
          <w:rFonts w:ascii="Courier New" w:eastAsia="Times New Roman" w:hAnsi="Courier New" w:cs="Courier New"/>
          <w:color w:val="ED94C0"/>
          <w:sz w:val="20"/>
          <w:szCs w:val="20"/>
          <w:lang w:val="en-RU" w:eastAsia="en-GB"/>
        </w:rPr>
        <w:t>3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: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br/>
        <w:t xml:space="preserve">                       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>break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;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lastRenderedPageBreak/>
        <w:t xml:space="preserve">            } </w:t>
      </w:r>
      <w:r w:rsidRPr="007B3977">
        <w:rPr>
          <w:rFonts w:ascii="Courier New" w:eastAsia="Times New Roman" w:hAnsi="Courier New" w:cs="Courier New"/>
          <w:color w:val="6C95EB"/>
          <w:sz w:val="20"/>
          <w:szCs w:val="20"/>
          <w:lang w:val="en-RU" w:eastAsia="en-GB"/>
        </w:rPr>
        <w:t xml:space="preserve">while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(</w:t>
      </w:r>
      <w:r w:rsidRPr="007B3977">
        <w:rPr>
          <w:rFonts w:ascii="Courier New" w:eastAsia="Times New Roman" w:hAnsi="Courier New" w:cs="Courier New"/>
          <w:color w:val="D0D0D0"/>
          <w:sz w:val="20"/>
          <w:szCs w:val="20"/>
          <w:lang w:val="en-RU" w:eastAsia="en-GB"/>
        </w:rPr>
        <w:t>!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t>final);}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    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  <w:t xml:space="preserve">    }</w:t>
      </w:r>
      <w:r w:rsidRPr="007B3977">
        <w:rPr>
          <w:rFonts w:ascii="Courier New" w:eastAsia="Times New Roman" w:hAnsi="Courier New" w:cs="Courier New"/>
          <w:color w:val="BDBDBD"/>
          <w:sz w:val="20"/>
          <w:szCs w:val="20"/>
          <w:lang w:val="en-RU" w:eastAsia="en-GB"/>
        </w:rPr>
        <w:br/>
      </w:r>
      <w:r w:rsidRPr="007B3977">
        <w:rPr>
          <w:rFonts w:ascii="Courier New" w:eastAsia="Times New Roman" w:hAnsi="Courier New" w:cs="Courier New"/>
          <w:color w:val="787878"/>
          <w:sz w:val="20"/>
          <w:szCs w:val="20"/>
          <w:lang w:val="en-RU" w:eastAsia="en-GB"/>
        </w:rPr>
        <w:t>}</w:t>
      </w:r>
    </w:p>
    <w:p w14:paraId="7A836BAD" w14:textId="1689C604" w:rsidR="007B3977" w:rsidRPr="007B3977" w:rsidRDefault="007B3977" w:rsidP="007B3977">
      <w:pPr>
        <w:pStyle w:val="a0"/>
        <w:jc w:val="center"/>
        <w:rPr>
          <w:sz w:val="22"/>
          <w:szCs w:val="22"/>
          <w:lang w:val="en-RU"/>
        </w:rPr>
      </w:pPr>
    </w:p>
    <w:p w14:paraId="3E7E3A7B" w14:textId="0306154E" w:rsidR="007B3977" w:rsidRPr="00257E1D" w:rsidRDefault="007B3977" w:rsidP="007B3977">
      <w:pPr>
        <w:pStyle w:val="a0"/>
        <w:jc w:val="center"/>
        <w:rPr>
          <w:sz w:val="22"/>
          <w:szCs w:val="22"/>
          <w:lang w:val="en-RU"/>
        </w:rPr>
      </w:pPr>
      <w:r w:rsidRPr="00257E1D">
        <w:rPr>
          <w:sz w:val="22"/>
          <w:szCs w:val="22"/>
          <w:lang w:val="en-RU"/>
        </w:rPr>
        <w:t xml:space="preserve">Приложение </w:t>
      </w:r>
      <w:r w:rsidR="00887A0F" w:rsidRPr="00257E1D">
        <w:rPr>
          <w:sz w:val="22"/>
          <w:szCs w:val="22"/>
          <w:lang w:val="en-RU"/>
        </w:rPr>
        <w:t>7</w:t>
      </w:r>
      <w:r w:rsidRPr="00257E1D">
        <w:rPr>
          <w:sz w:val="22"/>
          <w:szCs w:val="22"/>
          <w:lang w:val="en-RU"/>
        </w:rPr>
        <w:t xml:space="preserve"> - Код основной программы</w:t>
      </w:r>
    </w:p>
    <w:sectPr w:rsidR="007B3977" w:rsidRPr="00257E1D" w:rsidSect="003B73CD">
      <w:footerReference w:type="default" r:id="rId14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9F2CF6" w14:textId="77777777" w:rsidR="000C5ACB" w:rsidRDefault="000C5ACB" w:rsidP="00CC2436">
      <w:pPr>
        <w:spacing w:after="0" w:line="240" w:lineRule="auto"/>
      </w:pPr>
      <w:r>
        <w:separator/>
      </w:r>
    </w:p>
  </w:endnote>
  <w:endnote w:type="continuationSeparator" w:id="0">
    <w:p w14:paraId="03538377" w14:textId="77777777" w:rsidR="000C5ACB" w:rsidRDefault="000C5ACB" w:rsidP="00CC2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763034"/>
      <w:docPartObj>
        <w:docPartGallery w:val="Page Numbers (Bottom of Page)"/>
        <w:docPartUnique/>
      </w:docPartObj>
    </w:sdtPr>
    <w:sdtEndPr/>
    <w:sdtContent>
      <w:p w14:paraId="132A9836" w14:textId="77777777" w:rsidR="00E02521" w:rsidRDefault="00E0252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1DF933" w14:textId="77777777" w:rsidR="00CC2436" w:rsidRDefault="00CC24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43620" w14:textId="77777777" w:rsidR="000C5ACB" w:rsidRDefault="000C5ACB" w:rsidP="00CC2436">
      <w:pPr>
        <w:spacing w:after="0" w:line="240" w:lineRule="auto"/>
      </w:pPr>
      <w:r>
        <w:separator/>
      </w:r>
    </w:p>
  </w:footnote>
  <w:footnote w:type="continuationSeparator" w:id="0">
    <w:p w14:paraId="6A4E3A14" w14:textId="77777777" w:rsidR="000C5ACB" w:rsidRDefault="000C5ACB" w:rsidP="00CC2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86613"/>
    <w:multiLevelType w:val="hybridMultilevel"/>
    <w:tmpl w:val="EA962C62"/>
    <w:lvl w:ilvl="0" w:tplc="DF3A64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B3370FF"/>
    <w:multiLevelType w:val="hybridMultilevel"/>
    <w:tmpl w:val="A058DAA0"/>
    <w:lvl w:ilvl="0" w:tplc="D982F090">
      <w:start w:val="1"/>
      <w:numFmt w:val="decimal"/>
      <w:suff w:val="space"/>
      <w:lvlText w:val="%1."/>
      <w:lvlJc w:val="left"/>
      <w:pPr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BF8171A"/>
    <w:multiLevelType w:val="hybridMultilevel"/>
    <w:tmpl w:val="E06627D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4C5B7B"/>
    <w:multiLevelType w:val="hybridMultilevel"/>
    <w:tmpl w:val="6ACEDB86"/>
    <w:lvl w:ilvl="0" w:tplc="0809000F">
      <w:start w:val="1"/>
      <w:numFmt w:val="decimal"/>
      <w:lvlText w:val="%1."/>
      <w:lvlJc w:val="left"/>
      <w:pPr>
        <w:ind w:left="1069" w:hanging="360"/>
      </w:p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DE4936"/>
    <w:multiLevelType w:val="hybridMultilevel"/>
    <w:tmpl w:val="6CE4E086"/>
    <w:lvl w:ilvl="0" w:tplc="F020A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0445CA"/>
    <w:multiLevelType w:val="hybridMultilevel"/>
    <w:tmpl w:val="E9447F66"/>
    <w:lvl w:ilvl="0" w:tplc="E5FA5C28">
      <w:start w:val="1"/>
      <w:numFmt w:val="decimal"/>
      <w:suff w:val="space"/>
      <w:lvlText w:val="%1."/>
      <w:lvlJc w:val="left"/>
      <w:pPr>
        <w:ind w:left="1" w:firstLine="709"/>
      </w:pPr>
    </w:lvl>
    <w:lvl w:ilvl="1" w:tplc="FFFFFFFF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6" w15:restartNumberingAfterBreak="0">
    <w:nsid w:val="678D5666"/>
    <w:multiLevelType w:val="hybridMultilevel"/>
    <w:tmpl w:val="7AFA532E"/>
    <w:lvl w:ilvl="0" w:tplc="0809000F">
      <w:start w:val="1"/>
      <w:numFmt w:val="decimal"/>
      <w:lvlText w:val="%1."/>
      <w:lvlJc w:val="left"/>
      <w:pPr>
        <w:ind w:left="1429" w:hanging="360"/>
      </w:pPr>
    </w:lvl>
    <w:lvl w:ilvl="1" w:tplc="08090019" w:tentative="1">
      <w:start w:val="1"/>
      <w:numFmt w:val="lowerLetter"/>
      <w:lvlText w:val="%2."/>
      <w:lvlJc w:val="left"/>
      <w:pPr>
        <w:ind w:left="2149" w:hanging="360"/>
      </w:pPr>
    </w:lvl>
    <w:lvl w:ilvl="2" w:tplc="0809001B" w:tentative="1">
      <w:start w:val="1"/>
      <w:numFmt w:val="lowerRoman"/>
      <w:lvlText w:val="%3."/>
      <w:lvlJc w:val="right"/>
      <w:pPr>
        <w:ind w:left="2869" w:hanging="180"/>
      </w:pPr>
    </w:lvl>
    <w:lvl w:ilvl="3" w:tplc="0809000F" w:tentative="1">
      <w:start w:val="1"/>
      <w:numFmt w:val="decimal"/>
      <w:lvlText w:val="%4."/>
      <w:lvlJc w:val="left"/>
      <w:pPr>
        <w:ind w:left="3589" w:hanging="360"/>
      </w:pPr>
    </w:lvl>
    <w:lvl w:ilvl="4" w:tplc="08090019" w:tentative="1">
      <w:start w:val="1"/>
      <w:numFmt w:val="lowerLetter"/>
      <w:lvlText w:val="%5."/>
      <w:lvlJc w:val="left"/>
      <w:pPr>
        <w:ind w:left="4309" w:hanging="360"/>
      </w:pPr>
    </w:lvl>
    <w:lvl w:ilvl="5" w:tplc="0809001B" w:tentative="1">
      <w:start w:val="1"/>
      <w:numFmt w:val="lowerRoman"/>
      <w:lvlText w:val="%6."/>
      <w:lvlJc w:val="right"/>
      <w:pPr>
        <w:ind w:left="5029" w:hanging="180"/>
      </w:pPr>
    </w:lvl>
    <w:lvl w:ilvl="6" w:tplc="0809000F" w:tentative="1">
      <w:start w:val="1"/>
      <w:numFmt w:val="decimal"/>
      <w:lvlText w:val="%7."/>
      <w:lvlJc w:val="left"/>
      <w:pPr>
        <w:ind w:left="5749" w:hanging="360"/>
      </w:pPr>
    </w:lvl>
    <w:lvl w:ilvl="7" w:tplc="08090019" w:tentative="1">
      <w:start w:val="1"/>
      <w:numFmt w:val="lowerLetter"/>
      <w:lvlText w:val="%8."/>
      <w:lvlJc w:val="left"/>
      <w:pPr>
        <w:ind w:left="6469" w:hanging="360"/>
      </w:pPr>
    </w:lvl>
    <w:lvl w:ilvl="8" w:tplc="0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attachedTemplate r:id="rId1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ABA"/>
    <w:rsid w:val="000500AD"/>
    <w:rsid w:val="0008755C"/>
    <w:rsid w:val="000C5ACB"/>
    <w:rsid w:val="000E04A9"/>
    <w:rsid w:val="000F4837"/>
    <w:rsid w:val="00114C97"/>
    <w:rsid w:val="00141A4F"/>
    <w:rsid w:val="00143E8A"/>
    <w:rsid w:val="00145AA3"/>
    <w:rsid w:val="00164D43"/>
    <w:rsid w:val="00177900"/>
    <w:rsid w:val="001B1726"/>
    <w:rsid w:val="001E5FFC"/>
    <w:rsid w:val="00231E46"/>
    <w:rsid w:val="002403DD"/>
    <w:rsid w:val="00254D0D"/>
    <w:rsid w:val="00257E1D"/>
    <w:rsid w:val="00281B6E"/>
    <w:rsid w:val="0028406A"/>
    <w:rsid w:val="002A4EC6"/>
    <w:rsid w:val="002A5BEA"/>
    <w:rsid w:val="002B335A"/>
    <w:rsid w:val="002B6047"/>
    <w:rsid w:val="002B7AA6"/>
    <w:rsid w:val="002E6B95"/>
    <w:rsid w:val="00336573"/>
    <w:rsid w:val="00342499"/>
    <w:rsid w:val="00353CA8"/>
    <w:rsid w:val="00375AE5"/>
    <w:rsid w:val="003853B1"/>
    <w:rsid w:val="003906E8"/>
    <w:rsid w:val="003B73CD"/>
    <w:rsid w:val="003C7A3D"/>
    <w:rsid w:val="003F2297"/>
    <w:rsid w:val="004048D6"/>
    <w:rsid w:val="00416E7E"/>
    <w:rsid w:val="00442A1B"/>
    <w:rsid w:val="0047703C"/>
    <w:rsid w:val="004956CA"/>
    <w:rsid w:val="004B37C4"/>
    <w:rsid w:val="004C424C"/>
    <w:rsid w:val="004D4DF8"/>
    <w:rsid w:val="00506EBF"/>
    <w:rsid w:val="00515B20"/>
    <w:rsid w:val="005B5D50"/>
    <w:rsid w:val="0062007C"/>
    <w:rsid w:val="0067138D"/>
    <w:rsid w:val="006833B2"/>
    <w:rsid w:val="00684E30"/>
    <w:rsid w:val="00686719"/>
    <w:rsid w:val="00692E2E"/>
    <w:rsid w:val="006D3AE7"/>
    <w:rsid w:val="006E655B"/>
    <w:rsid w:val="00701C7B"/>
    <w:rsid w:val="00706CCD"/>
    <w:rsid w:val="0073624F"/>
    <w:rsid w:val="00744630"/>
    <w:rsid w:val="00762A21"/>
    <w:rsid w:val="007A1C5D"/>
    <w:rsid w:val="007A609B"/>
    <w:rsid w:val="007B3977"/>
    <w:rsid w:val="007B4ABA"/>
    <w:rsid w:val="007F3F9F"/>
    <w:rsid w:val="00810FF8"/>
    <w:rsid w:val="00831C88"/>
    <w:rsid w:val="00841445"/>
    <w:rsid w:val="00850DD5"/>
    <w:rsid w:val="00861849"/>
    <w:rsid w:val="0086617D"/>
    <w:rsid w:val="00867D63"/>
    <w:rsid w:val="00872D21"/>
    <w:rsid w:val="00877872"/>
    <w:rsid w:val="00887A0F"/>
    <w:rsid w:val="00891596"/>
    <w:rsid w:val="008919E7"/>
    <w:rsid w:val="008D529D"/>
    <w:rsid w:val="00912C7E"/>
    <w:rsid w:val="009365EC"/>
    <w:rsid w:val="009602F6"/>
    <w:rsid w:val="009B1565"/>
    <w:rsid w:val="009B57E0"/>
    <w:rsid w:val="009C506D"/>
    <w:rsid w:val="009F6C34"/>
    <w:rsid w:val="00A131C8"/>
    <w:rsid w:val="00A214DD"/>
    <w:rsid w:val="00A34ED0"/>
    <w:rsid w:val="00A5461B"/>
    <w:rsid w:val="00A85ACE"/>
    <w:rsid w:val="00AA22BF"/>
    <w:rsid w:val="00AC3B77"/>
    <w:rsid w:val="00B30E2C"/>
    <w:rsid w:val="00B72CE6"/>
    <w:rsid w:val="00B82325"/>
    <w:rsid w:val="00B8331B"/>
    <w:rsid w:val="00B93830"/>
    <w:rsid w:val="00BA3151"/>
    <w:rsid w:val="00BA572E"/>
    <w:rsid w:val="00BB198D"/>
    <w:rsid w:val="00BC18BC"/>
    <w:rsid w:val="00BE479C"/>
    <w:rsid w:val="00C23BF0"/>
    <w:rsid w:val="00C339F7"/>
    <w:rsid w:val="00C538D0"/>
    <w:rsid w:val="00C566C3"/>
    <w:rsid w:val="00CC2436"/>
    <w:rsid w:val="00CC612D"/>
    <w:rsid w:val="00CD64D4"/>
    <w:rsid w:val="00D11541"/>
    <w:rsid w:val="00D32475"/>
    <w:rsid w:val="00D745B8"/>
    <w:rsid w:val="00D80E62"/>
    <w:rsid w:val="00DE482C"/>
    <w:rsid w:val="00E02521"/>
    <w:rsid w:val="00E06425"/>
    <w:rsid w:val="00E15C6D"/>
    <w:rsid w:val="00E172CB"/>
    <w:rsid w:val="00E20C6B"/>
    <w:rsid w:val="00E44FD0"/>
    <w:rsid w:val="00E45E40"/>
    <w:rsid w:val="00E6215D"/>
    <w:rsid w:val="00E720BF"/>
    <w:rsid w:val="00EB0273"/>
    <w:rsid w:val="00EB077A"/>
    <w:rsid w:val="00EB0F4E"/>
    <w:rsid w:val="00EE4A47"/>
    <w:rsid w:val="00EF3ED3"/>
    <w:rsid w:val="00F279F2"/>
    <w:rsid w:val="00F44D75"/>
    <w:rsid w:val="00F75842"/>
    <w:rsid w:val="00F95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275075"/>
  <w15:chartTrackingRefBased/>
  <w15:docId w15:val="{5FCF2E74-1775-498E-B535-FC0522FFF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8331B"/>
  </w:style>
  <w:style w:type="paragraph" w:styleId="Heading1">
    <w:name w:val="heading 1"/>
    <w:basedOn w:val="Normal"/>
    <w:next w:val="Normal"/>
    <w:link w:val="Heading1Char"/>
    <w:uiPriority w:val="9"/>
    <w:rsid w:val="00B833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EB02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2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93830"/>
    <w:pPr>
      <w:suppressAutoHyphens/>
      <w:autoSpaceDN w:val="0"/>
      <w:spacing w:line="256" w:lineRule="auto"/>
      <w:textAlignment w:val="baseline"/>
    </w:pPr>
    <w:rPr>
      <w:rFonts w:ascii="Calibri" w:eastAsia="Times New Roman" w:hAnsi="Calibri" w:cs="Times New Roman"/>
      <w:kern w:val="3"/>
      <w:szCs w:val="20"/>
      <w:lang w:eastAsia="zh-CN" w:bidi="hi-IN"/>
    </w:rPr>
  </w:style>
  <w:style w:type="paragraph" w:customStyle="1" w:styleId="a">
    <w:name w:val="Заголовок_общий"/>
    <w:next w:val="a0"/>
    <w:qFormat/>
    <w:rsid w:val="00EB0273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"/>
      <w:sz w:val="28"/>
      <w:szCs w:val="28"/>
      <w:lang w:eastAsia="zh-CN" w:bidi="hi-IN"/>
    </w:rPr>
  </w:style>
  <w:style w:type="paragraph" w:customStyle="1" w:styleId="a1">
    <w:name w:val="Заголовок_раздел"/>
    <w:next w:val="a0"/>
    <w:autoRedefine/>
    <w:qFormat/>
    <w:rsid w:val="00EB0273"/>
    <w:pPr>
      <w:spacing w:after="0" w:line="360" w:lineRule="auto"/>
      <w:ind w:firstLine="709"/>
      <w:jc w:val="both"/>
      <w:outlineLvl w:val="1"/>
    </w:pPr>
    <w:rPr>
      <w:rFonts w:ascii="Times New Roman" w:eastAsia="Times New Roman" w:hAnsi="Times New Roman" w:cs="Times New Roman"/>
      <w:b/>
      <w:kern w:val="3"/>
      <w:sz w:val="28"/>
      <w:szCs w:val="20"/>
      <w:lang w:eastAsia="zh-CN" w:bidi="hi-IN"/>
    </w:rPr>
  </w:style>
  <w:style w:type="paragraph" w:customStyle="1" w:styleId="a2">
    <w:name w:val="Заголовок_подраздел"/>
    <w:next w:val="a0"/>
    <w:qFormat/>
    <w:rsid w:val="00EB0273"/>
    <w:pPr>
      <w:spacing w:after="0" w:line="360" w:lineRule="auto"/>
      <w:ind w:firstLine="709"/>
      <w:jc w:val="both"/>
      <w:outlineLvl w:val="2"/>
    </w:pPr>
    <w:rPr>
      <w:rFonts w:ascii="Times New Roman" w:eastAsia="Times New Roman" w:hAnsi="Times New Roman" w:cs="Times New Roman"/>
      <w:b/>
      <w:kern w:val="3"/>
      <w:sz w:val="28"/>
      <w:szCs w:val="20"/>
      <w:lang w:eastAsia="zh-CN" w:bidi="hi-IN"/>
    </w:rPr>
  </w:style>
  <w:style w:type="paragraph" w:customStyle="1" w:styleId="a0">
    <w:name w:val="Текст_"/>
    <w:qFormat/>
    <w:rsid w:val="007B4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3"/>
      <w:sz w:val="28"/>
      <w:szCs w:val="20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B833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rsid w:val="00B8331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CC2436"/>
    <w:pPr>
      <w:tabs>
        <w:tab w:val="center" w:pos="4677"/>
        <w:tab w:val="right" w:pos="9355"/>
      </w:tabs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rsid w:val="00B8331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331B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rsid w:val="00B833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33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erChar">
    <w:name w:val="Header Char"/>
    <w:basedOn w:val="DefaultParagraphFont"/>
    <w:link w:val="Header"/>
    <w:uiPriority w:val="99"/>
    <w:rsid w:val="00CC2436"/>
  </w:style>
  <w:style w:type="paragraph" w:styleId="Footer">
    <w:name w:val="footer"/>
    <w:basedOn w:val="Normal"/>
    <w:link w:val="FooterChar"/>
    <w:uiPriority w:val="99"/>
    <w:unhideWhenUsed/>
    <w:rsid w:val="00CC24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436"/>
  </w:style>
  <w:style w:type="table" w:styleId="TableGrid">
    <w:name w:val="Table Grid"/>
    <w:basedOn w:val="TableNormal"/>
    <w:uiPriority w:val="39"/>
    <w:rsid w:val="00867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3">
    <w:name w:val="Текст_стандарт Знак"/>
    <w:basedOn w:val="DefaultParagraphFont"/>
    <w:link w:val="a4"/>
    <w:locked/>
    <w:rsid w:val="007B4ABA"/>
    <w:rPr>
      <w:rFonts w:ascii="Times New Roman" w:hAnsi="Times New Roman" w:cs="Times New Roman"/>
      <w:sz w:val="28"/>
      <w:szCs w:val="28"/>
    </w:rPr>
  </w:style>
  <w:style w:type="paragraph" w:customStyle="1" w:styleId="a4">
    <w:name w:val="Текст_стандарт"/>
    <w:basedOn w:val="Normal"/>
    <w:link w:val="a3"/>
    <w:rsid w:val="007B4ABA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Таблица Знак"/>
    <w:basedOn w:val="a3"/>
    <w:link w:val="a6"/>
    <w:locked/>
    <w:rsid w:val="007B4ABA"/>
    <w:rPr>
      <w:rFonts w:ascii="Times New Roman" w:hAnsi="Times New Roman" w:cs="Times New Roman"/>
      <w:spacing w:val="20"/>
      <w:sz w:val="28"/>
      <w:szCs w:val="28"/>
    </w:rPr>
  </w:style>
  <w:style w:type="paragraph" w:customStyle="1" w:styleId="a6">
    <w:name w:val="Таблица"/>
    <w:basedOn w:val="a4"/>
    <w:link w:val="a5"/>
    <w:rsid w:val="007B4ABA"/>
    <w:pPr>
      <w:ind w:left="708" w:firstLine="1"/>
    </w:pPr>
    <w:rPr>
      <w:spacing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3E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3ED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02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2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B02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B027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B027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B0273"/>
    <w:pPr>
      <w:spacing w:after="100"/>
    </w:pPr>
  </w:style>
  <w:style w:type="paragraph" w:styleId="ListParagraph">
    <w:name w:val="List Paragraph"/>
    <w:basedOn w:val="Normal"/>
    <w:uiPriority w:val="34"/>
    <w:qFormat/>
    <w:rsid w:val="00336573"/>
    <w:pPr>
      <w:spacing w:line="256" w:lineRule="auto"/>
      <w:ind w:left="720"/>
      <w:contextualSpacing/>
    </w:pPr>
    <w:rPr>
      <w:rFonts w:ascii="Times New Roman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77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8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2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5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7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76;&#1074;&#1092;&#1091;\&#1080;&#1089;&#1080;&#1090;\1%20lab\&#1096;&#1072;&#1073;&#1083;&#1086;&#1085;%20&#1086;&#1090;&#1095;&#1105;&#1090;%20&#1086;%20&#1083;&#1072;&#1073;&#1086;&#1088;&#1072;&#1090;&#1086;&#1088;&#1085;&#1086;&#1081;%20&#1088;&#1072;&#1073;&#1086;&#1090;&#1077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705B27-B6A2-494D-AF9B-2625F4F05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D:\двфу\исит\1 lab\шаблон отчёт о лабораторной работе.dotm</Template>
  <TotalTime>247</TotalTime>
  <Pages>16</Pages>
  <Words>3076</Words>
  <Characters>17536</Characters>
  <Application>Microsoft Office Word</Application>
  <DocSecurity>0</DocSecurity>
  <Lines>146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hochu zayku</dc:creator>
  <cp:keywords/>
  <dc:description/>
  <cp:lastModifiedBy>Microsoft Office User</cp:lastModifiedBy>
  <cp:revision>10</cp:revision>
  <dcterms:created xsi:type="dcterms:W3CDTF">2023-01-18T23:32:00Z</dcterms:created>
  <dcterms:modified xsi:type="dcterms:W3CDTF">2023-01-25T16:44:00Z</dcterms:modified>
</cp:coreProperties>
</file>