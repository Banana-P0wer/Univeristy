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EDA58" w14:textId="77777777" w:rsidR="00B93830" w:rsidRDefault="00B93830" w:rsidP="0047703C">
      <w:pPr>
        <w:pStyle w:val="Standard"/>
        <w:ind w:firstLine="708"/>
        <w:jc w:val="center"/>
      </w:pPr>
      <w:r w:rsidRPr="00E766DE">
        <w:rPr>
          <w:noProof/>
          <w:lang w:eastAsia="ru-RU" w:bidi="ar-SA"/>
        </w:rPr>
        <w:drawing>
          <wp:inline distT="0" distB="0" distL="0" distR="0" wp14:anchorId="7F55C409" wp14:editId="184E9CE9">
            <wp:extent cx="316800" cy="581629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82791"/>
                    <a:stretch/>
                  </pic:blipFill>
                  <pic:spPr bwMode="auto">
                    <a:xfrm>
                      <a:off x="0" y="0"/>
                      <a:ext cx="316885" cy="58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B3390" w14:textId="77777777" w:rsidR="00B93830" w:rsidRDefault="00B93830" w:rsidP="00B93830">
      <w:pPr>
        <w:pStyle w:val="Standard"/>
        <w:jc w:val="center"/>
        <w:rPr>
          <w:rFonts w:ascii="Times New Roman" w:hAnsi="Times New Roman"/>
          <w:b/>
          <w:sz w:val="28"/>
        </w:rPr>
      </w:pPr>
    </w:p>
    <w:p w14:paraId="74961418" w14:textId="77777777" w:rsidR="00B93830" w:rsidRDefault="00B93830" w:rsidP="00B93830">
      <w:pPr>
        <w:pStyle w:val="Standard"/>
        <w:widowControl w:val="0"/>
        <w:shd w:val="clear" w:color="auto" w:fill="FFFFFF"/>
        <w:spacing w:after="0"/>
        <w:ind w:right="-284"/>
        <w:jc w:val="center"/>
      </w:pPr>
      <w:r>
        <w:rPr>
          <w:rFonts w:ascii="Times New Roman" w:hAnsi="Times New Roman"/>
          <w:sz w:val="24"/>
        </w:rPr>
        <w:t>МИНИСТЕРСТВО НАУКИ И ВЫСШЕГО ОБРАЗОВАНИЯ РОССИЙСКОЙ ФЕДЕРАЦИИ</w:t>
      </w:r>
    </w:p>
    <w:p w14:paraId="3C8DD56E" w14:textId="77777777" w:rsidR="00B93830" w:rsidRDefault="00B93830" w:rsidP="00B93830">
      <w:pPr>
        <w:pStyle w:val="Standard"/>
        <w:widowControl w:val="0"/>
        <w:spacing w:after="0"/>
        <w:jc w:val="center"/>
      </w:pPr>
      <w:r>
        <w:rPr>
          <w:rFonts w:ascii="Times New Roman" w:hAnsi="Times New Roman"/>
        </w:rPr>
        <w:t>Федеральное государственное автономное образовательное учреждение высшего образования</w:t>
      </w:r>
    </w:p>
    <w:p w14:paraId="2841A86A" w14:textId="77777777" w:rsidR="00867D63" w:rsidRDefault="00B93830" w:rsidP="00867D63">
      <w:pPr>
        <w:pStyle w:val="Standard"/>
        <w:widowControl w:val="0"/>
        <w:shd w:val="clear" w:color="auto" w:fill="FFFFFF"/>
        <w:spacing w:after="0"/>
        <w:jc w:val="center"/>
      </w:pPr>
      <w:r>
        <w:rPr>
          <w:rFonts w:ascii="Times New Roman" w:hAnsi="Times New Roman"/>
          <w:b/>
          <w:sz w:val="28"/>
        </w:rPr>
        <w:t>«Дальневосточный федеральный университет»</w:t>
      </w:r>
    </w:p>
    <w:p w14:paraId="79E6C0F9" w14:textId="77777777" w:rsidR="00867D63" w:rsidRPr="00867D63" w:rsidRDefault="00B93830" w:rsidP="00867D63">
      <w:pPr>
        <w:pStyle w:val="Standard"/>
        <w:widowControl w:val="0"/>
        <w:shd w:val="clear" w:color="auto" w:fill="FFFFFF"/>
        <w:spacing w:after="0"/>
        <w:jc w:val="center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8"/>
        </w:rPr>
        <w:t>(ДВФУ)</w:t>
      </w:r>
      <w:r w:rsidR="00867D63">
        <w:br/>
      </w:r>
    </w:p>
    <w:p w14:paraId="248601D3" w14:textId="77777777" w:rsidR="00B93830" w:rsidRDefault="00B93830" w:rsidP="00B93830">
      <w:pPr>
        <w:pStyle w:val="Standard"/>
        <w:pBdr>
          <w:top w:val="double" w:sz="18" w:space="2" w:color="000000"/>
        </w:pBdr>
        <w:spacing w:after="0"/>
        <w:jc w:val="center"/>
        <w:rPr>
          <w:rFonts w:ascii="Times New Roman" w:hAnsi="Times New Roman"/>
          <w:sz w:val="20"/>
        </w:rPr>
      </w:pPr>
    </w:p>
    <w:p w14:paraId="4400CEBF" w14:textId="77777777" w:rsidR="00B93830" w:rsidRPr="00867D63" w:rsidRDefault="00B93830" w:rsidP="00867D63">
      <w:pPr>
        <w:pStyle w:val="Standard"/>
        <w:spacing w:after="0" w:line="100" w:lineRule="atLeast"/>
        <w:jc w:val="center"/>
        <w:rPr>
          <w:rFonts w:ascii="Times New Roman" w:hAnsi="Times New Roman"/>
          <w:sz w:val="28"/>
          <w:szCs w:val="28"/>
        </w:rPr>
      </w:pPr>
    </w:p>
    <w:p w14:paraId="6E086015" w14:textId="77777777" w:rsidR="00B93830" w:rsidRPr="00867D63" w:rsidRDefault="00B93830" w:rsidP="00867D63">
      <w:pPr>
        <w:pStyle w:val="Standard"/>
        <w:widowControl w:val="0"/>
        <w:spacing w:after="0" w:line="100" w:lineRule="atLeast"/>
        <w:jc w:val="center"/>
        <w:rPr>
          <w:sz w:val="28"/>
          <w:szCs w:val="24"/>
        </w:rPr>
      </w:pPr>
      <w:r w:rsidRPr="00867D63">
        <w:rPr>
          <w:rFonts w:ascii="Times New Roman" w:hAnsi="Times New Roman"/>
          <w:b/>
          <w:smallCaps/>
          <w:sz w:val="32"/>
          <w:szCs w:val="22"/>
        </w:rPr>
        <w:t>институт математики и компьютерных технологий</w:t>
      </w:r>
    </w:p>
    <w:p w14:paraId="525AF8A5" w14:textId="77777777" w:rsidR="00B93830" w:rsidRDefault="00B93830" w:rsidP="00B93830">
      <w:pPr>
        <w:pStyle w:val="Standard"/>
        <w:widowControl w:val="0"/>
        <w:spacing w:after="0" w:line="100" w:lineRule="atLeast"/>
        <w:jc w:val="center"/>
        <w:rPr>
          <w:rFonts w:ascii="Times New Roman" w:hAnsi="Times New Roman"/>
          <w:b/>
          <w:sz w:val="28"/>
        </w:rPr>
      </w:pPr>
    </w:p>
    <w:p w14:paraId="0701A4E4" w14:textId="77777777" w:rsidR="00B93830" w:rsidRDefault="00B93830" w:rsidP="00867D63">
      <w:pPr>
        <w:pStyle w:val="Standard"/>
        <w:widowControl w:val="0"/>
        <w:spacing w:after="0" w:line="100" w:lineRule="atLeast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Департамент информационных и компьютерных систем</w:t>
      </w:r>
    </w:p>
    <w:p w14:paraId="651F7539" w14:textId="77777777" w:rsidR="00867D63" w:rsidRPr="00867D63" w:rsidRDefault="00867D63" w:rsidP="00867D63">
      <w:pPr>
        <w:pStyle w:val="Standard"/>
        <w:widowControl w:val="0"/>
        <w:spacing w:after="0" w:line="100" w:lineRule="atLeast"/>
        <w:jc w:val="center"/>
        <w:rPr>
          <w:rFonts w:ascii="Times New Roman" w:hAnsi="Times New Roman"/>
          <w:b/>
          <w:sz w:val="28"/>
        </w:rPr>
      </w:pPr>
    </w:p>
    <w:p w14:paraId="02E106F8" w14:textId="77777777" w:rsidR="00B93830" w:rsidRDefault="00B93830" w:rsidP="00B93830">
      <w:pPr>
        <w:pStyle w:val="Standard"/>
        <w:spacing w:after="0" w:line="100" w:lineRule="atLeast"/>
        <w:jc w:val="center"/>
        <w:rPr>
          <w:rFonts w:ascii="Times New Roman" w:hAnsi="Times New Roman"/>
          <w:b/>
          <w:caps/>
          <w:spacing w:val="20"/>
          <w:sz w:val="28"/>
        </w:rPr>
      </w:pPr>
      <w:r>
        <w:rPr>
          <w:rFonts w:ascii="Times New Roman" w:hAnsi="Times New Roman"/>
          <w:b/>
          <w:caps/>
          <w:spacing w:val="20"/>
          <w:sz w:val="28"/>
        </w:rPr>
        <w:t>ОТЧЕТ</w:t>
      </w:r>
    </w:p>
    <w:p w14:paraId="0DD503DB" w14:textId="77777777" w:rsidR="00B93830" w:rsidRPr="00F44D75" w:rsidRDefault="00B93830" w:rsidP="00B93830">
      <w:pPr>
        <w:pStyle w:val="Standard"/>
        <w:spacing w:after="0" w:line="100" w:lineRule="atLeast"/>
        <w:jc w:val="center"/>
      </w:pPr>
      <w:r>
        <w:rPr>
          <w:rFonts w:ascii="Times New Roman" w:hAnsi="Times New Roman"/>
          <w:sz w:val="28"/>
        </w:rPr>
        <w:t>по лабораторной работе</w:t>
      </w:r>
      <w:r w:rsidR="00762A21" w:rsidRPr="00762A21">
        <w:rPr>
          <w:rFonts w:ascii="Times New Roman" w:hAnsi="Times New Roman"/>
          <w:sz w:val="28"/>
        </w:rPr>
        <w:t xml:space="preserve"> </w:t>
      </w:r>
      <w:r w:rsidR="00762A21">
        <w:rPr>
          <w:rFonts w:ascii="Times New Roman" w:hAnsi="Times New Roman"/>
          <w:sz w:val="28"/>
        </w:rPr>
        <w:t>№</w:t>
      </w:r>
      <w:bookmarkStart w:id="0" w:name="n"/>
      <w:bookmarkEnd w:id="0"/>
      <w:r w:rsidR="007B4ABA">
        <w:rPr>
          <w:rFonts w:ascii="Times New Roman" w:hAnsi="Times New Roman"/>
          <w:sz w:val="28"/>
        </w:rPr>
        <w:t>1</w:t>
      </w:r>
    </w:p>
    <w:p w14:paraId="40019F09" w14:textId="77777777" w:rsidR="00B93830" w:rsidRDefault="00B93830" w:rsidP="00B93830">
      <w:pPr>
        <w:pStyle w:val="Standard"/>
        <w:spacing w:after="0" w:line="100" w:lineRule="atLeast"/>
        <w:jc w:val="center"/>
      </w:pPr>
      <w:r>
        <w:rPr>
          <w:rFonts w:ascii="Times New Roman" w:hAnsi="Times New Roman"/>
          <w:sz w:val="28"/>
        </w:rPr>
        <w:t>по дисциплине «</w:t>
      </w:r>
      <w:bookmarkStart w:id="1" w:name="d"/>
      <w:bookmarkEnd w:id="1"/>
      <w:r w:rsidR="007B4ABA">
        <w:rPr>
          <w:rFonts w:ascii="Times New Roman" w:hAnsi="Times New Roman"/>
          <w:sz w:val="28"/>
        </w:rPr>
        <w:t>Алгоритмы и структуры данных</w:t>
      </w:r>
      <w:r>
        <w:rPr>
          <w:rFonts w:ascii="Times New Roman" w:hAnsi="Times New Roman"/>
          <w:sz w:val="28"/>
        </w:rPr>
        <w:t>»</w:t>
      </w:r>
    </w:p>
    <w:p w14:paraId="193EE8C6" w14:textId="77777777" w:rsidR="00B93830" w:rsidRDefault="00B93830" w:rsidP="00B93830">
      <w:pPr>
        <w:pStyle w:val="Standard"/>
        <w:spacing w:after="0" w:line="100" w:lineRule="atLeast"/>
        <w:jc w:val="center"/>
      </w:pPr>
      <w:r>
        <w:rPr>
          <w:rFonts w:ascii="Times New Roman" w:hAnsi="Times New Roman"/>
          <w:sz w:val="28"/>
        </w:rPr>
        <w:t>по теме «</w:t>
      </w:r>
      <w:bookmarkStart w:id="2" w:name="t"/>
      <w:bookmarkEnd w:id="2"/>
      <w:r w:rsidR="007B4ABA">
        <w:rPr>
          <w:rFonts w:ascii="Times New Roman" w:hAnsi="Times New Roman"/>
          <w:sz w:val="28"/>
        </w:rPr>
        <w:t>Внутренние сортировки</w:t>
      </w:r>
      <w:r>
        <w:rPr>
          <w:rFonts w:ascii="Times New Roman" w:hAnsi="Times New Roman"/>
          <w:color w:val="000000"/>
          <w:sz w:val="28"/>
        </w:rPr>
        <w:t>»</w:t>
      </w:r>
    </w:p>
    <w:p w14:paraId="1D74B8DE" w14:textId="77777777" w:rsidR="00B93830" w:rsidRPr="004D4DF8" w:rsidRDefault="00B93830" w:rsidP="00B93830">
      <w:pPr>
        <w:pStyle w:val="Standard"/>
        <w:spacing w:after="0" w:line="100" w:lineRule="atLeast"/>
        <w:jc w:val="center"/>
        <w:rPr>
          <w:rFonts w:ascii="Times New Roman" w:hAnsi="Times New Roman"/>
          <w:bCs/>
          <w:sz w:val="28"/>
        </w:rPr>
      </w:pPr>
    </w:p>
    <w:p w14:paraId="21E4D453" w14:textId="77777777" w:rsidR="00B93830" w:rsidRDefault="00B93830" w:rsidP="00B93830">
      <w:pPr>
        <w:pStyle w:val="Standard"/>
        <w:widowControl w:val="0"/>
        <w:tabs>
          <w:tab w:val="left" w:pos="993"/>
        </w:tabs>
        <w:spacing w:after="0" w:line="100" w:lineRule="atLeast"/>
        <w:jc w:val="center"/>
      </w:pPr>
      <w:r>
        <w:rPr>
          <w:rFonts w:ascii="Times New Roman" w:hAnsi="Times New Roman"/>
          <w:b/>
          <w:caps/>
          <w:sz w:val="28"/>
        </w:rPr>
        <w:t>направление подготовки</w:t>
      </w:r>
    </w:p>
    <w:p w14:paraId="62B2260E" w14:textId="77777777" w:rsidR="00B93830" w:rsidRDefault="00B93830" w:rsidP="00B93830">
      <w:pPr>
        <w:pStyle w:val="Standard"/>
        <w:widowControl w:val="0"/>
        <w:tabs>
          <w:tab w:val="left" w:pos="993"/>
        </w:tabs>
        <w:spacing w:after="0" w:line="100" w:lineRule="atLeast"/>
        <w:jc w:val="center"/>
      </w:pPr>
      <w:r>
        <w:rPr>
          <w:rFonts w:ascii="Times New Roman" w:hAnsi="Times New Roman"/>
          <w:b/>
          <w:sz w:val="28"/>
        </w:rPr>
        <w:t>09.03.03 Прикладная информатика</w:t>
      </w:r>
    </w:p>
    <w:p w14:paraId="676ABFE0" w14:textId="77777777" w:rsidR="00B93830" w:rsidRDefault="00B93830" w:rsidP="00B93830">
      <w:pPr>
        <w:pStyle w:val="Standard"/>
        <w:widowControl w:val="0"/>
        <w:tabs>
          <w:tab w:val="left" w:pos="993"/>
        </w:tabs>
        <w:spacing w:after="0" w:line="100" w:lineRule="atLeast"/>
        <w:jc w:val="center"/>
      </w:pPr>
      <w:r>
        <w:rPr>
          <w:rFonts w:ascii="Times New Roman" w:hAnsi="Times New Roman"/>
          <w:b/>
          <w:sz w:val="28"/>
        </w:rPr>
        <w:t>Прикладная информатика в экономике</w:t>
      </w:r>
    </w:p>
    <w:p w14:paraId="054FD795" w14:textId="77777777" w:rsidR="00B93830" w:rsidRPr="004D4DF8" w:rsidRDefault="00B93830" w:rsidP="00B93830">
      <w:pPr>
        <w:pStyle w:val="Standard"/>
        <w:spacing w:after="0"/>
        <w:jc w:val="center"/>
        <w:rPr>
          <w:rFonts w:ascii="Times New Roman" w:hAnsi="Times New Roman"/>
          <w:bCs/>
          <w:sz w:val="28"/>
        </w:rPr>
      </w:pPr>
    </w:p>
    <w:p w14:paraId="630E357C" w14:textId="77777777" w:rsidR="00B93830" w:rsidRDefault="00B93830" w:rsidP="00B93830">
      <w:pPr>
        <w:pStyle w:val="Standard"/>
        <w:spacing w:after="0"/>
        <w:jc w:val="center"/>
        <w:rPr>
          <w:rFonts w:ascii="Times New Roman" w:hAnsi="Times New Roman"/>
          <w:bCs/>
          <w:sz w:val="28"/>
        </w:rPr>
      </w:pPr>
    </w:p>
    <w:p w14:paraId="3326C564" w14:textId="77777777" w:rsidR="004D4DF8" w:rsidRDefault="004D4DF8" w:rsidP="00B93830">
      <w:pPr>
        <w:pStyle w:val="Standard"/>
        <w:spacing w:after="0"/>
        <w:jc w:val="center"/>
        <w:rPr>
          <w:rFonts w:ascii="Times New Roman" w:hAnsi="Times New Roman"/>
          <w:bCs/>
          <w:sz w:val="28"/>
        </w:rPr>
      </w:pPr>
    </w:p>
    <w:p w14:paraId="716F6404" w14:textId="77777777" w:rsidR="004D4DF8" w:rsidRDefault="004D4DF8" w:rsidP="00B93830">
      <w:pPr>
        <w:pStyle w:val="Standard"/>
        <w:spacing w:after="0"/>
        <w:jc w:val="center"/>
        <w:rPr>
          <w:rFonts w:ascii="Times New Roman" w:hAnsi="Times New Roman"/>
          <w:bCs/>
          <w:sz w:val="28"/>
        </w:rPr>
      </w:pPr>
    </w:p>
    <w:p w14:paraId="595CF3B9" w14:textId="77777777" w:rsidR="004D4DF8" w:rsidRPr="004D4DF8" w:rsidRDefault="004D4DF8" w:rsidP="006D3AE7">
      <w:pPr>
        <w:pStyle w:val="Standard"/>
        <w:spacing w:after="0"/>
        <w:jc w:val="center"/>
        <w:rPr>
          <w:rFonts w:ascii="Times New Roman" w:hAnsi="Times New Roman"/>
          <w:bCs/>
          <w:sz w:val="28"/>
        </w:rPr>
      </w:pPr>
    </w:p>
    <w:p w14:paraId="5DFEED3A" w14:textId="77777777" w:rsidR="00B93830" w:rsidRPr="004D4DF8" w:rsidRDefault="00B93830" w:rsidP="00B93830">
      <w:pPr>
        <w:pStyle w:val="Standard"/>
        <w:spacing w:after="0"/>
        <w:jc w:val="center"/>
        <w:rPr>
          <w:rFonts w:ascii="Times New Roman" w:hAnsi="Times New Roman"/>
          <w:bCs/>
          <w:sz w:val="28"/>
        </w:rPr>
      </w:pPr>
    </w:p>
    <w:tbl>
      <w:tblPr>
        <w:tblStyle w:val="TableGrid"/>
        <w:tblW w:w="0" w:type="auto"/>
        <w:tblInd w:w="4962" w:type="dxa"/>
        <w:tblLook w:val="04A0" w:firstRow="1" w:lastRow="0" w:firstColumn="1" w:lastColumn="0" w:noHBand="0" w:noVBand="1"/>
      </w:tblPr>
      <w:tblGrid>
        <w:gridCol w:w="1701"/>
        <w:gridCol w:w="2682"/>
      </w:tblGrid>
      <w:tr w:rsidR="00867D63" w14:paraId="7B46804D" w14:textId="77777777" w:rsidTr="004D4DF8">
        <w:tc>
          <w:tcPr>
            <w:tcW w:w="43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DFAEED" w14:textId="77777777" w:rsidR="00867D63" w:rsidRPr="004D4DF8" w:rsidRDefault="00867D63" w:rsidP="00867D63">
            <w:pPr>
              <w:pStyle w:val="Standard"/>
              <w:widowControl w:val="0"/>
              <w:rPr>
                <w:sz w:val="28"/>
              </w:rPr>
            </w:pPr>
            <w:r w:rsidRPr="004D4DF8">
              <w:rPr>
                <w:rFonts w:ascii="Times New Roman" w:hAnsi="Times New Roman"/>
                <w:sz w:val="28"/>
              </w:rPr>
              <w:t xml:space="preserve">Выполнил студент </w:t>
            </w:r>
            <w:r w:rsidR="002A4EC6" w:rsidRPr="004D4DF8">
              <w:rPr>
                <w:rFonts w:ascii="Times New Roman" w:hAnsi="Times New Roman"/>
                <w:sz w:val="28"/>
              </w:rPr>
              <w:t xml:space="preserve">гр. </w:t>
            </w:r>
            <w:r w:rsidRPr="004D4DF8">
              <w:rPr>
                <w:rFonts w:ascii="Times New Roman" w:hAnsi="Times New Roman"/>
                <w:sz w:val="28"/>
              </w:rPr>
              <w:t>Б9121</w:t>
            </w:r>
            <w:r w:rsidR="004D4DF8" w:rsidRPr="004D4DF8">
              <w:rPr>
                <w:rFonts w:ascii="Times New Roman" w:hAnsi="Times New Roman"/>
                <w:sz w:val="28"/>
              </w:rPr>
              <w:t xml:space="preserve"> / </w:t>
            </w:r>
            <w:r w:rsidRPr="004D4DF8">
              <w:rPr>
                <w:rFonts w:ascii="Times New Roman" w:hAnsi="Times New Roman"/>
                <w:sz w:val="28"/>
              </w:rPr>
              <w:t>4</w:t>
            </w:r>
          </w:p>
        </w:tc>
      </w:tr>
      <w:tr w:rsidR="00867D63" w14:paraId="30D78A2A" w14:textId="77777777" w:rsidTr="004D4DF8"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B511BE" w14:textId="77777777" w:rsidR="00867D63" w:rsidRPr="004D4DF8" w:rsidRDefault="00867D63" w:rsidP="00B93830">
            <w:pPr>
              <w:pStyle w:val="Standard"/>
              <w:jc w:val="center"/>
              <w:rPr>
                <w:rFonts w:ascii="Times New Roman" w:hAnsi="Times New Roman"/>
                <w:bCs/>
                <w:sz w:val="28"/>
              </w:rPr>
            </w:pPr>
          </w:p>
        </w:tc>
        <w:tc>
          <w:tcPr>
            <w:tcW w:w="2682" w:type="dxa"/>
            <w:tcBorders>
              <w:top w:val="nil"/>
              <w:left w:val="nil"/>
              <w:bottom w:val="nil"/>
              <w:right w:val="nil"/>
            </w:tcBorders>
          </w:tcPr>
          <w:p w14:paraId="6F7684F4" w14:textId="2EBF4520" w:rsidR="00867D63" w:rsidRPr="004D4DF8" w:rsidRDefault="00B72CE6" w:rsidP="00867D63">
            <w:pPr>
              <w:pStyle w:val="Standard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Туровец</w:t>
            </w:r>
            <w:r w:rsidR="00867D63" w:rsidRPr="004D4DF8">
              <w:rPr>
                <w:rFonts w:ascii="Times New Roman" w:hAnsi="Times New Roman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В</w:t>
            </w:r>
            <w:r w:rsidR="00867D63" w:rsidRPr="004D4DF8">
              <w:rPr>
                <w:rFonts w:ascii="Times New Roman" w:hAnsi="Times New Roman"/>
                <w:sz w:val="28"/>
              </w:rPr>
              <w:t xml:space="preserve">. </w:t>
            </w:r>
            <w:r>
              <w:rPr>
                <w:rFonts w:ascii="Times New Roman" w:hAnsi="Times New Roman"/>
                <w:sz w:val="28"/>
              </w:rPr>
              <w:t>Ю</w:t>
            </w:r>
            <w:r w:rsidR="00867D63" w:rsidRPr="004D4DF8">
              <w:rPr>
                <w:rFonts w:ascii="Times New Roman" w:hAnsi="Times New Roman"/>
                <w:sz w:val="28"/>
              </w:rPr>
              <w:t>.</w:t>
            </w:r>
          </w:p>
        </w:tc>
      </w:tr>
      <w:tr w:rsidR="00867D63" w14:paraId="36D47072" w14:textId="77777777" w:rsidTr="004D4DF8">
        <w:tc>
          <w:tcPr>
            <w:tcW w:w="43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7DC3B1B" w14:textId="77777777" w:rsidR="00867D63" w:rsidRPr="004D4DF8" w:rsidRDefault="00867D63" w:rsidP="00B93830">
            <w:pPr>
              <w:pStyle w:val="Standard"/>
              <w:jc w:val="center"/>
              <w:rPr>
                <w:rFonts w:ascii="Times New Roman" w:hAnsi="Times New Roman"/>
                <w:sz w:val="28"/>
              </w:rPr>
            </w:pPr>
          </w:p>
        </w:tc>
      </w:tr>
      <w:tr w:rsidR="002A4EC6" w14:paraId="5AEF06A5" w14:textId="77777777" w:rsidTr="004D4DF8">
        <w:tc>
          <w:tcPr>
            <w:tcW w:w="43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EEAA600" w14:textId="77777777" w:rsidR="002A4EC6" w:rsidRPr="002A4EC6" w:rsidRDefault="002A4EC6" w:rsidP="002A4EC6">
            <w:pPr>
              <w:pStyle w:val="Standard"/>
            </w:pPr>
            <w:r>
              <w:rPr>
                <w:rFonts w:ascii="Times New Roman" w:hAnsi="Times New Roman"/>
                <w:sz w:val="28"/>
              </w:rPr>
              <w:t>Проверил ст. преподаватель</w:t>
            </w:r>
          </w:p>
        </w:tc>
      </w:tr>
      <w:tr w:rsidR="00867D63" w14:paraId="291F30FA" w14:textId="77777777" w:rsidTr="004D4DF8"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DECE12" w14:textId="77777777" w:rsidR="00867D63" w:rsidRPr="004D4DF8" w:rsidRDefault="00867D63" w:rsidP="00B93830">
            <w:pPr>
              <w:pStyle w:val="Standard"/>
              <w:jc w:val="center"/>
              <w:rPr>
                <w:rFonts w:ascii="Times New Roman" w:hAnsi="Times New Roman"/>
                <w:bCs/>
                <w:sz w:val="28"/>
              </w:rPr>
            </w:pPr>
          </w:p>
        </w:tc>
        <w:tc>
          <w:tcPr>
            <w:tcW w:w="2682" w:type="dxa"/>
            <w:tcBorders>
              <w:top w:val="nil"/>
              <w:left w:val="nil"/>
              <w:bottom w:val="nil"/>
              <w:right w:val="nil"/>
            </w:tcBorders>
          </w:tcPr>
          <w:p w14:paraId="6494521E" w14:textId="77777777" w:rsidR="00867D63" w:rsidRPr="004D4DF8" w:rsidRDefault="007B4ABA" w:rsidP="00515B20">
            <w:pPr>
              <w:pStyle w:val="Standard"/>
              <w:rPr>
                <w:rFonts w:ascii="Times New Roman" w:hAnsi="Times New Roman"/>
                <w:bCs/>
                <w:sz w:val="28"/>
              </w:rPr>
            </w:pPr>
            <w:bookmarkStart w:id="3" w:name="p"/>
            <w:bookmarkEnd w:id="3"/>
            <w:r>
              <w:rPr>
                <w:rFonts w:ascii="Times New Roman" w:hAnsi="Times New Roman"/>
                <w:bCs/>
                <w:sz w:val="28"/>
              </w:rPr>
              <w:t>Елсукова Е. А.</w:t>
            </w:r>
          </w:p>
        </w:tc>
      </w:tr>
      <w:tr w:rsidR="004D4DF8" w14:paraId="1031F37F" w14:textId="77777777" w:rsidTr="004D4DF8">
        <w:tc>
          <w:tcPr>
            <w:tcW w:w="438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A6A5C3" w14:textId="77777777" w:rsidR="004D4DF8" w:rsidRPr="004D4DF8" w:rsidRDefault="004D4DF8" w:rsidP="00B93830">
            <w:pPr>
              <w:pStyle w:val="Standard"/>
              <w:jc w:val="center"/>
              <w:rPr>
                <w:rFonts w:ascii="Times New Roman" w:hAnsi="Times New Roman"/>
                <w:bCs/>
                <w:sz w:val="28"/>
              </w:rPr>
            </w:pPr>
          </w:p>
        </w:tc>
      </w:tr>
      <w:tr w:rsidR="002A4EC6" w14:paraId="13398E1C" w14:textId="77777777" w:rsidTr="004D4DF8">
        <w:tc>
          <w:tcPr>
            <w:tcW w:w="438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75717D1" w14:textId="77777777" w:rsidR="002A4EC6" w:rsidRPr="002A4EC6" w:rsidRDefault="002A4EC6" w:rsidP="00B93830">
            <w:pPr>
              <w:pStyle w:val="Standard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2A4EC6">
              <w:rPr>
                <w:rFonts w:ascii="Times New Roman" w:hAnsi="Times New Roman"/>
                <w:bCs/>
                <w:sz w:val="24"/>
                <w:szCs w:val="24"/>
              </w:rPr>
              <w:t>не зачтено</w:t>
            </w:r>
            <w:r w:rsidRPr="002A4EC6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/</w:t>
            </w:r>
            <w:r w:rsidRPr="002A4EC6">
              <w:rPr>
                <w:rFonts w:ascii="Times New Roman" w:hAnsi="Times New Roman"/>
                <w:bCs/>
                <w:sz w:val="24"/>
                <w:szCs w:val="24"/>
              </w:rPr>
              <w:t>зачтено</w:t>
            </w:r>
          </w:p>
        </w:tc>
      </w:tr>
    </w:tbl>
    <w:p w14:paraId="220D9234" w14:textId="77777777" w:rsidR="00B93830" w:rsidRDefault="00B93830" w:rsidP="006D3AE7">
      <w:pPr>
        <w:pStyle w:val="Standard"/>
        <w:spacing w:after="0" w:line="100" w:lineRule="atLeast"/>
        <w:jc w:val="center"/>
        <w:rPr>
          <w:sz w:val="24"/>
          <w:szCs w:val="24"/>
        </w:rPr>
      </w:pPr>
    </w:p>
    <w:p w14:paraId="7DAE9A0C" w14:textId="77777777" w:rsidR="006D3AE7" w:rsidRPr="006D3AE7" w:rsidRDefault="006D3AE7" w:rsidP="006D3AE7">
      <w:pPr>
        <w:pStyle w:val="Standard"/>
        <w:spacing w:after="0" w:line="100" w:lineRule="atLeast"/>
        <w:jc w:val="center"/>
        <w:rPr>
          <w:sz w:val="24"/>
          <w:szCs w:val="24"/>
        </w:rPr>
      </w:pPr>
    </w:p>
    <w:p w14:paraId="2E58B14D" w14:textId="77777777" w:rsidR="00B93830" w:rsidRPr="006D3AE7" w:rsidRDefault="00B93830" w:rsidP="00B93830">
      <w:pPr>
        <w:pStyle w:val="Standard"/>
        <w:spacing w:after="0" w:line="100" w:lineRule="atLeast"/>
        <w:jc w:val="center"/>
        <w:rPr>
          <w:sz w:val="24"/>
          <w:szCs w:val="24"/>
        </w:rPr>
      </w:pPr>
    </w:p>
    <w:p w14:paraId="1B96A307" w14:textId="77777777" w:rsidR="00B93830" w:rsidRDefault="00B93830" w:rsidP="00B93830">
      <w:pPr>
        <w:pStyle w:val="Standard"/>
        <w:spacing w:after="0" w:line="100" w:lineRule="atLeast"/>
        <w:jc w:val="center"/>
        <w:rPr>
          <w:sz w:val="24"/>
          <w:szCs w:val="24"/>
        </w:rPr>
      </w:pPr>
    </w:p>
    <w:p w14:paraId="7CF90507" w14:textId="77777777" w:rsidR="006D3AE7" w:rsidRPr="006D3AE7" w:rsidRDefault="006D3AE7" w:rsidP="00B93830">
      <w:pPr>
        <w:pStyle w:val="Standard"/>
        <w:spacing w:after="0" w:line="100" w:lineRule="atLeast"/>
        <w:jc w:val="center"/>
        <w:rPr>
          <w:sz w:val="24"/>
          <w:szCs w:val="24"/>
        </w:rPr>
      </w:pPr>
    </w:p>
    <w:p w14:paraId="7842D44D" w14:textId="77777777" w:rsidR="00B93830" w:rsidRDefault="00B93830" w:rsidP="00B93830">
      <w:pPr>
        <w:pStyle w:val="Standard"/>
        <w:spacing w:after="0" w:line="100" w:lineRule="atLeast"/>
        <w:jc w:val="center"/>
      </w:pPr>
      <w:r>
        <w:rPr>
          <w:rFonts w:ascii="Times New Roman" w:hAnsi="Times New Roman"/>
          <w:sz w:val="28"/>
        </w:rPr>
        <w:t>г. Владивосток</w:t>
      </w:r>
    </w:p>
    <w:p w14:paraId="36D78A6E" w14:textId="77777777" w:rsidR="00147E6B" w:rsidRDefault="00B93830" w:rsidP="005B5D50">
      <w:pPr>
        <w:pStyle w:val="Standard"/>
        <w:spacing w:after="0" w:line="100" w:lineRule="atLeast"/>
        <w:jc w:val="center"/>
      </w:pPr>
      <w:r>
        <w:rPr>
          <w:rFonts w:ascii="Times New Roman" w:hAnsi="Times New Roman"/>
          <w:sz w:val="28"/>
        </w:rPr>
        <w:t xml:space="preserve"> 2022г.</w:t>
      </w:r>
    </w:p>
    <w:p w14:paraId="7E0BAD03" w14:textId="17819D4A" w:rsidR="0086617D" w:rsidRPr="0086617D" w:rsidRDefault="00EB0273" w:rsidP="0086617D">
      <w:pPr>
        <w:pStyle w:val="a"/>
      </w:pPr>
      <w:bookmarkStart w:id="4" w:name="_Toc125459411"/>
      <w:r w:rsidRPr="00EB0273">
        <w:lastRenderedPageBreak/>
        <w:t>Оглавление</w:t>
      </w:r>
      <w:bookmarkEnd w:id="4"/>
      <w:r w:rsidRPr="0086617D">
        <w:fldChar w:fldCharType="begin"/>
      </w:r>
      <w:r w:rsidRPr="0086617D">
        <w:instrText xml:space="preserve"> TOC \h \z \u \t "Заголовок_общий;1;Заголовок_раздел;2;Заголовок_подраздел;3" </w:instrText>
      </w:r>
      <w:r w:rsidRPr="0086617D">
        <w:fldChar w:fldCharType="separate"/>
      </w:r>
    </w:p>
    <w:p w14:paraId="20F95822" w14:textId="349C47EC" w:rsidR="0086617D" w:rsidRPr="0086617D" w:rsidRDefault="00B72174">
      <w:pPr>
        <w:pStyle w:val="TOC2"/>
        <w:tabs>
          <w:tab w:val="right" w:leader="dot" w:pos="9911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5459412" w:history="1">
        <w:r w:rsidR="0086617D" w:rsidRPr="0086617D">
          <w:rPr>
            <w:rStyle w:val="Hyperlink"/>
            <w:rFonts w:ascii="Times New Roman" w:hAnsi="Times New Roman" w:cs="Times New Roman"/>
            <w:noProof/>
            <w:sz w:val="28"/>
            <w:szCs w:val="28"/>
            <w:lang w:bidi="hi-IN"/>
          </w:rPr>
          <w:t>Условие задачи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_Toc125459412 \h </w:instrTex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8B6D690" w14:textId="1D76ED13" w:rsidR="0086617D" w:rsidRPr="0086617D" w:rsidRDefault="00B72174">
      <w:pPr>
        <w:pStyle w:val="TOC2"/>
        <w:tabs>
          <w:tab w:val="right" w:leader="dot" w:pos="9911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5459413" w:history="1">
        <w:r w:rsidR="0086617D" w:rsidRPr="0086617D">
          <w:rPr>
            <w:rStyle w:val="Hyperlink"/>
            <w:rFonts w:ascii="Times New Roman" w:hAnsi="Times New Roman" w:cs="Times New Roman"/>
            <w:noProof/>
            <w:sz w:val="28"/>
            <w:szCs w:val="28"/>
            <w:lang w:bidi="hi-IN"/>
          </w:rPr>
          <w:t>Функциональное описание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_Toc125459413 \h </w:instrTex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9520D5B" w14:textId="1B78D0FC" w:rsidR="0086617D" w:rsidRPr="0086617D" w:rsidRDefault="00B72174">
      <w:pPr>
        <w:pStyle w:val="TOC3"/>
        <w:tabs>
          <w:tab w:val="right" w:leader="dot" w:pos="9911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5459414" w:history="1">
        <w:r w:rsidR="0086617D" w:rsidRPr="0086617D">
          <w:rPr>
            <w:rStyle w:val="Hyperlink"/>
            <w:rFonts w:ascii="Times New Roman" w:hAnsi="Times New Roman" w:cs="Times New Roman"/>
            <w:noProof/>
            <w:sz w:val="28"/>
            <w:szCs w:val="28"/>
            <w:lang w:bidi="hi-IN"/>
          </w:rPr>
          <w:t>Входные данные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_Toc125459414 \h </w:instrTex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D73AFF" w14:textId="50D986AC" w:rsidR="0086617D" w:rsidRPr="0086617D" w:rsidRDefault="00B72174">
      <w:pPr>
        <w:pStyle w:val="TOC3"/>
        <w:tabs>
          <w:tab w:val="right" w:leader="dot" w:pos="9911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5459415" w:history="1">
        <w:r w:rsidR="0086617D" w:rsidRPr="0086617D">
          <w:rPr>
            <w:rStyle w:val="Hyperlink"/>
            <w:rFonts w:ascii="Times New Roman" w:hAnsi="Times New Roman" w:cs="Times New Roman"/>
            <w:noProof/>
            <w:sz w:val="28"/>
            <w:szCs w:val="28"/>
            <w:lang w:bidi="hi-IN"/>
          </w:rPr>
          <w:t>Структура программы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_Toc125459415 \h </w:instrTex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AFF016F" w14:textId="5195A22B" w:rsidR="0086617D" w:rsidRPr="0086617D" w:rsidRDefault="00B72174">
      <w:pPr>
        <w:pStyle w:val="TOC3"/>
        <w:tabs>
          <w:tab w:val="right" w:leader="dot" w:pos="9911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5459416" w:history="1">
        <w:r w:rsidR="0086617D" w:rsidRPr="0086617D">
          <w:rPr>
            <w:rStyle w:val="Hyperlink"/>
            <w:rFonts w:ascii="Times New Roman" w:hAnsi="Times New Roman" w:cs="Times New Roman"/>
            <w:noProof/>
            <w:sz w:val="28"/>
            <w:szCs w:val="28"/>
            <w:lang w:bidi="hi-IN"/>
          </w:rPr>
          <w:t>Интерфейс программы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_Toc125459416 \h </w:instrTex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3E6CD07" w14:textId="6C95832B" w:rsidR="0086617D" w:rsidRPr="0086617D" w:rsidRDefault="00B72174">
      <w:pPr>
        <w:pStyle w:val="TOC2"/>
        <w:tabs>
          <w:tab w:val="right" w:leader="dot" w:pos="9911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5459417" w:history="1">
        <w:r w:rsidR="0086617D" w:rsidRPr="0086617D">
          <w:rPr>
            <w:rStyle w:val="Hyperlink"/>
            <w:rFonts w:ascii="Times New Roman" w:hAnsi="Times New Roman" w:cs="Times New Roman"/>
            <w:noProof/>
            <w:sz w:val="28"/>
            <w:szCs w:val="28"/>
            <w:lang w:bidi="hi-IN"/>
          </w:rPr>
          <w:t>Тестовые примеры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_Toc125459417 \h </w:instrTex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85446E2" w14:textId="0C764CF4" w:rsidR="0086617D" w:rsidRPr="0086617D" w:rsidRDefault="00B72174">
      <w:pPr>
        <w:pStyle w:val="TOC1"/>
        <w:tabs>
          <w:tab w:val="right" w:leader="dot" w:pos="9911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5459418" w:history="1">
        <w:r w:rsidR="0086617D" w:rsidRPr="0086617D">
          <w:rPr>
            <w:rStyle w:val="Hyperlink"/>
            <w:rFonts w:ascii="Times New Roman" w:hAnsi="Times New Roman" w:cs="Times New Roman"/>
            <w:noProof/>
            <w:sz w:val="28"/>
            <w:szCs w:val="28"/>
            <w:lang w:bidi="hi-IN"/>
          </w:rPr>
          <w:t>Полученные результаты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_Toc125459418 \h </w:instrTex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4300E8F" w14:textId="7DBA17C6" w:rsidR="0086617D" w:rsidRPr="0086617D" w:rsidRDefault="00B72174">
      <w:pPr>
        <w:pStyle w:val="TOC1"/>
        <w:tabs>
          <w:tab w:val="right" w:leader="dot" w:pos="9911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5459419" w:history="1">
        <w:r w:rsidR="0086617D" w:rsidRPr="0086617D">
          <w:rPr>
            <w:rStyle w:val="Hyperlink"/>
            <w:rFonts w:ascii="Times New Roman" w:hAnsi="Times New Roman" w:cs="Times New Roman"/>
            <w:noProof/>
            <w:sz w:val="28"/>
            <w:szCs w:val="28"/>
            <w:lang w:bidi="hi-IN"/>
          </w:rPr>
          <w:t>Приложение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_Toc125459419 \h </w:instrTex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83D5797" w14:textId="72AB8892" w:rsidR="00EB0273" w:rsidRPr="0086617D" w:rsidRDefault="00EB0273">
      <w:pPr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 w:bidi="hi-IN"/>
        </w:rPr>
      </w:pPr>
      <w:r w:rsidRPr="0086617D">
        <w:rPr>
          <w:rFonts w:ascii="Times New Roman" w:hAnsi="Times New Roman" w:cs="Times New Roman"/>
          <w:sz w:val="28"/>
          <w:szCs w:val="28"/>
        </w:rPr>
        <w:fldChar w:fldCharType="end"/>
      </w:r>
      <w:r w:rsidRPr="0086617D">
        <w:rPr>
          <w:rFonts w:ascii="Times New Roman" w:hAnsi="Times New Roman" w:cs="Times New Roman"/>
          <w:sz w:val="28"/>
          <w:szCs w:val="28"/>
        </w:rPr>
        <w:br w:type="page"/>
      </w:r>
    </w:p>
    <w:p w14:paraId="05E66C91" w14:textId="35B1FCD5" w:rsidR="00BC18BC" w:rsidRDefault="00EB077A" w:rsidP="007B4ABA">
      <w:pPr>
        <w:pStyle w:val="a1"/>
      </w:pPr>
      <w:bookmarkStart w:id="5" w:name="_Toc125459412"/>
      <w:r>
        <w:lastRenderedPageBreak/>
        <w:t xml:space="preserve">Условие </w:t>
      </w:r>
      <w:r w:rsidRPr="007B4ABA">
        <w:t>задачи</w:t>
      </w:r>
      <w:bookmarkEnd w:id="5"/>
    </w:p>
    <w:p w14:paraId="21068CCB" w14:textId="77777777" w:rsidR="006833B2" w:rsidRPr="006833B2" w:rsidRDefault="006833B2" w:rsidP="006833B2">
      <w:pPr>
        <w:pStyle w:val="a0"/>
      </w:pPr>
    </w:p>
    <w:p w14:paraId="39D352D2" w14:textId="0BFA02DC" w:rsidR="007B4ABA" w:rsidRDefault="007B4ABA" w:rsidP="007B4ABA">
      <w:pPr>
        <w:pStyle w:val="a0"/>
      </w:pPr>
      <w:r>
        <w:t>Освоение основных методов упорядочивания данных, расположенных в оперативной памяти.</w:t>
      </w:r>
    </w:p>
    <w:p w14:paraId="7B1D111C" w14:textId="77777777" w:rsidR="007B4ABA" w:rsidRDefault="007B4ABA" w:rsidP="007B4ABA">
      <w:pPr>
        <w:pStyle w:val="a4"/>
        <w:numPr>
          <w:ilvl w:val="0"/>
          <w:numId w:val="1"/>
        </w:numPr>
      </w:pPr>
      <w:r>
        <w:t>Составить программу, состоящую из следующих пунктов:</w:t>
      </w:r>
    </w:p>
    <w:p w14:paraId="252662AC" w14:textId="77777777" w:rsidR="007B4ABA" w:rsidRDefault="007B4ABA" w:rsidP="007B4ABA">
      <w:pPr>
        <w:pStyle w:val="a4"/>
        <w:numPr>
          <w:ilvl w:val="0"/>
          <w:numId w:val="1"/>
        </w:numPr>
      </w:pPr>
      <w:r>
        <w:t>Сортировка простыми вставками;</w:t>
      </w:r>
    </w:p>
    <w:p w14:paraId="4CA431EE" w14:textId="77777777" w:rsidR="007B4ABA" w:rsidRDefault="007B4ABA" w:rsidP="007B4ABA">
      <w:pPr>
        <w:pStyle w:val="a4"/>
        <w:numPr>
          <w:ilvl w:val="0"/>
          <w:numId w:val="1"/>
        </w:numPr>
      </w:pPr>
      <w:r>
        <w:t>Сортировка простым обменом;</w:t>
      </w:r>
    </w:p>
    <w:p w14:paraId="521C624F" w14:textId="77777777" w:rsidR="007B4ABA" w:rsidRDefault="007B4ABA" w:rsidP="007B4ABA">
      <w:pPr>
        <w:pStyle w:val="a4"/>
        <w:numPr>
          <w:ilvl w:val="0"/>
          <w:numId w:val="1"/>
        </w:numPr>
      </w:pPr>
      <w:r>
        <w:t>Сортировка простым выбором;</w:t>
      </w:r>
    </w:p>
    <w:p w14:paraId="25F44B4A" w14:textId="77777777" w:rsidR="007B4ABA" w:rsidRDefault="007B4ABA" w:rsidP="007B4ABA">
      <w:pPr>
        <w:pStyle w:val="a4"/>
        <w:numPr>
          <w:ilvl w:val="0"/>
          <w:numId w:val="1"/>
        </w:numPr>
      </w:pPr>
      <w:r>
        <w:t>Сортировка простым обменом – Расческа</w:t>
      </w:r>
      <w:r>
        <w:rPr>
          <w:lang w:val="en-US"/>
        </w:rPr>
        <w:t>;</w:t>
      </w:r>
    </w:p>
    <w:p w14:paraId="27F92083" w14:textId="77777777" w:rsidR="007B4ABA" w:rsidRDefault="007B4ABA" w:rsidP="007B4ABA">
      <w:pPr>
        <w:pStyle w:val="a4"/>
        <w:numPr>
          <w:ilvl w:val="0"/>
          <w:numId w:val="1"/>
        </w:numPr>
      </w:pPr>
      <w:r>
        <w:t>Быстрая сортировка.</w:t>
      </w:r>
    </w:p>
    <w:p w14:paraId="1B611822" w14:textId="77777777" w:rsidR="007B4ABA" w:rsidRDefault="007B4ABA" w:rsidP="007B4ABA">
      <w:pPr>
        <w:pStyle w:val="a4"/>
        <w:numPr>
          <w:ilvl w:val="0"/>
          <w:numId w:val="1"/>
        </w:numPr>
      </w:pPr>
      <w:r>
        <w:t>Характеристики сортировок;</w:t>
      </w:r>
    </w:p>
    <w:p w14:paraId="76E7A252" w14:textId="77777777" w:rsidR="007B4ABA" w:rsidRDefault="007B4ABA" w:rsidP="007B4ABA">
      <w:pPr>
        <w:pStyle w:val="a4"/>
        <w:numPr>
          <w:ilvl w:val="0"/>
          <w:numId w:val="1"/>
        </w:numPr>
      </w:pPr>
      <w:r>
        <w:t>Выход.</w:t>
      </w:r>
    </w:p>
    <w:p w14:paraId="2F4B190E" w14:textId="77777777" w:rsidR="007B4ABA" w:rsidRDefault="007B4ABA" w:rsidP="007B4ABA">
      <w:pPr>
        <w:pStyle w:val="a4"/>
        <w:ind w:firstLine="709"/>
      </w:pPr>
      <w:r>
        <w:t xml:space="preserve">ВХОДНЫЕ ДАННЫЕ: чтение данных осуществляется из файла. </w:t>
      </w:r>
    </w:p>
    <w:p w14:paraId="6F0CEBE6" w14:textId="77777777" w:rsidR="007B4ABA" w:rsidRDefault="007B4ABA" w:rsidP="007B4ABA">
      <w:pPr>
        <w:pStyle w:val="a4"/>
        <w:ind w:firstLine="709"/>
      </w:pPr>
      <w:r>
        <w:t>Выбор типа данных:</w:t>
      </w:r>
    </w:p>
    <w:p w14:paraId="5DC2D123" w14:textId="7CF70B63" w:rsidR="007B4ABA" w:rsidRDefault="007B4ABA" w:rsidP="007B4ABA">
      <w:pPr>
        <w:pStyle w:val="a4"/>
        <w:numPr>
          <w:ilvl w:val="0"/>
          <w:numId w:val="2"/>
        </w:numPr>
      </w:pPr>
      <w:r>
        <w:t xml:space="preserve">массив записей; (количество </w:t>
      </w:r>
      <w:r w:rsidR="00B72CE6">
        <w:t>2</w:t>
      </w:r>
      <w:r>
        <w:t xml:space="preserve">0) структура: </w:t>
      </w:r>
      <w:r>
        <w:br/>
      </w:r>
      <w:r w:rsidR="00B72CE6">
        <w:t>Название альбома</w:t>
      </w:r>
      <w:r>
        <w:t xml:space="preserve">, </w:t>
      </w:r>
      <w:r w:rsidR="00B72CE6">
        <w:t>Исполнитель</w:t>
      </w:r>
      <w:r>
        <w:t xml:space="preserve">, </w:t>
      </w:r>
      <w:r w:rsidR="00B72CE6">
        <w:t>Год выпуска (поле сортировки)</w:t>
      </w:r>
      <w:r>
        <w:t>.</w:t>
      </w:r>
    </w:p>
    <w:p w14:paraId="15DE0BDA" w14:textId="326F1AFA" w:rsidR="007B4ABA" w:rsidRDefault="007B4ABA" w:rsidP="007B4ABA">
      <w:pPr>
        <w:pStyle w:val="a4"/>
        <w:numPr>
          <w:ilvl w:val="0"/>
          <w:numId w:val="2"/>
        </w:numPr>
      </w:pPr>
      <w:r>
        <w:t>массив чисел (количество 500</w:t>
      </w:r>
      <w:r w:rsidR="00B72CE6">
        <w:t>, 1000, 5000</w:t>
      </w:r>
      <w:r>
        <w:t>).</w:t>
      </w:r>
    </w:p>
    <w:p w14:paraId="02795F66" w14:textId="77777777" w:rsidR="007B4ABA" w:rsidRDefault="007B4ABA" w:rsidP="007B4ABA">
      <w:pPr>
        <w:pStyle w:val="a4"/>
        <w:ind w:firstLine="709"/>
      </w:pPr>
      <w:r>
        <w:t>ВЫХОДНЫЕ ДАННЫЕ: В пп. 1–5 результат выводится на экран.</w:t>
      </w:r>
    </w:p>
    <w:p w14:paraId="054D7E30" w14:textId="77777777" w:rsidR="007B4ABA" w:rsidRDefault="007B4ABA" w:rsidP="007B4ABA">
      <w:pPr>
        <w:pStyle w:val="a4"/>
        <w:ind w:firstLine="708"/>
      </w:pPr>
      <w:r>
        <w:t>В п. 6 результат записывается в файл и считывается из него на экран в виде таблицы 1.</w:t>
      </w:r>
    </w:p>
    <w:p w14:paraId="08EE9869" w14:textId="2B8A0AB2" w:rsidR="007B4ABA" w:rsidRPr="007B4ABA" w:rsidRDefault="007B4ABA" w:rsidP="007B4ABA">
      <w:pPr>
        <w:pStyle w:val="a0"/>
        <w:ind w:firstLine="708"/>
        <w:rPr>
          <w:kern w:val="0"/>
        </w:rPr>
      </w:pPr>
      <w:r w:rsidRPr="007F3F9F">
        <w:rPr>
          <w:spacing w:val="60"/>
          <w:szCs w:val="28"/>
          <w:lang w:eastAsia="en-US" w:bidi="ar-SA"/>
        </w:rPr>
        <w:t>Таблиц</w:t>
      </w:r>
      <w:r>
        <w:rPr>
          <w:spacing w:val="60"/>
          <w:szCs w:val="28"/>
          <w:lang w:eastAsia="en-US" w:bidi="ar-SA"/>
        </w:rPr>
        <w:t>а</w:t>
      </w:r>
      <w:r>
        <w:t xml:space="preserve">1 – </w:t>
      </w:r>
      <w:r>
        <w:rPr>
          <w:rStyle w:val="a3"/>
        </w:rPr>
        <w:t>Пример результирующей таблицы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33"/>
        <w:gridCol w:w="2894"/>
        <w:gridCol w:w="1638"/>
        <w:gridCol w:w="1638"/>
      </w:tblGrid>
      <w:tr w:rsidR="00C869BB" w14:paraId="728B70F5" w14:textId="77777777" w:rsidTr="00B502A4">
        <w:trPr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22F4B" w14:textId="77777777" w:rsidR="00C869BB" w:rsidRDefault="00C869BB" w:rsidP="00C869BB">
            <w:pPr>
              <w:spacing w:after="6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количество сравнений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D31CD" w14:textId="67892F06" w:rsidR="00C869BB" w:rsidRDefault="00C869BB" w:rsidP="00C869BB">
            <w:pPr>
              <w:spacing w:after="6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количество перестановок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94826" w14:textId="684B8A49" w:rsidR="00C869BB" w:rsidRDefault="00C869BB" w:rsidP="00C869BB">
            <w:pPr>
              <w:spacing w:after="6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время выполнения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37361" w14:textId="72A0BAC0" w:rsidR="00C869BB" w:rsidRDefault="00C869BB" w:rsidP="00C869BB">
            <w:pPr>
              <w:spacing w:after="6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вид сортировки</w:t>
            </w:r>
          </w:p>
        </w:tc>
      </w:tr>
    </w:tbl>
    <w:p w14:paraId="1D561168" w14:textId="77777777" w:rsidR="007B4ABA" w:rsidRPr="007B4ABA" w:rsidRDefault="007B4ABA" w:rsidP="007B4ABA">
      <w:pPr>
        <w:pStyle w:val="a0"/>
      </w:pPr>
    </w:p>
    <w:p w14:paraId="73DF988A" w14:textId="77777777" w:rsidR="00143E8A" w:rsidRDefault="00143E8A">
      <w:pPr>
        <w:rPr>
          <w:rFonts w:ascii="Times New Roman" w:eastAsia="Times New Roman" w:hAnsi="Times New Roman" w:cs="Times New Roman"/>
          <w:b/>
          <w:bCs/>
          <w:kern w:val="3"/>
          <w:sz w:val="28"/>
          <w:szCs w:val="28"/>
          <w:lang w:eastAsia="zh-CN" w:bidi="hi-IN"/>
        </w:rPr>
      </w:pPr>
      <w:r>
        <w:br w:type="page"/>
      </w:r>
    </w:p>
    <w:p w14:paraId="63EBEA3B" w14:textId="4FC91739" w:rsidR="004048D6" w:rsidRDefault="007B4ABA" w:rsidP="00EB0273">
      <w:pPr>
        <w:pStyle w:val="a1"/>
      </w:pPr>
      <w:bookmarkStart w:id="6" w:name="_Toc125459413"/>
      <w:r>
        <w:lastRenderedPageBreak/>
        <w:t>Функциональное описание</w:t>
      </w:r>
      <w:bookmarkEnd w:id="6"/>
    </w:p>
    <w:p w14:paraId="2361CC3B" w14:textId="79E4A795" w:rsidR="007B4ABA" w:rsidRDefault="007B4ABA" w:rsidP="007B4ABA">
      <w:pPr>
        <w:pStyle w:val="a0"/>
      </w:pPr>
    </w:p>
    <w:p w14:paraId="53FDE927" w14:textId="708CBD25" w:rsidR="007B4ABA" w:rsidRDefault="007B4ABA" w:rsidP="007B4ABA">
      <w:pPr>
        <w:pStyle w:val="a2"/>
      </w:pPr>
      <w:bookmarkStart w:id="7" w:name="_Toc125459414"/>
      <w:r>
        <w:t>Входные данные</w:t>
      </w:r>
      <w:bookmarkEnd w:id="7"/>
    </w:p>
    <w:p w14:paraId="5FD2B73D" w14:textId="4AF331C7" w:rsidR="003906E8" w:rsidRDefault="003906E8" w:rsidP="003906E8">
      <w:pPr>
        <w:pStyle w:val="a0"/>
      </w:pPr>
      <w:r>
        <w:t xml:space="preserve">Для массива чисел. </w:t>
      </w:r>
      <w:r w:rsidR="004D50EF">
        <w:t>Ф</w:t>
      </w:r>
      <w:r>
        <w:t xml:space="preserve">айл </w:t>
      </w:r>
      <w:r w:rsidR="004D50EF">
        <w:t xml:space="preserve">со </w:t>
      </w:r>
      <w:r>
        <w:t xml:space="preserve">случайными числовыми значениями. </w:t>
      </w:r>
    </w:p>
    <w:p w14:paraId="525E65E7" w14:textId="1F2B7E00" w:rsidR="003906E8" w:rsidRDefault="00616376" w:rsidP="00616376">
      <w:pPr>
        <w:pStyle w:val="a0"/>
        <w:jc w:val="left"/>
      </w:pPr>
      <w:r w:rsidRPr="00616376">
        <w:rPr>
          <w:noProof/>
        </w:rPr>
        <w:drawing>
          <wp:inline distT="0" distB="0" distL="0" distR="0" wp14:anchorId="628D925A" wp14:editId="11EE461F">
            <wp:extent cx="5752988" cy="874395"/>
            <wp:effectExtent l="0" t="0" r="63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3080" cy="87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6855" w14:textId="67DDA67C" w:rsidR="00616376" w:rsidRDefault="00616376" w:rsidP="00616376">
      <w:pPr>
        <w:pStyle w:val="a0"/>
        <w:ind w:firstLine="0"/>
        <w:jc w:val="center"/>
      </w:pPr>
      <w:r>
        <w:t>Рисунок</w:t>
      </w:r>
      <w:r w:rsidR="003906E8">
        <w:t xml:space="preserve"> 1 – </w:t>
      </w:r>
      <w:r>
        <w:t xml:space="preserve">Файл массива чисел </w:t>
      </w:r>
    </w:p>
    <w:p w14:paraId="7D843059" w14:textId="59516D2E" w:rsidR="0067138D" w:rsidRDefault="0067138D" w:rsidP="0067138D">
      <w:pPr>
        <w:pStyle w:val="a0"/>
        <w:jc w:val="center"/>
      </w:pPr>
    </w:p>
    <w:p w14:paraId="2AF099BF" w14:textId="77777777" w:rsidR="00533AED" w:rsidRPr="00533AED" w:rsidRDefault="00533AED" w:rsidP="00533AED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</w:pPr>
      <w:r w:rsidRPr="00533AED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private static int</w:t>
      </w:r>
      <w:r w:rsidRPr="00533AE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[] </w:t>
      </w:r>
      <w:r w:rsidRPr="00533AED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Texter</w:t>
      </w:r>
      <w:r w:rsidRPr="00533AE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533AED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533AE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ask)</w:t>
      </w:r>
      <w:r w:rsidRPr="00533AED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//делает готовый массив чисел на основе текста из файла</w:t>
      </w:r>
      <w:r w:rsidRPr="00533AED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</w:r>
      <w:r w:rsidRPr="00533AE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{</w:t>
      </w:r>
      <w:r w:rsidRPr="00533AE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533AED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const string </w:t>
      </w:r>
      <w:r w:rsidRPr="00533AED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RU" w:eastAsia="en-GB"/>
        </w:rPr>
        <w:t xml:space="preserve">path </w:t>
      </w:r>
      <w:r w:rsidRPr="00533AE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= </w:t>
      </w:r>
      <w:r w:rsidRPr="00533AED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"/Users/vlad/Desktop/ConsoleApp1/ConsoleApp1/Input_mas.txt"</w:t>
      </w:r>
      <w:r w:rsidRPr="00533AE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533AE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533AED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string </w:t>
      </w:r>
      <w:r w:rsidRPr="00533AE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readText = </w:t>
      </w:r>
      <w:r w:rsidRPr="00533AED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File</w:t>
      </w:r>
      <w:r w:rsidRPr="00533AE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533AED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ReadLines</w:t>
      </w:r>
      <w:r w:rsidRPr="00533AE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533AED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RU" w:eastAsia="en-GB"/>
        </w:rPr>
        <w:t>path</w:t>
      </w:r>
      <w:r w:rsidRPr="00533AE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).</w:t>
      </w:r>
      <w:r w:rsidRPr="00533AED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ElementAtOrDefault</w:t>
      </w:r>
      <w:r w:rsidRPr="00533AE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(ask - </w:t>
      </w:r>
      <w:r w:rsidRPr="00533AED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533AE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533AE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533AED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//Console.WriteLine(readText);</w:t>
      </w:r>
      <w:r w:rsidRPr="00533AED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</w:t>
      </w:r>
      <w:r w:rsidRPr="00533AE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readText = readText.</w:t>
      </w:r>
      <w:r w:rsidRPr="00533AED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Replace</w:t>
      </w:r>
      <w:r w:rsidRPr="00533AE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533AED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"; "</w:t>
      </w:r>
      <w:r w:rsidRPr="00533AE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, </w:t>
      </w:r>
      <w:r w:rsidRPr="00533AED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 "</w:t>
      </w:r>
      <w:r w:rsidRPr="00533AE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); </w:t>
      </w:r>
      <w:r w:rsidRPr="00533AED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 xml:space="preserve">//замена </w:t>
      </w:r>
      <w:r w:rsidRPr="00533AED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</w:t>
      </w:r>
      <w:r w:rsidRPr="00533AED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533AE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Text = readText.</w:t>
      </w:r>
      <w:r w:rsidRPr="00533AED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Split</w:t>
      </w:r>
      <w:r w:rsidRPr="00533AE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533AED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' '</w:t>
      </w:r>
      <w:r w:rsidRPr="00533AE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).</w:t>
      </w:r>
      <w:r w:rsidRPr="00533AED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Select</w:t>
      </w:r>
      <w:r w:rsidRPr="00533AE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533AED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533AE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533AED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Parse</w:t>
      </w:r>
      <w:r w:rsidRPr="00533AE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).</w:t>
      </w:r>
      <w:r w:rsidRPr="00533AED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ToArray</w:t>
      </w:r>
      <w:r w:rsidRPr="00533AE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533AE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533AED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533AE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Text;</w:t>
      </w:r>
      <w:r w:rsidRPr="00533AE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>}</w:t>
      </w:r>
    </w:p>
    <w:p w14:paraId="43AD4D93" w14:textId="44A4EF23" w:rsidR="00616376" w:rsidRPr="004048D6" w:rsidRDefault="00533AED" w:rsidP="00533AED">
      <w:pPr>
        <w:pStyle w:val="a0"/>
        <w:jc w:val="center"/>
      </w:pPr>
      <w:r w:rsidRPr="00533AED">
        <w:rPr>
          <w:lang w:val="en-RU"/>
        </w:rPr>
        <w:t xml:space="preserve">Приложение </w:t>
      </w:r>
      <w:r>
        <w:t>1</w:t>
      </w:r>
      <w:r w:rsidRPr="00533AED">
        <w:rPr>
          <w:lang w:val="en-RU"/>
        </w:rPr>
        <w:t xml:space="preserve"> – Метод создания массива чис</w:t>
      </w:r>
      <w:r>
        <w:t>ел</w:t>
      </w:r>
    </w:p>
    <w:p w14:paraId="6713F185" w14:textId="03255F46" w:rsidR="003906E8" w:rsidRDefault="003906E8" w:rsidP="0067138D">
      <w:pPr>
        <w:pStyle w:val="a0"/>
        <w:ind w:firstLine="0"/>
      </w:pPr>
    </w:p>
    <w:p w14:paraId="4BC4BFBE" w14:textId="605BF4C3" w:rsidR="003906E8" w:rsidRDefault="003906E8" w:rsidP="007B4ABA">
      <w:pPr>
        <w:pStyle w:val="a0"/>
      </w:pPr>
      <w:r>
        <w:t>Для массива записей.</w:t>
      </w:r>
      <w:r w:rsidR="002B7AA6">
        <w:t xml:space="preserve"> </w:t>
      </w:r>
    </w:p>
    <w:p w14:paraId="18C75BB2" w14:textId="0A337364" w:rsidR="00BF77A4" w:rsidRDefault="00BF77A4" w:rsidP="00B668B4">
      <w:pPr>
        <w:pStyle w:val="a0"/>
        <w:ind w:firstLine="0"/>
      </w:pPr>
      <w:r w:rsidRPr="00BF77A4">
        <w:rPr>
          <w:noProof/>
        </w:rPr>
        <w:drawing>
          <wp:inline distT="0" distB="0" distL="0" distR="0" wp14:anchorId="72DE6D23" wp14:editId="7EB92792">
            <wp:extent cx="4168588" cy="3452604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2929" cy="347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F855" w14:textId="3ED0E5DA" w:rsidR="00BF77A4" w:rsidRDefault="00BF77A4" w:rsidP="00EF3ED3">
      <w:pPr>
        <w:pStyle w:val="a0"/>
        <w:ind w:firstLine="0"/>
        <w:jc w:val="center"/>
      </w:pPr>
      <w:r>
        <w:t xml:space="preserve">Рисунок </w:t>
      </w:r>
      <w:r w:rsidR="00616376">
        <w:t xml:space="preserve">2 </w:t>
      </w:r>
      <w:r>
        <w:t>– Файл массив</w:t>
      </w:r>
      <w:r w:rsidR="00B668B4">
        <w:t>а</w:t>
      </w:r>
      <w:r>
        <w:t xml:space="preserve"> записей </w:t>
      </w:r>
    </w:p>
    <w:p w14:paraId="65FB7949" w14:textId="77777777" w:rsidR="00B668B4" w:rsidRPr="00B668B4" w:rsidRDefault="00B668B4" w:rsidP="00B668B4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</w:pPr>
      <w:r w:rsidRPr="00B668B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lastRenderedPageBreak/>
        <w:t>// -название альбома;</w:t>
      </w:r>
      <w:r w:rsidRPr="00B668B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>// -исполнитель;</w:t>
      </w:r>
      <w:r w:rsidRPr="00B668B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>// -год выхода. (поле сортировки)</w:t>
      </w:r>
      <w:r w:rsidRPr="00B668B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private static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668B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List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&lt;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string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&gt;, </w:t>
      </w:r>
      <w:r w:rsidRPr="00B668B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List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&lt;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string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&gt;, </w:t>
      </w:r>
      <w:r w:rsidRPr="00B668B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List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&lt;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&gt;) </w:t>
      </w:r>
      <w:r w:rsidRPr="00B668B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Texter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</w:t>
      </w:r>
      <w:r w:rsidRPr="00B668B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//делает готовые массивы дат, исполнителей и названий на основе текста из файла</w:t>
      </w:r>
      <w:r w:rsidRPr="00B668B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{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listOfAlbums =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new </w:t>
      </w:r>
      <w:r w:rsidRPr="00B668B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List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&lt;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string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&gt;();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listOfNames =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new </w:t>
      </w:r>
      <w:r w:rsidRPr="00B668B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List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&lt;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string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&gt;();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listOfyears =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new </w:t>
      </w:r>
      <w:r w:rsidRPr="00B668B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List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&lt;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&gt;();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const string </w:t>
      </w:r>
      <w:r w:rsidRPr="00B668B4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RU" w:eastAsia="en-GB"/>
        </w:rPr>
        <w:t xml:space="preserve">path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= </w:t>
      </w:r>
      <w:r w:rsidRPr="00B668B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"/Users/vlad/Desktop/ConsoleApp1/ConsoleApp1/Albums_mas.txt"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i = </w:t>
      </w:r>
      <w:r w:rsidRPr="00B668B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</w:t>
      </w:r>
      <w:r w:rsidRPr="00B668B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File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668B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ReadLines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668B4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RU" w:eastAsia="en-GB"/>
        </w:rPr>
        <w:t>path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).</w:t>
      </w:r>
      <w:r w:rsidRPr="00B668B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ElementAtOrDefault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(i) !=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null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 i++)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{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string</w:t>
      </w:r>
      <w:r w:rsidRPr="00B668B4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 xml:space="preserve">?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readText = </w:t>
      </w:r>
      <w:r w:rsidRPr="00B668B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File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668B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ReadLines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668B4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RU" w:eastAsia="en-GB"/>
        </w:rPr>
        <w:t>path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).</w:t>
      </w:r>
      <w:r w:rsidRPr="00B668B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ElementAtOrDefault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(i);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readText = readText.</w:t>
      </w:r>
      <w:r w:rsidRPr="00B668B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Replace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668B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"; "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, </w:t>
      </w:r>
      <w:r w:rsidRPr="00B668B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";"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); </w:t>
      </w:r>
      <w:r w:rsidRPr="00B668B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 xml:space="preserve">//замена </w:t>
      </w:r>
      <w:r w:rsidRPr="00B668B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string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[] text = </w:t>
      </w:r>
      <w:r w:rsidRPr="00B668B4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(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readText.</w:t>
      </w:r>
      <w:r w:rsidRPr="00B668B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Split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668B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';'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).</w:t>
      </w:r>
      <w:r w:rsidRPr="00B668B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ToArray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</w:t>
      </w:r>
      <w:r w:rsidRPr="00B668B4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)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j = </w:t>
      </w:r>
      <w:r w:rsidRPr="00B668B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foreach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part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text)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{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j++;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668B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//Console.WriteLine(j);</w:t>
      </w:r>
      <w:r w:rsidRPr="00B668B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if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(j == </w:t>
      </w:r>
      <w:r w:rsidRPr="00B668B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){listOfAlbums.</w:t>
      </w:r>
      <w:r w:rsidRPr="00B668B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Add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(part);}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if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(j == </w:t>
      </w:r>
      <w:r w:rsidRPr="00B668B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2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){listOfNames.</w:t>
      </w:r>
      <w:r w:rsidRPr="00B668B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Add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(part);}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if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(j == </w:t>
      </w:r>
      <w:r w:rsidRPr="00B668B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3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){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668B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TryParse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(part,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out var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year);listOfyears.</w:t>
      </w:r>
      <w:r w:rsidRPr="00B668B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Add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(year);}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}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}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(listOfAlbums, listOfNames, listOfyears);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>}</w:t>
      </w:r>
    </w:p>
    <w:p w14:paraId="1CA13BBC" w14:textId="1A2F0429" w:rsidR="00B668B4" w:rsidRDefault="00B668B4" w:rsidP="00B668B4">
      <w:pPr>
        <w:pStyle w:val="a0"/>
        <w:ind w:firstLine="0"/>
        <w:jc w:val="center"/>
        <w:rPr>
          <w:lang w:val="en-RU"/>
        </w:rPr>
      </w:pPr>
      <w:r w:rsidRPr="00B668B4">
        <w:rPr>
          <w:lang w:val="en-RU"/>
        </w:rPr>
        <w:t xml:space="preserve">Приложение </w:t>
      </w:r>
      <w:r w:rsidR="00533AED" w:rsidRPr="004D50EF">
        <w:rPr>
          <w:lang w:val="en-RU"/>
        </w:rPr>
        <w:t>2</w:t>
      </w:r>
      <w:r w:rsidRPr="00B668B4">
        <w:rPr>
          <w:lang w:val="en-RU"/>
        </w:rPr>
        <w:t xml:space="preserve"> – Инициализация массива записей </w:t>
      </w:r>
    </w:p>
    <w:p w14:paraId="3C86D75B" w14:textId="77777777" w:rsidR="00BC1203" w:rsidRPr="00616376" w:rsidRDefault="00BC1203" w:rsidP="00BC1203">
      <w:pPr>
        <w:pStyle w:val="a0"/>
        <w:ind w:firstLine="0"/>
        <w:jc w:val="center"/>
        <w:rPr>
          <w:lang w:val="en-RU"/>
        </w:rPr>
      </w:pPr>
    </w:p>
    <w:p w14:paraId="1C00A47E" w14:textId="77777777" w:rsidR="00BC1203" w:rsidRPr="00B668B4" w:rsidRDefault="00BC1203" w:rsidP="00BC1203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</w:pP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listOfAlbums =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new </w:t>
      </w:r>
      <w:r w:rsidRPr="00B668B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List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&lt;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string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&gt;(); </w:t>
      </w:r>
      <w:r w:rsidRPr="00B668B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//Названия всех альбомов</w:t>
      </w:r>
      <w:r w:rsidRPr="00B668B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listOfNames =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new </w:t>
      </w:r>
      <w:r w:rsidRPr="00B668B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List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&lt;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string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&gt;();  </w:t>
      </w:r>
      <w:r w:rsidRPr="00B668B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//Имена всех исполнителей</w:t>
      </w:r>
      <w:r w:rsidRPr="00B668B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listOfyears =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new </w:t>
      </w:r>
      <w:r w:rsidRPr="00B668B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List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&lt;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&gt;();     </w:t>
      </w:r>
      <w:r w:rsidRPr="00B668B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//Года выпуска альбомов</w:t>
      </w:r>
      <w:r w:rsidRPr="00B668B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</w:r>
      <w:r w:rsidRPr="00B668B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(listOfAlbums, listOfNames, listOfyears) = </w:t>
      </w:r>
      <w:r w:rsidRPr="00B668B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Texter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listOfyears = </w:t>
      </w:r>
      <w:r w:rsidRPr="00B668B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QuickSort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(listOfyears, </w:t>
      </w:r>
      <w:r w:rsidRPr="00B668B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, listOfyears.</w:t>
      </w:r>
      <w:r w:rsidRPr="00B668B4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Count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- </w:t>
      </w:r>
      <w:r w:rsidRPr="00B668B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668B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List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&lt;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&gt; </w:t>
      </w:r>
      <w:r w:rsidRPr="00B668B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QuickSort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668B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List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&lt;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&gt; array,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minIndex,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maxIndex)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>{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if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(minIndex &gt;= maxIndex)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{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array;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}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pivotIndex = </w:t>
      </w:r>
      <w:r w:rsidRPr="00B668B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GetPivotIndex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(array, minIndex, maxIndex);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B668B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QuickSort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(array, minIndex, pivotIndex - </w:t>
      </w:r>
      <w:r w:rsidRPr="00B668B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B668B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QuickSort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(array, pivotIndex + </w:t>
      </w:r>
      <w:r w:rsidRPr="00B668B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, maxIndex);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array;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>}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668B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GetPivotIndex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668B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List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&lt;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&gt; array,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minIndex,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maxIndex)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>{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pivot = minIndex - </w:t>
      </w:r>
      <w:r w:rsidRPr="00B668B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lastRenderedPageBreak/>
        <w:t xml:space="preserve">   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i = minIndex; i &lt;= maxIndex; i++)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{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if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(array[i] &lt; array[maxIndex])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{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pivot++;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(listOfyears[pivot], listOfyears[i]) = (listOfyears[i], listOfyears[pivot]);       </w:t>
      </w:r>
      <w:r w:rsidRPr="00B668B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//Замена местами годов</w:t>
      </w:r>
      <w:r w:rsidRPr="00B668B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(listOfNames[pivot], listOfNames[i]) = (listOfNames[i], listOfNames[pivot]);       </w:t>
      </w:r>
      <w:r w:rsidRPr="00B668B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//Замена местами названий альбовом</w:t>
      </w:r>
      <w:r w:rsidRPr="00B668B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(listOfAlbums[pivot], listOfAlbums[i]) = (listOfAlbums[i], listOfAlbums[pivot]);   </w:t>
      </w:r>
      <w:r w:rsidRPr="00B668B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//Замена местами имён исполнителей</w:t>
      </w:r>
      <w:r w:rsidRPr="00B668B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}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}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pivot++;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B668B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//меняем значения местами</w:t>
      </w:r>
      <w:r w:rsidRPr="00B668B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(listOfyears[pivot], listOfyears[maxIndex]) = (listOfyears[maxIndex], listOfyears[pivot]);       </w:t>
      </w:r>
      <w:r w:rsidRPr="00B668B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//Замена местами годов</w:t>
      </w:r>
      <w:r w:rsidRPr="00B668B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(listOfNames[pivot], listOfNames[maxIndex]) = (listOfNames[maxIndex], listOfNames[pivot]);       </w:t>
      </w:r>
      <w:r w:rsidRPr="00B668B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//Замена местами названий альбовом</w:t>
      </w:r>
      <w:r w:rsidRPr="00B668B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(listOfAlbums[pivot], listOfAlbums[maxIndex]) = (listOfAlbums[maxIndex], listOfAlbums[pivot]);   </w:t>
      </w:r>
      <w:r w:rsidRPr="00B668B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//Замена местами имён исполнителей</w:t>
      </w:r>
      <w:r w:rsidRPr="00B668B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pivot;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>}</w:t>
      </w:r>
    </w:p>
    <w:p w14:paraId="5FB32580" w14:textId="77777777" w:rsidR="00BC1203" w:rsidRDefault="00BC1203" w:rsidP="00BC1203">
      <w:pPr>
        <w:pStyle w:val="a0"/>
        <w:ind w:firstLine="0"/>
        <w:jc w:val="center"/>
        <w:rPr>
          <w:lang w:val="en-RU"/>
        </w:rPr>
      </w:pPr>
    </w:p>
    <w:p w14:paraId="76B29463" w14:textId="7D23F2B7" w:rsidR="00BC1203" w:rsidRPr="00B668B4" w:rsidRDefault="00BC1203" w:rsidP="00BC1203">
      <w:pPr>
        <w:pStyle w:val="a0"/>
        <w:ind w:firstLine="0"/>
        <w:jc w:val="center"/>
      </w:pPr>
      <w:r>
        <w:t xml:space="preserve">Приложение </w:t>
      </w:r>
      <w:r w:rsidR="00533AED">
        <w:t>3</w:t>
      </w:r>
      <w:r>
        <w:t xml:space="preserve"> – Сортировка </w:t>
      </w:r>
      <w:proofErr w:type="spellStart"/>
      <w:r>
        <w:t>миссива</w:t>
      </w:r>
      <w:proofErr w:type="spellEnd"/>
      <w:r>
        <w:t xml:space="preserve"> записей </w:t>
      </w:r>
    </w:p>
    <w:p w14:paraId="17E48B7F" w14:textId="4E7FBB4B" w:rsidR="00EF3ED3" w:rsidRPr="00533AED" w:rsidRDefault="00EF3ED3" w:rsidP="00EF3ED3">
      <w:pPr>
        <w:pStyle w:val="a0"/>
        <w:ind w:firstLine="0"/>
      </w:pPr>
    </w:p>
    <w:p w14:paraId="1540FBAC" w14:textId="348AA29F" w:rsidR="00EF3ED3" w:rsidRDefault="00EF3ED3" w:rsidP="00EF3ED3">
      <w:pPr>
        <w:pStyle w:val="a2"/>
      </w:pPr>
      <w:bookmarkStart w:id="8" w:name="_Toc125459415"/>
      <w:r>
        <w:t>Структура программы</w:t>
      </w:r>
      <w:bookmarkEnd w:id="8"/>
    </w:p>
    <w:p w14:paraId="458D7CD0" w14:textId="2807AE76" w:rsidR="00EF3ED3" w:rsidRDefault="00EF3ED3" w:rsidP="00EF3ED3">
      <w:pPr>
        <w:pStyle w:val="a0"/>
      </w:pPr>
      <w:r>
        <w:t>Программа реализован</w:t>
      </w:r>
      <w:r w:rsidR="00EB360A">
        <w:t>а</w:t>
      </w:r>
      <w:r>
        <w:t xml:space="preserve"> на </w:t>
      </w:r>
      <w:r>
        <w:rPr>
          <w:lang w:val="en-US"/>
        </w:rPr>
        <w:t>c</w:t>
      </w:r>
      <w:r w:rsidRPr="00EF3ED3">
        <w:t>#</w:t>
      </w:r>
      <w:r>
        <w:t xml:space="preserve">, все сортировки </w:t>
      </w:r>
      <w:r w:rsidR="00EB360A">
        <w:t xml:space="preserve">выполнены </w:t>
      </w:r>
      <w:r>
        <w:t>в виде функци</w:t>
      </w:r>
      <w:r w:rsidR="00EB360A">
        <w:t>й</w:t>
      </w:r>
      <w:r w:rsidRPr="00EF3ED3">
        <w:t>:</w:t>
      </w:r>
    </w:p>
    <w:p w14:paraId="5FAA68AE" w14:textId="1C850E1B" w:rsidR="00EF3ED3" w:rsidRPr="00EF3ED3" w:rsidRDefault="00EF3ED3" w:rsidP="00EF3ED3">
      <w:pPr>
        <w:pStyle w:val="a0"/>
        <w:numPr>
          <w:ilvl w:val="0"/>
          <w:numId w:val="3"/>
        </w:numPr>
        <w:rPr>
          <w:lang w:val="en-US"/>
        </w:rPr>
      </w:pPr>
      <w:r>
        <w:t>Сортировка простыми вставками</w:t>
      </w:r>
    </w:p>
    <w:p w14:paraId="1A70FF57" w14:textId="3E997004" w:rsidR="00EF3ED3" w:rsidRDefault="00EF3ED3" w:rsidP="00EF3ED3">
      <w:pPr>
        <w:pStyle w:val="a0"/>
        <w:rPr>
          <w:lang w:val="en-US"/>
        </w:rPr>
      </w:pPr>
      <w:r w:rsidRPr="00EF3ED3">
        <w:rPr>
          <w:lang w:val="en-US"/>
        </w:rPr>
        <w:t xml:space="preserve">internal static void </w:t>
      </w:r>
      <w:proofErr w:type="spellStart"/>
      <w:r w:rsidR="003878A4">
        <w:rPr>
          <w:lang w:val="en-US"/>
        </w:rPr>
        <w:t>Easy</w:t>
      </w:r>
      <w:r w:rsidRPr="00EF3ED3">
        <w:rPr>
          <w:lang w:val="en-US"/>
        </w:rPr>
        <w:t>Insert</w:t>
      </w:r>
      <w:r w:rsidR="003878A4">
        <w:rPr>
          <w:lang w:val="en-US"/>
        </w:rPr>
        <w:t>s</w:t>
      </w:r>
      <w:proofErr w:type="spellEnd"/>
      <w:r w:rsidRPr="00EF3ED3">
        <w:rPr>
          <w:lang w:val="en-US"/>
        </w:rPr>
        <w:t>(</w:t>
      </w:r>
      <w:proofErr w:type="gramStart"/>
      <w:r w:rsidRPr="00EF3ED3">
        <w:rPr>
          <w:lang w:val="en-US"/>
        </w:rPr>
        <w:t>int[</w:t>
      </w:r>
      <w:proofErr w:type="gramEnd"/>
      <w:r w:rsidRPr="00EF3ED3">
        <w:rPr>
          <w:lang w:val="en-US"/>
        </w:rPr>
        <w:t>] array)</w:t>
      </w:r>
    </w:p>
    <w:p w14:paraId="6008DE8D" w14:textId="20468161" w:rsidR="00EF3ED3" w:rsidRPr="00EF3ED3" w:rsidRDefault="00EF3ED3" w:rsidP="00EF3ED3">
      <w:pPr>
        <w:pStyle w:val="a0"/>
        <w:numPr>
          <w:ilvl w:val="0"/>
          <w:numId w:val="3"/>
        </w:numPr>
        <w:rPr>
          <w:lang w:val="en-US"/>
        </w:rPr>
      </w:pPr>
      <w:r>
        <w:t>Сортировка простым обменом</w:t>
      </w:r>
    </w:p>
    <w:p w14:paraId="4BDE2494" w14:textId="2A0F1F8E" w:rsidR="00EF3ED3" w:rsidRDefault="00EF3ED3" w:rsidP="00EF3ED3">
      <w:pPr>
        <w:pStyle w:val="a0"/>
        <w:ind w:left="709" w:firstLine="0"/>
        <w:rPr>
          <w:lang w:val="en-US"/>
        </w:rPr>
      </w:pPr>
      <w:r w:rsidRPr="00EF3ED3">
        <w:rPr>
          <w:lang w:val="en-US"/>
        </w:rPr>
        <w:t xml:space="preserve">internal static void </w:t>
      </w:r>
      <w:r>
        <w:rPr>
          <w:lang w:val="en-US"/>
        </w:rPr>
        <w:t>Bubble</w:t>
      </w:r>
      <w:r w:rsidRPr="00EF3ED3">
        <w:rPr>
          <w:lang w:val="en-US"/>
        </w:rPr>
        <w:t>(</w:t>
      </w:r>
      <w:proofErr w:type="gramStart"/>
      <w:r w:rsidRPr="00EF3ED3">
        <w:rPr>
          <w:lang w:val="en-US"/>
        </w:rPr>
        <w:t>int[</w:t>
      </w:r>
      <w:proofErr w:type="gramEnd"/>
      <w:r w:rsidRPr="00EF3ED3">
        <w:rPr>
          <w:lang w:val="en-US"/>
        </w:rPr>
        <w:t>] array)</w:t>
      </w:r>
    </w:p>
    <w:p w14:paraId="4008A8E4" w14:textId="6DA983B8" w:rsidR="00EF3ED3" w:rsidRPr="00EF3ED3" w:rsidRDefault="00EF3ED3" w:rsidP="00EF3ED3">
      <w:pPr>
        <w:pStyle w:val="a0"/>
        <w:numPr>
          <w:ilvl w:val="0"/>
          <w:numId w:val="3"/>
        </w:numPr>
        <w:rPr>
          <w:lang w:val="en-US"/>
        </w:rPr>
      </w:pPr>
      <w:r>
        <w:t xml:space="preserve">Сортировка просты </w:t>
      </w:r>
      <w:r w:rsidR="007A1C5D">
        <w:t>выбором</w:t>
      </w:r>
    </w:p>
    <w:p w14:paraId="66FB4A3B" w14:textId="3BE2AC01" w:rsidR="00EF3ED3" w:rsidRPr="007A1C5D" w:rsidRDefault="007A1C5D" w:rsidP="00EF3ED3">
      <w:pPr>
        <w:pStyle w:val="a0"/>
        <w:ind w:left="709" w:firstLine="0"/>
        <w:rPr>
          <w:lang w:val="en-US"/>
        </w:rPr>
      </w:pPr>
      <w:r w:rsidRPr="00EF3ED3">
        <w:rPr>
          <w:lang w:val="en-US"/>
        </w:rPr>
        <w:t xml:space="preserve">internal static void </w:t>
      </w:r>
      <w:proofErr w:type="spellStart"/>
      <w:r>
        <w:rPr>
          <w:lang w:val="en-US"/>
        </w:rPr>
        <w:t>Selection</w:t>
      </w:r>
      <w:r w:rsidRPr="00EF3ED3">
        <w:rPr>
          <w:lang w:val="en-US"/>
        </w:rPr>
        <w:t>Sort</w:t>
      </w:r>
      <w:proofErr w:type="spellEnd"/>
      <w:r w:rsidRPr="00EF3ED3">
        <w:rPr>
          <w:lang w:val="en-US"/>
        </w:rPr>
        <w:t>(</w:t>
      </w:r>
      <w:proofErr w:type="gramStart"/>
      <w:r w:rsidRPr="00EF3ED3">
        <w:rPr>
          <w:lang w:val="en-US"/>
        </w:rPr>
        <w:t>int[</w:t>
      </w:r>
      <w:proofErr w:type="gramEnd"/>
      <w:r w:rsidRPr="00EF3ED3">
        <w:rPr>
          <w:lang w:val="en-US"/>
        </w:rPr>
        <w:t>] array)</w:t>
      </w:r>
    </w:p>
    <w:p w14:paraId="78679FC9" w14:textId="01518FA9" w:rsidR="00EF3ED3" w:rsidRPr="007875FD" w:rsidRDefault="00EF3ED3" w:rsidP="00EF3ED3">
      <w:pPr>
        <w:pStyle w:val="a0"/>
        <w:numPr>
          <w:ilvl w:val="0"/>
          <w:numId w:val="3"/>
        </w:numPr>
      </w:pPr>
      <w:r>
        <w:t xml:space="preserve">Сортировка </w:t>
      </w:r>
      <w:r w:rsidR="007875FD">
        <w:t>вставками с бинарным поиском</w:t>
      </w:r>
      <w:r>
        <w:t xml:space="preserve"> </w:t>
      </w:r>
      <w:r w:rsidR="007A1C5D">
        <w:t>–</w:t>
      </w:r>
      <w:r>
        <w:t xml:space="preserve"> </w:t>
      </w:r>
      <w:r w:rsidR="003878A4">
        <w:t>Сортировка</w:t>
      </w:r>
      <w:r w:rsidR="007875FD">
        <w:t xml:space="preserve"> бинарными вставками</w:t>
      </w:r>
    </w:p>
    <w:p w14:paraId="57409E4F" w14:textId="529E6CE2" w:rsidR="007A1C5D" w:rsidRDefault="007A1C5D" w:rsidP="007A1C5D">
      <w:pPr>
        <w:pStyle w:val="a0"/>
        <w:ind w:left="709" w:firstLine="0"/>
        <w:rPr>
          <w:lang w:val="en-US"/>
        </w:rPr>
      </w:pPr>
      <w:r w:rsidRPr="00EF3ED3">
        <w:rPr>
          <w:lang w:val="en-US"/>
        </w:rPr>
        <w:t xml:space="preserve">internal static void </w:t>
      </w:r>
      <w:proofErr w:type="spellStart"/>
      <w:r w:rsidR="007875FD">
        <w:rPr>
          <w:lang w:val="en-US"/>
        </w:rPr>
        <w:t>BinInsert</w:t>
      </w:r>
      <w:r w:rsidRPr="00EF3ED3">
        <w:rPr>
          <w:lang w:val="en-US"/>
        </w:rPr>
        <w:t>Sort</w:t>
      </w:r>
      <w:proofErr w:type="spellEnd"/>
      <w:r w:rsidRPr="00EF3ED3">
        <w:rPr>
          <w:lang w:val="en-US"/>
        </w:rPr>
        <w:t>(</w:t>
      </w:r>
      <w:proofErr w:type="gramStart"/>
      <w:r w:rsidRPr="00EF3ED3">
        <w:rPr>
          <w:lang w:val="en-US"/>
        </w:rPr>
        <w:t>int[</w:t>
      </w:r>
      <w:proofErr w:type="gramEnd"/>
      <w:r w:rsidRPr="00EF3ED3">
        <w:rPr>
          <w:lang w:val="en-US"/>
        </w:rPr>
        <w:t>] array)</w:t>
      </w:r>
    </w:p>
    <w:p w14:paraId="6FC08509" w14:textId="1E954A06" w:rsidR="003878A4" w:rsidRPr="007A1C5D" w:rsidRDefault="003878A4" w:rsidP="003878A4">
      <w:pPr>
        <w:pStyle w:val="a0"/>
        <w:numPr>
          <w:ilvl w:val="0"/>
          <w:numId w:val="3"/>
        </w:numPr>
        <w:rPr>
          <w:lang w:val="en-US"/>
        </w:rPr>
      </w:pPr>
      <w:r>
        <w:t>Быстрая сортировка</w:t>
      </w:r>
    </w:p>
    <w:p w14:paraId="0EBC081D" w14:textId="6781EFD7" w:rsidR="00850DD5" w:rsidRDefault="003878A4" w:rsidP="004021D8">
      <w:pPr>
        <w:pStyle w:val="a0"/>
        <w:ind w:left="709" w:firstLine="0"/>
        <w:rPr>
          <w:lang w:val="en-US"/>
        </w:rPr>
      </w:pPr>
      <w:r w:rsidRPr="00EF3ED3">
        <w:rPr>
          <w:lang w:val="en-US"/>
        </w:rPr>
        <w:t xml:space="preserve">internal static void </w:t>
      </w:r>
      <w:proofErr w:type="spellStart"/>
      <w:r>
        <w:rPr>
          <w:lang w:val="en-US"/>
        </w:rPr>
        <w:t>Quick</w:t>
      </w:r>
      <w:r w:rsidRPr="00EF3ED3">
        <w:rPr>
          <w:lang w:val="en-US"/>
        </w:rPr>
        <w:t>Sort</w:t>
      </w:r>
      <w:proofErr w:type="spellEnd"/>
      <w:r w:rsidRPr="00EF3ED3">
        <w:rPr>
          <w:lang w:val="en-US"/>
        </w:rPr>
        <w:t>(</w:t>
      </w:r>
      <w:proofErr w:type="gramStart"/>
      <w:r w:rsidRPr="00EF3ED3">
        <w:rPr>
          <w:lang w:val="en-US"/>
        </w:rPr>
        <w:t>int[</w:t>
      </w:r>
      <w:proofErr w:type="gramEnd"/>
      <w:r w:rsidRPr="00EF3ED3">
        <w:rPr>
          <w:lang w:val="en-US"/>
        </w:rPr>
        <w:t>] array)</w:t>
      </w:r>
    </w:p>
    <w:p w14:paraId="32313FAF" w14:textId="77777777" w:rsidR="00533AED" w:rsidRPr="00B668B4" w:rsidRDefault="00533AED" w:rsidP="00533AED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</w:pP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static void </w:t>
      </w:r>
      <w:r w:rsidRPr="00B668B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Swap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ref int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e1, </w:t>
      </w:r>
      <w:r w:rsidRPr="00B668B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ref int </w:t>
      </w:r>
      <w:r w:rsidRPr="00B668B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e2) {(e1, e2) = (e2, e1);}</w:t>
      </w:r>
    </w:p>
    <w:p w14:paraId="7EDAFD38" w14:textId="0B6205C5" w:rsidR="00533AED" w:rsidRPr="004D50EF" w:rsidRDefault="00533AED" w:rsidP="00533AED">
      <w:pPr>
        <w:pStyle w:val="a0"/>
        <w:ind w:firstLine="0"/>
        <w:jc w:val="center"/>
        <w:rPr>
          <w:lang w:val="en-US"/>
        </w:rPr>
      </w:pPr>
      <w:r w:rsidRPr="00B668B4">
        <w:rPr>
          <w:lang w:val="en-RU"/>
        </w:rPr>
        <w:t>Приложение 4 – замена элементов мест</w:t>
      </w:r>
      <w:r w:rsidRPr="00616376">
        <w:rPr>
          <w:lang w:val="en-RU"/>
        </w:rPr>
        <w:t xml:space="preserve">ами </w:t>
      </w:r>
    </w:p>
    <w:p w14:paraId="25B02BCF" w14:textId="77777777" w:rsidR="004021D8" w:rsidRPr="004021D8" w:rsidRDefault="004021D8" w:rsidP="004021D8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</w:pP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i = </w:t>
      </w:r>
      <w:r w:rsidRPr="004021D8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 i &lt; array.</w:t>
      </w:r>
      <w:r w:rsidRPr="004021D8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Length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 i++)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>{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lastRenderedPageBreak/>
        <w:t xml:space="preserve">    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key = array[i];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lo = </w:t>
      </w:r>
      <w:r w:rsidRPr="004021D8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hi = i - </w:t>
      </w:r>
      <w:r w:rsidRPr="004021D8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while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(lo &lt; hi)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{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mid = lo + (hi - lo) / </w:t>
      </w:r>
      <w:r w:rsidRPr="004021D8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2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if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(key &lt; array[i]) { hi = mid; }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else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{ lo = mid + </w:t>
      </w:r>
      <w:r w:rsidRPr="004021D8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 }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}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j = i; i &lt; j &amp;&amp; j &lt; lo + </w:t>
      </w:r>
      <w:r w:rsidRPr="004021D8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 j--)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{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comparisons++; array[j] = array[j - </w:t>
      </w:r>
      <w:r w:rsidRPr="004021D8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]; }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array[lo] = key;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>}</w:t>
      </w:r>
    </w:p>
    <w:p w14:paraId="1A3BBF38" w14:textId="1EFB5C30" w:rsidR="007A1C5D" w:rsidRPr="004021D8" w:rsidRDefault="007A1C5D" w:rsidP="00850DD5">
      <w:pPr>
        <w:pStyle w:val="a0"/>
        <w:ind w:firstLine="0"/>
        <w:jc w:val="center"/>
        <w:rPr>
          <w:lang w:val="en-RU"/>
        </w:rPr>
      </w:pPr>
    </w:p>
    <w:p w14:paraId="5E8FFC40" w14:textId="0E069706" w:rsidR="00850DD5" w:rsidRDefault="00BF77A4" w:rsidP="004048D6">
      <w:pPr>
        <w:pStyle w:val="a0"/>
        <w:jc w:val="center"/>
      </w:pPr>
      <w:r>
        <w:t>Приложение</w:t>
      </w:r>
      <w:r w:rsidR="00850DD5">
        <w:t xml:space="preserve"> </w:t>
      </w:r>
      <w:r w:rsidR="00533AED">
        <w:t>5</w:t>
      </w:r>
      <w:r w:rsidR="00850DD5">
        <w:t xml:space="preserve"> – Реализация сортировки </w:t>
      </w:r>
      <w:r w:rsidR="00196E69">
        <w:t xml:space="preserve">бинарными </w:t>
      </w:r>
      <w:proofErr w:type="gramStart"/>
      <w:r w:rsidR="00196E69">
        <w:t>вставками</w:t>
      </w:r>
      <w:r w:rsidR="00850DD5">
        <w:t>(</w:t>
      </w:r>
      <w:proofErr w:type="gramEnd"/>
      <w:r w:rsidR="00850DD5">
        <w:t>массив чисел).</w:t>
      </w:r>
    </w:p>
    <w:p w14:paraId="7BEECE4B" w14:textId="136D0CA2" w:rsidR="00850DD5" w:rsidRDefault="00850DD5" w:rsidP="004048D6">
      <w:pPr>
        <w:pStyle w:val="a0"/>
        <w:jc w:val="center"/>
      </w:pPr>
    </w:p>
    <w:p w14:paraId="2A0E88F7" w14:textId="77777777" w:rsidR="004021D8" w:rsidRDefault="004021D8" w:rsidP="004021D8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</w:pP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static </w:t>
      </w:r>
      <w:r w:rsidRPr="004021D8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 xml:space="preserve">int[] </w:t>
      </w:r>
      <w:r w:rsidRPr="004021D8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QuickSort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[] array)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>{</w:t>
      </w:r>
    </w:p>
    <w:p w14:paraId="10820F34" w14:textId="28D90E83" w:rsidR="004021D8" w:rsidRPr="004021D8" w:rsidRDefault="004021D8" w:rsidP="004021D8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</w:pPr>
      <w:r w:rsidRPr="004021D8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array = </w:t>
      </w:r>
      <w:r w:rsidRPr="004021D8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QuickSort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(array, </w:t>
      </w:r>
      <w:r w:rsidRPr="004021D8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, array.</w:t>
      </w:r>
      <w:r w:rsidRPr="004021D8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Length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- </w:t>
      </w:r>
      <w:r w:rsidRPr="004021D8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);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4021D8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//Для простоты метод получает на вход границы участка массива от минимального до максимального</w:t>
      </w:r>
      <w:r w:rsidRPr="004021D8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[] </w:t>
      </w:r>
      <w:r w:rsidRPr="004021D8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QuickSort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[] quickSortingArray, 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leftIndex, 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rightIndex)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{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if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(leftIndex &gt;= rightIndex){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quickSortingArray;} </w:t>
      </w:r>
      <w:r w:rsidRPr="004021D8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//Если левая граница правее правой - возвращаем масив</w:t>
      </w:r>
      <w:r w:rsidRPr="004021D8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</w:r>
      <w:r w:rsidRPr="004021D8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pivotIndex = </w:t>
      </w:r>
      <w:r w:rsidRPr="004021D8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GetPivotIndex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(quickSortingArray, leftIndex, rightIndex);</w:t>
      </w:r>
      <w:r w:rsidRPr="004021D8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 xml:space="preserve">//Стержневой индекс </w:t>
      </w:r>
      <w:r w:rsidRPr="004021D8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</w:r>
      <w:r w:rsidRPr="004021D8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//Делим масив на две часты (слева и справа от стержня)</w:t>
      </w:r>
      <w:r w:rsidRPr="004021D8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//Соритруем слева от стержня</w:t>
      </w:r>
      <w:r w:rsidRPr="004021D8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</w:t>
      </w:r>
      <w:r w:rsidRPr="004021D8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QuickSort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(quickSortingArray, leftIndex, pivotIndex - </w:t>
      </w:r>
      <w:r w:rsidRPr="004021D8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4021D8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//Соритруем справа от стержня</w:t>
      </w:r>
      <w:r w:rsidRPr="004021D8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</w:t>
      </w:r>
      <w:r w:rsidRPr="004021D8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QuickSort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(quickSortingArray, pivotIndex + </w:t>
      </w:r>
      <w:r w:rsidRPr="004021D8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, rightIndex);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quickSortingArray;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}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4021D8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GetPivotIndex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[] pivotingArray, 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leftIndex, 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rightIndex)</w:t>
      </w:r>
      <w:r w:rsidRPr="004021D8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 xml:space="preserve">//Стержневой индекс </w:t>
      </w:r>
      <w:r w:rsidRPr="004021D8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{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pivot = leftIndex - </w:t>
      </w:r>
      <w:r w:rsidRPr="004021D8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i = leftIndex; i &lt;= rightIndex; i++)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{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if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(pivotingArray[i] &lt; pivotingArray[rightIndex])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{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pivot++;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4021D8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Swap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ref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pivotingArray[pivot], 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ref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pivotingArray[i]);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}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}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lastRenderedPageBreak/>
        <w:t xml:space="preserve">        pivot++;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4021D8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Swap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ref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pivotingArray[pivot], 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ref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pivotingArray[rightIndex]);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pivot;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}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4021D8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array;</w:t>
      </w:r>
      <w:r w:rsidRPr="004021D8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>}</w:t>
      </w:r>
    </w:p>
    <w:p w14:paraId="47817DF9" w14:textId="43DAA656" w:rsidR="004021D8" w:rsidRPr="004021D8" w:rsidRDefault="004021D8" w:rsidP="004021D8">
      <w:pPr>
        <w:pStyle w:val="a0"/>
        <w:ind w:firstLine="0"/>
        <w:jc w:val="center"/>
        <w:rPr>
          <w:lang w:val="en-RU"/>
        </w:rPr>
      </w:pPr>
    </w:p>
    <w:p w14:paraId="4DCAA2E1" w14:textId="7D4904A4" w:rsidR="004021D8" w:rsidRPr="004048D6" w:rsidRDefault="004021D8" w:rsidP="004021D8">
      <w:pPr>
        <w:pStyle w:val="a0"/>
        <w:jc w:val="center"/>
      </w:pPr>
      <w:r>
        <w:t xml:space="preserve">Приложение </w:t>
      </w:r>
      <w:r w:rsidR="00533AED">
        <w:t>6</w:t>
      </w:r>
      <w:r>
        <w:t xml:space="preserve"> –Реализация Быстрой сортировки (массив чисел) </w:t>
      </w:r>
    </w:p>
    <w:p w14:paraId="7E1E3D97" w14:textId="77777777" w:rsidR="00506EBF" w:rsidRPr="007A1C5D" w:rsidRDefault="00506EBF" w:rsidP="00850DD5">
      <w:pPr>
        <w:pStyle w:val="a0"/>
        <w:ind w:firstLine="0"/>
      </w:pPr>
    </w:p>
    <w:p w14:paraId="22FE3B55" w14:textId="6C553D9F" w:rsidR="007A1C5D" w:rsidRDefault="00850DD5" w:rsidP="00850DD5">
      <w:pPr>
        <w:pStyle w:val="a0"/>
        <w:numPr>
          <w:ilvl w:val="0"/>
          <w:numId w:val="3"/>
        </w:numPr>
      </w:pPr>
      <w:r>
        <w:t xml:space="preserve">Характеристики </w:t>
      </w:r>
    </w:p>
    <w:p w14:paraId="78A5EDD5" w14:textId="110E4210" w:rsidR="00850DD5" w:rsidRDefault="00684D36" w:rsidP="00684D36">
      <w:pPr>
        <w:pStyle w:val="a0"/>
        <w:ind w:left="1069" w:firstLine="0"/>
      </w:pPr>
      <w:r>
        <w:t xml:space="preserve">Все характеристики выводятся сразу после сортировок </w:t>
      </w:r>
      <w:r w:rsidR="00850DD5">
        <w:t xml:space="preserve">(см. рисунок </w:t>
      </w:r>
      <w:r>
        <w:t>3</w:t>
      </w:r>
      <w:r w:rsidR="00850DD5">
        <w:t>).</w:t>
      </w:r>
    </w:p>
    <w:p w14:paraId="2ED5CF1A" w14:textId="77777777" w:rsidR="00EB0F4E" w:rsidRDefault="00EB0F4E" w:rsidP="00850DD5">
      <w:pPr>
        <w:pStyle w:val="a0"/>
        <w:ind w:left="1069" w:firstLine="0"/>
      </w:pPr>
    </w:p>
    <w:p w14:paraId="32855AA7" w14:textId="482F20EA" w:rsidR="00850DD5" w:rsidRPr="00850DD5" w:rsidRDefault="00C869BB" w:rsidP="00850DD5">
      <w:pPr>
        <w:pStyle w:val="a0"/>
        <w:ind w:firstLine="0"/>
        <w:jc w:val="center"/>
      </w:pPr>
      <w:r w:rsidRPr="00C869BB">
        <w:rPr>
          <w:noProof/>
        </w:rPr>
        <w:drawing>
          <wp:inline distT="0" distB="0" distL="0" distR="0" wp14:anchorId="530E9D47" wp14:editId="72B498B0">
            <wp:extent cx="5130800" cy="1663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D917" w14:textId="21E04F27" w:rsidR="00850DD5" w:rsidRDefault="00850DD5" w:rsidP="004048D6">
      <w:pPr>
        <w:pStyle w:val="a0"/>
        <w:jc w:val="center"/>
      </w:pPr>
      <w:r>
        <w:t xml:space="preserve">Рисунок </w:t>
      </w:r>
      <w:r w:rsidR="00616376">
        <w:t>3</w:t>
      </w:r>
      <w:r>
        <w:t xml:space="preserve"> –</w:t>
      </w:r>
      <w:r w:rsidR="0073624F">
        <w:t>Х</w:t>
      </w:r>
      <w:r>
        <w:t>арактеристик</w:t>
      </w:r>
      <w:r w:rsidR="0073624F">
        <w:t>и после сортировки 5000 элементов</w:t>
      </w:r>
    </w:p>
    <w:p w14:paraId="0B02107A" w14:textId="16C7DC7A" w:rsidR="00850DD5" w:rsidRDefault="00850DD5" w:rsidP="00850DD5">
      <w:pPr>
        <w:pStyle w:val="a0"/>
      </w:pPr>
    </w:p>
    <w:p w14:paraId="0C62041F" w14:textId="0A83F1D7" w:rsidR="00850DD5" w:rsidRDefault="00850DD5" w:rsidP="00850DD5">
      <w:pPr>
        <w:pStyle w:val="a2"/>
      </w:pPr>
      <w:bookmarkStart w:id="9" w:name="_Toc125459416"/>
      <w:r>
        <w:t>Интерфейс программы</w:t>
      </w:r>
      <w:bookmarkEnd w:id="9"/>
    </w:p>
    <w:p w14:paraId="10CEBA0B" w14:textId="77777777" w:rsidR="006F357E" w:rsidRPr="00850DD5" w:rsidRDefault="006F357E" w:rsidP="006F357E">
      <w:pPr>
        <w:pStyle w:val="a0"/>
      </w:pPr>
      <w:r>
        <w:t xml:space="preserve">Интерфейс состоит из двух уровней на первом можно выбрать тип (см. рисунок </w:t>
      </w:r>
      <w:r w:rsidRPr="004D50EF">
        <w:t>4</w:t>
      </w:r>
      <w:r>
        <w:t xml:space="preserve">), а на втором размер массива (см. рисунок </w:t>
      </w:r>
      <w:r w:rsidRPr="004D50EF">
        <w:t>5</w:t>
      </w:r>
      <w:r>
        <w:t xml:space="preserve">). </w:t>
      </w:r>
    </w:p>
    <w:p w14:paraId="4D3D6934" w14:textId="5876B5DE" w:rsidR="00850DD5" w:rsidRDefault="00C869BB" w:rsidP="00EB0273">
      <w:pPr>
        <w:pStyle w:val="a0"/>
        <w:ind w:firstLine="0"/>
        <w:jc w:val="center"/>
      </w:pPr>
      <w:r w:rsidRPr="00C869BB">
        <w:rPr>
          <w:noProof/>
        </w:rPr>
        <w:drawing>
          <wp:inline distT="0" distB="0" distL="0" distR="0" wp14:anchorId="5D2BFD75" wp14:editId="7BA75C59">
            <wp:extent cx="1955800" cy="1016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1150" w14:textId="56CF87C9" w:rsidR="00EB0F4E" w:rsidRDefault="00EB0F4E" w:rsidP="004048D6">
      <w:pPr>
        <w:pStyle w:val="a0"/>
        <w:jc w:val="center"/>
      </w:pPr>
      <w:r>
        <w:t xml:space="preserve">Рисунок </w:t>
      </w:r>
      <w:r w:rsidR="00616376">
        <w:t>4</w:t>
      </w:r>
      <w:r>
        <w:t xml:space="preserve"> – Первый уровень интерфейса</w:t>
      </w:r>
    </w:p>
    <w:p w14:paraId="0F8CF3B9" w14:textId="77777777" w:rsidR="00EB0F4E" w:rsidRDefault="00EB0F4E" w:rsidP="004048D6">
      <w:pPr>
        <w:pStyle w:val="a0"/>
        <w:jc w:val="center"/>
      </w:pPr>
    </w:p>
    <w:p w14:paraId="1C496239" w14:textId="48E2CAE6" w:rsidR="00EB0F4E" w:rsidRDefault="00C869BB" w:rsidP="00EB0F4E">
      <w:pPr>
        <w:pStyle w:val="a0"/>
        <w:ind w:firstLine="0"/>
        <w:jc w:val="center"/>
      </w:pPr>
      <w:r w:rsidRPr="00C869BB">
        <w:rPr>
          <w:noProof/>
        </w:rPr>
        <w:lastRenderedPageBreak/>
        <w:drawing>
          <wp:inline distT="0" distB="0" distL="0" distR="0" wp14:anchorId="3F8EC560" wp14:editId="6336DC53">
            <wp:extent cx="3263900" cy="1257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7F72" w14:textId="72332C3B" w:rsidR="00EB0F4E" w:rsidRDefault="00EB0F4E" w:rsidP="004048D6">
      <w:pPr>
        <w:pStyle w:val="a0"/>
        <w:jc w:val="center"/>
      </w:pPr>
      <w:r>
        <w:t xml:space="preserve">Рисунок </w:t>
      </w:r>
      <w:r w:rsidR="00616376">
        <w:t>5</w:t>
      </w:r>
      <w:r>
        <w:t xml:space="preserve"> – Второй уровень интерфейса</w:t>
      </w:r>
    </w:p>
    <w:p w14:paraId="7D4935AB" w14:textId="77777777" w:rsidR="00EB0F4E" w:rsidRDefault="00EB0F4E" w:rsidP="00EB0F4E">
      <w:pPr>
        <w:pStyle w:val="a0"/>
      </w:pPr>
    </w:p>
    <w:p w14:paraId="74B3AA04" w14:textId="48D12C35" w:rsidR="00EB0F4E" w:rsidRDefault="00EB0F4E" w:rsidP="00EB0273">
      <w:pPr>
        <w:pStyle w:val="a1"/>
      </w:pPr>
      <w:r>
        <w:t xml:space="preserve"> </w:t>
      </w:r>
      <w:bookmarkStart w:id="10" w:name="_Toc125459417"/>
      <w:r>
        <w:t>Тестовые примеры</w:t>
      </w:r>
      <w:bookmarkEnd w:id="10"/>
    </w:p>
    <w:p w14:paraId="1B99B6FC" w14:textId="3A82E5E1" w:rsidR="00A214DD" w:rsidRPr="00A214DD" w:rsidRDefault="00A214DD" w:rsidP="00A214DD">
      <w:pPr>
        <w:pStyle w:val="a0"/>
      </w:pPr>
      <w:r>
        <w:t>Приведены результаты функционала приложения.</w:t>
      </w:r>
    </w:p>
    <w:p w14:paraId="731E7344" w14:textId="77777777" w:rsidR="00EB0F4E" w:rsidRPr="004048D6" w:rsidRDefault="00EB0F4E" w:rsidP="004048D6">
      <w:pPr>
        <w:pStyle w:val="a0"/>
        <w:jc w:val="center"/>
      </w:pPr>
    </w:p>
    <w:p w14:paraId="1F20D423" w14:textId="51AA504E" w:rsidR="00EB0F4E" w:rsidRPr="00EB0F4E" w:rsidRDefault="00C869BB" w:rsidP="00EB0F4E">
      <w:pPr>
        <w:pStyle w:val="a0"/>
        <w:ind w:firstLine="0"/>
        <w:jc w:val="center"/>
      </w:pPr>
      <w:r w:rsidRPr="00C869BB">
        <w:rPr>
          <w:noProof/>
        </w:rPr>
        <w:drawing>
          <wp:inline distT="0" distB="0" distL="0" distR="0" wp14:anchorId="0DD7AF75" wp14:editId="1AF0353C">
            <wp:extent cx="6299835" cy="23533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47F0" w14:textId="73ADFCB8" w:rsidR="006833B2" w:rsidRPr="004048D6" w:rsidRDefault="006833B2" w:rsidP="004048D6">
      <w:pPr>
        <w:pStyle w:val="a0"/>
        <w:jc w:val="center"/>
      </w:pPr>
      <w:r>
        <w:t xml:space="preserve">Рисунок </w:t>
      </w:r>
      <w:r w:rsidR="00616376">
        <w:t>6</w:t>
      </w:r>
      <w:r>
        <w:t xml:space="preserve"> – </w:t>
      </w:r>
      <w:r w:rsidR="00A214DD">
        <w:t>Результат Быстрой сортировки</w:t>
      </w:r>
      <w:r>
        <w:t xml:space="preserve"> </w:t>
      </w:r>
    </w:p>
    <w:p w14:paraId="452E47AD" w14:textId="58EB9B33" w:rsidR="00EB0F4E" w:rsidRDefault="00EB0F4E" w:rsidP="00EB0F4E">
      <w:pPr>
        <w:pStyle w:val="a0"/>
      </w:pPr>
    </w:p>
    <w:p w14:paraId="61ADD78E" w14:textId="775C9B3B" w:rsidR="00EB0F4E" w:rsidRPr="00C869BB" w:rsidRDefault="00C869BB" w:rsidP="00EB0F4E">
      <w:pPr>
        <w:pStyle w:val="a0"/>
        <w:ind w:firstLine="0"/>
        <w:jc w:val="center"/>
        <w:rPr>
          <w:lang w:val="en-US"/>
        </w:rPr>
      </w:pPr>
      <w:r w:rsidRPr="00C869BB">
        <w:rPr>
          <w:noProof/>
          <w:lang w:val="en-US"/>
        </w:rPr>
        <w:lastRenderedPageBreak/>
        <w:drawing>
          <wp:inline distT="0" distB="0" distL="0" distR="0" wp14:anchorId="36BC158E" wp14:editId="0D67EED9">
            <wp:extent cx="6299835" cy="3473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BE3D" w14:textId="49B4FC23" w:rsidR="006833B2" w:rsidRPr="004048D6" w:rsidRDefault="006833B2" w:rsidP="004048D6">
      <w:pPr>
        <w:pStyle w:val="a0"/>
        <w:jc w:val="center"/>
      </w:pPr>
      <w:r>
        <w:t xml:space="preserve">Рисунок </w:t>
      </w:r>
      <w:r w:rsidR="00616376">
        <w:t>7</w:t>
      </w:r>
      <w:r>
        <w:t xml:space="preserve"> – </w:t>
      </w:r>
      <w:r w:rsidR="00A214DD">
        <w:t xml:space="preserve">Результат сортировки записей </w:t>
      </w:r>
      <w:r w:rsidR="00C869BB">
        <w:t>быстрой</w:t>
      </w:r>
      <w:r w:rsidR="00A214DD">
        <w:t xml:space="preserve"> сортировкой</w:t>
      </w:r>
    </w:p>
    <w:p w14:paraId="7B778601" w14:textId="77777777" w:rsidR="006833B2" w:rsidRPr="00EB0F4E" w:rsidRDefault="006833B2" w:rsidP="00EB0F4E">
      <w:pPr>
        <w:pStyle w:val="a0"/>
        <w:ind w:firstLine="0"/>
        <w:jc w:val="center"/>
      </w:pPr>
    </w:p>
    <w:p w14:paraId="76FA8E82" w14:textId="77777777" w:rsidR="00416E7E" w:rsidRDefault="00416E7E">
      <w:pPr>
        <w:rPr>
          <w:rFonts w:ascii="Times New Roman" w:eastAsia="Times New Roman" w:hAnsi="Times New Roman" w:cs="Times New Roman"/>
          <w:b/>
          <w:bCs/>
          <w:kern w:val="3"/>
          <w:sz w:val="28"/>
          <w:szCs w:val="28"/>
          <w:lang w:eastAsia="zh-CN" w:bidi="hi-IN"/>
        </w:rPr>
      </w:pPr>
      <w:r>
        <w:br w:type="page"/>
      </w:r>
    </w:p>
    <w:p w14:paraId="61944695" w14:textId="1B7873AE" w:rsidR="00EB077A" w:rsidRPr="00850DD5" w:rsidRDefault="0073624F" w:rsidP="00EB0273">
      <w:pPr>
        <w:pStyle w:val="a"/>
      </w:pPr>
      <w:bookmarkStart w:id="11" w:name="_Toc125459418"/>
      <w:r>
        <w:lastRenderedPageBreak/>
        <w:t>Полученные результаты</w:t>
      </w:r>
      <w:bookmarkEnd w:id="11"/>
    </w:p>
    <w:p w14:paraId="10649FDE" w14:textId="76EDD114" w:rsidR="009B1565" w:rsidRDefault="00353CA8" w:rsidP="009B1565">
      <w:pPr>
        <w:pStyle w:val="a0"/>
      </w:pPr>
      <w:r w:rsidRPr="00850DD5">
        <w:tab/>
      </w:r>
    </w:p>
    <w:p w14:paraId="19B37266" w14:textId="77777777" w:rsidR="00F06DCE" w:rsidRDefault="002B335A" w:rsidP="00A85881">
      <w:pPr>
        <w:pStyle w:val="a0"/>
      </w:pPr>
      <w:r>
        <w:t>Получены характеристики</w:t>
      </w:r>
      <w:r w:rsidR="006833B2">
        <w:t xml:space="preserve"> разн</w:t>
      </w:r>
      <w:r>
        <w:t>ых</w:t>
      </w:r>
      <w:r w:rsidR="006833B2">
        <w:t xml:space="preserve"> вид</w:t>
      </w:r>
      <w:r>
        <w:t>ов</w:t>
      </w:r>
      <w:r w:rsidR="006833B2">
        <w:t xml:space="preserve"> сортировок с разными видами данных.</w:t>
      </w:r>
      <w:r w:rsidR="0073624F">
        <w:t xml:space="preserve"> </w:t>
      </w:r>
      <w:r w:rsidR="00706CCD">
        <w:t>С</w:t>
      </w:r>
      <w:r w:rsidR="0073624F">
        <w:t>равн</w:t>
      </w:r>
      <w:r w:rsidR="00706CCD">
        <w:t>ив</w:t>
      </w:r>
      <w:r w:rsidR="0073624F">
        <w:t xml:space="preserve"> характеристик</w:t>
      </w:r>
      <w:r w:rsidR="00706CCD">
        <w:t>и</w:t>
      </w:r>
      <w:r w:rsidR="0073624F">
        <w:t xml:space="preserve"> можно </w:t>
      </w:r>
      <w:r w:rsidR="00706CCD">
        <w:t xml:space="preserve">оценить каждую сортировку. </w:t>
      </w:r>
    </w:p>
    <w:p w14:paraId="2474C5DD" w14:textId="2ED76E69" w:rsidR="00F06DCE" w:rsidRDefault="00A85881" w:rsidP="00A85881">
      <w:pPr>
        <w:pStyle w:val="a0"/>
      </w:pPr>
      <w:r>
        <w:t xml:space="preserve">Быстрая сортировка оправдывает своё называние, являясь самой быстрой. </w:t>
      </w:r>
    </w:p>
    <w:p w14:paraId="543C4012" w14:textId="77777777" w:rsidR="00F06DCE" w:rsidRDefault="00A85881" w:rsidP="00A85881">
      <w:pPr>
        <w:pStyle w:val="a0"/>
      </w:pPr>
      <w:r>
        <w:t xml:space="preserve">Сортировка простыми вставками вторая по скорости. </w:t>
      </w:r>
    </w:p>
    <w:p w14:paraId="1F2CAEF6" w14:textId="77777777" w:rsidR="00F06DCE" w:rsidRDefault="00F06DCE" w:rsidP="00A85881">
      <w:pPr>
        <w:pStyle w:val="a0"/>
      </w:pPr>
      <w:r>
        <w:t xml:space="preserve">Сортировка бинарными вставками почти не получает выигрыша во времени (поскольку поиск места вставки отнимает не так много </w:t>
      </w:r>
      <w:proofErr w:type="gramStart"/>
      <w:r>
        <w:t>времени</w:t>
      </w:r>
      <w:proofErr w:type="gramEnd"/>
      <w:r>
        <w:t xml:space="preserve"> как этап вставки в найденную позицию) а в почти отсортированном массиве и вовсе проиграет сортировке простыми вставками, он важен скорее как часть других алгоритмов сортировки (сортировки библиотекаря или пасьянсная). </w:t>
      </w:r>
    </w:p>
    <w:p w14:paraId="181A67F1" w14:textId="77777777" w:rsidR="00F06DCE" w:rsidRDefault="00A85881" w:rsidP="00F06DCE">
      <w:pPr>
        <w:pStyle w:val="a0"/>
      </w:pPr>
      <w:r>
        <w:t>Сортировка простым обменом является самой медленной из-за очень большого количества сравнений и перестановок. В сортировке простым выбором при одном и том же количестве сравнений с сортировкой простым обменом количество перестановок в тысячу раз меньше, что уменьшает время на сравнение</w:t>
      </w:r>
      <w:r w:rsidR="00F06DCE">
        <w:t xml:space="preserve">. </w:t>
      </w:r>
    </w:p>
    <w:p w14:paraId="5DF3D83C" w14:textId="20F9540E" w:rsidR="00B72CE6" w:rsidRDefault="00416E7E" w:rsidP="00F06DCE">
      <w:pPr>
        <w:pStyle w:val="a0"/>
      </w:pPr>
      <w:r>
        <w:t xml:space="preserve">Сортировка простым </w:t>
      </w:r>
      <w:r w:rsidR="002B6047">
        <w:t>выбором</w:t>
      </w:r>
      <w:r>
        <w:t xml:space="preserve"> имеет такое же количество сравнений, как и сортировка простым обменом, но из-за того, что количество перестановок в тысячу раз меньше,</w:t>
      </w:r>
      <w:r w:rsidR="002B6047">
        <w:t xml:space="preserve"> значительно уменьшает</w:t>
      </w:r>
      <w:r>
        <w:t xml:space="preserve"> время, потраченное на сравнения</w:t>
      </w:r>
      <w:r w:rsidR="002B6047">
        <w:t xml:space="preserve">. Гномья сортировка является модификацией сортировки простым выбором, а именно в ней оптимизировано количество сравнений, что делает ее быстрее чем сортировку простым обменом. </w:t>
      </w:r>
    </w:p>
    <w:p w14:paraId="24831F86" w14:textId="77777777" w:rsidR="00B72CE6" w:rsidRPr="00C869BB" w:rsidRDefault="00B72CE6" w:rsidP="009B1565">
      <w:pPr>
        <w:pStyle w:val="a0"/>
      </w:pPr>
    </w:p>
    <w:p w14:paraId="0665324A" w14:textId="4BC65CD6" w:rsidR="002B6047" w:rsidRDefault="002B6047">
      <w:pPr>
        <w:rPr>
          <w:rFonts w:ascii="Times New Roman" w:eastAsia="Times New Roman" w:hAnsi="Times New Roman" w:cs="Times New Roman"/>
          <w:noProof/>
          <w:kern w:val="3"/>
          <w:sz w:val="28"/>
          <w:szCs w:val="20"/>
          <w:lang w:eastAsia="zh-CN" w:bidi="hi-IN"/>
        </w:rPr>
      </w:pPr>
      <w:r>
        <w:rPr>
          <w:noProof/>
        </w:rPr>
        <w:br w:type="page"/>
      </w:r>
    </w:p>
    <w:p w14:paraId="13E46A51" w14:textId="3F58F639" w:rsidR="00706CCD" w:rsidRPr="007875FD" w:rsidRDefault="007875FD" w:rsidP="002B6047">
      <w:pPr>
        <w:pStyle w:val="a"/>
      </w:pPr>
      <w:r>
        <w:lastRenderedPageBreak/>
        <w:t>Код программы</w:t>
      </w:r>
    </w:p>
    <w:p w14:paraId="2B4E5A87" w14:textId="5EA48FE5" w:rsidR="00BF77A4" w:rsidRPr="00BF77A4" w:rsidRDefault="00BF77A4" w:rsidP="00BF77A4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</w:pP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 Внутренние сортировки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>// Туровец В.Ю.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>// 2 янв 2023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using System.Diagnostics;</w:t>
      </w:r>
      <w:r w:rsidRPr="00BF77A4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namespace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Internal_sorts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{</w:t>
      </w:r>
      <w:r w:rsidRPr="00BF77A4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br/>
        <w:t xml:space="preserve">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class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Disk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br/>
        <w:t xml:space="preserve">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{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 -название альбома;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// -исполнитель;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// -год выхода. (поле сортировки)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private static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List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&lt;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string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&gt;,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List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&lt;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string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&gt;,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List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&lt;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&gt;)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Texter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//делает готовые массивы дат, исполнителей и названий на основе текста из файла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listOfAlbums =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new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List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&lt;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string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&gt;();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listOfNames =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new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List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&lt;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string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&gt;();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listOfyears =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new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List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&lt;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&gt;();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const string </w:t>
      </w:r>
      <w:r w:rsidRPr="00BF77A4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RU" w:eastAsia="en-GB"/>
        </w:rPr>
        <w:t xml:space="preserve">path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= 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"/Users/vlad/Desktop/ConsoleApp1/ConsoleApp1/Albums_mas.txt"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i =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File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ReadLines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RU" w:eastAsia="en-GB"/>
        </w:rPr>
        <w:t>path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ElementAtOrDefault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(i) !=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null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 i++)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string</w:t>
      </w:r>
      <w:r w:rsidRPr="00BF77A4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 xml:space="preserve">?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readText =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File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ReadLines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RU" w:eastAsia="en-GB"/>
        </w:rPr>
        <w:t>path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ElementAtOrDefault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(i);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readText = readText.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Replace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"; "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, 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";"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);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 xml:space="preserve">//замена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string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[] text = </w:t>
      </w:r>
      <w:r w:rsidRPr="00BF77A4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readText.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Split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';'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ToArray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</w:t>
      </w:r>
      <w:r w:rsidRPr="00BF77A4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)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j =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foreach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part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text)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j++;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//Console.WriteLine(j);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if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(j ==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){listOfAlbums.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Add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(part);}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if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(j ==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2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){listOfNames.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Add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(part);}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if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(j ==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3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){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TryParse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(part,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out var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year);listOfyears.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Add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(year);}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(listOfAlbums, listOfNames, listOfyears);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static void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DiskSort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listOfAlbums =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new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List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&lt;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string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&gt;();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//Названия всех альбомов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listOfNames =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new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List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&lt;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string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&gt;(); 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//Имена всех исполнителей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listOfyears =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new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List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&lt;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&gt;();    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//Года выпуска альбомов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(listOfAlbums, listOfNames, listOfyears) =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Texter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"До сортировки"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i =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 i &lt; listOfNames.</w:t>
      </w:r>
      <w:r w:rsidRPr="00BF77A4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Count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 i++)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$"{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listOfAlbums[i]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}:{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listOfNames[i]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}:{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listOfyears[i]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 xml:space="preserve">}; </w:t>
      </w:r>
      <w:r w:rsidRPr="00BF77A4">
        <w:rPr>
          <w:rFonts w:ascii="Courier New" w:eastAsia="Times New Roman" w:hAnsi="Courier New" w:cs="Courier New"/>
          <w:color w:val="D688D4"/>
          <w:sz w:val="20"/>
          <w:szCs w:val="20"/>
          <w:lang w:val="en-RU" w:eastAsia="en-GB"/>
        </w:rPr>
        <w:t>\n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listOfyears =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QuickSort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(listOfyears,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, listOfyears.</w:t>
      </w:r>
      <w:r w:rsidRPr="00BF77A4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Count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-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lastRenderedPageBreak/>
        <w:t xml:space="preserve">           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List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&lt;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&gt;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QuickSort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List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&lt;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&gt; array,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minIndex,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maxIndex)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if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(minIndex &gt;= maxIndex)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array;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pivotIndex =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GetPivotIndex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(array, minIndex, maxIndex);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QuickSort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(array, minIndex, pivotIndex -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QuickSort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(array, pivotIndex +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, maxIndex);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array;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GetPivotIndex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List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&lt;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&gt; array,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minIndex,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maxIndex)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pivot = minIndex -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i = minIndex; i &lt;= maxIndex; i++)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if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(array[i] &lt; array[maxIndex])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pivot++;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(listOfyears[pivot], listOfyears[i]) = (listOfyears[i], listOfyears[pivot]);      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//Замена местами годов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    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(listOfNames[pivot], listOfNames[i]) = (listOfNames[i], listOfNames[pivot]);      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//Замена местами названий альбовом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    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(listOfAlbums[pivot], listOfAlbums[i]) = (listOfAlbums[i], listOfAlbums[pivot]);  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//Замена местами имён исполнителей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pivot++;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//меняем значения местами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(listOfyears[pivot], listOfyears[maxIndex]) = (listOfyears[maxIndex], listOfyears[pivot]);      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//Замена местами годов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(listOfNames[pivot], listOfNames[maxIndex]) = (listOfNames[maxIndex], listOfNames[pivot]);      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//Замена местами названий альбовом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(listOfAlbums[pivot], listOfAlbums[maxIndex]) = (listOfAlbums[maxIndex], listOfAlbums[pivot]);  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//Замена местами имён исполнителей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pivot;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</w:t>
      </w:r>
      <w:r w:rsidRPr="00BF77A4">
        <w:rPr>
          <w:rFonts w:ascii="Courier New" w:eastAsia="Times New Roman" w:hAnsi="Courier New" w:cs="Courier New"/>
          <w:color w:val="D688D4"/>
          <w:sz w:val="20"/>
          <w:szCs w:val="20"/>
          <w:lang w:val="en-RU" w:eastAsia="en-GB"/>
        </w:rPr>
        <w:t>\n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После сортировки"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i =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 i &lt; listOfNames.</w:t>
      </w:r>
      <w:r w:rsidRPr="00BF77A4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Count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 i++)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$"{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listOfAlbums[i]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}:{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listOfNames[i]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}:{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listOfyears[i]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 xml:space="preserve">}; </w:t>
      </w:r>
      <w:r w:rsidRPr="00BF77A4">
        <w:rPr>
          <w:rFonts w:ascii="Courier New" w:eastAsia="Times New Roman" w:hAnsi="Courier New" w:cs="Courier New"/>
          <w:color w:val="D688D4"/>
          <w:sz w:val="20"/>
          <w:szCs w:val="20"/>
          <w:lang w:val="en-RU" w:eastAsia="en-GB"/>
        </w:rPr>
        <w:t>\n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class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Program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br/>
        <w:t xml:space="preserve">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private const int </w:t>
      </w:r>
      <w:r w:rsidRPr="00BF77A4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 xml:space="preserve">Minimal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= -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10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 xml:space="preserve">//минимальный возможный элемент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private const int </w:t>
      </w:r>
      <w:r w:rsidRPr="00BF77A4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 xml:space="preserve">Maximum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=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75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 xml:space="preserve">//максимальный возможный элемент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lastRenderedPageBreak/>
        <w:br/>
        <w:t xml:space="preserve">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static void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Swap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ref 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e1,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ref 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e2) {(e1, e2) = (e2, e1);}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//обмен элементов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//Конвертер из строки в массив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private static int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[]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Texter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ask)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//делает готовый массив чисел на основе текста из файла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const string </w:t>
      </w:r>
      <w:r w:rsidRPr="00BF77A4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RU" w:eastAsia="en-GB"/>
        </w:rPr>
        <w:t xml:space="preserve">path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= 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"/Users/vlad/Desktop/ConsoleApp1/ConsoleApp1/Input_mas.txt"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string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readText =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File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ReadLines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b/>
          <w:bCs/>
          <w:color w:val="66C3CC"/>
          <w:sz w:val="20"/>
          <w:szCs w:val="20"/>
          <w:lang w:val="en-RU" w:eastAsia="en-GB"/>
        </w:rPr>
        <w:t>path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ElementAtOrDefault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(ask -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//Console.WriteLine(readText);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readText = readText.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Replace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"; "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, 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 "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);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 xml:space="preserve">//замена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Text = readText.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Split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' '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Select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Parse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ToArray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Text;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//Сортировка простыми вставками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static </w:t>
      </w:r>
      <w:r w:rsidRPr="00BF77A4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 xml:space="preserve">int[]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EasyInserts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[] array)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watch = </w:t>
      </w:r>
      <w:r w:rsidRPr="00BF77A4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System.Diagnostics.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Stopwatch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StartNew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comparisons =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  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//кол-во сравнений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rearrangements =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//кол-во перестановок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i =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 i &lt; array.</w:t>
      </w:r>
      <w:r w:rsidRPr="00BF77A4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Length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i++)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//Проходим по массиву слева направо и обрабатываем по очереди каждый элемент.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key = array[i];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j = i;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rearrangements++;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//Слева от элемента наращиваем отсортированную часть массива,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//справа по мере процесса потихоньку испаряется неотсортированная.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while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j &gt;=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BF77A4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 xml:space="preserve">)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&amp;&amp; </w:t>
      </w:r>
      <w:r w:rsidRPr="00BF77A4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array[j -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] &gt; key</w:t>
      </w:r>
      <w:r w:rsidRPr="00BF77A4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)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//В отсортированной части массива ищется точка вставки для очередного элемента.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    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comparisons++;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Swap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ref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array[j -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],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ref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array[j]);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j--;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array[j] = key;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watch.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Stop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elapsedMs = watch.</w:t>
      </w:r>
      <w:r w:rsidRPr="00BF77A4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ElapsedMilliseconds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$"{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comparisons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}    |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rearrangements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}   |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elapsedMs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} Сортировка простыми вставками"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array;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//Сортировка простым обменом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static </w:t>
      </w:r>
      <w:r w:rsidRPr="00BF77A4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 xml:space="preserve">int[]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Bubble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[] array)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watch = </w:t>
      </w:r>
      <w:r w:rsidRPr="00BF77A4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System.Diagnostics.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Stopwatch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StartNew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comparisons =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  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//кол-во сравнений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rearrangements =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//кол-во перестановок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len = array.</w:t>
      </w:r>
      <w:r w:rsidRPr="00BF77A4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Length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i =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 i &lt; len; i++)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lastRenderedPageBreak/>
        <w:t xml:space="preserve">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j =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 j &lt; len - i; j++)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comparisons++;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if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(array[j] &gt; array[j +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])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Swap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ref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array[j],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ref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array[j +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]);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rearrangements++;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watch.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Stop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elapsedMs = watch.</w:t>
      </w:r>
      <w:r w:rsidRPr="00BF77A4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ElapsedMilliseconds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$"</w:t>
      </w:r>
      <w:r w:rsidRPr="00BF77A4">
        <w:rPr>
          <w:rFonts w:ascii="Courier New" w:eastAsia="Times New Roman" w:hAnsi="Courier New" w:cs="Courier New"/>
          <w:color w:val="D688D4"/>
          <w:sz w:val="20"/>
          <w:szCs w:val="20"/>
          <w:lang w:val="en-RU" w:eastAsia="en-GB"/>
        </w:rPr>
        <w:t>\n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comparisons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}   |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rearrangements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}   |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elapsedMs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} Сортировка простым обменом"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array;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//Сортировка простым выбором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static </w:t>
      </w:r>
      <w:r w:rsidRPr="00BF77A4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 xml:space="preserve">int[]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SelectionSort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[] array)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watch = </w:t>
      </w:r>
      <w:r w:rsidRPr="00BF77A4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System.Diagnostics.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Stopwatch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StartNew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comparisons =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  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//кол-во сравнений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rearrangements =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//кол-во перестановок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min, </w:t>
      </w:r>
      <w:r w:rsidRPr="00BF77A4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temp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i =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 i &lt; array.</w:t>
      </w:r>
      <w:r w:rsidRPr="00BF77A4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Length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-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 i++)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min = i;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//устанавливаем начальное значение минимального индекса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//находим минимальный индекс элемента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j = i +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 j &lt; array.</w:t>
      </w:r>
      <w:r w:rsidRPr="00BF77A4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Length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 j++)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comparisons++;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if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(array[j] &lt; array[min])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min = j;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rearrangements++;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//меняем значения местами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Swap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ref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array[min],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ref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array[i]);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watch.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Stop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elapsedMs = watch.</w:t>
      </w:r>
      <w:r w:rsidRPr="00BF77A4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ElapsedMilliseconds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$"</w:t>
      </w:r>
      <w:r w:rsidRPr="00BF77A4">
        <w:rPr>
          <w:rFonts w:ascii="Courier New" w:eastAsia="Times New Roman" w:hAnsi="Courier New" w:cs="Courier New"/>
          <w:color w:val="D688D4"/>
          <w:sz w:val="20"/>
          <w:szCs w:val="20"/>
          <w:lang w:val="en-RU" w:eastAsia="en-GB"/>
        </w:rPr>
        <w:t>\n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comparisons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}   |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rearrangements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}   |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elapsedMs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} Сортировка простым выбором"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array;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//Сортировка бинарными вставками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static </w:t>
      </w:r>
      <w:r w:rsidRPr="00BF77A4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 xml:space="preserve">int[]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BinInsertSort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[] array)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watch = </w:t>
      </w:r>
      <w:r w:rsidRPr="00BF77A4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System.Diagnostics.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Stopwatch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StartNew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comparisons =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  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//кол-во сравнений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rearrangements =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//кол-во перестановок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i =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 i &lt; array.</w:t>
      </w:r>
      <w:r w:rsidRPr="00BF77A4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Length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 i++)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key = array[i];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lo =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lastRenderedPageBreak/>
        <w:t xml:space="preserve">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hi = i -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while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(lo &lt; hi)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mid = lo + (hi - lo) /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2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if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(key &lt; array[i]) { hi = mid;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else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{ lo = mid +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j = i; i &lt; j &amp;&amp; j &lt; lo +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j--) { array[j] = array[j -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];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array[lo] = key;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watch.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Stop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elapsedMs = watch.</w:t>
      </w:r>
      <w:r w:rsidRPr="00BF77A4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ElapsedMilliseconds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$"</w:t>
      </w:r>
      <w:r w:rsidRPr="00BF77A4">
        <w:rPr>
          <w:rFonts w:ascii="Courier New" w:eastAsia="Times New Roman" w:hAnsi="Courier New" w:cs="Courier New"/>
          <w:color w:val="D688D4"/>
          <w:sz w:val="20"/>
          <w:szCs w:val="20"/>
          <w:lang w:val="en-RU" w:eastAsia="en-GB"/>
        </w:rPr>
        <w:t>\n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comparisons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}   |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rearrangements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}   |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elapsedMs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} Сортировка бинарными вставками"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array;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//Быстрая сортировка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static </w:t>
      </w:r>
      <w:r w:rsidRPr="00BF77A4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 xml:space="preserve">int[]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QuickSort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[] array)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watch = </w:t>
      </w:r>
      <w:r w:rsidRPr="00BF77A4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System.Diagnostics.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Stopwatch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StartNew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comparisons =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  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//кол-во сравнений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rearrangements =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//кол-во перестановок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array =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QuickSort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(array,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, array.</w:t>
      </w:r>
      <w:r w:rsidRPr="00BF77A4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Length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-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);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//Для простоты метод получает на вход границы участка массива от минимального до максимального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[]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QuickSort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[] quickSortingArray,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leftIndex,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rightIndex)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if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(leftIndex &gt;= rightIndex){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quickSortingArray;}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//Если левая граница правее правой - возвращаем масив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pivotIndex =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GetPivotIndex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(quickSortingArray, leftIndex, rightIndex);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 xml:space="preserve">//Стержневой индекс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//Делим масив на две часты (слева и справа от стержня)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//Соритруем слева от стержня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QuickSort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(quickSortingArray, leftIndex, pivotIndex -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//Соритруем справа от стержня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QuickSort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(quickSortingArray, pivotIndex +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, rightIndex);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quickSortingArray;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GetPivotIndex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[] pivotingArray,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leftIndex,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rightIndex)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 xml:space="preserve">//Стержневой индекс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pivot = leftIndex -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i = leftIndex; i &lt;= rightIndex; i++)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comparisons++;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if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(pivotingArray[i] &lt; pivotingArray[rightIndex])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pivot++;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Swap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ref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pivotingArray[pivot],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ref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pivotingArray[i]);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rearrangements++;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lastRenderedPageBreak/>
        <w:t xml:space="preserve">            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pivot++;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Swap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ref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pivotingArray[pivot],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ref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pivotingArray[rightIndex]);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pivot;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watch.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Stop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elapsedMs = watch.</w:t>
      </w:r>
      <w:r w:rsidRPr="00BF77A4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ElapsedMilliseconds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$"</w:t>
      </w:r>
      <w:r w:rsidRPr="00BF77A4">
        <w:rPr>
          <w:rFonts w:ascii="Courier New" w:eastAsia="Times New Roman" w:hAnsi="Courier New" w:cs="Courier New"/>
          <w:color w:val="D688D4"/>
          <w:sz w:val="20"/>
          <w:szCs w:val="20"/>
          <w:lang w:val="en-RU" w:eastAsia="en-GB"/>
        </w:rPr>
        <w:t>\n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comparisons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}     |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rearrangements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}   |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elapsedMs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} Быстрая сортировка"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array;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}</w:t>
      </w:r>
      <w:r w:rsidR="004021D8"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 xml:space="preserve">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static void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Main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do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br/>
        <w:t xml:space="preserve">        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Clear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"Выберите тип данных"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"1 - Числа"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"2 - Диски"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"0 - Выход"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TryParse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ReadLine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(),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out var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how);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if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(how ==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 {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break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;}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if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(how &gt;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2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 {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continue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switch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(how)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case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BF77A4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>:</w:t>
      </w:r>
      <w:r w:rsidRPr="00BF77A4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br/>
        <w:t xml:space="preserve">                       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Clear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"Выберите количество тестовых чисел"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"1 - 500"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"2 - 1000"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"3 - 5000"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"0 - Назад"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TryParse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ReadLine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(),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out var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ask);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if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(ask ==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 {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continue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;}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if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(ask &gt;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3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 {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continue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[] numbersArray =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Texter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(ask);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//Готовый массив чисел на основе текста из файла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i =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i &lt;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10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 i++){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$"{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numbersArray[i]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} "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);}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//Вывод неотсортированного массива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       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Clear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$</w:t>
      </w:r>
      <w:r w:rsidRPr="00BF77A4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"comparisons | rearrangements | time "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EasyInserts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(numbersArray);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numbersArray =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Texter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(ask);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//Приведение масива к неотсортированному виду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       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Bubble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(numbersArray);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numbersArray =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Texter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(ask);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//Приведение масива к неотсортированному виду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       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SelectionSort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(numbersArray);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numbersArray =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Texter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(ask);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//Приведение масива к неотсортированному виду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       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BinInsertSort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(numbersArray);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lastRenderedPageBreak/>
        <w:t xml:space="preserve">                    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numbersArray =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Texter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(ask); 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//Приведение масива к неотсортированному виду</w:t>
      </w:r>
      <w:r w:rsidRPr="00BF77A4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        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QuickSort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(numbersArray);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break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case </w:t>
      </w:r>
      <w:r w:rsidRPr="00BF77A4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2</w:t>
      </w:r>
      <w:r w:rsidRPr="00BF77A4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>:</w:t>
      </w:r>
      <w:r w:rsidRPr="00BF77A4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br/>
        <w:t xml:space="preserve">                       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Clear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Disk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DiskSort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break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TryParse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BF77A4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ReadLine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(),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out var </w:t>
      </w:r>
      <w:r w:rsidRPr="00BF77A4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waiter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} 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while 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BF77A4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true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}</w:t>
      </w:r>
      <w:r w:rsidRPr="00BF77A4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BF77A4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}</w:t>
      </w:r>
    </w:p>
    <w:p w14:paraId="0806ECB7" w14:textId="7543F86B" w:rsidR="00E20C6B" w:rsidRPr="00BF77A4" w:rsidRDefault="00BF77A4" w:rsidP="00BF77A4">
      <w:pPr>
        <w:pStyle w:val="a0"/>
        <w:jc w:val="center"/>
        <w:rPr>
          <w:lang w:val="en-RU"/>
        </w:rPr>
      </w:pPr>
      <w:r w:rsidRPr="00BF77A4">
        <w:rPr>
          <w:lang w:val="en-RU"/>
        </w:rPr>
        <w:t xml:space="preserve">Приложение </w:t>
      </w:r>
      <w:r w:rsidR="00533AED" w:rsidRPr="004D50EF">
        <w:rPr>
          <w:lang w:val="en-RU"/>
        </w:rPr>
        <w:t>7</w:t>
      </w:r>
      <w:r w:rsidRPr="00BF77A4">
        <w:rPr>
          <w:lang w:val="en-RU"/>
        </w:rPr>
        <w:t xml:space="preserve"> – Код программы</w:t>
      </w:r>
    </w:p>
    <w:sectPr w:rsidR="00E20C6B" w:rsidRPr="00BF77A4" w:rsidSect="003B73CD">
      <w:footerReference w:type="default" r:id="rId16"/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32085" w14:textId="77777777" w:rsidR="00B72174" w:rsidRDefault="00B72174" w:rsidP="00CC2436">
      <w:pPr>
        <w:spacing w:after="0" w:line="240" w:lineRule="auto"/>
      </w:pPr>
      <w:r>
        <w:separator/>
      </w:r>
    </w:p>
  </w:endnote>
  <w:endnote w:type="continuationSeparator" w:id="0">
    <w:p w14:paraId="25DD9623" w14:textId="77777777" w:rsidR="00B72174" w:rsidRDefault="00B72174" w:rsidP="00CC24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763034"/>
      <w:docPartObj>
        <w:docPartGallery w:val="Page Numbers (Bottom of Page)"/>
        <w:docPartUnique/>
      </w:docPartObj>
    </w:sdtPr>
    <w:sdtEndPr/>
    <w:sdtContent>
      <w:p w14:paraId="132A9836" w14:textId="77777777" w:rsidR="00E02521" w:rsidRDefault="00E0252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1DF933" w14:textId="77777777" w:rsidR="00CC2436" w:rsidRDefault="00CC24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A56892" w14:textId="77777777" w:rsidR="00B72174" w:rsidRDefault="00B72174" w:rsidP="00CC2436">
      <w:pPr>
        <w:spacing w:after="0" w:line="240" w:lineRule="auto"/>
      </w:pPr>
      <w:r>
        <w:separator/>
      </w:r>
    </w:p>
  </w:footnote>
  <w:footnote w:type="continuationSeparator" w:id="0">
    <w:p w14:paraId="2A5162F8" w14:textId="77777777" w:rsidR="00B72174" w:rsidRDefault="00B72174" w:rsidP="00CC24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086613"/>
    <w:multiLevelType w:val="hybridMultilevel"/>
    <w:tmpl w:val="EA962C62"/>
    <w:lvl w:ilvl="0" w:tplc="DF3A64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B3370FF"/>
    <w:multiLevelType w:val="hybridMultilevel"/>
    <w:tmpl w:val="A058DAA0"/>
    <w:lvl w:ilvl="0" w:tplc="D982F090">
      <w:start w:val="1"/>
      <w:numFmt w:val="decimal"/>
      <w:suff w:val="space"/>
      <w:lvlText w:val="%1."/>
      <w:lvlJc w:val="left"/>
      <w:pPr>
        <w:ind w:left="0" w:firstLine="709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60445CA"/>
    <w:multiLevelType w:val="hybridMultilevel"/>
    <w:tmpl w:val="E9447F66"/>
    <w:lvl w:ilvl="0" w:tplc="E5FA5C28">
      <w:start w:val="1"/>
      <w:numFmt w:val="decimal"/>
      <w:suff w:val="space"/>
      <w:lvlText w:val="%1."/>
      <w:lvlJc w:val="left"/>
      <w:pPr>
        <w:ind w:left="1" w:firstLine="709"/>
      </w:pPr>
    </w:lvl>
    <w:lvl w:ilvl="1" w:tplc="FFFFFFFF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attachedTemplate r:id="rId1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ABA"/>
    <w:rsid w:val="000500AD"/>
    <w:rsid w:val="0008755C"/>
    <w:rsid w:val="000E04A9"/>
    <w:rsid w:val="000F4837"/>
    <w:rsid w:val="00114C97"/>
    <w:rsid w:val="00141A4F"/>
    <w:rsid w:val="00143E8A"/>
    <w:rsid w:val="00145AA3"/>
    <w:rsid w:val="00164D43"/>
    <w:rsid w:val="00177900"/>
    <w:rsid w:val="00196E69"/>
    <w:rsid w:val="001B1726"/>
    <w:rsid w:val="001E5FFC"/>
    <w:rsid w:val="002403DD"/>
    <w:rsid w:val="00254D0D"/>
    <w:rsid w:val="00281B6E"/>
    <w:rsid w:val="0028406A"/>
    <w:rsid w:val="002A4EC6"/>
    <w:rsid w:val="002A5BEA"/>
    <w:rsid w:val="002B335A"/>
    <w:rsid w:val="002B6047"/>
    <w:rsid w:val="002B7AA6"/>
    <w:rsid w:val="002E6B95"/>
    <w:rsid w:val="00353CA8"/>
    <w:rsid w:val="00375AE5"/>
    <w:rsid w:val="003853B1"/>
    <w:rsid w:val="003878A4"/>
    <w:rsid w:val="003906E8"/>
    <w:rsid w:val="003B73CD"/>
    <w:rsid w:val="003F2297"/>
    <w:rsid w:val="004021D8"/>
    <w:rsid w:val="004048D6"/>
    <w:rsid w:val="00416E7E"/>
    <w:rsid w:val="00442A1B"/>
    <w:rsid w:val="0047703C"/>
    <w:rsid w:val="004B37C4"/>
    <w:rsid w:val="004C424C"/>
    <w:rsid w:val="004D4DF8"/>
    <w:rsid w:val="004D50EF"/>
    <w:rsid w:val="00506EBF"/>
    <w:rsid w:val="00515B20"/>
    <w:rsid w:val="00533AED"/>
    <w:rsid w:val="005B5D50"/>
    <w:rsid w:val="00616376"/>
    <w:rsid w:val="006305AD"/>
    <w:rsid w:val="0067138D"/>
    <w:rsid w:val="006833B2"/>
    <w:rsid w:val="00684D36"/>
    <w:rsid w:val="00684E30"/>
    <w:rsid w:val="00686719"/>
    <w:rsid w:val="00692E2E"/>
    <w:rsid w:val="006D3AE7"/>
    <w:rsid w:val="006E655B"/>
    <w:rsid w:val="006F357E"/>
    <w:rsid w:val="00701C7B"/>
    <w:rsid w:val="00706CCD"/>
    <w:rsid w:val="0073624F"/>
    <w:rsid w:val="00744630"/>
    <w:rsid w:val="00762A21"/>
    <w:rsid w:val="007875FD"/>
    <w:rsid w:val="007A1C5D"/>
    <w:rsid w:val="007B4ABA"/>
    <w:rsid w:val="007F3F9F"/>
    <w:rsid w:val="00810FF8"/>
    <w:rsid w:val="00831C88"/>
    <w:rsid w:val="00834CFD"/>
    <w:rsid w:val="00841445"/>
    <w:rsid w:val="00850DD5"/>
    <w:rsid w:val="00861849"/>
    <w:rsid w:val="0086617D"/>
    <w:rsid w:val="00867D63"/>
    <w:rsid w:val="00872D21"/>
    <w:rsid w:val="00877872"/>
    <w:rsid w:val="00891596"/>
    <w:rsid w:val="008919E7"/>
    <w:rsid w:val="008D529D"/>
    <w:rsid w:val="00912C7E"/>
    <w:rsid w:val="009365EC"/>
    <w:rsid w:val="009602F6"/>
    <w:rsid w:val="009B1565"/>
    <w:rsid w:val="009B57E0"/>
    <w:rsid w:val="009C506D"/>
    <w:rsid w:val="009F6C34"/>
    <w:rsid w:val="00A214DD"/>
    <w:rsid w:val="00A34ED0"/>
    <w:rsid w:val="00A5461B"/>
    <w:rsid w:val="00A85881"/>
    <w:rsid w:val="00A85ACE"/>
    <w:rsid w:val="00AA22BF"/>
    <w:rsid w:val="00AC3B77"/>
    <w:rsid w:val="00B30E2C"/>
    <w:rsid w:val="00B668B4"/>
    <w:rsid w:val="00B72174"/>
    <w:rsid w:val="00B72CE6"/>
    <w:rsid w:val="00B82325"/>
    <w:rsid w:val="00B8331B"/>
    <w:rsid w:val="00B93830"/>
    <w:rsid w:val="00BA572E"/>
    <w:rsid w:val="00BB198D"/>
    <w:rsid w:val="00BC1203"/>
    <w:rsid w:val="00BC18BC"/>
    <w:rsid w:val="00BE479C"/>
    <w:rsid w:val="00BF77A4"/>
    <w:rsid w:val="00C23BF0"/>
    <w:rsid w:val="00C538D0"/>
    <w:rsid w:val="00C566C3"/>
    <w:rsid w:val="00C869BB"/>
    <w:rsid w:val="00CC2436"/>
    <w:rsid w:val="00CC612D"/>
    <w:rsid w:val="00CD64D4"/>
    <w:rsid w:val="00D11541"/>
    <w:rsid w:val="00D32475"/>
    <w:rsid w:val="00D745B8"/>
    <w:rsid w:val="00D80E62"/>
    <w:rsid w:val="00E02521"/>
    <w:rsid w:val="00E06425"/>
    <w:rsid w:val="00E15C6D"/>
    <w:rsid w:val="00E172CB"/>
    <w:rsid w:val="00E20C6B"/>
    <w:rsid w:val="00E44FD0"/>
    <w:rsid w:val="00E45E40"/>
    <w:rsid w:val="00E720BF"/>
    <w:rsid w:val="00EB0273"/>
    <w:rsid w:val="00EB077A"/>
    <w:rsid w:val="00EB0F4E"/>
    <w:rsid w:val="00EB360A"/>
    <w:rsid w:val="00EE4A47"/>
    <w:rsid w:val="00EF3ED3"/>
    <w:rsid w:val="00F06DCE"/>
    <w:rsid w:val="00F279F2"/>
    <w:rsid w:val="00F44D75"/>
    <w:rsid w:val="00F75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275075"/>
  <w15:chartTrackingRefBased/>
  <w15:docId w15:val="{5FCF2E74-1775-498E-B535-FC0522FFF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8331B"/>
  </w:style>
  <w:style w:type="paragraph" w:styleId="Heading1">
    <w:name w:val="heading 1"/>
    <w:basedOn w:val="Normal"/>
    <w:next w:val="Normal"/>
    <w:link w:val="Heading1Char"/>
    <w:uiPriority w:val="9"/>
    <w:rsid w:val="00B833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EB02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02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93830"/>
    <w:pPr>
      <w:suppressAutoHyphens/>
      <w:autoSpaceDN w:val="0"/>
      <w:spacing w:line="256" w:lineRule="auto"/>
      <w:textAlignment w:val="baseline"/>
    </w:pPr>
    <w:rPr>
      <w:rFonts w:ascii="Calibri" w:eastAsia="Times New Roman" w:hAnsi="Calibri" w:cs="Times New Roman"/>
      <w:kern w:val="3"/>
      <w:szCs w:val="20"/>
      <w:lang w:eastAsia="zh-CN" w:bidi="hi-IN"/>
    </w:rPr>
  </w:style>
  <w:style w:type="paragraph" w:customStyle="1" w:styleId="a">
    <w:name w:val="Заголовок_общий"/>
    <w:next w:val="a0"/>
    <w:qFormat/>
    <w:rsid w:val="00EB0273"/>
    <w:pPr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kern w:val="3"/>
      <w:sz w:val="28"/>
      <w:szCs w:val="28"/>
      <w:lang w:eastAsia="zh-CN" w:bidi="hi-IN"/>
    </w:rPr>
  </w:style>
  <w:style w:type="paragraph" w:customStyle="1" w:styleId="a1">
    <w:name w:val="Заголовок_раздел"/>
    <w:next w:val="a0"/>
    <w:autoRedefine/>
    <w:qFormat/>
    <w:rsid w:val="00EB0273"/>
    <w:pPr>
      <w:spacing w:after="0" w:line="360" w:lineRule="auto"/>
      <w:ind w:firstLine="709"/>
      <w:jc w:val="both"/>
      <w:outlineLvl w:val="1"/>
    </w:pPr>
    <w:rPr>
      <w:rFonts w:ascii="Times New Roman" w:eastAsia="Times New Roman" w:hAnsi="Times New Roman" w:cs="Times New Roman"/>
      <w:b/>
      <w:kern w:val="3"/>
      <w:sz w:val="28"/>
      <w:szCs w:val="20"/>
      <w:lang w:eastAsia="zh-CN" w:bidi="hi-IN"/>
    </w:rPr>
  </w:style>
  <w:style w:type="paragraph" w:customStyle="1" w:styleId="a2">
    <w:name w:val="Заголовок_подраздел"/>
    <w:next w:val="a0"/>
    <w:qFormat/>
    <w:rsid w:val="00EB0273"/>
    <w:pPr>
      <w:spacing w:after="0" w:line="360" w:lineRule="auto"/>
      <w:ind w:firstLine="709"/>
      <w:jc w:val="both"/>
      <w:outlineLvl w:val="2"/>
    </w:pPr>
    <w:rPr>
      <w:rFonts w:ascii="Times New Roman" w:eastAsia="Times New Roman" w:hAnsi="Times New Roman" w:cs="Times New Roman"/>
      <w:b/>
      <w:kern w:val="3"/>
      <w:sz w:val="28"/>
      <w:szCs w:val="20"/>
      <w:lang w:eastAsia="zh-CN" w:bidi="hi-IN"/>
    </w:rPr>
  </w:style>
  <w:style w:type="paragraph" w:customStyle="1" w:styleId="a0">
    <w:name w:val="Текст_"/>
    <w:qFormat/>
    <w:rsid w:val="007B4AB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3"/>
      <w:sz w:val="28"/>
      <w:szCs w:val="20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B833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rsid w:val="00B8331B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CC2436"/>
    <w:pPr>
      <w:tabs>
        <w:tab w:val="center" w:pos="4677"/>
        <w:tab w:val="right" w:pos="9355"/>
      </w:tabs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rsid w:val="00B8331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8331B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rsid w:val="00B833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33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erChar">
    <w:name w:val="Header Char"/>
    <w:basedOn w:val="DefaultParagraphFont"/>
    <w:link w:val="Header"/>
    <w:uiPriority w:val="99"/>
    <w:rsid w:val="00CC2436"/>
  </w:style>
  <w:style w:type="paragraph" w:styleId="Footer">
    <w:name w:val="footer"/>
    <w:basedOn w:val="Normal"/>
    <w:link w:val="FooterChar"/>
    <w:uiPriority w:val="99"/>
    <w:unhideWhenUsed/>
    <w:rsid w:val="00CC24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436"/>
  </w:style>
  <w:style w:type="table" w:styleId="TableGrid">
    <w:name w:val="Table Grid"/>
    <w:basedOn w:val="TableNormal"/>
    <w:uiPriority w:val="39"/>
    <w:rsid w:val="00867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3">
    <w:name w:val="Текст_стандарт Знак"/>
    <w:basedOn w:val="DefaultParagraphFont"/>
    <w:link w:val="a4"/>
    <w:locked/>
    <w:rsid w:val="007B4ABA"/>
    <w:rPr>
      <w:rFonts w:ascii="Times New Roman" w:hAnsi="Times New Roman" w:cs="Times New Roman"/>
      <w:sz w:val="28"/>
      <w:szCs w:val="28"/>
    </w:rPr>
  </w:style>
  <w:style w:type="paragraph" w:customStyle="1" w:styleId="a4">
    <w:name w:val="Текст_стандарт"/>
    <w:basedOn w:val="Normal"/>
    <w:link w:val="a3"/>
    <w:rsid w:val="007B4ABA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5">
    <w:name w:val="Таблица Знак"/>
    <w:basedOn w:val="a3"/>
    <w:link w:val="a6"/>
    <w:locked/>
    <w:rsid w:val="007B4ABA"/>
    <w:rPr>
      <w:rFonts w:ascii="Times New Roman" w:hAnsi="Times New Roman" w:cs="Times New Roman"/>
      <w:spacing w:val="20"/>
      <w:sz w:val="28"/>
      <w:szCs w:val="28"/>
    </w:rPr>
  </w:style>
  <w:style w:type="paragraph" w:customStyle="1" w:styleId="a6">
    <w:name w:val="Таблица"/>
    <w:basedOn w:val="a4"/>
    <w:link w:val="a5"/>
    <w:rsid w:val="007B4ABA"/>
    <w:pPr>
      <w:ind w:left="708" w:firstLine="1"/>
    </w:pPr>
    <w:rPr>
      <w:spacing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3E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3ED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02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027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B027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B027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B0273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EB0273"/>
    <w:pPr>
      <w:spacing w:after="100"/>
    </w:pPr>
  </w:style>
  <w:style w:type="paragraph" w:styleId="ListParagraph">
    <w:name w:val="List Paragraph"/>
    <w:basedOn w:val="Normal"/>
    <w:uiPriority w:val="34"/>
    <w:rsid w:val="003878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4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9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8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5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7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5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8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2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26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0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1076;&#1074;&#1092;&#1091;\&#1080;&#1089;&#1080;&#1090;\1%20lab\&#1096;&#1072;&#1073;&#1083;&#1086;&#1085;%20&#1086;&#1090;&#1095;&#1105;&#1090;%20&#1086;%20&#1083;&#1072;&#1073;&#1086;&#1088;&#1072;&#1090;&#1086;&#1088;&#1085;&#1086;&#1081;%20&#1088;&#1072;&#1073;&#1086;&#1090;&#1077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705B27-B6A2-494D-AF9B-2625F4F05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D:\двфу\исит\1 lab\шаблон отчёт о лабораторной работе.dotm</Template>
  <TotalTime>319</TotalTime>
  <Pages>18</Pages>
  <Words>3588</Words>
  <Characters>20453</Characters>
  <Application>Microsoft Office Word</Application>
  <DocSecurity>0</DocSecurity>
  <Lines>170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hochu zayku</dc:creator>
  <cp:keywords/>
  <dc:description/>
  <cp:lastModifiedBy>Microsoft Office User</cp:lastModifiedBy>
  <cp:revision>9</cp:revision>
  <dcterms:created xsi:type="dcterms:W3CDTF">2023-01-18T23:32:00Z</dcterms:created>
  <dcterms:modified xsi:type="dcterms:W3CDTF">2023-01-25T16:44:00Z</dcterms:modified>
</cp:coreProperties>
</file>