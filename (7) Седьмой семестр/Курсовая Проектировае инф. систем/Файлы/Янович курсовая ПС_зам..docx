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3DAA" w14:textId="77777777" w:rsidR="00D22F16" w:rsidRPr="00D22F16" w:rsidRDefault="00D22F16" w:rsidP="00D22F16">
      <w:pPr>
        <w:shd w:val="clear" w:color="auto" w:fill="FFFFFF"/>
        <w:jc w:val="center"/>
        <w:rPr>
          <w:sz w:val="22"/>
          <w:szCs w:val="22"/>
        </w:rPr>
      </w:pPr>
      <w:bookmarkStart w:id="0" w:name="_Toc150781528"/>
      <w:r w:rsidRPr="00D22F16">
        <w:rPr>
          <w:noProof/>
        </w:rPr>
        <w:drawing>
          <wp:anchor distT="0" distB="0" distL="114300" distR="114300" simplePos="0" relativeHeight="251659264" behindDoc="0" locked="0" layoutInCell="1" hidden="0" allowOverlap="1" wp14:anchorId="5F115206" wp14:editId="368490B0">
            <wp:simplePos x="0" y="0"/>
            <wp:positionH relativeFrom="column">
              <wp:posOffset>2993390</wp:posOffset>
            </wp:positionH>
            <wp:positionV relativeFrom="paragraph">
              <wp:posOffset>-247649</wp:posOffset>
            </wp:positionV>
            <wp:extent cx="388620" cy="643934"/>
            <wp:effectExtent l="0" t="0" r="0" b="0"/>
            <wp:wrapNone/>
            <wp:docPr id="63" name="image10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Описание: лого"/>
                    <pic:cNvPicPr preferRelativeResize="0"/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643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47D46" w14:textId="77777777" w:rsidR="00D22F16" w:rsidRPr="00D22F16" w:rsidRDefault="00D22F16" w:rsidP="00D22F16">
      <w:pPr>
        <w:shd w:val="clear" w:color="auto" w:fill="FFFFFF"/>
        <w:jc w:val="center"/>
        <w:rPr>
          <w:sz w:val="22"/>
          <w:szCs w:val="22"/>
        </w:rPr>
      </w:pPr>
    </w:p>
    <w:p w14:paraId="5C06AA17" w14:textId="77777777" w:rsidR="00D22F16" w:rsidRPr="00D22F16" w:rsidRDefault="00D22F16" w:rsidP="00D22F16">
      <w:pPr>
        <w:shd w:val="clear" w:color="auto" w:fill="FFFFFF"/>
        <w:jc w:val="center"/>
        <w:rPr>
          <w:sz w:val="22"/>
          <w:szCs w:val="22"/>
        </w:rPr>
      </w:pPr>
    </w:p>
    <w:p w14:paraId="06B80F06" w14:textId="77777777" w:rsidR="00D22F16" w:rsidRPr="00D22F16" w:rsidRDefault="00D22F16" w:rsidP="00D22F16">
      <w:pPr>
        <w:shd w:val="clear" w:color="auto" w:fill="FFFFFF"/>
        <w:jc w:val="center"/>
        <w:rPr>
          <w:smallCaps/>
          <w:sz w:val="22"/>
          <w:szCs w:val="22"/>
        </w:rPr>
      </w:pPr>
      <w:r w:rsidRPr="00D22F16">
        <w:rPr>
          <w:sz w:val="22"/>
          <w:szCs w:val="22"/>
        </w:rPr>
        <w:t>МИНИСТЕРСТВО НАУКИ И ВЫСШЕГО ОБРАЗОВАНИЯ РОССИЙСКОЙ ФЕДЕРАЦИИ</w:t>
      </w:r>
    </w:p>
    <w:p w14:paraId="5E250469" w14:textId="77777777" w:rsidR="00D22F16" w:rsidRPr="00D22F16" w:rsidRDefault="00D22F16" w:rsidP="00D22F16">
      <w:pPr>
        <w:jc w:val="center"/>
        <w:rPr>
          <w:sz w:val="22"/>
          <w:szCs w:val="22"/>
        </w:rPr>
      </w:pPr>
      <w:r w:rsidRPr="00D22F16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14:paraId="725A04CE" w14:textId="2C40B38E" w:rsidR="00D22F16" w:rsidRDefault="00D22F16" w:rsidP="00EA3553">
      <w:pPr>
        <w:shd w:val="clear" w:color="auto" w:fill="FFFFFF"/>
        <w:jc w:val="center"/>
        <w:rPr>
          <w:b/>
        </w:rPr>
      </w:pPr>
      <w:r w:rsidRPr="00D22F16">
        <w:rPr>
          <w:b/>
        </w:rPr>
        <w:t>«Дальневосточный федеральный университет»</w:t>
      </w:r>
    </w:p>
    <w:p w14:paraId="493525E1" w14:textId="4727BB19" w:rsidR="008035B2" w:rsidRPr="008035B2" w:rsidRDefault="008035B2" w:rsidP="00EA3553">
      <w:pPr>
        <w:shd w:val="clear" w:color="auto" w:fill="FFFFFF"/>
        <w:jc w:val="center"/>
        <w:rPr>
          <w:bCs/>
        </w:rPr>
      </w:pPr>
      <w:r w:rsidRPr="008035B2">
        <w:rPr>
          <w:bCs/>
          <w:lang w:val="en-US"/>
        </w:rPr>
        <w:t>(</w:t>
      </w:r>
      <w:r w:rsidRPr="008035B2">
        <w:rPr>
          <w:bCs/>
        </w:rPr>
        <w:t>ДВФУ)</w:t>
      </w:r>
    </w:p>
    <w:p w14:paraId="02774495" w14:textId="77777777" w:rsidR="00D22F16" w:rsidRPr="00D22F16" w:rsidRDefault="00D22F16" w:rsidP="00D22F16">
      <w:pPr>
        <w:shd w:val="clear" w:color="auto" w:fill="FFFFFF"/>
        <w:jc w:val="center"/>
      </w:pPr>
    </w:p>
    <w:p w14:paraId="61390C92" w14:textId="77777777" w:rsidR="00D22F16" w:rsidRPr="00D22F16" w:rsidRDefault="00D22F16" w:rsidP="00D22F16">
      <w:pPr>
        <w:pBdr>
          <w:top w:val="single" w:sz="24" w:space="1" w:color="000000"/>
        </w:pBdr>
        <w:jc w:val="center"/>
      </w:pPr>
    </w:p>
    <w:tbl>
      <w:tblPr>
        <w:tblW w:w="9922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D22F16" w:rsidRPr="00D22F16" w14:paraId="0730DA5A" w14:textId="77777777" w:rsidTr="00867447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64A41E72" w14:textId="77777777" w:rsidR="00D22F16" w:rsidRPr="00D22F16" w:rsidRDefault="00D22F16" w:rsidP="00D22F16">
            <w:pPr>
              <w:widowControl w:val="0"/>
              <w:jc w:val="center"/>
            </w:pPr>
            <w:r w:rsidRPr="00D22F16">
              <w:rPr>
                <w:b/>
              </w:rPr>
              <w:t>ИНСТИТУТ МАТЕМАТИКИ И КОМПЬЮТЕРНЫХ ТЕХНОЛОГИЙ</w:t>
            </w:r>
          </w:p>
        </w:tc>
      </w:tr>
    </w:tbl>
    <w:p w14:paraId="7835677D" w14:textId="77777777" w:rsidR="00D22F16" w:rsidRPr="00D22F16" w:rsidRDefault="00D22F16" w:rsidP="00D22F16">
      <w:pPr>
        <w:widowControl w:val="0"/>
        <w:jc w:val="center"/>
        <w:rPr>
          <w:b/>
        </w:rPr>
      </w:pPr>
    </w:p>
    <w:p w14:paraId="33D01A7A" w14:textId="77777777" w:rsidR="00D22F16" w:rsidRPr="00D22F16" w:rsidRDefault="00D22F16" w:rsidP="00D22F16">
      <w:pPr>
        <w:widowControl w:val="0"/>
        <w:jc w:val="center"/>
      </w:pPr>
      <w:r w:rsidRPr="00D22F16">
        <w:t>Департамент информационных и компьютерных систем</w:t>
      </w:r>
    </w:p>
    <w:p w14:paraId="7ECB4DB5" w14:textId="5DC1D510" w:rsidR="00D22F16" w:rsidRDefault="00D22F16" w:rsidP="00D22F16">
      <w:pPr>
        <w:widowControl w:val="0"/>
        <w:jc w:val="center"/>
      </w:pPr>
    </w:p>
    <w:p w14:paraId="70179F9A" w14:textId="77777777" w:rsidR="006868BD" w:rsidRPr="00D22F16" w:rsidRDefault="006868BD" w:rsidP="00D22F16">
      <w:pPr>
        <w:widowControl w:val="0"/>
        <w:jc w:val="center"/>
      </w:pPr>
    </w:p>
    <w:p w14:paraId="5871064C" w14:textId="77777777" w:rsidR="00D22F16" w:rsidRPr="00D22F16" w:rsidRDefault="00D22F16" w:rsidP="00D22F16">
      <w:pPr>
        <w:widowControl w:val="0"/>
        <w:jc w:val="center"/>
        <w:rPr>
          <w:b/>
        </w:rPr>
      </w:pPr>
    </w:p>
    <w:p w14:paraId="030B8108" w14:textId="77777777" w:rsidR="00D22F16" w:rsidRPr="00D22F16" w:rsidRDefault="00D22F16" w:rsidP="00D22F16">
      <w:pPr>
        <w:widowControl w:val="0"/>
        <w:jc w:val="center"/>
      </w:pPr>
      <w:r w:rsidRPr="00D22F16">
        <w:t>Янович Яков Валерьевич</w:t>
      </w:r>
    </w:p>
    <w:p w14:paraId="6B61C733" w14:textId="77777777" w:rsidR="00D22F16" w:rsidRPr="00D22F16" w:rsidRDefault="00D22F16" w:rsidP="00D22F16">
      <w:pPr>
        <w:widowControl w:val="0"/>
        <w:jc w:val="center"/>
      </w:pPr>
    </w:p>
    <w:tbl>
      <w:tblPr>
        <w:tblW w:w="9922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D22F16" w:rsidRPr="00D22F16" w14:paraId="7E7D241B" w14:textId="77777777" w:rsidTr="00867447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0A8DE434" w14:textId="6EE5839F" w:rsidR="00767BA6" w:rsidRDefault="00611DA0" w:rsidP="00F47AFF">
            <w:pPr>
              <w:widowControl w:val="0"/>
              <w:spacing w:line="360" w:lineRule="auto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«</w:t>
            </w:r>
            <w:r w:rsidR="00767BA6">
              <w:rPr>
                <w:rFonts w:eastAsia="Calibri"/>
                <w:lang w:eastAsia="en-US"/>
              </w:rPr>
              <w:t xml:space="preserve">Проектирование </w:t>
            </w:r>
            <w:r w:rsidR="00223382">
              <w:rPr>
                <w:rFonts w:eastAsia="Calibri"/>
                <w:lang w:eastAsia="en-US"/>
              </w:rPr>
              <w:t>ИС</w:t>
            </w:r>
            <w:r w:rsidR="00767BA6">
              <w:rPr>
                <w:rFonts w:eastAsia="Calibri"/>
                <w:lang w:eastAsia="en-US"/>
              </w:rPr>
              <w:t xml:space="preserve"> учета клиентских заявок </w:t>
            </w:r>
          </w:p>
          <w:p w14:paraId="2123F1AF" w14:textId="4D6082FC" w:rsidR="00D22F16" w:rsidRPr="00F47AFF" w:rsidRDefault="00767BA6" w:rsidP="00F47AFF">
            <w:pPr>
              <w:widowControl w:val="0"/>
              <w:spacing w:line="360" w:lineRule="auto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для ООО «Восток ИТ» г. Владивосток</w:t>
            </w:r>
            <w:r w:rsidR="00611DA0">
              <w:rPr>
                <w:rFonts w:eastAsia="Calibri"/>
                <w:lang w:eastAsia="en-US"/>
              </w:rPr>
              <w:t>»</w:t>
            </w:r>
          </w:p>
          <w:p w14:paraId="7AFB7E3E" w14:textId="77777777" w:rsidR="00D22F16" w:rsidRPr="00D22F16" w:rsidRDefault="00D22F16" w:rsidP="00D22F16">
            <w:pPr>
              <w:widowControl w:val="0"/>
              <w:jc w:val="center"/>
            </w:pPr>
          </w:p>
          <w:p w14:paraId="3A67440D" w14:textId="24363AD7" w:rsidR="00D22F16" w:rsidRDefault="00D22F16" w:rsidP="00D22F16">
            <w:pPr>
              <w:widowControl w:val="0"/>
              <w:jc w:val="center"/>
              <w:rPr>
                <w:b/>
              </w:rPr>
            </w:pPr>
            <w:r w:rsidRPr="00D22F16">
              <w:rPr>
                <w:b/>
              </w:rPr>
              <w:t>КУРСОВ</w:t>
            </w:r>
            <w:r w:rsidR="00F64FC8">
              <w:rPr>
                <w:b/>
              </w:rPr>
              <w:t>ОЙ ПРОЕКТ</w:t>
            </w:r>
          </w:p>
          <w:p w14:paraId="1D270F28" w14:textId="4A6CECCC" w:rsidR="00EA3553" w:rsidRPr="00E0677B" w:rsidRDefault="00CC7AC4" w:rsidP="00D22F16">
            <w:pPr>
              <w:widowControl w:val="0"/>
              <w:jc w:val="center"/>
              <w:rPr>
                <w:bCs/>
              </w:rPr>
            </w:pPr>
            <w:r w:rsidRPr="00E0677B">
              <w:rPr>
                <w:bCs/>
              </w:rPr>
              <w:t xml:space="preserve">по дисциплине </w:t>
            </w:r>
            <w:r w:rsidR="00893B96">
              <w:rPr>
                <w:bCs/>
              </w:rPr>
              <w:t>«</w:t>
            </w:r>
            <w:r w:rsidR="004C57E3" w:rsidRPr="004C57E3">
              <w:rPr>
                <w:bCs/>
              </w:rPr>
              <w:t>Проектирование информационных систем</w:t>
            </w:r>
            <w:r w:rsidR="00893B96">
              <w:rPr>
                <w:bCs/>
              </w:rPr>
              <w:t>»</w:t>
            </w:r>
          </w:p>
        </w:tc>
      </w:tr>
    </w:tbl>
    <w:p w14:paraId="21DF10F4" w14:textId="77777777" w:rsidR="00D22F16" w:rsidRPr="00D22F16" w:rsidRDefault="00D22F16" w:rsidP="00D22F16">
      <w:pPr>
        <w:widowControl w:val="0"/>
        <w:jc w:val="center"/>
      </w:pPr>
    </w:p>
    <w:p w14:paraId="059A1EE9" w14:textId="77777777" w:rsidR="00D22F16" w:rsidRPr="00D22F16" w:rsidRDefault="00D22F16" w:rsidP="00D22F16">
      <w:pPr>
        <w:widowControl w:val="0"/>
        <w:ind w:firstLine="4395"/>
      </w:pPr>
    </w:p>
    <w:p w14:paraId="04A081F4" w14:textId="77777777" w:rsidR="00D22F16" w:rsidRPr="00D22F16" w:rsidRDefault="00D22F16" w:rsidP="00D22F16">
      <w:pPr>
        <w:widowControl w:val="0"/>
        <w:ind w:firstLine="5103"/>
      </w:pPr>
    </w:p>
    <w:tbl>
      <w:tblPr>
        <w:tblW w:w="99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4994"/>
      </w:tblGrid>
      <w:tr w:rsidR="00D22F16" w:rsidRPr="00D22F16" w14:paraId="7F79756A" w14:textId="77777777" w:rsidTr="00867447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1CA60EB0" w14:textId="77777777" w:rsidR="00D22F16" w:rsidRPr="00D22F16" w:rsidRDefault="00D22F16" w:rsidP="00D22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994" w:type="dxa"/>
            <w:tcBorders>
              <w:top w:val="nil"/>
              <w:left w:val="nil"/>
              <w:bottom w:val="nil"/>
              <w:right w:val="nil"/>
            </w:tcBorders>
          </w:tcPr>
          <w:p w14:paraId="298E2D63" w14:textId="77777777" w:rsidR="00D22F16" w:rsidRPr="00D22F16" w:rsidRDefault="00D22F16" w:rsidP="00D22F16">
            <w:pPr>
              <w:tabs>
                <w:tab w:val="left" w:pos="5954"/>
              </w:tabs>
            </w:pPr>
            <w:r w:rsidRPr="00D22F16">
              <w:t>Студент гр. Б9121-09.03.03 _________</w:t>
            </w:r>
          </w:p>
          <w:p w14:paraId="4E6FF253" w14:textId="77777777" w:rsidR="00D22F16" w:rsidRPr="00D22F16" w:rsidRDefault="00D22F16" w:rsidP="00D22F16">
            <w:pPr>
              <w:tabs>
                <w:tab w:val="left" w:pos="5954"/>
              </w:tabs>
              <w:rPr>
                <w:sz w:val="18"/>
                <w:szCs w:val="18"/>
              </w:rPr>
            </w:pPr>
            <w:r w:rsidRPr="00D22F16">
              <w:t xml:space="preserve">                                                  </w:t>
            </w:r>
            <w:r w:rsidRPr="00D22F16">
              <w:rPr>
                <w:sz w:val="18"/>
                <w:szCs w:val="18"/>
              </w:rPr>
              <w:t>(подпись)</w:t>
            </w:r>
          </w:p>
          <w:p w14:paraId="37B03F4E" w14:textId="77777777" w:rsidR="00D22F16" w:rsidRPr="00D22F16" w:rsidRDefault="00D22F16" w:rsidP="00D22F16">
            <w:pPr>
              <w:widowControl w:val="0"/>
            </w:pPr>
          </w:p>
        </w:tc>
      </w:tr>
      <w:tr w:rsidR="00D22F16" w:rsidRPr="00D22F16" w14:paraId="38C03D44" w14:textId="77777777" w:rsidTr="00867447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719A5ACA" w14:textId="77777777" w:rsidR="00D22F16" w:rsidRPr="00D22F16" w:rsidRDefault="00D22F16" w:rsidP="00D22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994" w:type="dxa"/>
            <w:tcBorders>
              <w:top w:val="nil"/>
              <w:left w:val="nil"/>
              <w:bottom w:val="nil"/>
              <w:right w:val="nil"/>
            </w:tcBorders>
          </w:tcPr>
          <w:p w14:paraId="4999FE2E" w14:textId="77777777" w:rsidR="00D22F16" w:rsidRPr="00D22F16" w:rsidRDefault="00D22F16" w:rsidP="00D22F16">
            <w:pPr>
              <w:widowControl w:val="0"/>
            </w:pPr>
            <w:r w:rsidRPr="00D22F16">
              <w:t>Руководитель</w:t>
            </w:r>
          </w:p>
          <w:p w14:paraId="33B8FBDC" w14:textId="61B02AB2" w:rsidR="00D22F16" w:rsidRPr="00D22F16" w:rsidRDefault="00D22F16" w:rsidP="00D22F16">
            <w:pPr>
              <w:widowControl w:val="0"/>
            </w:pPr>
            <w:r w:rsidRPr="00D22F16">
              <w:t>_______________</w:t>
            </w:r>
            <w:proofErr w:type="gramStart"/>
            <w:r w:rsidRPr="00D22F16">
              <w:t xml:space="preserve">_  </w:t>
            </w:r>
            <w:r w:rsidR="007B5F0C">
              <w:t>Бедрина</w:t>
            </w:r>
            <w:proofErr w:type="gramEnd"/>
            <w:r w:rsidR="007B5F0C">
              <w:t xml:space="preserve"> С. Л.</w:t>
            </w:r>
          </w:p>
          <w:p w14:paraId="5AA2F5E5" w14:textId="77777777" w:rsidR="00D22F16" w:rsidRPr="00D22F16" w:rsidRDefault="00D22F16" w:rsidP="00D22F16">
            <w:pPr>
              <w:widowControl w:val="0"/>
            </w:pPr>
          </w:p>
        </w:tc>
      </w:tr>
      <w:tr w:rsidR="00D22F16" w:rsidRPr="00D22F16" w14:paraId="357C6665" w14:textId="77777777" w:rsidTr="00867447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41FB22D5" w14:textId="77777777" w:rsidR="00D22F16" w:rsidRPr="00D22F16" w:rsidRDefault="00D22F16" w:rsidP="00D22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994" w:type="dxa"/>
            <w:tcBorders>
              <w:top w:val="nil"/>
              <w:left w:val="nil"/>
              <w:bottom w:val="nil"/>
              <w:right w:val="nil"/>
            </w:tcBorders>
          </w:tcPr>
          <w:p w14:paraId="5A742A02" w14:textId="77777777" w:rsidR="00D22F16" w:rsidRPr="00D22F16" w:rsidRDefault="00D22F16" w:rsidP="00D22F16">
            <w:pPr>
              <w:widowControl w:val="0"/>
              <w:jc w:val="both"/>
            </w:pPr>
          </w:p>
        </w:tc>
      </w:tr>
      <w:tr w:rsidR="00D22F16" w:rsidRPr="00D22F16" w14:paraId="25DE10AC" w14:textId="77777777" w:rsidTr="00867447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0070F81A" w14:textId="77777777" w:rsidR="00D22F16" w:rsidRPr="00D22F16" w:rsidRDefault="00D22F16" w:rsidP="00D22F16">
            <w:pPr>
              <w:jc w:val="center"/>
            </w:pPr>
          </w:p>
          <w:p w14:paraId="08EAB4E5" w14:textId="77777777" w:rsidR="00D22F16" w:rsidRPr="00D22F16" w:rsidRDefault="00D22F16" w:rsidP="00D22F16">
            <w:r w:rsidRPr="00D22F16">
              <w:t xml:space="preserve">Регистрационный </w:t>
            </w:r>
            <w:proofErr w:type="gramStart"/>
            <w:r w:rsidRPr="00D22F16">
              <w:t>№  _</w:t>
            </w:r>
            <w:proofErr w:type="gramEnd"/>
            <w:r w:rsidRPr="00D22F16">
              <w:t>________</w:t>
            </w:r>
          </w:p>
          <w:p w14:paraId="2F2A788E" w14:textId="77777777" w:rsidR="00D22F16" w:rsidRPr="00D22F16" w:rsidRDefault="00D22F16" w:rsidP="00D22F16">
            <w:r w:rsidRPr="00D22F16">
              <w:t>___________  ___________________</w:t>
            </w:r>
          </w:p>
          <w:p w14:paraId="0B5FA9E2" w14:textId="77777777" w:rsidR="00D22F16" w:rsidRPr="00D22F16" w:rsidRDefault="00D22F16" w:rsidP="00D22F16">
            <w:pPr>
              <w:rPr>
                <w:sz w:val="22"/>
                <w:szCs w:val="22"/>
              </w:rPr>
            </w:pPr>
            <w:r w:rsidRPr="00D22F16">
              <w:rPr>
                <w:sz w:val="22"/>
                <w:szCs w:val="22"/>
              </w:rPr>
              <w:t xml:space="preserve">      подпись                      </w:t>
            </w:r>
            <w:proofErr w:type="spellStart"/>
            <w:r w:rsidRPr="00D22F16">
              <w:rPr>
                <w:sz w:val="22"/>
                <w:szCs w:val="22"/>
              </w:rPr>
              <w:t>И.О.Фамилия</w:t>
            </w:r>
            <w:proofErr w:type="spellEnd"/>
          </w:p>
          <w:p w14:paraId="7004E71A" w14:textId="65FE1F67" w:rsidR="00D22F16" w:rsidRPr="00D22F16" w:rsidRDefault="00D22F16" w:rsidP="00D22F16">
            <w:proofErr w:type="gramStart"/>
            <w:r w:rsidRPr="00D22F16">
              <w:t>« _</w:t>
            </w:r>
            <w:proofErr w:type="gramEnd"/>
            <w:r w:rsidRPr="00D22F16">
              <w:t>____» __________________  202</w:t>
            </w:r>
            <w:r w:rsidR="008E64A6" w:rsidRPr="00BA3178">
              <w:t>5</w:t>
            </w:r>
            <w:r w:rsidRPr="00D22F16">
              <w:t xml:space="preserve"> г.</w:t>
            </w:r>
          </w:p>
          <w:p w14:paraId="0722C826" w14:textId="77777777" w:rsidR="00D22F16" w:rsidRPr="00D22F16" w:rsidRDefault="00D22F16" w:rsidP="00D22F16">
            <w:pPr>
              <w:jc w:val="center"/>
            </w:pPr>
          </w:p>
        </w:tc>
        <w:tc>
          <w:tcPr>
            <w:tcW w:w="4994" w:type="dxa"/>
            <w:tcBorders>
              <w:top w:val="nil"/>
              <w:left w:val="nil"/>
              <w:bottom w:val="nil"/>
              <w:right w:val="nil"/>
            </w:tcBorders>
          </w:tcPr>
          <w:p w14:paraId="5C6500B1" w14:textId="77777777" w:rsidR="00D22F16" w:rsidRPr="00D22F16" w:rsidRDefault="00D22F16" w:rsidP="00D22F16">
            <w:pPr>
              <w:widowControl w:val="0"/>
            </w:pPr>
          </w:p>
          <w:p w14:paraId="29D86A8E" w14:textId="77777777" w:rsidR="00D22F16" w:rsidRPr="00D22F16" w:rsidRDefault="00D22F16" w:rsidP="00D22F16">
            <w:pPr>
              <w:widowControl w:val="0"/>
              <w:ind w:left="34"/>
            </w:pPr>
            <w:proofErr w:type="gramStart"/>
            <w:r w:rsidRPr="00D22F16">
              <w:t>Оценка  _</w:t>
            </w:r>
            <w:proofErr w:type="gramEnd"/>
            <w:r w:rsidRPr="00D22F16">
              <w:t>________________________</w:t>
            </w:r>
          </w:p>
          <w:p w14:paraId="6E7CA4C5" w14:textId="77777777" w:rsidR="00D22F16" w:rsidRPr="00D22F16" w:rsidRDefault="00D22F16" w:rsidP="00D22F16">
            <w:pPr>
              <w:widowControl w:val="0"/>
              <w:ind w:left="88"/>
            </w:pPr>
          </w:p>
          <w:p w14:paraId="3ECA1BF1" w14:textId="6EB88E46" w:rsidR="00D22F16" w:rsidRPr="00D22F16" w:rsidRDefault="00D22F16" w:rsidP="00D22F16">
            <w:pPr>
              <w:widowControl w:val="0"/>
              <w:ind w:left="88"/>
            </w:pPr>
            <w:r w:rsidRPr="00D22F16">
              <w:t>____________  ___________________</w:t>
            </w:r>
          </w:p>
          <w:p w14:paraId="6A9EC87C" w14:textId="77777777" w:rsidR="00D22F16" w:rsidRPr="00D22F16" w:rsidRDefault="00D22F16" w:rsidP="00D22F16">
            <w:pPr>
              <w:widowControl w:val="0"/>
              <w:ind w:left="88"/>
              <w:rPr>
                <w:sz w:val="22"/>
                <w:szCs w:val="22"/>
              </w:rPr>
            </w:pPr>
            <w:r w:rsidRPr="00D22F16">
              <w:rPr>
                <w:sz w:val="22"/>
                <w:szCs w:val="22"/>
              </w:rPr>
              <w:t xml:space="preserve">          подпись                            </w:t>
            </w:r>
            <w:proofErr w:type="spellStart"/>
            <w:r w:rsidRPr="00D22F16">
              <w:rPr>
                <w:sz w:val="22"/>
                <w:szCs w:val="22"/>
              </w:rPr>
              <w:t>И.О.Фамилия</w:t>
            </w:r>
            <w:proofErr w:type="spellEnd"/>
          </w:p>
          <w:p w14:paraId="687E3860" w14:textId="77777777" w:rsidR="00D22F16" w:rsidRPr="00D22F16" w:rsidRDefault="00D22F16" w:rsidP="00D22F16">
            <w:pPr>
              <w:widowControl w:val="0"/>
              <w:ind w:left="88"/>
            </w:pPr>
          </w:p>
          <w:p w14:paraId="4D45BA54" w14:textId="2E5301A3" w:rsidR="00D22F16" w:rsidRPr="00D22F16" w:rsidRDefault="00D22F16" w:rsidP="00D22F16">
            <w:pPr>
              <w:widowControl w:val="0"/>
              <w:ind w:left="88"/>
            </w:pPr>
            <w:r w:rsidRPr="00D22F16">
              <w:t>«_____» ________________ 202</w:t>
            </w:r>
            <w:r w:rsidR="008E64A6" w:rsidRPr="00BA3178">
              <w:t>5</w:t>
            </w:r>
            <w:r w:rsidRPr="00D22F16">
              <w:t xml:space="preserve"> г.</w:t>
            </w:r>
          </w:p>
          <w:p w14:paraId="070A013C" w14:textId="77777777" w:rsidR="00D22F16" w:rsidRPr="00D22F16" w:rsidRDefault="00D22F16" w:rsidP="00D22F16">
            <w:pPr>
              <w:widowControl w:val="0"/>
              <w:ind w:left="88"/>
            </w:pPr>
          </w:p>
        </w:tc>
      </w:tr>
    </w:tbl>
    <w:p w14:paraId="533260F6" w14:textId="77777777" w:rsidR="00D22F16" w:rsidRPr="00D22F16" w:rsidRDefault="00D22F16" w:rsidP="00D22F16">
      <w:pPr>
        <w:widowControl w:val="0"/>
        <w:ind w:firstLine="5103"/>
      </w:pPr>
    </w:p>
    <w:p w14:paraId="4EBEAC56" w14:textId="77777777" w:rsidR="00D22F16" w:rsidRPr="00D22F16" w:rsidRDefault="00D22F16" w:rsidP="00D22F16">
      <w:pPr>
        <w:widowControl w:val="0"/>
      </w:pPr>
    </w:p>
    <w:p w14:paraId="03E63976" w14:textId="77777777" w:rsidR="00D22F16" w:rsidRPr="00D22F16" w:rsidRDefault="00D22F16" w:rsidP="00D22F16">
      <w:pPr>
        <w:widowControl w:val="0"/>
        <w:jc w:val="center"/>
      </w:pPr>
    </w:p>
    <w:p w14:paraId="32370BA8" w14:textId="77777777" w:rsidR="00D22F16" w:rsidRPr="00D22F16" w:rsidRDefault="00D22F16" w:rsidP="00D22F1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" w:name="_heading=h.gjdgxs" w:colFirst="0" w:colLast="0"/>
      <w:bookmarkEnd w:id="1"/>
      <w:r w:rsidRPr="00D22F16">
        <w:rPr>
          <w:color w:val="000000"/>
        </w:rPr>
        <w:t>г. Владивосток</w:t>
      </w:r>
    </w:p>
    <w:p w14:paraId="6F31587F" w14:textId="75FE64E2" w:rsidR="002E53D5" w:rsidRPr="00867447" w:rsidRDefault="00D22F16" w:rsidP="002E53D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D22F16">
        <w:rPr>
          <w:color w:val="000000"/>
        </w:rPr>
        <w:t>202</w:t>
      </w:r>
      <w:r w:rsidR="008E64A6" w:rsidRPr="00867447">
        <w:rPr>
          <w:color w:val="000000"/>
        </w:rPr>
        <w:t>5</w:t>
      </w:r>
      <w:r w:rsidR="002E53D5" w:rsidRPr="00867447">
        <w:rPr>
          <w:color w:val="000000"/>
        </w:rPr>
        <w:br w:type="page"/>
      </w:r>
    </w:p>
    <w:p w14:paraId="022030B4" w14:textId="77777777" w:rsidR="006D54A3" w:rsidRPr="006D2DEC" w:rsidRDefault="006D54A3" w:rsidP="006D54A3">
      <w:pPr>
        <w:pStyle w:val="a4"/>
        <w:jc w:val="center"/>
        <w:rPr>
          <w:b/>
          <w:bCs/>
        </w:rPr>
      </w:pPr>
      <w:r w:rsidRPr="006D2DEC">
        <w:rPr>
          <w:b/>
          <w:bCs/>
        </w:rPr>
        <w:lastRenderedPageBreak/>
        <w:t>ТЕХНИЧЕСКОЕ ЗАДАНИЕ НА КУРСОВ</w:t>
      </w:r>
      <w:r>
        <w:rPr>
          <w:b/>
          <w:bCs/>
        </w:rPr>
        <w:t>ОЙ</w:t>
      </w:r>
      <w:r w:rsidRPr="006D2DEC">
        <w:rPr>
          <w:b/>
          <w:bCs/>
        </w:rPr>
        <w:t xml:space="preserve"> </w:t>
      </w:r>
      <w:r>
        <w:rPr>
          <w:b/>
          <w:bCs/>
        </w:rPr>
        <w:t>ПРОЕКТ</w:t>
      </w:r>
    </w:p>
    <w:p w14:paraId="27F908A3" w14:textId="77777777" w:rsidR="006D54A3" w:rsidRDefault="006D54A3" w:rsidP="006D54A3">
      <w:pPr>
        <w:pStyle w:val="a4"/>
      </w:pPr>
    </w:p>
    <w:p w14:paraId="17CD253E" w14:textId="77777777" w:rsidR="006D54A3" w:rsidRDefault="006D54A3" w:rsidP="006D54A3">
      <w:pPr>
        <w:pStyle w:val="a4"/>
      </w:pPr>
      <w:r w:rsidRPr="00837085">
        <w:rPr>
          <w:b/>
          <w:bCs/>
        </w:rPr>
        <w:t>Студента</w:t>
      </w:r>
      <w:r>
        <w:t xml:space="preserve"> Яновича Якова Валерьевича </w:t>
      </w:r>
      <w:r w:rsidRPr="00837085">
        <w:rPr>
          <w:b/>
          <w:bCs/>
        </w:rPr>
        <w:t>группы</w:t>
      </w:r>
      <w:r>
        <w:t xml:space="preserve"> Б9121-09.03.03пиэ</w:t>
      </w:r>
    </w:p>
    <w:p w14:paraId="341A85B4" w14:textId="77777777" w:rsidR="006D54A3" w:rsidRDefault="006D54A3" w:rsidP="006D54A3">
      <w:pPr>
        <w:pStyle w:val="a4"/>
      </w:pPr>
    </w:p>
    <w:p w14:paraId="78881D7C" w14:textId="77777777" w:rsidR="006D54A3" w:rsidRPr="00837085" w:rsidRDefault="006D54A3" w:rsidP="006D54A3">
      <w:pPr>
        <w:pStyle w:val="a4"/>
        <w:rPr>
          <w:b/>
          <w:bCs/>
        </w:rPr>
      </w:pPr>
      <w:r w:rsidRPr="00837085">
        <w:rPr>
          <w:b/>
          <w:bCs/>
        </w:rPr>
        <w:t>Тема курсов</w:t>
      </w:r>
      <w:r>
        <w:rPr>
          <w:b/>
          <w:bCs/>
        </w:rPr>
        <w:t>ого</w:t>
      </w:r>
      <w:r w:rsidRPr="00837085">
        <w:rPr>
          <w:b/>
          <w:bCs/>
        </w:rPr>
        <w:t xml:space="preserve"> </w:t>
      </w:r>
      <w:r>
        <w:rPr>
          <w:b/>
          <w:bCs/>
        </w:rPr>
        <w:t>проекта</w:t>
      </w:r>
    </w:p>
    <w:p w14:paraId="18E008BF" w14:textId="4E5AB0A0" w:rsidR="006D54A3" w:rsidRPr="006A2746" w:rsidRDefault="0091483C" w:rsidP="006D54A3">
      <w:pPr>
        <w:widowControl w:val="0"/>
        <w:suppressAutoHyphens/>
        <w:spacing w:line="360" w:lineRule="auto"/>
        <w:ind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Проектирование </w:t>
      </w:r>
      <w:r w:rsidR="00223382">
        <w:rPr>
          <w:rFonts w:eastAsia="Calibri"/>
          <w:lang w:eastAsia="en-US"/>
        </w:rPr>
        <w:t>ИС</w:t>
      </w:r>
      <w:r w:rsidR="006D54A3">
        <w:rPr>
          <w:rFonts w:eastAsia="Calibri"/>
          <w:lang w:eastAsia="en-US"/>
        </w:rPr>
        <w:t xml:space="preserve"> учета клиентских заявок для ООО «Восток ИТ» г. Владивосток</w:t>
      </w:r>
    </w:p>
    <w:p w14:paraId="65BC5409" w14:textId="77777777" w:rsidR="006D54A3" w:rsidRPr="00837085" w:rsidRDefault="006D54A3" w:rsidP="006D54A3">
      <w:pPr>
        <w:pStyle w:val="a4"/>
        <w:rPr>
          <w:b/>
          <w:bCs/>
        </w:rPr>
      </w:pPr>
      <w:r w:rsidRPr="00837085">
        <w:rPr>
          <w:b/>
          <w:bCs/>
        </w:rPr>
        <w:t>Цель разработки проекта</w:t>
      </w:r>
    </w:p>
    <w:p w14:paraId="04F0D682" w14:textId="35C9C67A" w:rsidR="006D54A3" w:rsidRDefault="006D54A3" w:rsidP="006D54A3">
      <w:pPr>
        <w:pStyle w:val="a4"/>
      </w:pPr>
      <w:r>
        <w:t xml:space="preserve">Разработка проекта автоматизации учета клиентских заявок для ООО «Восток ИТ» г. Владивосток в </w:t>
      </w:r>
      <w:r w:rsidRPr="00036FA4">
        <w:rPr>
          <w:color w:val="FF0000"/>
        </w:rPr>
        <w:t xml:space="preserve">среде </w:t>
      </w:r>
      <w:r w:rsidRPr="00036FA4">
        <w:rPr>
          <w:color w:val="FF0000"/>
          <w:lang w:val="en-US"/>
        </w:rPr>
        <w:t>Microsoft</w:t>
      </w:r>
      <w:r w:rsidRPr="00036FA4">
        <w:rPr>
          <w:color w:val="FF0000"/>
        </w:rPr>
        <w:t xml:space="preserve"> </w:t>
      </w:r>
      <w:r w:rsidRPr="00036FA4">
        <w:rPr>
          <w:color w:val="FF0000"/>
          <w:lang w:val="en-US"/>
        </w:rPr>
        <w:t>Project</w:t>
      </w:r>
      <w:r w:rsidRPr="006A2746">
        <w:t>.</w:t>
      </w:r>
    </w:p>
    <w:p w14:paraId="2661E8A8" w14:textId="77777777" w:rsidR="006D54A3" w:rsidRPr="0033576D" w:rsidRDefault="006D54A3" w:rsidP="006D54A3">
      <w:pPr>
        <w:pStyle w:val="a4"/>
        <w:rPr>
          <w:b/>
          <w:bCs/>
        </w:rPr>
      </w:pPr>
      <w:r w:rsidRPr="0033576D">
        <w:rPr>
          <w:b/>
          <w:bCs/>
        </w:rPr>
        <w:t>График выполнения курсового проекта</w:t>
      </w:r>
    </w:p>
    <w:tbl>
      <w:tblPr>
        <w:tblStyle w:val="TableGrid"/>
        <w:tblW w:w="8505" w:type="dxa"/>
        <w:tblInd w:w="846" w:type="dxa"/>
        <w:tblLook w:val="04A0" w:firstRow="1" w:lastRow="0" w:firstColumn="1" w:lastColumn="0" w:noHBand="0" w:noVBand="1"/>
      </w:tblPr>
      <w:tblGrid>
        <w:gridCol w:w="4111"/>
        <w:gridCol w:w="2126"/>
        <w:gridCol w:w="2268"/>
      </w:tblGrid>
      <w:tr w:rsidR="006D54A3" w14:paraId="209E2AC6" w14:textId="77777777" w:rsidTr="00867447">
        <w:tc>
          <w:tcPr>
            <w:tcW w:w="4111" w:type="dxa"/>
          </w:tcPr>
          <w:p w14:paraId="15274E0D" w14:textId="77777777" w:rsidR="006D54A3" w:rsidRPr="003F761C" w:rsidRDefault="006D54A3" w:rsidP="00867447">
            <w:pPr>
              <w:pStyle w:val="a4"/>
              <w:ind w:firstLine="0"/>
              <w:rPr>
                <w:sz w:val="24"/>
                <w:szCs w:val="24"/>
              </w:rPr>
            </w:pPr>
            <w:r w:rsidRPr="003F761C">
              <w:rPr>
                <w:sz w:val="24"/>
                <w:szCs w:val="24"/>
              </w:rPr>
              <w:t>Основные разделы</w:t>
            </w:r>
          </w:p>
        </w:tc>
        <w:tc>
          <w:tcPr>
            <w:tcW w:w="2126" w:type="dxa"/>
          </w:tcPr>
          <w:p w14:paraId="1FE9F41C" w14:textId="77777777" w:rsidR="006D54A3" w:rsidRDefault="006D54A3" w:rsidP="00867447">
            <w:pPr>
              <w:pStyle w:val="a4"/>
              <w:ind w:firstLine="0"/>
              <w:rPr>
                <w:sz w:val="24"/>
                <w:szCs w:val="24"/>
              </w:rPr>
            </w:pPr>
            <w:r w:rsidRPr="003F761C">
              <w:rPr>
                <w:sz w:val="24"/>
                <w:szCs w:val="24"/>
              </w:rPr>
              <w:t xml:space="preserve">Удельный вес </w:t>
            </w:r>
          </w:p>
          <w:p w14:paraId="6D46902A" w14:textId="77777777" w:rsidR="006D54A3" w:rsidRPr="003F761C" w:rsidRDefault="006D54A3" w:rsidP="00867447">
            <w:pPr>
              <w:pStyle w:val="a4"/>
              <w:ind w:firstLine="0"/>
              <w:rPr>
                <w:sz w:val="24"/>
                <w:szCs w:val="24"/>
              </w:rPr>
            </w:pPr>
            <w:r w:rsidRPr="003F761C">
              <w:rPr>
                <w:sz w:val="24"/>
                <w:szCs w:val="24"/>
              </w:rPr>
              <w:t>раздела проекта</w:t>
            </w:r>
          </w:p>
        </w:tc>
        <w:tc>
          <w:tcPr>
            <w:tcW w:w="2268" w:type="dxa"/>
          </w:tcPr>
          <w:p w14:paraId="47158BBA" w14:textId="77777777" w:rsidR="006D54A3" w:rsidRPr="003F761C" w:rsidRDefault="006D54A3" w:rsidP="00867447">
            <w:pPr>
              <w:pStyle w:val="a4"/>
              <w:ind w:firstLine="0"/>
              <w:rPr>
                <w:sz w:val="24"/>
                <w:szCs w:val="24"/>
              </w:rPr>
            </w:pPr>
            <w:r w:rsidRPr="003F761C">
              <w:rPr>
                <w:sz w:val="24"/>
                <w:szCs w:val="24"/>
              </w:rPr>
              <w:t>Срок выполнения</w:t>
            </w:r>
          </w:p>
        </w:tc>
      </w:tr>
      <w:tr w:rsidR="006D54A3" w14:paraId="4D7C5E35" w14:textId="77777777" w:rsidTr="00867447">
        <w:tc>
          <w:tcPr>
            <w:tcW w:w="4111" w:type="dxa"/>
          </w:tcPr>
          <w:p w14:paraId="6EDBBD5A" w14:textId="4D127234" w:rsidR="006D54A3" w:rsidRPr="004707CC" w:rsidRDefault="004707CC" w:rsidP="00867447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commentRangeStart w:id="2"/>
            <w:r>
              <w:rPr>
                <w:sz w:val="24"/>
                <w:szCs w:val="24"/>
                <w:lang w:val="en-US"/>
              </w:rPr>
              <w:t>?</w:t>
            </w:r>
            <w:commentRangeEnd w:id="2"/>
            <w:r w:rsidR="00867447">
              <w:rPr>
                <w:rStyle w:val="CommentReference"/>
              </w:rPr>
              <w:commentReference w:id="2"/>
            </w:r>
            <w:r w:rsidR="00867447" w:rsidRPr="00EC5A69">
              <w:rPr>
                <w:color w:val="000000"/>
                <w:sz w:val="24"/>
                <w:szCs w:val="24"/>
              </w:rPr>
              <w:t xml:space="preserve"> Бизнес-моделирование</w:t>
            </w:r>
          </w:p>
        </w:tc>
        <w:tc>
          <w:tcPr>
            <w:tcW w:w="2126" w:type="dxa"/>
          </w:tcPr>
          <w:p w14:paraId="7EFC1436" w14:textId="4D023090" w:rsidR="006D54A3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68" w:type="dxa"/>
          </w:tcPr>
          <w:p w14:paraId="27A058D3" w14:textId="594C6A1B" w:rsidR="006D54A3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15.10.2024</w:t>
            </w:r>
          </w:p>
        </w:tc>
      </w:tr>
      <w:tr w:rsidR="00867447" w14:paraId="46BCD7B6" w14:textId="77777777" w:rsidTr="00867447">
        <w:tc>
          <w:tcPr>
            <w:tcW w:w="4111" w:type="dxa"/>
          </w:tcPr>
          <w:p w14:paraId="1116D7F7" w14:textId="18B6AF05" w:rsidR="00867447" w:rsidRDefault="00867447" w:rsidP="00867447">
            <w:pPr>
              <w:jc w:val="both"/>
              <w:rPr>
                <w:sz w:val="24"/>
                <w:szCs w:val="24"/>
                <w:lang w:val="en-US"/>
              </w:rPr>
            </w:pPr>
            <w:r w:rsidRPr="00EC5A69">
              <w:rPr>
                <w:color w:val="000000"/>
                <w:sz w:val="24"/>
                <w:szCs w:val="24"/>
              </w:rPr>
              <w:t>Определение требований</w:t>
            </w:r>
          </w:p>
        </w:tc>
        <w:tc>
          <w:tcPr>
            <w:tcW w:w="2126" w:type="dxa"/>
          </w:tcPr>
          <w:p w14:paraId="3467DBA6" w14:textId="487855D1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68" w:type="dxa"/>
          </w:tcPr>
          <w:p w14:paraId="0F623CA2" w14:textId="6441347C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1.11.2024</w:t>
            </w:r>
          </w:p>
        </w:tc>
      </w:tr>
      <w:tr w:rsidR="00867447" w14:paraId="57B5F3C2" w14:textId="77777777" w:rsidTr="00867447">
        <w:tc>
          <w:tcPr>
            <w:tcW w:w="4111" w:type="dxa"/>
          </w:tcPr>
          <w:p w14:paraId="7986B068" w14:textId="126C4EC9" w:rsidR="00867447" w:rsidRPr="00EC5A69" w:rsidRDefault="00867447" w:rsidP="0086744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</w:t>
            </w:r>
            <w:r w:rsidRPr="00EC5A69">
              <w:rPr>
                <w:color w:val="000000"/>
                <w:sz w:val="24"/>
                <w:szCs w:val="24"/>
              </w:rPr>
              <w:t>роектирование</w:t>
            </w:r>
            <w:r>
              <w:rPr>
                <w:color w:val="000000"/>
                <w:sz w:val="24"/>
                <w:szCs w:val="24"/>
              </w:rPr>
              <w:t xml:space="preserve"> ИС</w:t>
            </w:r>
          </w:p>
        </w:tc>
        <w:tc>
          <w:tcPr>
            <w:tcW w:w="2126" w:type="dxa"/>
          </w:tcPr>
          <w:p w14:paraId="3F2A8323" w14:textId="73447BC1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268" w:type="dxa"/>
          </w:tcPr>
          <w:p w14:paraId="5CF5AB35" w14:textId="1A0DC57E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15.12.2024</w:t>
            </w:r>
          </w:p>
        </w:tc>
      </w:tr>
      <w:tr w:rsidR="00867447" w14:paraId="1F7D25A6" w14:textId="77777777" w:rsidTr="00867447">
        <w:tc>
          <w:tcPr>
            <w:tcW w:w="4111" w:type="dxa"/>
          </w:tcPr>
          <w:p w14:paraId="3DDEF0BC" w14:textId="2718024A" w:rsidR="00867447" w:rsidRPr="00AD2514" w:rsidRDefault="00867447" w:rsidP="0086744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Оформление результатов (</w:t>
            </w:r>
            <w:r w:rsidRPr="00AD2514">
              <w:rPr>
                <w:color w:val="000000"/>
                <w:sz w:val="24"/>
                <w:szCs w:val="24"/>
              </w:rPr>
              <w:t>Проектная модель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14:paraId="5240740C" w14:textId="77777777" w:rsidR="00867447" w:rsidRDefault="00867447" w:rsidP="00867447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B0C388" w14:textId="288AC8D6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68" w:type="dxa"/>
          </w:tcPr>
          <w:p w14:paraId="514A03B5" w14:textId="4006E957" w:rsidR="00867447" w:rsidRPr="003F761C" w:rsidRDefault="00867447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28.01.2015</w:t>
            </w:r>
          </w:p>
        </w:tc>
      </w:tr>
    </w:tbl>
    <w:p w14:paraId="1710EEC7" w14:textId="77777777" w:rsidR="006D54A3" w:rsidRDefault="006D54A3" w:rsidP="006D54A3">
      <w:pPr>
        <w:pStyle w:val="a4"/>
      </w:pPr>
    </w:p>
    <w:p w14:paraId="7FA50821" w14:textId="77777777" w:rsidR="006D54A3" w:rsidRPr="00F756AD" w:rsidRDefault="006D54A3" w:rsidP="006D54A3">
      <w:pPr>
        <w:pStyle w:val="a4"/>
        <w:rPr>
          <w:b/>
          <w:bCs/>
        </w:rPr>
      </w:pPr>
      <w:r w:rsidRPr="00F756AD">
        <w:rPr>
          <w:b/>
          <w:bCs/>
        </w:rPr>
        <w:t>Рекомендуемая литература</w:t>
      </w:r>
    </w:p>
    <w:p w14:paraId="4C7244F8" w14:textId="77777777" w:rsidR="0054015F" w:rsidRPr="0054015F" w:rsidRDefault="0054015F" w:rsidP="0054015F">
      <w:pPr>
        <w:pStyle w:val="a4"/>
        <w:numPr>
          <w:ilvl w:val="0"/>
          <w:numId w:val="23"/>
        </w:numPr>
        <w:rPr>
          <w:u w:val="single"/>
        </w:rPr>
      </w:pPr>
      <w:r w:rsidRPr="0054015F">
        <w:t>Буч Г. Язык UML. Руководство пользователя [Электронный ресурс</w:t>
      </w:r>
      <w:proofErr w:type="gramStart"/>
      <w:r w:rsidRPr="0054015F">
        <w:t>] :</w:t>
      </w:r>
      <w:proofErr w:type="gramEnd"/>
      <w:r w:rsidRPr="0054015F">
        <w:t xml:space="preserve"> / Буч Г., </w:t>
      </w:r>
      <w:proofErr w:type="spellStart"/>
      <w:r w:rsidRPr="0054015F">
        <w:t>Рамбо</w:t>
      </w:r>
      <w:proofErr w:type="spellEnd"/>
      <w:r w:rsidRPr="0054015F">
        <w:t xml:space="preserve"> Д., Якобсон И. — Электрон. дан. — </w:t>
      </w:r>
      <w:proofErr w:type="gramStart"/>
      <w:r w:rsidRPr="0054015F">
        <w:t>М. :</w:t>
      </w:r>
      <w:proofErr w:type="gramEnd"/>
      <w:r w:rsidRPr="0054015F">
        <w:t xml:space="preserve"> ДМК Пресс, 2008. — 494с. — Режим доступа: </w:t>
      </w:r>
      <w:hyperlink r:id="rId12" w:history="1">
        <w:r w:rsidRPr="0054015F">
          <w:rPr>
            <w:rStyle w:val="Hyperlink"/>
          </w:rPr>
          <w:t>http://e.lanbook.com/books/element.php?pl1_id=1246</w:t>
        </w:r>
      </w:hyperlink>
    </w:p>
    <w:p w14:paraId="56CCCD83" w14:textId="77777777" w:rsidR="0054015F" w:rsidRPr="0054015F" w:rsidRDefault="0054015F" w:rsidP="0054015F">
      <w:pPr>
        <w:pStyle w:val="a4"/>
        <w:numPr>
          <w:ilvl w:val="0"/>
          <w:numId w:val="23"/>
        </w:numPr>
      </w:pPr>
      <w:r w:rsidRPr="0054015F">
        <w:t xml:space="preserve">Грекул, В. И. Проектирование информационных систем: учеб. пособие/ В. И. Грекул, Г. Н. </w:t>
      </w:r>
      <w:proofErr w:type="spellStart"/>
      <w:r w:rsidRPr="0054015F">
        <w:t>Денищенко</w:t>
      </w:r>
      <w:proofErr w:type="spellEnd"/>
      <w:r w:rsidRPr="0054015F">
        <w:t xml:space="preserve">, Н. Л. </w:t>
      </w:r>
      <w:proofErr w:type="spellStart"/>
      <w:r w:rsidRPr="0054015F">
        <w:t>Коровкина</w:t>
      </w:r>
      <w:proofErr w:type="spellEnd"/>
      <w:r w:rsidRPr="0054015F">
        <w:t xml:space="preserve">. - 2-е изд., </w:t>
      </w:r>
      <w:proofErr w:type="spellStart"/>
      <w:proofErr w:type="gramStart"/>
      <w:r w:rsidRPr="0054015F">
        <w:t>испр</w:t>
      </w:r>
      <w:proofErr w:type="spellEnd"/>
      <w:r w:rsidRPr="0054015F">
        <w:t>..</w:t>
      </w:r>
      <w:proofErr w:type="gramEnd"/>
      <w:r w:rsidRPr="0054015F">
        <w:t xml:space="preserve"> -М: Интернет-Университет Информационных Технологий: БИНОМ. Лаборатория знаний, 2008</w:t>
      </w:r>
    </w:p>
    <w:p w14:paraId="09F4F841" w14:textId="77777777" w:rsidR="0054015F" w:rsidRPr="0054015F" w:rsidRDefault="0054015F" w:rsidP="0054015F">
      <w:pPr>
        <w:pStyle w:val="a4"/>
        <w:numPr>
          <w:ilvl w:val="0"/>
          <w:numId w:val="23"/>
        </w:numPr>
      </w:pPr>
      <w:r w:rsidRPr="0054015F">
        <w:t>Ипатова Э.Р. Методологии и технологии системного проектирования информационных систем. [Электронный ресурс]: учебное пособие. /</w:t>
      </w:r>
      <w:proofErr w:type="spellStart"/>
      <w:r w:rsidRPr="0054015F">
        <w:t>Э.Р.Игнатова</w:t>
      </w:r>
      <w:proofErr w:type="spellEnd"/>
      <w:r w:rsidRPr="0054015F">
        <w:t xml:space="preserve"> – </w:t>
      </w:r>
      <w:r w:rsidRPr="0054015F">
        <w:lastRenderedPageBreak/>
        <w:t xml:space="preserve">М: ФЛИНТА, 2008, 256 стр. Режим доступа: </w:t>
      </w:r>
      <w:hyperlink r:id="rId13" w:history="1">
        <w:r w:rsidRPr="0054015F">
          <w:rPr>
            <w:rStyle w:val="Hyperlink"/>
          </w:rPr>
          <w:t>http://e.lanbook.com/books/element.php?pl1_id=44785</w:t>
        </w:r>
      </w:hyperlink>
    </w:p>
    <w:p w14:paraId="15E48B0A" w14:textId="27360069" w:rsidR="0054015F" w:rsidRPr="0054015F" w:rsidRDefault="0054015F" w:rsidP="0054015F">
      <w:pPr>
        <w:pStyle w:val="a4"/>
        <w:numPr>
          <w:ilvl w:val="0"/>
          <w:numId w:val="23"/>
        </w:numPr>
      </w:pPr>
      <w:proofErr w:type="spellStart"/>
      <w:r w:rsidRPr="0054015F">
        <w:t>Кватрани</w:t>
      </w:r>
      <w:proofErr w:type="spellEnd"/>
      <w:r w:rsidRPr="0054015F">
        <w:rPr>
          <w:lang w:val="en-US"/>
        </w:rPr>
        <w:t xml:space="preserve"> </w:t>
      </w:r>
      <w:r w:rsidRPr="0054015F">
        <w:t>Т</w:t>
      </w:r>
      <w:r w:rsidRPr="0054015F">
        <w:rPr>
          <w:lang w:val="en-US"/>
        </w:rPr>
        <w:t xml:space="preserve">. Rational Rose 2000 </w:t>
      </w:r>
      <w:r w:rsidRPr="0054015F">
        <w:t>и</w:t>
      </w:r>
      <w:r w:rsidRPr="0054015F">
        <w:rPr>
          <w:lang w:val="en-US"/>
        </w:rPr>
        <w:t xml:space="preserve"> UML. </w:t>
      </w:r>
      <w:r w:rsidRPr="0054015F">
        <w:t>Визуальное моделирование [Электронный ресурс</w:t>
      </w:r>
      <w:proofErr w:type="gramStart"/>
      <w:r w:rsidRPr="0054015F">
        <w:t>] :</w:t>
      </w:r>
      <w:proofErr w:type="gramEnd"/>
      <w:r w:rsidRPr="0054015F">
        <w:t xml:space="preserve"> . — Электрон</w:t>
      </w:r>
      <w:proofErr w:type="gramStart"/>
      <w:r w:rsidRPr="0054015F">
        <w:t>.</w:t>
      </w:r>
      <w:proofErr w:type="gramEnd"/>
      <w:r w:rsidRPr="0054015F">
        <w:t xml:space="preserve"> дан. — </w:t>
      </w:r>
      <w:proofErr w:type="gramStart"/>
      <w:r w:rsidRPr="0054015F">
        <w:t>М. :</w:t>
      </w:r>
      <w:proofErr w:type="gramEnd"/>
      <w:r w:rsidRPr="0054015F">
        <w:t xml:space="preserve"> ДМК Пресс, 2009. — 176 с. — Режим доступа: </w:t>
      </w:r>
      <w:hyperlink r:id="rId14" w:history="1">
        <w:r w:rsidRPr="0054015F">
          <w:rPr>
            <w:rStyle w:val="Hyperlink"/>
          </w:rPr>
          <w:t>http://e.lanbook.com/books/element.php?pl1_id=1237</w:t>
        </w:r>
      </w:hyperlink>
      <w:r>
        <w:rPr>
          <w:u w:val="single"/>
        </w:rPr>
        <w:t xml:space="preserve"> </w:t>
      </w:r>
    </w:p>
    <w:p w14:paraId="7BB6C5A9" w14:textId="77777777" w:rsidR="0054015F" w:rsidRPr="0054015F" w:rsidRDefault="0054015F" w:rsidP="0054015F">
      <w:pPr>
        <w:pStyle w:val="a4"/>
        <w:numPr>
          <w:ilvl w:val="0"/>
          <w:numId w:val="23"/>
        </w:numPr>
        <w:rPr>
          <w:u w:val="single"/>
        </w:rPr>
      </w:pPr>
      <w:r w:rsidRPr="0054015F">
        <w:t xml:space="preserve">Малышева, Е.Н. Проектирование информационных систем Раздел 5. Индустриальное проектирование информационных систем. Объектно-ориентированная </w:t>
      </w:r>
      <w:proofErr w:type="spellStart"/>
      <w:r w:rsidRPr="0054015F">
        <w:t>case</w:t>
      </w:r>
      <w:proofErr w:type="spellEnd"/>
      <w:r w:rsidRPr="0054015F">
        <w:t>-технология проектирования информационных систем [Электронный ресурс</w:t>
      </w:r>
      <w:proofErr w:type="gramStart"/>
      <w:r w:rsidRPr="0054015F">
        <w:t>] :</w:t>
      </w:r>
      <w:proofErr w:type="gramEnd"/>
      <w:r w:rsidRPr="0054015F">
        <w:t xml:space="preserve"> учебное пособие. — Электрон</w:t>
      </w:r>
      <w:proofErr w:type="gramStart"/>
      <w:r w:rsidRPr="0054015F">
        <w:t>.</w:t>
      </w:r>
      <w:proofErr w:type="gramEnd"/>
      <w:r w:rsidRPr="0054015F">
        <w:t xml:space="preserve"> дан. — </w:t>
      </w:r>
      <w:proofErr w:type="gramStart"/>
      <w:r w:rsidRPr="0054015F">
        <w:t>Кемерово :</w:t>
      </w:r>
      <w:proofErr w:type="gramEnd"/>
      <w:r w:rsidRPr="0054015F">
        <w:t xml:space="preserve"> </w:t>
      </w:r>
      <w:proofErr w:type="spellStart"/>
      <w:r w:rsidRPr="0054015F">
        <w:t>КемГУКИ</w:t>
      </w:r>
      <w:proofErr w:type="spellEnd"/>
      <w:r w:rsidRPr="0054015F">
        <w:t xml:space="preserve"> (Кемеровский государственный университет культуры и искусств), 2009. — 70 с. — Режим доступа: </w:t>
      </w:r>
      <w:r w:rsidRPr="0054015F">
        <w:rPr>
          <w:u w:val="single"/>
        </w:rPr>
        <w:t xml:space="preserve">http://e.lanbook.com/books/element.php?pl1_id=49647 </w:t>
      </w:r>
    </w:p>
    <w:p w14:paraId="2DC9EC17" w14:textId="77777777" w:rsidR="0054015F" w:rsidRPr="0054015F" w:rsidRDefault="0054015F" w:rsidP="0054015F">
      <w:pPr>
        <w:pStyle w:val="a4"/>
        <w:numPr>
          <w:ilvl w:val="0"/>
          <w:numId w:val="23"/>
        </w:numPr>
      </w:pPr>
      <w:r w:rsidRPr="0054015F">
        <w:t>Пикулин, В.В. Проектирование информационных систем: практикум [Электронный ресурс</w:t>
      </w:r>
      <w:proofErr w:type="gramStart"/>
      <w:r w:rsidRPr="0054015F">
        <w:t>] :</w:t>
      </w:r>
      <w:proofErr w:type="gramEnd"/>
      <w:r w:rsidRPr="0054015F">
        <w:t xml:space="preserve"> учебное пособие. — Электрон</w:t>
      </w:r>
      <w:proofErr w:type="gramStart"/>
      <w:r w:rsidRPr="0054015F">
        <w:t>.</w:t>
      </w:r>
      <w:proofErr w:type="gramEnd"/>
      <w:r w:rsidRPr="0054015F">
        <w:t xml:space="preserve"> дан. — </w:t>
      </w:r>
      <w:proofErr w:type="gramStart"/>
      <w:r w:rsidRPr="0054015F">
        <w:t>Пенза :</w:t>
      </w:r>
      <w:proofErr w:type="gramEnd"/>
      <w:r w:rsidRPr="0054015F">
        <w:t xml:space="preserve"> </w:t>
      </w:r>
      <w:proofErr w:type="spellStart"/>
      <w:r w:rsidRPr="0054015F">
        <w:t>ПензГТУ</w:t>
      </w:r>
      <w:proofErr w:type="spellEnd"/>
      <w:r w:rsidRPr="0054015F">
        <w:t xml:space="preserve"> (Пензенский государственный технологический университет), 2012. — 129 с. — Режим доступа: </w:t>
      </w:r>
      <w:hyperlink r:id="rId15" w:history="1">
        <w:r w:rsidRPr="0054015F">
          <w:rPr>
            <w:rStyle w:val="Hyperlink"/>
          </w:rPr>
          <w:t>http://e.lanbook.com/books/element.php?pl1_id=62497</w:t>
        </w:r>
      </w:hyperlink>
    </w:p>
    <w:p w14:paraId="36730666" w14:textId="59303B85" w:rsidR="0054015F" w:rsidRPr="0054015F" w:rsidRDefault="0054015F" w:rsidP="0054015F">
      <w:pPr>
        <w:pStyle w:val="a4"/>
        <w:numPr>
          <w:ilvl w:val="0"/>
          <w:numId w:val="23"/>
        </w:numPr>
      </w:pPr>
      <w:r w:rsidRPr="0054015F">
        <w:t>Розенберг Д. Применение объектного моделирования с использованием UML и анализ прецедентов [Электронный ресурс</w:t>
      </w:r>
      <w:proofErr w:type="gramStart"/>
      <w:r w:rsidRPr="0054015F">
        <w:t>] :</w:t>
      </w:r>
      <w:proofErr w:type="gramEnd"/>
      <w:r w:rsidRPr="0054015F">
        <w:t xml:space="preserve"> / Розенберг Д., Скотт К. — Электрон. дан. — </w:t>
      </w:r>
      <w:proofErr w:type="gramStart"/>
      <w:r w:rsidRPr="0054015F">
        <w:t>М. :</w:t>
      </w:r>
      <w:proofErr w:type="gramEnd"/>
      <w:r w:rsidRPr="0054015F">
        <w:t xml:space="preserve"> ДМК Пресс, 2007. — 159 с. — Режим доступа: </w:t>
      </w:r>
      <w:hyperlink r:id="rId16" w:history="1">
        <w:r w:rsidRPr="0054015F">
          <w:rPr>
            <w:rStyle w:val="Hyperlink"/>
          </w:rPr>
          <w:t>http://e.lanbook.com/books/element.php?pl1_id=1226</w:t>
        </w:r>
      </w:hyperlink>
      <w:r>
        <w:t xml:space="preserve"> </w:t>
      </w:r>
    </w:p>
    <w:p w14:paraId="10B26EAD" w14:textId="77777777" w:rsidR="00353DE9" w:rsidRDefault="00353DE9" w:rsidP="006D54A3">
      <w:pPr>
        <w:pStyle w:val="a4"/>
      </w:pPr>
    </w:p>
    <w:p w14:paraId="5BCC2E27" w14:textId="77777777" w:rsidR="006D54A3" w:rsidRDefault="006D54A3" w:rsidP="006D54A3">
      <w:pPr>
        <w:pStyle w:val="a4"/>
      </w:pPr>
      <w:r w:rsidRPr="00AE5C4A">
        <w:rPr>
          <w:b/>
          <w:bCs/>
        </w:rPr>
        <w:t>Дата выдачи задания</w:t>
      </w:r>
      <w:r>
        <w:t xml:space="preserve"> 24.09.2024</w:t>
      </w:r>
    </w:p>
    <w:p w14:paraId="43137306" w14:textId="77777777" w:rsidR="006D54A3" w:rsidRDefault="006D54A3" w:rsidP="006D54A3">
      <w:pPr>
        <w:pStyle w:val="a4"/>
      </w:pPr>
      <w:r w:rsidRPr="00AE5C4A">
        <w:rPr>
          <w:b/>
          <w:bCs/>
        </w:rPr>
        <w:t>Дата сдачи проекта</w:t>
      </w:r>
      <w:r>
        <w:t xml:space="preserve"> __.02.2025</w:t>
      </w:r>
    </w:p>
    <w:p w14:paraId="5C307363" w14:textId="77777777" w:rsidR="006D54A3" w:rsidRDefault="006D54A3" w:rsidP="006D54A3">
      <w:pPr>
        <w:pStyle w:val="a4"/>
      </w:pPr>
      <w:r w:rsidRPr="00AE5C4A">
        <w:rPr>
          <w:b/>
          <w:bCs/>
        </w:rPr>
        <w:t>Дата защиты</w:t>
      </w:r>
      <w:r>
        <w:t xml:space="preserve"> __.02.2025</w:t>
      </w:r>
    </w:p>
    <w:p w14:paraId="49C77E5F" w14:textId="77777777" w:rsidR="006D54A3" w:rsidRDefault="006D54A3" w:rsidP="006D54A3">
      <w:pPr>
        <w:pStyle w:val="a4"/>
      </w:pPr>
    </w:p>
    <w:p w14:paraId="0547E173" w14:textId="4C52D045" w:rsidR="006D54A3" w:rsidRDefault="006D54A3" w:rsidP="006D54A3">
      <w:pPr>
        <w:pStyle w:val="a4"/>
      </w:pPr>
      <w:r w:rsidRPr="00AE5C4A">
        <w:rPr>
          <w:b/>
          <w:bCs/>
        </w:rPr>
        <w:t>Руководитель проекта</w:t>
      </w:r>
      <w:r>
        <w:t xml:space="preserve"> Бедрина С.</w:t>
      </w:r>
      <w:r w:rsidR="001E5B1E">
        <w:t xml:space="preserve"> </w:t>
      </w:r>
      <w:r>
        <w:t>Л.</w:t>
      </w:r>
    </w:p>
    <w:p w14:paraId="31A0B193" w14:textId="77777777" w:rsidR="006D54A3" w:rsidRDefault="006D54A3" w:rsidP="006D54A3">
      <w:pPr>
        <w:pStyle w:val="a4"/>
      </w:pPr>
    </w:p>
    <w:p w14:paraId="67B29E8C" w14:textId="77777777" w:rsidR="002E53D5" w:rsidRDefault="006D54A3" w:rsidP="006D54A3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AE5C4A">
        <w:rPr>
          <w:b/>
          <w:bCs/>
        </w:rPr>
        <w:t>Подпись студента</w:t>
      </w:r>
      <w:r>
        <w:t xml:space="preserve"> _______________</w:t>
      </w:r>
    </w:p>
    <w:p w14:paraId="507F3716" w14:textId="3B6D35B8" w:rsidR="00D22F16" w:rsidRDefault="00D22F16" w:rsidP="006D54A3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A1D8193" w14:textId="1B7A27C6" w:rsidR="00886B4D" w:rsidRPr="009368A2" w:rsidRDefault="00C527C4" w:rsidP="00886B4D">
      <w:pPr>
        <w:pStyle w:val="a4"/>
        <w:jc w:val="center"/>
        <w:rPr>
          <w:b/>
          <w:bCs/>
        </w:rPr>
      </w:pPr>
      <w:r>
        <w:rPr>
          <w:b/>
          <w:bCs/>
        </w:rPr>
        <w:lastRenderedPageBreak/>
        <w:t>О</w:t>
      </w:r>
      <w:r w:rsidR="00886B4D" w:rsidRPr="009368A2">
        <w:rPr>
          <w:b/>
          <w:bCs/>
        </w:rPr>
        <w:t>главление</w:t>
      </w:r>
    </w:p>
    <w:p w14:paraId="1855AE0A" w14:textId="030106EB" w:rsidR="002E53D5" w:rsidRDefault="00886B4D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808955" w:history="1">
        <w:r w:rsidR="002E53D5" w:rsidRPr="00F50944">
          <w:rPr>
            <w:rStyle w:val="Hyperlink"/>
          </w:rPr>
          <w:t>Введение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_Toc188808955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5</w:t>
        </w:r>
        <w:r w:rsidR="002E53D5">
          <w:rPr>
            <w:webHidden/>
          </w:rPr>
          <w:fldChar w:fldCharType="end"/>
        </w:r>
      </w:hyperlink>
    </w:p>
    <w:p w14:paraId="2A026510" w14:textId="31CCF72A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56" w:history="1">
        <w:r w:rsidR="002E53D5" w:rsidRPr="00F50944">
          <w:rPr>
            <w:rStyle w:val="Hyperlink"/>
          </w:rPr>
          <w:t>1 Бизнес-моделирование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_Toc188808956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6</w:t>
        </w:r>
        <w:r w:rsidR="002E53D5">
          <w:rPr>
            <w:webHidden/>
          </w:rPr>
          <w:fldChar w:fldCharType="end"/>
        </w:r>
      </w:hyperlink>
    </w:p>
    <w:p w14:paraId="38EBEFD4" w14:textId="11BAD73A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57" w:history="1">
        <w:r w:rsidR="002E53D5" w:rsidRPr="00F50944">
          <w:rPr>
            <w:rStyle w:val="Hyperlink"/>
          </w:rPr>
          <w:t>1.1 Описание предметной области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_Toc188808957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6</w:t>
        </w:r>
        <w:r w:rsidR="002E53D5">
          <w:rPr>
            <w:webHidden/>
          </w:rPr>
          <w:fldChar w:fldCharType="end"/>
        </w:r>
      </w:hyperlink>
    </w:p>
    <w:p w14:paraId="4E5C69C3" w14:textId="49D8C33F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58" w:history="1">
        <w:r w:rsidR="002E53D5" w:rsidRPr="00F50944">
          <w:rPr>
            <w:rStyle w:val="Hyperlink"/>
          </w:rPr>
          <w:t>1.2 Бизнес-процессы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_Toc188808958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7</w:t>
        </w:r>
        <w:r w:rsidR="002E53D5">
          <w:rPr>
            <w:webHidden/>
          </w:rPr>
          <w:fldChar w:fldCharType="end"/>
        </w:r>
      </w:hyperlink>
    </w:p>
    <w:p w14:paraId="4A523E33" w14:textId="2452700D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59" w:history="1">
        <w:r w:rsidR="002E53D5" w:rsidRPr="00F50944">
          <w:rPr>
            <w:rStyle w:val="Hyperlink"/>
          </w:rPr>
          <w:t>1.3 Бизнес-объекты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_Toc188808959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9</w:t>
        </w:r>
        <w:r w:rsidR="002E53D5">
          <w:rPr>
            <w:webHidden/>
          </w:rPr>
          <w:fldChar w:fldCharType="end"/>
        </w:r>
      </w:hyperlink>
    </w:p>
    <w:p w14:paraId="5028F4A1" w14:textId="138FC397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0" w:history="1">
        <w:r w:rsidR="002E53D5" w:rsidRPr="00F50944">
          <w:rPr>
            <w:rStyle w:val="Hyperlink"/>
          </w:rPr>
          <w:t>1.4 Глоссарий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_Toc188808960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10</w:t>
        </w:r>
        <w:r w:rsidR="002E53D5">
          <w:rPr>
            <w:webHidden/>
          </w:rPr>
          <w:fldChar w:fldCharType="end"/>
        </w:r>
      </w:hyperlink>
    </w:p>
    <w:p w14:paraId="4E3DB6FA" w14:textId="1A1E46D8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1" w:history="1">
        <w:r w:rsidR="002E53D5" w:rsidRPr="00F50944">
          <w:rPr>
            <w:rStyle w:val="Hyperlink"/>
          </w:rPr>
          <w:t>2 Определение требований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_Toc188808961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11</w:t>
        </w:r>
        <w:r w:rsidR="002E53D5">
          <w:rPr>
            <w:webHidden/>
          </w:rPr>
          <w:fldChar w:fldCharType="end"/>
        </w:r>
      </w:hyperlink>
    </w:p>
    <w:p w14:paraId="30A183A4" w14:textId="23E9DF05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2" w:history="1">
        <w:r w:rsidR="002E53D5" w:rsidRPr="00F50944">
          <w:rPr>
            <w:rStyle w:val="Hyperlink"/>
          </w:rPr>
          <w:t>2.1 Системные прецеденты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_Toc188808962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11</w:t>
        </w:r>
        <w:r w:rsidR="002E53D5">
          <w:rPr>
            <w:webHidden/>
          </w:rPr>
          <w:fldChar w:fldCharType="end"/>
        </w:r>
      </w:hyperlink>
    </w:p>
    <w:p w14:paraId="3F43F6DB" w14:textId="71091F57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3" w:history="1">
        <w:r w:rsidR="002E53D5" w:rsidRPr="00F50944">
          <w:rPr>
            <w:rStyle w:val="Hyperlink"/>
          </w:rPr>
          <w:t>2.2 Глоссарий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_Toc188808963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14</w:t>
        </w:r>
        <w:r w:rsidR="002E53D5">
          <w:rPr>
            <w:webHidden/>
          </w:rPr>
          <w:fldChar w:fldCharType="end"/>
        </w:r>
      </w:hyperlink>
    </w:p>
    <w:p w14:paraId="2D6205F4" w14:textId="73D1461D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4" w:history="1">
        <w:r w:rsidR="002E53D5" w:rsidRPr="00F50944">
          <w:rPr>
            <w:rStyle w:val="Hyperlink"/>
          </w:rPr>
          <w:t>2.3 Постановка задачи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_Toc188808964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14</w:t>
        </w:r>
        <w:r w:rsidR="002E53D5">
          <w:rPr>
            <w:webHidden/>
          </w:rPr>
          <w:fldChar w:fldCharType="end"/>
        </w:r>
      </w:hyperlink>
    </w:p>
    <w:p w14:paraId="248B25AD" w14:textId="2142BA54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5" w:history="1">
        <w:r w:rsidR="002E53D5" w:rsidRPr="00F50944">
          <w:rPr>
            <w:rStyle w:val="Hyperlink"/>
          </w:rPr>
          <w:t>3 Проектирование информационной системы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_Toc188808965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15</w:t>
        </w:r>
        <w:r w:rsidR="002E53D5">
          <w:rPr>
            <w:webHidden/>
          </w:rPr>
          <w:fldChar w:fldCharType="end"/>
        </w:r>
      </w:hyperlink>
    </w:p>
    <w:p w14:paraId="093134FE" w14:textId="0BFF5B39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6" w:history="1">
        <w:r w:rsidR="002E53D5" w:rsidRPr="00F50944">
          <w:rPr>
            <w:rStyle w:val="Hyperlink"/>
          </w:rPr>
          <w:t>3.1 Модель анализа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_Toc188808966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15</w:t>
        </w:r>
        <w:r w:rsidR="002E53D5">
          <w:rPr>
            <w:webHidden/>
          </w:rPr>
          <w:fldChar w:fldCharType="end"/>
        </w:r>
      </w:hyperlink>
    </w:p>
    <w:p w14:paraId="3FCAB144" w14:textId="0814F242" w:rsidR="002E53D5" w:rsidRDefault="00312720">
      <w:pPr>
        <w:pStyle w:val="TOC3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7" w:history="1">
        <w:r w:rsidR="002E53D5" w:rsidRPr="00F50944">
          <w:rPr>
            <w:rStyle w:val="Hyperlink"/>
          </w:rPr>
          <w:t>3.1.1 Ключевые абстракции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_Toc188808967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15</w:t>
        </w:r>
        <w:r w:rsidR="002E53D5">
          <w:rPr>
            <w:webHidden/>
          </w:rPr>
          <w:fldChar w:fldCharType="end"/>
        </w:r>
      </w:hyperlink>
    </w:p>
    <w:p w14:paraId="5DFF51FF" w14:textId="5E00C254" w:rsidR="002E53D5" w:rsidRDefault="00312720">
      <w:pPr>
        <w:pStyle w:val="TOC3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8" w:history="1">
        <w:r w:rsidR="002E53D5" w:rsidRPr="00F50944">
          <w:rPr>
            <w:rStyle w:val="Hyperlink"/>
          </w:rPr>
          <w:t>3.1.2 Взаимодействующие классы и последовательности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_Toc188808968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16</w:t>
        </w:r>
        <w:r w:rsidR="002E53D5">
          <w:rPr>
            <w:webHidden/>
          </w:rPr>
          <w:fldChar w:fldCharType="end"/>
        </w:r>
      </w:hyperlink>
    </w:p>
    <w:p w14:paraId="26F98ABD" w14:textId="3F994326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69" w:history="1">
        <w:r w:rsidR="002E53D5" w:rsidRPr="00F50944">
          <w:rPr>
            <w:rStyle w:val="Hyperlink"/>
          </w:rPr>
          <w:t>3.2 Проектная модель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_Toc188808969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19</w:t>
        </w:r>
        <w:r w:rsidR="002E53D5">
          <w:rPr>
            <w:webHidden/>
          </w:rPr>
          <w:fldChar w:fldCharType="end"/>
        </w:r>
      </w:hyperlink>
    </w:p>
    <w:p w14:paraId="4E4C4C1A" w14:textId="4AFD9986" w:rsidR="002E53D5" w:rsidRDefault="00312720">
      <w:pPr>
        <w:pStyle w:val="TOC3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0" w:history="1">
        <w:r w:rsidR="002E53D5" w:rsidRPr="00F50944">
          <w:rPr>
            <w:rStyle w:val="Hyperlink"/>
          </w:rPr>
          <w:t>3.2.1 Архитектура системы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_Toc188808970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19</w:t>
        </w:r>
        <w:r w:rsidR="002E53D5">
          <w:rPr>
            <w:webHidden/>
          </w:rPr>
          <w:fldChar w:fldCharType="end"/>
        </w:r>
      </w:hyperlink>
    </w:p>
    <w:p w14:paraId="60105A4F" w14:textId="5F5584CE" w:rsidR="002E53D5" w:rsidRDefault="00312720">
      <w:pPr>
        <w:pStyle w:val="TOC3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1" w:history="1">
        <w:r w:rsidR="002E53D5" w:rsidRPr="00F50944">
          <w:rPr>
            <w:rStyle w:val="Hyperlink"/>
          </w:rPr>
          <w:t>3.2.2 Компоненты системы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_Toc188808971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22</w:t>
        </w:r>
        <w:r w:rsidR="002E53D5">
          <w:rPr>
            <w:webHidden/>
          </w:rPr>
          <w:fldChar w:fldCharType="end"/>
        </w:r>
      </w:hyperlink>
    </w:p>
    <w:p w14:paraId="6E6572DF" w14:textId="25DA35AE" w:rsidR="002E53D5" w:rsidRDefault="00312720">
      <w:pPr>
        <w:pStyle w:val="TOC2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2" w:history="1">
        <w:r w:rsidR="002E53D5" w:rsidRPr="00F50944">
          <w:rPr>
            <w:rStyle w:val="Hyperlink"/>
          </w:rPr>
          <w:t>3.3 Интерфейс системы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_Toc188808972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25</w:t>
        </w:r>
        <w:r w:rsidR="002E53D5">
          <w:rPr>
            <w:webHidden/>
          </w:rPr>
          <w:fldChar w:fldCharType="end"/>
        </w:r>
      </w:hyperlink>
    </w:p>
    <w:p w14:paraId="44F4BD9D" w14:textId="5EBF4E30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3" w:history="1">
        <w:r w:rsidR="002E53D5" w:rsidRPr="00F50944">
          <w:rPr>
            <w:rStyle w:val="Hyperlink"/>
          </w:rPr>
          <w:t>Заключение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_Toc188808973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27</w:t>
        </w:r>
        <w:r w:rsidR="002E53D5">
          <w:rPr>
            <w:webHidden/>
          </w:rPr>
          <w:fldChar w:fldCharType="end"/>
        </w:r>
      </w:hyperlink>
    </w:p>
    <w:p w14:paraId="7C1AF963" w14:textId="18ED2449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4" w:history="1">
        <w:r w:rsidR="002E53D5" w:rsidRPr="00F50944">
          <w:rPr>
            <w:rStyle w:val="Hyperlink"/>
          </w:rPr>
          <w:t>Список литературы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_Toc188808974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28</w:t>
        </w:r>
        <w:r w:rsidR="002E53D5">
          <w:rPr>
            <w:webHidden/>
          </w:rPr>
          <w:fldChar w:fldCharType="end"/>
        </w:r>
      </w:hyperlink>
    </w:p>
    <w:p w14:paraId="31DE4480" w14:textId="0BB30BC3" w:rsidR="002E53D5" w:rsidRDefault="00312720">
      <w:pPr>
        <w:pStyle w:val="TOC1"/>
        <w:rPr>
          <w:rFonts w:asciiTheme="minorHAnsi" w:eastAsiaTheme="minorEastAsia" w:hAnsiTheme="minorHAnsi" w:cstheme="minorBidi"/>
          <w:kern w:val="2"/>
          <w:szCs w:val="24"/>
          <w14:ligatures w14:val="standardContextual"/>
        </w:rPr>
      </w:pPr>
      <w:hyperlink w:anchor="_Toc188808975" w:history="1">
        <w:r w:rsidR="002E53D5" w:rsidRPr="00F50944">
          <w:rPr>
            <w:rStyle w:val="Hyperlink"/>
          </w:rPr>
          <w:t>Приложение А</w:t>
        </w:r>
        <w:r w:rsidR="002E53D5">
          <w:rPr>
            <w:webHidden/>
          </w:rPr>
          <w:tab/>
        </w:r>
        <w:r w:rsidR="002E53D5">
          <w:rPr>
            <w:webHidden/>
          </w:rPr>
          <w:fldChar w:fldCharType="begin"/>
        </w:r>
        <w:r w:rsidR="002E53D5">
          <w:rPr>
            <w:webHidden/>
          </w:rPr>
          <w:instrText xml:space="preserve"> PAGEREF _Toc188808975 \h </w:instrText>
        </w:r>
        <w:r w:rsidR="002E53D5">
          <w:rPr>
            <w:webHidden/>
          </w:rPr>
        </w:r>
        <w:r w:rsidR="002E53D5">
          <w:rPr>
            <w:webHidden/>
          </w:rPr>
          <w:fldChar w:fldCharType="separate"/>
        </w:r>
        <w:r w:rsidR="002E53D5">
          <w:rPr>
            <w:webHidden/>
          </w:rPr>
          <w:t>29</w:t>
        </w:r>
        <w:r w:rsidR="002E53D5">
          <w:rPr>
            <w:webHidden/>
          </w:rPr>
          <w:fldChar w:fldCharType="end"/>
        </w:r>
      </w:hyperlink>
    </w:p>
    <w:p w14:paraId="0B583D2F" w14:textId="36F6ADF4" w:rsidR="00886B4D" w:rsidRPr="00886B4D" w:rsidRDefault="00886B4D" w:rsidP="00886B4D">
      <w:pPr>
        <w:pStyle w:val="a4"/>
      </w:pPr>
      <w:r>
        <w:fldChar w:fldCharType="end"/>
      </w:r>
    </w:p>
    <w:p w14:paraId="5C1A0118" w14:textId="6CA8E55C" w:rsidR="00886B4D" w:rsidRDefault="00886B4D">
      <w:r>
        <w:br w:type="page"/>
      </w:r>
    </w:p>
    <w:p w14:paraId="4F466E6C" w14:textId="7C5B479D" w:rsidR="00F87A85" w:rsidRDefault="00F87A85" w:rsidP="00F87A85">
      <w:pPr>
        <w:pStyle w:val="a0"/>
        <w:numPr>
          <w:ilvl w:val="0"/>
          <w:numId w:val="0"/>
        </w:numPr>
        <w:ind w:left="709"/>
        <w:jc w:val="center"/>
      </w:pPr>
      <w:bookmarkStart w:id="3" w:name="_Toc188808955"/>
      <w:bookmarkEnd w:id="0"/>
      <w:r>
        <w:lastRenderedPageBreak/>
        <w:t>Введение</w:t>
      </w:r>
      <w:bookmarkEnd w:id="3"/>
    </w:p>
    <w:p w14:paraId="54D74FC4" w14:textId="3FE84AB2" w:rsidR="00F87A85" w:rsidRDefault="00F87A85" w:rsidP="00F87A85">
      <w:pPr>
        <w:pStyle w:val="a4"/>
      </w:pPr>
    </w:p>
    <w:p w14:paraId="29C8CD8D" w14:textId="1D5A8149" w:rsidR="000C2DB6" w:rsidRDefault="000C2DB6" w:rsidP="000C2DB6">
      <w:pPr>
        <w:pStyle w:val="a4"/>
      </w:pPr>
      <w:r>
        <w:t>Информационные системы широко используются в бизнесе, так как позволяют упростить процессы обработки информации. В данной работе рассматривается процесс разработки проекта информационной системы учета клиентских заявок для компании ООО «</w:t>
      </w:r>
      <w:commentRangeStart w:id="4"/>
      <w:r>
        <w:t>Восток</w:t>
      </w:r>
      <w:commentRangeEnd w:id="4"/>
      <w:r w:rsidR="00036FA4">
        <w:rPr>
          <w:rStyle w:val="CommentReference"/>
        </w:rPr>
        <w:commentReference w:id="4"/>
      </w:r>
      <w:r>
        <w:t xml:space="preserve"> ИТ».</w:t>
      </w:r>
    </w:p>
    <w:p w14:paraId="11EB60F1" w14:textId="5930B57E" w:rsidR="000C2DB6" w:rsidRDefault="0054015F" w:rsidP="000C2DB6">
      <w:pPr>
        <w:pStyle w:val="a4"/>
      </w:pPr>
      <w:r>
        <w:t>Целью данной работы является разработка проекта информационной системы, позволяющей получать клиентские заявки и отслеживать процесс их обработки.</w:t>
      </w:r>
    </w:p>
    <w:p w14:paraId="1605F60D" w14:textId="17F2FB9E" w:rsidR="004B680C" w:rsidRDefault="007F7374" w:rsidP="00F87A85">
      <w:pPr>
        <w:pStyle w:val="a4"/>
      </w:pPr>
      <w:r>
        <w:t xml:space="preserve">Задачи работы включают: изучение предметной области, определение требований к системе, разработка диаграмм активности, деятельности, классов, проектирование ключевых абстракций, архитектуры системы, схемы базы данных и </w:t>
      </w:r>
      <w:r w:rsidR="00877510">
        <w:t>интерфейса</w:t>
      </w:r>
      <w:r>
        <w:t>.</w:t>
      </w:r>
    </w:p>
    <w:p w14:paraId="5672F6C0" w14:textId="1B1E3B99" w:rsidR="00877510" w:rsidRPr="00053DBC" w:rsidRDefault="00212175" w:rsidP="00F87A85">
      <w:pPr>
        <w:pStyle w:val="a4"/>
      </w:pPr>
      <w:r>
        <w:t>Разработанная информационная система будет иметь практическую значимость для ООО «Восток ИТ». Она позволит упростить процесс получения клиентских заявок, даст возможность сотрудникам работать с актуальной информацией о статусах заявок, а также проводить анализ эффективности процесса обработки заявок. Это поможет сократить трудозатраты, увеличить точность данных и улучшить обслуживание клиентов.</w:t>
      </w:r>
    </w:p>
    <w:p w14:paraId="4010411E" w14:textId="4A9EFBE2" w:rsidR="00F87A85" w:rsidRDefault="00F87A85">
      <w:r>
        <w:br w:type="page"/>
      </w:r>
    </w:p>
    <w:p w14:paraId="491EE615" w14:textId="51702F0B" w:rsidR="00893B96" w:rsidRDefault="00767048" w:rsidP="00D050EC">
      <w:pPr>
        <w:pStyle w:val="a0"/>
      </w:pPr>
      <w:bookmarkStart w:id="5" w:name="_Toc188808956"/>
      <w:r>
        <w:lastRenderedPageBreak/>
        <w:t>Бизнес-моделирование</w:t>
      </w:r>
      <w:bookmarkEnd w:id="5"/>
    </w:p>
    <w:p w14:paraId="47684462" w14:textId="29DBDE89" w:rsidR="00742667" w:rsidRDefault="00742667" w:rsidP="00742667">
      <w:pPr>
        <w:pStyle w:val="a4"/>
      </w:pPr>
    </w:p>
    <w:p w14:paraId="50A5B3CF" w14:textId="7351E447" w:rsidR="00742667" w:rsidRDefault="00BA3178" w:rsidP="00BA3178">
      <w:pPr>
        <w:pStyle w:val="a1"/>
      </w:pPr>
      <w:bookmarkStart w:id="6" w:name="_Toc188808957"/>
      <w:r>
        <w:t>Описание предметной области</w:t>
      </w:r>
      <w:bookmarkEnd w:id="6"/>
    </w:p>
    <w:p w14:paraId="07DA930F" w14:textId="7E0E3E0D" w:rsidR="00BA3178" w:rsidRPr="007E4A1F" w:rsidRDefault="00BA3178" w:rsidP="00BA3178">
      <w:pPr>
        <w:tabs>
          <w:tab w:val="left" w:pos="3324"/>
        </w:tabs>
        <w:spacing w:line="360" w:lineRule="auto"/>
        <w:ind w:firstLine="709"/>
        <w:contextualSpacing/>
        <w:jc w:val="both"/>
      </w:pPr>
      <w:r>
        <w:t xml:space="preserve">Предметная область представлена компанией ООО «Восток ИТ». </w:t>
      </w:r>
      <w:commentRangeStart w:id="7"/>
      <w:r>
        <w:t>Деятельность компании</w:t>
      </w:r>
      <w:commentRangeEnd w:id="7"/>
      <w:r w:rsidR="00036FA4">
        <w:rPr>
          <w:rStyle w:val="CommentReference"/>
        </w:rPr>
        <w:commentReference w:id="7"/>
      </w:r>
      <w:r>
        <w:t>:</w:t>
      </w:r>
    </w:p>
    <w:p w14:paraId="71FC39D1" w14:textId="77777777" w:rsidR="00BA3178" w:rsidRPr="007E4A1F" w:rsidRDefault="00BA3178" w:rsidP="00BA3178">
      <w:pPr>
        <w:numPr>
          <w:ilvl w:val="0"/>
          <w:numId w:val="14"/>
        </w:numPr>
        <w:tabs>
          <w:tab w:val="left" w:pos="3324"/>
        </w:tabs>
        <w:spacing w:line="360" w:lineRule="auto"/>
        <w:ind w:hanging="791"/>
        <w:contextualSpacing/>
        <w:jc w:val="both"/>
      </w:pPr>
      <w:commentRangeStart w:id="8"/>
      <w:r w:rsidRPr="007E4A1F">
        <w:t>Автоматизация</w:t>
      </w:r>
      <w:commentRangeEnd w:id="8"/>
      <w:r w:rsidR="00036FA4">
        <w:rPr>
          <w:rStyle w:val="CommentReference"/>
        </w:rPr>
        <w:commentReference w:id="8"/>
      </w:r>
      <w:r w:rsidRPr="007E4A1F">
        <w:t xml:space="preserve"> бизнеса:</w:t>
      </w:r>
    </w:p>
    <w:p w14:paraId="7442EE53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>Поставка оборудования: компания предлагает полный спектр оборудования для бизнеса, начиная от серверов и рабочих станций до специализированных устройств, таких как сканеры штрих-кодов и терминалы сбора данных.</w:t>
      </w:r>
    </w:p>
    <w:p w14:paraId="46BDD978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>Работа с данными: Первый Бит обеспечивает внедрение систем управления базами данных (СУБД), разработку и поддержку корпоративных систем хранения данных.</w:t>
      </w:r>
    </w:p>
    <w:p w14:paraId="7C4C990C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>Изменение бизнес-моделей: компания помогает клиентам адаптироваться к современным требованиям рынка, предлагая решения для улучшения бизнес-процессов и повышения их эффективности.</w:t>
      </w:r>
    </w:p>
    <w:p w14:paraId="21985400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/>
          <w:szCs w:val="22"/>
          <w:lang w:eastAsia="en-US"/>
        </w:rPr>
      </w:pPr>
      <w:proofErr w:type="spellStart"/>
      <w:r w:rsidRPr="007E4A1F">
        <w:rPr>
          <w:rFonts w:eastAsia="SimSun"/>
          <w:szCs w:val="22"/>
          <w:lang w:eastAsia="en-US"/>
        </w:rPr>
        <w:t>Цифровизация</w:t>
      </w:r>
      <w:proofErr w:type="spellEnd"/>
      <w:r w:rsidRPr="007E4A1F">
        <w:rPr>
          <w:rFonts w:eastAsia="SimSun"/>
          <w:szCs w:val="22"/>
          <w:lang w:eastAsia="en-US"/>
        </w:rPr>
        <w:t xml:space="preserve"> бизнеса:</w:t>
      </w:r>
    </w:p>
    <w:p w14:paraId="6BDB5A8A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>Создание цифровых платформ: внедрение ERP-систем, CRM-систем и других программных продуктов для управления различными аспектами бизнеса.</w:t>
      </w:r>
    </w:p>
    <w:p w14:paraId="592D5877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 xml:space="preserve">Автоматизация документооборота: решения для </w:t>
      </w:r>
      <w:proofErr w:type="spellStart"/>
      <w:r w:rsidRPr="007E4A1F">
        <w:rPr>
          <w:rFonts w:eastAsia="SimSun"/>
          <w:szCs w:val="22"/>
          <w:lang w:eastAsia="en-US"/>
        </w:rPr>
        <w:t>цифровизации</w:t>
      </w:r>
      <w:proofErr w:type="spellEnd"/>
      <w:r w:rsidRPr="007E4A1F">
        <w:rPr>
          <w:rFonts w:eastAsia="SimSun"/>
          <w:szCs w:val="22"/>
          <w:lang w:eastAsia="en-US"/>
        </w:rPr>
        <w:t xml:space="preserve"> документооборота позволяют компаниям сократить время на обработку документов и повысить точность учета.</w:t>
      </w:r>
    </w:p>
    <w:p w14:paraId="3BA7C2A5" w14:textId="77777777" w:rsidR="00BA3178" w:rsidRPr="007E4A1F" w:rsidRDefault="00BA3178" w:rsidP="00BA3178">
      <w:pPr>
        <w:numPr>
          <w:ilvl w:val="0"/>
          <w:numId w:val="13"/>
        </w:numPr>
        <w:spacing w:line="360" w:lineRule="auto"/>
        <w:ind w:left="0" w:firstLine="1134"/>
        <w:jc w:val="both"/>
        <w:rPr>
          <w:rFonts w:eastAsia="SimSun"/>
          <w:szCs w:val="22"/>
          <w:lang w:eastAsia="en-US"/>
        </w:rPr>
      </w:pPr>
      <w:r w:rsidRPr="007E4A1F">
        <w:rPr>
          <w:rFonts w:eastAsia="SimSun"/>
          <w:szCs w:val="22"/>
          <w:lang w:eastAsia="en-US"/>
        </w:rPr>
        <w:t xml:space="preserve">Внедрение BI-систем: Первый Бит предоставляет решения на базе BI-платформ, таких как </w:t>
      </w:r>
      <w:r w:rsidRPr="007E4A1F">
        <w:rPr>
          <w:rFonts w:eastAsia="SimSun"/>
          <w:szCs w:val="22"/>
          <w:lang w:val="en-US" w:eastAsia="en-US"/>
        </w:rPr>
        <w:t>Power</w:t>
      </w:r>
      <w:r w:rsidRPr="007E4A1F">
        <w:rPr>
          <w:rFonts w:eastAsia="SimSun"/>
          <w:szCs w:val="22"/>
          <w:lang w:eastAsia="en-US"/>
        </w:rPr>
        <w:t xml:space="preserve"> </w:t>
      </w:r>
      <w:r w:rsidRPr="007E4A1F">
        <w:rPr>
          <w:rFonts w:eastAsia="SimSun"/>
          <w:szCs w:val="22"/>
          <w:lang w:val="en-US" w:eastAsia="en-US"/>
        </w:rPr>
        <w:t>BI</w:t>
      </w:r>
      <w:r w:rsidRPr="007E4A1F">
        <w:rPr>
          <w:rFonts w:eastAsia="SimSun"/>
          <w:szCs w:val="22"/>
          <w:lang w:eastAsia="en-US"/>
        </w:rPr>
        <w:t xml:space="preserve">, </w:t>
      </w:r>
      <w:r w:rsidRPr="007E4A1F">
        <w:rPr>
          <w:rFonts w:eastAsia="SimSun"/>
          <w:szCs w:val="22"/>
          <w:lang w:val="en-US" w:eastAsia="en-US"/>
        </w:rPr>
        <w:t>Tableau</w:t>
      </w:r>
      <w:r w:rsidRPr="007E4A1F">
        <w:rPr>
          <w:rFonts w:eastAsia="SimSun"/>
          <w:szCs w:val="22"/>
          <w:lang w:eastAsia="en-US"/>
        </w:rPr>
        <w:t xml:space="preserve">, </w:t>
      </w:r>
      <w:r w:rsidRPr="007E4A1F">
        <w:rPr>
          <w:rFonts w:eastAsia="SimSun"/>
          <w:szCs w:val="22"/>
          <w:lang w:val="en-US" w:eastAsia="en-US"/>
        </w:rPr>
        <w:t>Qlik</w:t>
      </w:r>
      <w:r w:rsidRPr="007E4A1F">
        <w:rPr>
          <w:rFonts w:eastAsia="SimSun"/>
          <w:szCs w:val="22"/>
          <w:lang w:eastAsia="en-US"/>
        </w:rPr>
        <w:t xml:space="preserve"> для анализа данных и поддержки принятия решений.</w:t>
      </w:r>
    </w:p>
    <w:p w14:paraId="2DE2FF9F" w14:textId="77777777" w:rsidR="00BA3178" w:rsidRPr="007E4A1F" w:rsidRDefault="00BA3178" w:rsidP="00BA3178">
      <w:pPr>
        <w:tabs>
          <w:tab w:val="left" w:pos="3324"/>
        </w:tabs>
        <w:spacing w:line="360" w:lineRule="auto"/>
        <w:ind w:firstLine="709"/>
        <w:contextualSpacing/>
        <w:jc w:val="both"/>
      </w:pPr>
      <w:r w:rsidRPr="007E4A1F">
        <w:t>Система менеджмента компании Первый Бит сертифицирована на соответствие международному стандарту качества ISO 9001:2015.</w:t>
      </w:r>
    </w:p>
    <w:p w14:paraId="78753BC4" w14:textId="77777777" w:rsidR="00BA3178" w:rsidRPr="007E4A1F" w:rsidRDefault="00BA3178" w:rsidP="00BA3178">
      <w:pPr>
        <w:tabs>
          <w:tab w:val="left" w:pos="3324"/>
        </w:tabs>
        <w:spacing w:line="360" w:lineRule="auto"/>
        <w:ind w:firstLine="709"/>
        <w:contextualSpacing/>
        <w:jc w:val="both"/>
      </w:pPr>
      <w:r w:rsidRPr="007E4A1F">
        <w:t>Компания обладает всеми партнерскими статусами 1С, такими как 1</w:t>
      </w:r>
      <w:proofErr w:type="gramStart"/>
      <w:r w:rsidRPr="007E4A1F">
        <w:t>С:Франчайзинг</w:t>
      </w:r>
      <w:proofErr w:type="gramEnd"/>
      <w:r w:rsidRPr="007E4A1F">
        <w:t xml:space="preserve">, 1С:Центр Компетенции ERP, 1С:Центр Компетенции по Документообороту и другие, позволяющие оказывать широкий спектр </w:t>
      </w:r>
      <w:commentRangeStart w:id="9"/>
      <w:r w:rsidRPr="007E4A1F">
        <w:t>услуг</w:t>
      </w:r>
      <w:commentRangeEnd w:id="9"/>
      <w:r w:rsidR="007A398C">
        <w:rPr>
          <w:rStyle w:val="CommentReference"/>
        </w:rPr>
        <w:commentReference w:id="9"/>
      </w:r>
      <w:r w:rsidRPr="007E4A1F">
        <w:t>.</w:t>
      </w:r>
    </w:p>
    <w:p w14:paraId="23D12B7C" w14:textId="26BBA564" w:rsidR="00BA3178" w:rsidRDefault="00BA3178" w:rsidP="00BA3178">
      <w:pPr>
        <w:pStyle w:val="a1"/>
      </w:pPr>
      <w:bookmarkStart w:id="10" w:name="_Toc188808958"/>
      <w:r>
        <w:lastRenderedPageBreak/>
        <w:t>Бизнес-п</w:t>
      </w:r>
      <w:r w:rsidR="007E0CB0">
        <w:t>роцессы</w:t>
      </w:r>
      <w:bookmarkEnd w:id="10"/>
    </w:p>
    <w:p w14:paraId="2CEC13F0" w14:textId="1B45D138" w:rsidR="00BA3178" w:rsidRDefault="007E0CB0" w:rsidP="00BA3178">
      <w:pPr>
        <w:pStyle w:val="a4"/>
      </w:pPr>
      <w:r>
        <w:t>Бизнес-процессы компании ООО «Восток ИТ» представлены в таблице 1.</w:t>
      </w:r>
    </w:p>
    <w:p w14:paraId="774E7BB1" w14:textId="312C8246" w:rsidR="007E0CB0" w:rsidRDefault="007E0CB0" w:rsidP="007E0CB0">
      <w:pPr>
        <w:pStyle w:val="Caption"/>
        <w:keepNext/>
      </w:pPr>
      <w:r w:rsidRPr="007E0CB0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1</w:t>
      </w:r>
      <w:r w:rsidR="00312720">
        <w:rPr>
          <w:noProof/>
        </w:rPr>
        <w:fldChar w:fldCharType="end"/>
      </w:r>
      <w:r>
        <w:t xml:space="preserve"> - Бизнес-процессы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494"/>
        <w:gridCol w:w="3304"/>
      </w:tblGrid>
      <w:tr w:rsidR="007E0CB0" w:rsidRPr="007E0CB0" w14:paraId="3C0C02C0" w14:textId="77777777" w:rsidTr="007E0CB0">
        <w:tc>
          <w:tcPr>
            <w:tcW w:w="3114" w:type="dxa"/>
          </w:tcPr>
          <w:p w14:paraId="01553F2A" w14:textId="1A308ECA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Процесс</w:t>
            </w:r>
          </w:p>
        </w:tc>
        <w:tc>
          <w:tcPr>
            <w:tcW w:w="3494" w:type="dxa"/>
          </w:tcPr>
          <w:p w14:paraId="3E64D00D" w14:textId="454EC9BA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Действующие лица</w:t>
            </w:r>
          </w:p>
        </w:tc>
        <w:tc>
          <w:tcPr>
            <w:tcW w:w="3304" w:type="dxa"/>
          </w:tcPr>
          <w:p w14:paraId="3C8E597E" w14:textId="23B24803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Описание</w:t>
            </w:r>
          </w:p>
        </w:tc>
      </w:tr>
      <w:tr w:rsidR="007E0CB0" w:rsidRPr="007E0CB0" w14:paraId="50C1669C" w14:textId="77777777" w:rsidTr="007E0CB0">
        <w:tc>
          <w:tcPr>
            <w:tcW w:w="3114" w:type="dxa"/>
          </w:tcPr>
          <w:p w14:paraId="33D260A2" w14:textId="63C2594D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организацией</w:t>
            </w:r>
          </w:p>
        </w:tc>
        <w:tc>
          <w:tcPr>
            <w:tcW w:w="3494" w:type="dxa"/>
          </w:tcPr>
          <w:p w14:paraId="28D1FB5F" w14:textId="097B40BB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офиса</w:t>
            </w:r>
          </w:p>
        </w:tc>
        <w:tc>
          <w:tcPr>
            <w:tcW w:w="3304" w:type="dxa"/>
          </w:tcPr>
          <w:p w14:paraId="1AA54128" w14:textId="26EA77AF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Принятие управленческих решений по ведению и развитию компании</w:t>
            </w:r>
          </w:p>
        </w:tc>
      </w:tr>
      <w:tr w:rsidR="007E0CB0" w:rsidRPr="007E0CB0" w14:paraId="0E189E91" w14:textId="77777777" w:rsidTr="007E0CB0">
        <w:tc>
          <w:tcPr>
            <w:tcW w:w="3114" w:type="dxa"/>
          </w:tcPr>
          <w:p w14:paraId="268A48AA" w14:textId="137994C9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персоналом</w:t>
            </w:r>
          </w:p>
        </w:tc>
        <w:tc>
          <w:tcPr>
            <w:tcW w:w="3494" w:type="dxa"/>
          </w:tcPr>
          <w:p w14:paraId="22125B01" w14:textId="36936605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 по персоналу</w:t>
            </w:r>
          </w:p>
        </w:tc>
        <w:tc>
          <w:tcPr>
            <w:tcW w:w="3304" w:type="dxa"/>
          </w:tcPr>
          <w:p w14:paraId="353A0683" w14:textId="23496483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 с сотрудниками: </w:t>
            </w:r>
            <w:proofErr w:type="spellStart"/>
            <w:r>
              <w:rPr>
                <w:sz w:val="24"/>
                <w:szCs w:val="24"/>
              </w:rPr>
              <w:t>найм</w:t>
            </w:r>
            <w:proofErr w:type="spellEnd"/>
            <w:r>
              <w:rPr>
                <w:sz w:val="24"/>
                <w:szCs w:val="24"/>
              </w:rPr>
              <w:t xml:space="preserve">, оформление договоров и справок, </w:t>
            </w:r>
            <w:proofErr w:type="spellStart"/>
            <w:r>
              <w:rPr>
                <w:sz w:val="24"/>
                <w:szCs w:val="24"/>
              </w:rPr>
              <w:t>и.т.д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E0CB0" w:rsidRPr="007E0CB0" w14:paraId="0247E701" w14:textId="77777777" w:rsidTr="007E0CB0">
        <w:tc>
          <w:tcPr>
            <w:tcW w:w="3114" w:type="dxa"/>
          </w:tcPr>
          <w:p w14:paraId="6187E562" w14:textId="0BF996FB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маркетинговых стратегий</w:t>
            </w:r>
          </w:p>
        </w:tc>
        <w:tc>
          <w:tcPr>
            <w:tcW w:w="3494" w:type="dxa"/>
          </w:tcPr>
          <w:p w14:paraId="3577D019" w14:textId="188A337C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Маркетолог</w:t>
            </w:r>
          </w:p>
        </w:tc>
        <w:tc>
          <w:tcPr>
            <w:tcW w:w="3304" w:type="dxa"/>
          </w:tcPr>
          <w:p w14:paraId="50770D59" w14:textId="770F7A8E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Подготовка и проведение маркетинговых акций</w:t>
            </w:r>
          </w:p>
        </w:tc>
      </w:tr>
      <w:tr w:rsidR="007E0CB0" w:rsidRPr="007E0CB0" w14:paraId="0A947238" w14:textId="77777777" w:rsidTr="007E0CB0">
        <w:tc>
          <w:tcPr>
            <w:tcW w:w="3114" w:type="dxa"/>
          </w:tcPr>
          <w:p w14:paraId="1B75B269" w14:textId="2F297590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финансами</w:t>
            </w:r>
          </w:p>
        </w:tc>
        <w:tc>
          <w:tcPr>
            <w:tcW w:w="3494" w:type="dxa"/>
          </w:tcPr>
          <w:p w14:paraId="0D4A1D99" w14:textId="084E3D27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Бухгалтер</w:t>
            </w:r>
          </w:p>
        </w:tc>
        <w:tc>
          <w:tcPr>
            <w:tcW w:w="3304" w:type="dxa"/>
          </w:tcPr>
          <w:p w14:paraId="6F5E2A94" w14:textId="7E6B1A14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финансами компании, ведение финансовых отчетных документов</w:t>
            </w:r>
          </w:p>
        </w:tc>
      </w:tr>
      <w:tr w:rsidR="007E0CB0" w:rsidRPr="007E0CB0" w14:paraId="01B60D71" w14:textId="77777777" w:rsidTr="007E0CB0">
        <w:tc>
          <w:tcPr>
            <w:tcW w:w="3114" w:type="dxa"/>
          </w:tcPr>
          <w:p w14:paraId="7BEE8AF5" w14:textId="7F9EAEBD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проектами</w:t>
            </w:r>
          </w:p>
        </w:tc>
        <w:tc>
          <w:tcPr>
            <w:tcW w:w="3494" w:type="dxa"/>
          </w:tcPr>
          <w:p w14:paraId="0955D730" w14:textId="261B8F82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отдела проектов</w:t>
            </w:r>
          </w:p>
        </w:tc>
        <w:tc>
          <w:tcPr>
            <w:tcW w:w="3304" w:type="dxa"/>
          </w:tcPr>
          <w:p w14:paraId="3D2CFB6B" w14:textId="6244C999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выполнения проектов</w:t>
            </w:r>
          </w:p>
        </w:tc>
      </w:tr>
      <w:tr w:rsidR="007E0CB0" w:rsidRPr="007E0CB0" w14:paraId="727B828C" w14:textId="77777777" w:rsidTr="007E0CB0">
        <w:tc>
          <w:tcPr>
            <w:tcW w:w="3114" w:type="dxa"/>
          </w:tcPr>
          <w:p w14:paraId="402E6C29" w14:textId="4CA44751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бизнеса клиентов</w:t>
            </w:r>
          </w:p>
        </w:tc>
        <w:tc>
          <w:tcPr>
            <w:tcW w:w="3494" w:type="dxa"/>
          </w:tcPr>
          <w:p w14:paraId="4FF83F02" w14:textId="4F7EB7F8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Бизнес-аналитик</w:t>
            </w:r>
            <w:r w:rsidR="009234E5">
              <w:rPr>
                <w:sz w:val="24"/>
                <w:szCs w:val="24"/>
              </w:rPr>
              <w:t>, клиент</w:t>
            </w:r>
          </w:p>
        </w:tc>
        <w:tc>
          <w:tcPr>
            <w:tcW w:w="3304" w:type="dxa"/>
          </w:tcPr>
          <w:p w14:paraId="0195FF9B" w14:textId="5DE80E52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интервью с клиентами, выявление проблем и способов их решения</w:t>
            </w:r>
          </w:p>
        </w:tc>
      </w:tr>
      <w:tr w:rsidR="007E0CB0" w:rsidRPr="007E0CB0" w14:paraId="0F123CDA" w14:textId="77777777" w:rsidTr="007E0CB0">
        <w:tc>
          <w:tcPr>
            <w:tcW w:w="3114" w:type="dxa"/>
          </w:tcPr>
          <w:p w14:paraId="074C1945" w14:textId="4A6EC409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Координация проектов</w:t>
            </w:r>
          </w:p>
        </w:tc>
        <w:tc>
          <w:tcPr>
            <w:tcW w:w="3494" w:type="dxa"/>
          </w:tcPr>
          <w:p w14:paraId="0D721402" w14:textId="5FB70C14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 проектов</w:t>
            </w:r>
          </w:p>
        </w:tc>
        <w:tc>
          <w:tcPr>
            <w:tcW w:w="3304" w:type="dxa"/>
          </w:tcPr>
          <w:p w14:paraId="6C763D15" w14:textId="699FE0F1" w:rsidR="007E0CB0" w:rsidRPr="007E0CB0" w:rsidRDefault="007E0CB0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проектных команд, обеспечение п</w:t>
            </w:r>
            <w:r w:rsidR="009234E5">
              <w:rPr>
                <w:sz w:val="24"/>
                <w:szCs w:val="24"/>
              </w:rPr>
              <w:t>роектных команд</w:t>
            </w:r>
            <w:r>
              <w:rPr>
                <w:sz w:val="24"/>
                <w:szCs w:val="24"/>
              </w:rPr>
              <w:t xml:space="preserve"> необходимыми данными и </w:t>
            </w:r>
            <w:r w:rsidR="009234E5">
              <w:rPr>
                <w:sz w:val="24"/>
                <w:szCs w:val="24"/>
              </w:rPr>
              <w:t>их координация</w:t>
            </w:r>
          </w:p>
        </w:tc>
      </w:tr>
      <w:tr w:rsidR="007E0CB0" w:rsidRPr="007E0CB0" w14:paraId="55A0C53C" w14:textId="77777777" w:rsidTr="009234E5">
        <w:tc>
          <w:tcPr>
            <w:tcW w:w="3114" w:type="dxa"/>
            <w:tcBorders>
              <w:bottom w:val="single" w:sz="4" w:space="0" w:color="auto"/>
            </w:tcBorders>
          </w:tcPr>
          <w:p w14:paraId="49B5322A" w14:textId="0A224723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разработкой и внедрением</w:t>
            </w:r>
          </w:p>
        </w:tc>
        <w:tc>
          <w:tcPr>
            <w:tcW w:w="3494" w:type="dxa"/>
            <w:tcBorders>
              <w:bottom w:val="single" w:sz="4" w:space="0" w:color="auto"/>
            </w:tcBorders>
          </w:tcPr>
          <w:p w14:paraId="47524D39" w14:textId="3606A94D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отдела разработки и внедрения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14:paraId="3B6966FD" w14:textId="2DA11337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процессов разработки и внедрения информационных систем</w:t>
            </w:r>
          </w:p>
        </w:tc>
      </w:tr>
      <w:tr w:rsidR="007E0CB0" w:rsidRPr="007E0CB0" w14:paraId="02174DD4" w14:textId="77777777" w:rsidTr="009234E5">
        <w:tc>
          <w:tcPr>
            <w:tcW w:w="3114" w:type="dxa"/>
            <w:tcBorders>
              <w:bottom w:val="nil"/>
            </w:tcBorders>
          </w:tcPr>
          <w:p w14:paraId="13BB7A06" w14:textId="18B74EA8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Внедрение систем клиенту</w:t>
            </w:r>
          </w:p>
        </w:tc>
        <w:tc>
          <w:tcPr>
            <w:tcW w:w="3494" w:type="dxa"/>
            <w:tcBorders>
              <w:bottom w:val="nil"/>
            </w:tcBorders>
          </w:tcPr>
          <w:p w14:paraId="1A44E8E3" w14:textId="2E0B815D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Инженер по внедрению, клиент</w:t>
            </w:r>
          </w:p>
        </w:tc>
        <w:tc>
          <w:tcPr>
            <w:tcW w:w="3304" w:type="dxa"/>
            <w:tcBorders>
              <w:bottom w:val="nil"/>
            </w:tcBorders>
          </w:tcPr>
          <w:p w14:paraId="60A7027D" w14:textId="4F7DB363" w:rsidR="007E0CB0" w:rsidRPr="007E0CB0" w:rsidRDefault="009234E5" w:rsidP="00BA3178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Помощь клиенту с внедрением информационных систем, установка, настройка и запуск внедряемых систем</w:t>
            </w:r>
          </w:p>
        </w:tc>
      </w:tr>
    </w:tbl>
    <w:p w14:paraId="4F3C92EB" w14:textId="77777777" w:rsidR="009234E5" w:rsidRDefault="009234E5">
      <w:r>
        <w:br w:type="page"/>
      </w:r>
    </w:p>
    <w:p w14:paraId="49A13174" w14:textId="2CA16BCF" w:rsidR="009234E5" w:rsidRPr="00E46EB7" w:rsidRDefault="00E46EB7" w:rsidP="00E46EB7">
      <w:pPr>
        <w:pStyle w:val="a4"/>
        <w:ind w:firstLine="0"/>
        <w:rPr>
          <w:i/>
          <w:iCs/>
        </w:rPr>
      </w:pPr>
      <w:r w:rsidRPr="00E46EB7">
        <w:rPr>
          <w:i/>
          <w:iCs/>
        </w:rPr>
        <w:lastRenderedPageBreak/>
        <w:t>Окончание таблицы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494"/>
        <w:gridCol w:w="3304"/>
      </w:tblGrid>
      <w:tr w:rsidR="009234E5" w:rsidRPr="007E0CB0" w14:paraId="5A57B70E" w14:textId="77777777" w:rsidTr="007E0CB0">
        <w:tc>
          <w:tcPr>
            <w:tcW w:w="3114" w:type="dxa"/>
          </w:tcPr>
          <w:p w14:paraId="4AD711D4" w14:textId="2C8D0E40" w:rsidR="009234E5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Процесс</w:t>
            </w:r>
          </w:p>
        </w:tc>
        <w:tc>
          <w:tcPr>
            <w:tcW w:w="3494" w:type="dxa"/>
          </w:tcPr>
          <w:p w14:paraId="37D3C796" w14:textId="3A687D20" w:rsidR="009234E5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Действующие лица</w:t>
            </w:r>
          </w:p>
        </w:tc>
        <w:tc>
          <w:tcPr>
            <w:tcW w:w="3304" w:type="dxa"/>
          </w:tcPr>
          <w:p w14:paraId="529C899A" w14:textId="5595003A" w:rsidR="009234E5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 w:rsidRPr="007E0CB0">
              <w:rPr>
                <w:sz w:val="24"/>
                <w:szCs w:val="24"/>
              </w:rPr>
              <w:t>Описание</w:t>
            </w:r>
          </w:p>
        </w:tc>
      </w:tr>
      <w:tr w:rsidR="009234E5" w:rsidRPr="007E0CB0" w14:paraId="43C13E3C" w14:textId="77777777" w:rsidTr="007E0CB0">
        <w:tc>
          <w:tcPr>
            <w:tcW w:w="3114" w:type="dxa"/>
          </w:tcPr>
          <w:p w14:paraId="53117E61" w14:textId="728A419E" w:rsidR="009234E5" w:rsidRPr="007E0CB0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и модификация информационных систем</w:t>
            </w:r>
          </w:p>
        </w:tc>
        <w:tc>
          <w:tcPr>
            <w:tcW w:w="3494" w:type="dxa"/>
          </w:tcPr>
          <w:p w14:paraId="612A2A34" w14:textId="5EBBE1C7" w:rsidR="009234E5" w:rsidRPr="007E0CB0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Программист</w:t>
            </w:r>
          </w:p>
        </w:tc>
        <w:tc>
          <w:tcPr>
            <w:tcW w:w="3304" w:type="dxa"/>
          </w:tcPr>
          <w:p w14:paraId="29A1EB01" w14:textId="2EA8D79E" w:rsidR="009234E5" w:rsidRPr="007E0CB0" w:rsidRDefault="009234E5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новых модулей информационных систем и модификация существующих</w:t>
            </w:r>
          </w:p>
        </w:tc>
      </w:tr>
      <w:tr w:rsidR="009234E5" w:rsidRPr="007E0CB0" w14:paraId="3A8EC9CB" w14:textId="77777777" w:rsidTr="007E0CB0">
        <w:tc>
          <w:tcPr>
            <w:tcW w:w="3114" w:type="dxa"/>
          </w:tcPr>
          <w:p w14:paraId="677D5877" w14:textId="0B0C1B90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Заключение договоров с клиентами</w:t>
            </w:r>
          </w:p>
        </w:tc>
        <w:tc>
          <w:tcPr>
            <w:tcW w:w="3494" w:type="dxa"/>
          </w:tcPr>
          <w:p w14:paraId="4EB7B0CF" w14:textId="79EEACF6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 отдела продаж, клиент</w:t>
            </w:r>
          </w:p>
        </w:tc>
        <w:tc>
          <w:tcPr>
            <w:tcW w:w="3304" w:type="dxa"/>
          </w:tcPr>
          <w:p w14:paraId="7806DE65" w14:textId="681D735E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договоров с клиентами, учет продаж</w:t>
            </w:r>
          </w:p>
        </w:tc>
      </w:tr>
      <w:tr w:rsidR="009234E5" w:rsidRPr="007E0CB0" w14:paraId="3BB0DD49" w14:textId="77777777" w:rsidTr="007E0CB0">
        <w:tc>
          <w:tcPr>
            <w:tcW w:w="3114" w:type="dxa"/>
          </w:tcPr>
          <w:p w14:paraId="12E04964" w14:textId="3E96445B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эффективности приема заявок</w:t>
            </w:r>
          </w:p>
        </w:tc>
        <w:tc>
          <w:tcPr>
            <w:tcW w:w="3494" w:type="dxa"/>
          </w:tcPr>
          <w:p w14:paraId="416C303C" w14:textId="43FACC4A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Координатор службы поддержки</w:t>
            </w:r>
          </w:p>
        </w:tc>
        <w:tc>
          <w:tcPr>
            <w:tcW w:w="3304" w:type="dxa"/>
          </w:tcPr>
          <w:p w14:paraId="6E833C65" w14:textId="1081C05C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эффективности процесса консультации клиентов и его изменение</w:t>
            </w:r>
          </w:p>
        </w:tc>
      </w:tr>
      <w:tr w:rsidR="009234E5" w:rsidRPr="007E0CB0" w14:paraId="3D5FC6F1" w14:textId="77777777" w:rsidTr="007E0CB0">
        <w:tc>
          <w:tcPr>
            <w:tcW w:w="3114" w:type="dxa"/>
          </w:tcPr>
          <w:p w14:paraId="0B261742" w14:textId="3384590C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деятельности консультантов</w:t>
            </w:r>
          </w:p>
        </w:tc>
        <w:tc>
          <w:tcPr>
            <w:tcW w:w="3494" w:type="dxa"/>
          </w:tcPr>
          <w:p w14:paraId="4F56FB5E" w14:textId="3C2CC928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Координатор службы поддержки</w:t>
            </w:r>
          </w:p>
        </w:tc>
        <w:tc>
          <w:tcPr>
            <w:tcW w:w="3304" w:type="dxa"/>
          </w:tcPr>
          <w:p w14:paraId="56F62E6C" w14:textId="18785308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работы консультантов службы поддержки, разделение задач и отчетность</w:t>
            </w:r>
          </w:p>
        </w:tc>
      </w:tr>
      <w:tr w:rsidR="009234E5" w:rsidRPr="007E0CB0" w14:paraId="2D3847F5" w14:textId="77777777" w:rsidTr="007E0CB0">
        <w:tc>
          <w:tcPr>
            <w:tcW w:w="3114" w:type="dxa"/>
          </w:tcPr>
          <w:p w14:paraId="1E5FDFFF" w14:textId="6CBAE604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Консультация клиентов</w:t>
            </w:r>
          </w:p>
        </w:tc>
        <w:tc>
          <w:tcPr>
            <w:tcW w:w="3494" w:type="dxa"/>
          </w:tcPr>
          <w:p w14:paraId="5F21084F" w14:textId="34A8E396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службы поддержки, клиент</w:t>
            </w:r>
          </w:p>
        </w:tc>
        <w:tc>
          <w:tcPr>
            <w:tcW w:w="3304" w:type="dxa"/>
          </w:tcPr>
          <w:p w14:paraId="1148B444" w14:textId="65271BE6" w:rsidR="009234E5" w:rsidRPr="007E0CB0" w:rsidRDefault="00E46EB7" w:rsidP="009234E5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консультаций клиентов о предлагаемых услугах и возникающих проблемах</w:t>
            </w:r>
          </w:p>
        </w:tc>
      </w:tr>
    </w:tbl>
    <w:p w14:paraId="4108B121" w14:textId="49E098E8" w:rsidR="007E0CB0" w:rsidRDefault="006748F5" w:rsidP="006748F5">
      <w:pPr>
        <w:pStyle w:val="a4"/>
        <w:spacing w:before="120"/>
      </w:pPr>
      <w:r>
        <w:t>Диаграмма бизнес-процессов представлена на рисунке 1.</w:t>
      </w:r>
    </w:p>
    <w:p w14:paraId="6C80FA73" w14:textId="7BDF1D5B" w:rsidR="00B81B0F" w:rsidRDefault="0059068A" w:rsidP="00B81B0F">
      <w:pPr>
        <w:pStyle w:val="a4"/>
        <w:keepNext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39761F4D" wp14:editId="78E38B03">
            <wp:extent cx="4971637" cy="3710940"/>
            <wp:effectExtent l="0" t="0" r="635" b="3810"/>
            <wp:docPr id="273647426" name="Рисунок 1" descr="Изображение выглядит как текст, диаграмма, Шриф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47426" name="Рисунок 1" descr="Изображение выглядит как текст, диаграмма, Шрифт, рукописный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88" cy="372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3308" w14:textId="6E9140FE" w:rsidR="00B81B0F" w:rsidRDefault="00B81B0F" w:rsidP="00B81B0F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</w:t>
      </w:r>
      <w:r w:rsidR="00312720">
        <w:rPr>
          <w:noProof/>
        </w:rPr>
        <w:fldChar w:fldCharType="end"/>
      </w:r>
      <w:r>
        <w:t xml:space="preserve"> - </w:t>
      </w:r>
      <w:commentRangeStart w:id="11"/>
      <w:r>
        <w:t>Бизнес</w:t>
      </w:r>
      <w:commentRangeEnd w:id="11"/>
      <w:r w:rsidR="00036FA4">
        <w:rPr>
          <w:rStyle w:val="CommentReference"/>
          <w:iCs w:val="0"/>
          <w:color w:val="auto"/>
        </w:rPr>
        <w:commentReference w:id="11"/>
      </w:r>
      <w:r>
        <w:t>-процессы</w:t>
      </w:r>
    </w:p>
    <w:p w14:paraId="706ADC28" w14:textId="1C3BC4F9" w:rsidR="00A51AE2" w:rsidRDefault="00A51AE2" w:rsidP="00A51AE2">
      <w:pPr>
        <w:pStyle w:val="a4"/>
      </w:pPr>
      <w:r>
        <w:lastRenderedPageBreak/>
        <w:t>Спецификация процесса «</w:t>
      </w:r>
      <w:commentRangeStart w:id="12"/>
      <w:r>
        <w:t>Консультация</w:t>
      </w:r>
      <w:commentRangeEnd w:id="12"/>
      <w:r w:rsidR="007C2248">
        <w:rPr>
          <w:rStyle w:val="CommentReference"/>
        </w:rPr>
        <w:commentReference w:id="12"/>
      </w:r>
      <w:r>
        <w:t xml:space="preserve"> клиентов»:</w:t>
      </w:r>
    </w:p>
    <w:p w14:paraId="6EE79A93" w14:textId="60190E9C" w:rsidR="00A51AE2" w:rsidRDefault="00A51AE2" w:rsidP="00A51AE2">
      <w:pPr>
        <w:pStyle w:val="a4"/>
        <w:numPr>
          <w:ilvl w:val="0"/>
          <w:numId w:val="19"/>
        </w:numPr>
        <w:ind w:left="0" w:firstLine="709"/>
      </w:pPr>
      <w:r>
        <w:t>Наименование: консультация клиентов;</w:t>
      </w:r>
    </w:p>
    <w:p w14:paraId="3F65A68D" w14:textId="59B89DAA" w:rsidR="00A51AE2" w:rsidRDefault="00A51AE2" w:rsidP="00A51AE2">
      <w:pPr>
        <w:pStyle w:val="a4"/>
        <w:numPr>
          <w:ilvl w:val="0"/>
          <w:numId w:val="19"/>
        </w:numPr>
        <w:ind w:left="0" w:firstLine="709"/>
      </w:pPr>
      <w:r>
        <w:t>Краткое описание: процесс консультации клиентов о проблеме;</w:t>
      </w:r>
    </w:p>
    <w:p w14:paraId="63928F5B" w14:textId="6DFCB33E" w:rsidR="00A51AE2" w:rsidRDefault="00A51AE2" w:rsidP="00A51AE2">
      <w:pPr>
        <w:pStyle w:val="a4"/>
        <w:numPr>
          <w:ilvl w:val="0"/>
          <w:numId w:val="19"/>
        </w:numPr>
        <w:ind w:left="0" w:firstLine="709"/>
      </w:pPr>
      <w:r>
        <w:t>Цели: провести консультацию клиента о проблеме и предложить услуги по ее решению;</w:t>
      </w:r>
    </w:p>
    <w:p w14:paraId="3A6E1713" w14:textId="58A91021" w:rsidR="00A51AE2" w:rsidRDefault="00A51AE2" w:rsidP="00A51AE2">
      <w:pPr>
        <w:pStyle w:val="a4"/>
        <w:numPr>
          <w:ilvl w:val="0"/>
          <w:numId w:val="19"/>
        </w:numPr>
        <w:ind w:left="0" w:firstLine="709"/>
      </w:pPr>
      <w:r>
        <w:t>Основной сценарий:</w:t>
      </w:r>
    </w:p>
    <w:p w14:paraId="76BF72BB" w14:textId="77C52670" w:rsidR="00A51AE2" w:rsidRDefault="00A51AE2" w:rsidP="00A51AE2">
      <w:pPr>
        <w:pStyle w:val="a4"/>
        <w:numPr>
          <w:ilvl w:val="0"/>
          <w:numId w:val="19"/>
        </w:numPr>
        <w:ind w:left="0" w:firstLine="1134"/>
      </w:pPr>
      <w:r>
        <w:t>Консультант службы поддержки получает заявку;</w:t>
      </w:r>
    </w:p>
    <w:p w14:paraId="5166FC20" w14:textId="24AC77EB" w:rsidR="00A51AE2" w:rsidRDefault="00A51AE2" w:rsidP="00A51AE2">
      <w:pPr>
        <w:pStyle w:val="a4"/>
        <w:numPr>
          <w:ilvl w:val="0"/>
          <w:numId w:val="19"/>
        </w:numPr>
        <w:ind w:left="0" w:firstLine="1134"/>
      </w:pPr>
      <w:r>
        <w:t>Консультант отмечает заявку как «Взято в работу»;</w:t>
      </w:r>
    </w:p>
    <w:p w14:paraId="00DAC467" w14:textId="55E22360" w:rsidR="00A51AE2" w:rsidRDefault="00A51AE2" w:rsidP="00A51AE2">
      <w:pPr>
        <w:pStyle w:val="a4"/>
        <w:numPr>
          <w:ilvl w:val="0"/>
          <w:numId w:val="19"/>
        </w:numPr>
        <w:ind w:left="0" w:firstLine="1134"/>
      </w:pPr>
      <w:r>
        <w:t>Консультант связывается с клиентом;</w:t>
      </w:r>
    </w:p>
    <w:p w14:paraId="7F3C9AEF" w14:textId="76AB74FE" w:rsidR="00A51AE2" w:rsidRDefault="00A51AE2" w:rsidP="00A51AE2">
      <w:pPr>
        <w:pStyle w:val="a4"/>
        <w:numPr>
          <w:ilvl w:val="0"/>
          <w:numId w:val="19"/>
        </w:numPr>
        <w:ind w:left="0" w:firstLine="1134"/>
      </w:pPr>
      <w:r>
        <w:t>Консультант проводит консультацию с клиентом;</w:t>
      </w:r>
    </w:p>
    <w:p w14:paraId="5CB010B0" w14:textId="09DB4A3C" w:rsidR="00A51AE2" w:rsidRDefault="00A51AE2" w:rsidP="00A51AE2">
      <w:pPr>
        <w:pStyle w:val="a4"/>
        <w:numPr>
          <w:ilvl w:val="0"/>
          <w:numId w:val="19"/>
        </w:numPr>
        <w:ind w:left="0" w:firstLine="1134"/>
      </w:pPr>
      <w:r>
        <w:t>Если проблема клиента решена или клиент согласился на сотрудничество, консультант отмечает заявку как «Успешная»;</w:t>
      </w:r>
    </w:p>
    <w:p w14:paraId="0ED5E6AD" w14:textId="45F9DFCE" w:rsidR="00A51AE2" w:rsidRDefault="00A51AE2" w:rsidP="00A51AE2">
      <w:pPr>
        <w:pStyle w:val="a4"/>
        <w:numPr>
          <w:ilvl w:val="0"/>
          <w:numId w:val="20"/>
        </w:numPr>
        <w:ind w:left="0" w:firstLine="709"/>
      </w:pPr>
      <w:r>
        <w:t>Альтернативные сценарии:</w:t>
      </w:r>
    </w:p>
    <w:p w14:paraId="444E0075" w14:textId="12F9E563" w:rsidR="00A51AE2" w:rsidRDefault="00A51AE2" w:rsidP="00A51AE2">
      <w:pPr>
        <w:pStyle w:val="a4"/>
        <w:numPr>
          <w:ilvl w:val="0"/>
          <w:numId w:val="20"/>
        </w:numPr>
        <w:ind w:left="0" w:firstLine="1134"/>
      </w:pPr>
      <w:r>
        <w:t>Если проблема клиента не решена и клиент не согласился на сотрудничество, консультант отмечает заявку как «Неудачная».</w:t>
      </w:r>
    </w:p>
    <w:p w14:paraId="1264BD4C" w14:textId="7B8D0EE6" w:rsidR="00A51AE2" w:rsidRPr="00A51AE2" w:rsidRDefault="00A51AE2" w:rsidP="00A51AE2">
      <w:pPr>
        <w:pStyle w:val="a4"/>
      </w:pPr>
      <w:r>
        <w:t>Диаграмма деятельности процесса «Консультация клиентов» представлена на рисунке А.</w:t>
      </w:r>
      <w:r w:rsidR="00DC123D">
        <w:t>1</w:t>
      </w:r>
      <w:r>
        <w:t>.</w:t>
      </w:r>
      <w:r w:rsidRPr="00A51AE2">
        <w:t xml:space="preserve"> </w:t>
      </w:r>
      <w:r>
        <w:t>Диаграмма деятельности процесса «Контроль деятельности консультантов» представлена на рисунке А.</w:t>
      </w:r>
      <w:r w:rsidR="00DC123D">
        <w:t>2</w:t>
      </w:r>
      <w:r>
        <w:t>. Диаграмма деятельности процесса «</w:t>
      </w:r>
      <w:r w:rsidR="0056276E">
        <w:t>Анализ эффективности приема заявок</w:t>
      </w:r>
      <w:r>
        <w:t>» представлена на рисунке А.</w:t>
      </w:r>
      <w:r w:rsidR="00DC123D">
        <w:t>3</w:t>
      </w:r>
      <w:r>
        <w:t>.</w:t>
      </w:r>
    </w:p>
    <w:p w14:paraId="779C116D" w14:textId="77777777" w:rsidR="00BA3178" w:rsidRDefault="00BA3178" w:rsidP="00BA3178">
      <w:pPr>
        <w:pStyle w:val="a4"/>
      </w:pPr>
    </w:p>
    <w:p w14:paraId="209EC330" w14:textId="5C0B146D" w:rsidR="00BA3178" w:rsidRDefault="00BA3178" w:rsidP="00BA3178">
      <w:pPr>
        <w:pStyle w:val="a1"/>
      </w:pPr>
      <w:bookmarkStart w:id="13" w:name="_Toc188808959"/>
      <w:r>
        <w:t>Бизнес-объекты</w:t>
      </w:r>
      <w:bookmarkEnd w:id="13"/>
    </w:p>
    <w:p w14:paraId="02A772EF" w14:textId="58F5456A" w:rsidR="00AB7D8D" w:rsidRDefault="00AE7CD2" w:rsidP="00BA3178">
      <w:pPr>
        <w:pStyle w:val="a4"/>
      </w:pPr>
      <w:r>
        <w:t xml:space="preserve">Бизнес-объекты предметной области: консультант, клиент, координатор, заявка, отклик на заявку, услуга, отчет о заявках, отчет о консультантах. </w:t>
      </w:r>
      <w:r w:rsidR="00AB7D8D">
        <w:t>Клиент оправляет заявку. Консультант откликается на заявку, проводя консультацию с клиентом об услугах. Координатор контролирует работу консультантов проверяя отчет о заявках и отчет о консультантах.</w:t>
      </w:r>
    </w:p>
    <w:p w14:paraId="10A8E4DB" w14:textId="77777777" w:rsidR="00B25F31" w:rsidRDefault="005D6A44" w:rsidP="00BA3178">
      <w:pPr>
        <w:pStyle w:val="a4"/>
      </w:pPr>
      <w:r>
        <w:t xml:space="preserve">Диаграмма бизнес-объектов предметной области представлена на рисунке </w:t>
      </w:r>
      <w:r w:rsidR="00B25F31">
        <w:t>2</w:t>
      </w:r>
      <w:r>
        <w:t>.</w:t>
      </w:r>
    </w:p>
    <w:p w14:paraId="5CBB72A4" w14:textId="77777777" w:rsidR="00B25F31" w:rsidRDefault="00B25F31" w:rsidP="00B25F31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7AEFF8" wp14:editId="0DB981C4">
            <wp:extent cx="5340350" cy="2291259"/>
            <wp:effectExtent l="0" t="0" r="0" b="0"/>
            <wp:docPr id="1758880814" name="Рисунок 4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0814" name="Рисунок 4" descr="Изображение выглядит как текст, снимок экрана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51" cy="229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B5CC" w14:textId="739D5494" w:rsidR="00B25F31" w:rsidRDefault="00B25F31" w:rsidP="00B25F31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</w:t>
      </w:r>
      <w:r w:rsidR="00312720">
        <w:rPr>
          <w:noProof/>
        </w:rPr>
        <w:fldChar w:fldCharType="end"/>
      </w:r>
      <w:r>
        <w:t xml:space="preserve"> - Бизнес-</w:t>
      </w:r>
      <w:commentRangeStart w:id="14"/>
      <w:r>
        <w:t>объекты</w:t>
      </w:r>
      <w:commentRangeEnd w:id="14"/>
      <w:r w:rsidR="007C2248">
        <w:rPr>
          <w:rStyle w:val="CommentReference"/>
          <w:iCs w:val="0"/>
          <w:color w:val="auto"/>
        </w:rPr>
        <w:commentReference w:id="14"/>
      </w:r>
    </w:p>
    <w:p w14:paraId="2CCE6BD2" w14:textId="7DC779DD" w:rsidR="00BA3178" w:rsidRDefault="005D6A44" w:rsidP="00BA3178">
      <w:pPr>
        <w:pStyle w:val="a4"/>
      </w:pPr>
      <w:r>
        <w:t>Диаграмма бизнес-объектов процесса «Консультация клиентов» представлена на рисунке А.</w:t>
      </w:r>
      <w:r w:rsidR="00DC123D">
        <w:t>4</w:t>
      </w:r>
      <w:r>
        <w:t>.</w:t>
      </w:r>
      <w:r w:rsidRPr="00A51AE2">
        <w:t xml:space="preserve"> </w:t>
      </w:r>
      <w:r>
        <w:t>Диаграмма бизнес-объектов процесса «Контроль деятельности консультантов» представлена на рисунке А.</w:t>
      </w:r>
      <w:r w:rsidR="00DC123D">
        <w:t>5</w:t>
      </w:r>
      <w:r>
        <w:t>. Диаграмма бизнес-объектов процесса «Анализ эффективности приема заявок» представлена на рисунке А.</w:t>
      </w:r>
      <w:r w:rsidR="00DC123D">
        <w:t>6</w:t>
      </w:r>
      <w:r>
        <w:t>.</w:t>
      </w:r>
    </w:p>
    <w:p w14:paraId="739FB0BB" w14:textId="77777777" w:rsidR="00BA3178" w:rsidRDefault="00BA3178" w:rsidP="00BA3178">
      <w:pPr>
        <w:pStyle w:val="a4"/>
      </w:pPr>
    </w:p>
    <w:p w14:paraId="0B0C4709" w14:textId="14B3C459" w:rsidR="00BA3178" w:rsidRDefault="00BA3178" w:rsidP="00BA3178">
      <w:pPr>
        <w:pStyle w:val="a1"/>
      </w:pPr>
      <w:bookmarkStart w:id="15" w:name="_Toc188808960"/>
      <w:r>
        <w:t>Глоссарий</w:t>
      </w:r>
      <w:bookmarkEnd w:id="15"/>
    </w:p>
    <w:p w14:paraId="38C4836D" w14:textId="6588A229" w:rsidR="000323F2" w:rsidRDefault="000323F2" w:rsidP="000323F2">
      <w:pPr>
        <w:pStyle w:val="a4"/>
      </w:pPr>
      <w:r>
        <w:t>Список терминов предметной области представлен в таблице 2.</w:t>
      </w:r>
    </w:p>
    <w:p w14:paraId="40361546" w14:textId="02752D8F" w:rsidR="000323F2" w:rsidRDefault="000323F2" w:rsidP="000323F2">
      <w:pPr>
        <w:pStyle w:val="Caption"/>
        <w:keepNext/>
      </w:pPr>
      <w:r w:rsidRPr="000323F2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2</w:t>
      </w:r>
      <w:r w:rsidR="00312720">
        <w:rPr>
          <w:noProof/>
        </w:rPr>
        <w:fldChar w:fldCharType="end"/>
      </w:r>
      <w:r>
        <w:t xml:space="preserve"> – Список терминов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798"/>
      </w:tblGrid>
      <w:tr w:rsidR="000323F2" w:rsidRPr="000323F2" w14:paraId="73760255" w14:textId="77777777" w:rsidTr="00573D1E">
        <w:tc>
          <w:tcPr>
            <w:tcW w:w="3114" w:type="dxa"/>
          </w:tcPr>
          <w:p w14:paraId="675D199E" w14:textId="12A3917C" w:rsidR="000323F2" w:rsidRPr="000323F2" w:rsidRDefault="000323F2" w:rsidP="000323F2">
            <w:pPr>
              <w:pStyle w:val="a4"/>
              <w:ind w:firstLine="0"/>
              <w:rPr>
                <w:sz w:val="24"/>
                <w:szCs w:val="24"/>
              </w:rPr>
            </w:pPr>
            <w:r w:rsidRPr="000323F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6798" w:type="dxa"/>
          </w:tcPr>
          <w:p w14:paraId="79ACC106" w14:textId="7B86E404" w:rsidR="000323F2" w:rsidRPr="000323F2" w:rsidRDefault="000323F2" w:rsidP="000323F2">
            <w:pPr>
              <w:pStyle w:val="a4"/>
              <w:ind w:firstLine="0"/>
              <w:rPr>
                <w:sz w:val="24"/>
                <w:szCs w:val="24"/>
              </w:rPr>
            </w:pPr>
            <w:r w:rsidRPr="000323F2">
              <w:rPr>
                <w:sz w:val="24"/>
                <w:szCs w:val="24"/>
              </w:rPr>
              <w:t>Описание</w:t>
            </w:r>
          </w:p>
        </w:tc>
      </w:tr>
      <w:tr w:rsidR="000323F2" w:rsidRPr="000323F2" w14:paraId="6C02C36F" w14:textId="77777777" w:rsidTr="00573D1E">
        <w:tc>
          <w:tcPr>
            <w:tcW w:w="3114" w:type="dxa"/>
          </w:tcPr>
          <w:p w14:paraId="11445A29" w14:textId="473A23CA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</w:t>
            </w:r>
          </w:p>
        </w:tc>
        <w:tc>
          <w:tcPr>
            <w:tcW w:w="6798" w:type="dxa"/>
          </w:tcPr>
          <w:p w14:paraId="0643A44D" w14:textId="6FF63760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службы поддержки, ответственный за консультацию клиентов</w:t>
            </w:r>
          </w:p>
        </w:tc>
      </w:tr>
      <w:tr w:rsidR="000323F2" w:rsidRPr="000323F2" w14:paraId="42EA74CD" w14:textId="77777777" w:rsidTr="00573D1E">
        <w:tc>
          <w:tcPr>
            <w:tcW w:w="3114" w:type="dxa"/>
          </w:tcPr>
          <w:p w14:paraId="411072A2" w14:textId="05DCFDD6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Координатор</w:t>
            </w:r>
          </w:p>
        </w:tc>
        <w:tc>
          <w:tcPr>
            <w:tcW w:w="6798" w:type="dxa"/>
          </w:tcPr>
          <w:p w14:paraId="2F0A8DB0" w14:textId="75D7273A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службы поддержки, ответственный за контроль и координацию деятельности службы поддержки</w:t>
            </w:r>
          </w:p>
        </w:tc>
      </w:tr>
      <w:tr w:rsidR="000323F2" w:rsidRPr="000323F2" w14:paraId="157E66F7" w14:textId="77777777" w:rsidTr="00573D1E">
        <w:tc>
          <w:tcPr>
            <w:tcW w:w="3114" w:type="dxa"/>
          </w:tcPr>
          <w:p w14:paraId="378FAA79" w14:textId="4858F988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6798" w:type="dxa"/>
          </w:tcPr>
          <w:p w14:paraId="1D8BC12C" w14:textId="3479D44D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Клиент, имеющий проблему и нуждающийся в консультации</w:t>
            </w:r>
          </w:p>
        </w:tc>
      </w:tr>
      <w:tr w:rsidR="000323F2" w:rsidRPr="000323F2" w14:paraId="628D31D9" w14:textId="77777777" w:rsidTr="00573D1E">
        <w:tc>
          <w:tcPr>
            <w:tcW w:w="3114" w:type="dxa"/>
          </w:tcPr>
          <w:p w14:paraId="2D40CB21" w14:textId="5D44607B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</w:t>
            </w:r>
          </w:p>
        </w:tc>
        <w:tc>
          <w:tcPr>
            <w:tcW w:w="6798" w:type="dxa"/>
          </w:tcPr>
          <w:p w14:paraId="29BD69B6" w14:textId="3F06406A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Обращение клиента, содержащее информацию о нем и его проблеме</w:t>
            </w:r>
          </w:p>
        </w:tc>
      </w:tr>
      <w:tr w:rsidR="000323F2" w:rsidRPr="000323F2" w14:paraId="29BA18AE" w14:textId="77777777" w:rsidTr="000E4C46">
        <w:tc>
          <w:tcPr>
            <w:tcW w:w="3114" w:type="dxa"/>
            <w:tcBorders>
              <w:bottom w:val="single" w:sz="4" w:space="0" w:color="auto"/>
            </w:tcBorders>
          </w:tcPr>
          <w:p w14:paraId="5DBE3DA7" w14:textId="425A7BC9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на заявку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14:paraId="6650181E" w14:textId="2F082A36" w:rsidR="000323F2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 консультанта на заявку клиента</w:t>
            </w:r>
          </w:p>
        </w:tc>
      </w:tr>
      <w:tr w:rsidR="00573D1E" w:rsidRPr="000323F2" w14:paraId="0F4DECE7" w14:textId="77777777" w:rsidTr="000E4C46">
        <w:tc>
          <w:tcPr>
            <w:tcW w:w="3114" w:type="dxa"/>
            <w:tcBorders>
              <w:bottom w:val="nil"/>
            </w:tcBorders>
          </w:tcPr>
          <w:p w14:paraId="677FCF76" w14:textId="02696DA5" w:rsidR="00573D1E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6798" w:type="dxa"/>
            <w:tcBorders>
              <w:bottom w:val="nil"/>
            </w:tcBorders>
          </w:tcPr>
          <w:p w14:paraId="2D46C706" w14:textId="293FA089" w:rsidR="00573D1E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Услуги компании, предлагаемые во время консультации</w:t>
            </w:r>
          </w:p>
        </w:tc>
      </w:tr>
      <w:tr w:rsidR="00573D1E" w:rsidRPr="000323F2" w14:paraId="31E044F7" w14:textId="77777777" w:rsidTr="00573D1E">
        <w:tc>
          <w:tcPr>
            <w:tcW w:w="3114" w:type="dxa"/>
          </w:tcPr>
          <w:p w14:paraId="0894AE02" w14:textId="5B3BF9B6" w:rsidR="00573D1E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о заявках</w:t>
            </w:r>
          </w:p>
        </w:tc>
        <w:tc>
          <w:tcPr>
            <w:tcW w:w="6798" w:type="dxa"/>
          </w:tcPr>
          <w:p w14:paraId="4AE442B7" w14:textId="09463443" w:rsidR="00573D1E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Отчет, содержащий информацию о количестве и качестве обработанных заявок</w:t>
            </w:r>
          </w:p>
        </w:tc>
      </w:tr>
      <w:tr w:rsidR="00573D1E" w:rsidRPr="000323F2" w14:paraId="376607D0" w14:textId="77777777" w:rsidTr="00573D1E">
        <w:tc>
          <w:tcPr>
            <w:tcW w:w="3114" w:type="dxa"/>
          </w:tcPr>
          <w:p w14:paraId="6205C3FC" w14:textId="3C125BB2" w:rsidR="00573D1E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о консультантах</w:t>
            </w:r>
          </w:p>
        </w:tc>
        <w:tc>
          <w:tcPr>
            <w:tcW w:w="6798" w:type="dxa"/>
          </w:tcPr>
          <w:p w14:paraId="123C8925" w14:textId="64EA0FFA" w:rsidR="00573D1E" w:rsidRPr="000323F2" w:rsidRDefault="00573D1E" w:rsidP="000323F2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Отчет, содержащий информацию о количестве и качестве работы консультантов</w:t>
            </w:r>
          </w:p>
        </w:tc>
      </w:tr>
    </w:tbl>
    <w:p w14:paraId="7AA543E8" w14:textId="08AEF0B6" w:rsidR="00742667" w:rsidRDefault="00332FDB">
      <w:r>
        <w:br w:type="page"/>
      </w:r>
    </w:p>
    <w:p w14:paraId="6EFB4068" w14:textId="7A4AA03B" w:rsidR="00767048" w:rsidRDefault="00767048" w:rsidP="00767048">
      <w:pPr>
        <w:pStyle w:val="a0"/>
      </w:pPr>
      <w:bookmarkStart w:id="16" w:name="_Toc188808961"/>
      <w:r>
        <w:lastRenderedPageBreak/>
        <w:t>Определение требований</w:t>
      </w:r>
      <w:bookmarkEnd w:id="16"/>
    </w:p>
    <w:p w14:paraId="2E008B2A" w14:textId="77777777" w:rsidR="00767048" w:rsidRDefault="00767048" w:rsidP="00767048">
      <w:pPr>
        <w:pStyle w:val="a4"/>
      </w:pPr>
    </w:p>
    <w:p w14:paraId="2DD37B69" w14:textId="6C3257E8" w:rsidR="00767048" w:rsidRDefault="001D58D3" w:rsidP="001D58D3">
      <w:pPr>
        <w:pStyle w:val="a1"/>
      </w:pPr>
      <w:bookmarkStart w:id="17" w:name="_Toc188808962"/>
      <w:r>
        <w:t>Системные прецеденты</w:t>
      </w:r>
      <w:bookmarkEnd w:id="17"/>
    </w:p>
    <w:p w14:paraId="168A09DF" w14:textId="3A8313FF" w:rsidR="001D58D3" w:rsidRDefault="00FA2F01" w:rsidP="001D58D3">
      <w:pPr>
        <w:pStyle w:val="a4"/>
      </w:pPr>
      <w:r>
        <w:t>Системные прецеденты представлены в таблице 3.</w:t>
      </w:r>
    </w:p>
    <w:p w14:paraId="0751E957" w14:textId="75D64819" w:rsidR="00FA2F01" w:rsidRDefault="00FA2F01" w:rsidP="00FA2F01">
      <w:pPr>
        <w:pStyle w:val="Caption"/>
        <w:keepNext/>
      </w:pPr>
      <w:r w:rsidRPr="00FA2F01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3</w:t>
      </w:r>
      <w:r w:rsidR="00312720">
        <w:rPr>
          <w:noProof/>
        </w:rPr>
        <w:fldChar w:fldCharType="end"/>
      </w:r>
      <w:r>
        <w:t xml:space="preserve"> – Системные прецеденты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2"/>
        <w:gridCol w:w="3345"/>
        <w:gridCol w:w="3115"/>
      </w:tblGrid>
      <w:tr w:rsidR="00FA2F01" w:rsidRPr="00FA2F01" w14:paraId="18F29F8B" w14:textId="6C6D8CBC" w:rsidTr="00FA2F01">
        <w:tc>
          <w:tcPr>
            <w:tcW w:w="3452" w:type="dxa"/>
          </w:tcPr>
          <w:p w14:paraId="046831D7" w14:textId="60D9F4E6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45" w:type="dxa"/>
          </w:tcPr>
          <w:p w14:paraId="2C4CCA1E" w14:textId="2D5862EE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Описание</w:t>
            </w:r>
          </w:p>
        </w:tc>
        <w:tc>
          <w:tcPr>
            <w:tcW w:w="3115" w:type="dxa"/>
          </w:tcPr>
          <w:p w14:paraId="41BD0C19" w14:textId="7FE89CED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Действующие лица</w:t>
            </w:r>
          </w:p>
        </w:tc>
      </w:tr>
      <w:tr w:rsidR="00FA2F01" w:rsidRPr="00FA2F01" w14:paraId="0D5FCFB1" w14:textId="0C85E20B" w:rsidTr="00FA2F01">
        <w:tc>
          <w:tcPr>
            <w:tcW w:w="3452" w:type="dxa"/>
          </w:tcPr>
          <w:p w14:paraId="2EDF4547" w14:textId="327DA22A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Получение заявки</w:t>
            </w:r>
          </w:p>
        </w:tc>
        <w:tc>
          <w:tcPr>
            <w:tcW w:w="3345" w:type="dxa"/>
          </w:tcPr>
          <w:p w14:paraId="46718DF5" w14:textId="2734AB5C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Процесс получения заявки клиента из системы анкетирования и отправка в чат службы поддержки</w:t>
            </w:r>
          </w:p>
        </w:tc>
        <w:tc>
          <w:tcPr>
            <w:tcW w:w="3115" w:type="dxa"/>
          </w:tcPr>
          <w:p w14:paraId="073D7400" w14:textId="2FAF216E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 xml:space="preserve">Яндекс Формы, </w:t>
            </w:r>
            <w:proofErr w:type="spellStart"/>
            <w:r w:rsidRPr="00FA2F01">
              <w:rPr>
                <w:sz w:val="24"/>
                <w:szCs w:val="24"/>
              </w:rPr>
              <w:t>Телеграм</w:t>
            </w:r>
            <w:proofErr w:type="spellEnd"/>
          </w:p>
        </w:tc>
      </w:tr>
      <w:tr w:rsidR="00FA2F01" w:rsidRPr="00FA2F01" w14:paraId="6D055CA2" w14:textId="5B97D9B9" w:rsidTr="00FA2F01">
        <w:tc>
          <w:tcPr>
            <w:tcW w:w="3452" w:type="dxa"/>
          </w:tcPr>
          <w:p w14:paraId="2FAF6B0E" w14:textId="0D967B44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Изменение статуса заявки</w:t>
            </w:r>
          </w:p>
        </w:tc>
        <w:tc>
          <w:tcPr>
            <w:tcW w:w="3345" w:type="dxa"/>
          </w:tcPr>
          <w:p w14:paraId="77AAC2F0" w14:textId="43C73C7A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Процесс изменения статуса заявки от консультантов через чат</w:t>
            </w:r>
          </w:p>
        </w:tc>
        <w:tc>
          <w:tcPr>
            <w:tcW w:w="3115" w:type="dxa"/>
          </w:tcPr>
          <w:p w14:paraId="6B88711C" w14:textId="250E967C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proofErr w:type="spellStart"/>
            <w:r w:rsidRPr="00FA2F01">
              <w:rPr>
                <w:sz w:val="24"/>
                <w:szCs w:val="24"/>
              </w:rPr>
              <w:t>Телеграм</w:t>
            </w:r>
            <w:proofErr w:type="spellEnd"/>
          </w:p>
        </w:tc>
      </w:tr>
      <w:tr w:rsidR="00FA2F01" w:rsidRPr="00FA2F01" w14:paraId="28477E0B" w14:textId="6C683661" w:rsidTr="00FA2F01">
        <w:tc>
          <w:tcPr>
            <w:tcW w:w="3452" w:type="dxa"/>
          </w:tcPr>
          <w:p w14:paraId="01BF9EFA" w14:textId="74614536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Напоминание о необработанных заявках</w:t>
            </w:r>
          </w:p>
        </w:tc>
        <w:tc>
          <w:tcPr>
            <w:tcW w:w="3345" w:type="dxa"/>
          </w:tcPr>
          <w:p w14:paraId="2F42947E" w14:textId="705D0545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 xml:space="preserve">Процесс </w:t>
            </w:r>
            <w:r>
              <w:rPr>
                <w:sz w:val="24"/>
                <w:szCs w:val="24"/>
              </w:rPr>
              <w:t>уведомления в чате о необработанных заявках</w:t>
            </w:r>
          </w:p>
        </w:tc>
        <w:tc>
          <w:tcPr>
            <w:tcW w:w="3115" w:type="dxa"/>
          </w:tcPr>
          <w:p w14:paraId="74FB2723" w14:textId="7512E3BF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proofErr w:type="spellStart"/>
            <w:r w:rsidRPr="00FA2F01">
              <w:rPr>
                <w:sz w:val="24"/>
                <w:szCs w:val="24"/>
              </w:rPr>
              <w:t>Телеграм</w:t>
            </w:r>
            <w:proofErr w:type="spellEnd"/>
          </w:p>
        </w:tc>
      </w:tr>
      <w:tr w:rsidR="00FA2F01" w:rsidRPr="00FA2F01" w14:paraId="7EDAC9D7" w14:textId="62196C50" w:rsidTr="00FA2F01">
        <w:tc>
          <w:tcPr>
            <w:tcW w:w="3452" w:type="dxa"/>
          </w:tcPr>
          <w:p w14:paraId="59BB356D" w14:textId="5CE5E89A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 xml:space="preserve">Настройка </w:t>
            </w:r>
            <w:proofErr w:type="spellStart"/>
            <w:r w:rsidRPr="00FA2F01">
              <w:rPr>
                <w:sz w:val="24"/>
                <w:szCs w:val="24"/>
              </w:rPr>
              <w:t>телеграм</w:t>
            </w:r>
            <w:proofErr w:type="spellEnd"/>
          </w:p>
        </w:tc>
        <w:tc>
          <w:tcPr>
            <w:tcW w:w="3345" w:type="dxa"/>
          </w:tcPr>
          <w:p w14:paraId="7DFD70BC" w14:textId="78A7BC3F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 ввода данных для взаимодействия системы с чатом</w:t>
            </w:r>
          </w:p>
        </w:tc>
        <w:tc>
          <w:tcPr>
            <w:tcW w:w="3115" w:type="dxa"/>
          </w:tcPr>
          <w:p w14:paraId="045D29FC" w14:textId="6D99BDED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Координатор</w:t>
            </w:r>
          </w:p>
        </w:tc>
      </w:tr>
      <w:tr w:rsidR="00FA2F01" w:rsidRPr="00FA2F01" w14:paraId="318D3B44" w14:textId="052051C3" w:rsidTr="00FA2F01">
        <w:tc>
          <w:tcPr>
            <w:tcW w:w="3452" w:type="dxa"/>
          </w:tcPr>
          <w:p w14:paraId="2A7E2C87" w14:textId="0ABC5416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Настройка имен консультантов</w:t>
            </w:r>
          </w:p>
        </w:tc>
        <w:tc>
          <w:tcPr>
            <w:tcW w:w="3345" w:type="dxa"/>
          </w:tcPr>
          <w:p w14:paraId="457EEE6A" w14:textId="5B8F1079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 ввода имен пользователей из чата для отображения в отчете о консультантах</w:t>
            </w:r>
          </w:p>
        </w:tc>
        <w:tc>
          <w:tcPr>
            <w:tcW w:w="3115" w:type="dxa"/>
          </w:tcPr>
          <w:p w14:paraId="43ED5592" w14:textId="404A4606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Координатор</w:t>
            </w:r>
          </w:p>
        </w:tc>
      </w:tr>
      <w:tr w:rsidR="00FA2F01" w:rsidRPr="00FA2F01" w14:paraId="41B48A41" w14:textId="77777777" w:rsidTr="00FA2F01">
        <w:tc>
          <w:tcPr>
            <w:tcW w:w="3452" w:type="dxa"/>
          </w:tcPr>
          <w:p w14:paraId="08A54889" w14:textId="28DD96AA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Формирование отчета о заявках</w:t>
            </w:r>
          </w:p>
        </w:tc>
        <w:tc>
          <w:tcPr>
            <w:tcW w:w="3345" w:type="dxa"/>
          </w:tcPr>
          <w:p w14:paraId="47DC7261" w14:textId="44B77150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 формирования отчета о количестве и качестве заявок за период</w:t>
            </w:r>
          </w:p>
        </w:tc>
        <w:tc>
          <w:tcPr>
            <w:tcW w:w="3115" w:type="dxa"/>
          </w:tcPr>
          <w:p w14:paraId="6F1CDF6F" w14:textId="0B696599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Координатор</w:t>
            </w:r>
          </w:p>
        </w:tc>
      </w:tr>
      <w:tr w:rsidR="00FA2F01" w:rsidRPr="00FA2F01" w14:paraId="5F4F38A3" w14:textId="77777777" w:rsidTr="00FA2F01">
        <w:tc>
          <w:tcPr>
            <w:tcW w:w="3452" w:type="dxa"/>
          </w:tcPr>
          <w:p w14:paraId="7484FD46" w14:textId="3E888DA9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Формирование отчет о консультантах</w:t>
            </w:r>
          </w:p>
        </w:tc>
        <w:tc>
          <w:tcPr>
            <w:tcW w:w="3345" w:type="dxa"/>
          </w:tcPr>
          <w:p w14:paraId="2CF5546D" w14:textId="69E755F1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 формирования отчета о количестве и качестве работы консультантов за период</w:t>
            </w:r>
          </w:p>
        </w:tc>
        <w:tc>
          <w:tcPr>
            <w:tcW w:w="3115" w:type="dxa"/>
          </w:tcPr>
          <w:p w14:paraId="5AB4A5F3" w14:textId="501DBCA7" w:rsidR="00FA2F01" w:rsidRPr="00FA2F01" w:rsidRDefault="00FA2F01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FA2F01">
              <w:rPr>
                <w:sz w:val="24"/>
                <w:szCs w:val="24"/>
              </w:rPr>
              <w:t>Координатор</w:t>
            </w:r>
          </w:p>
        </w:tc>
      </w:tr>
    </w:tbl>
    <w:p w14:paraId="76FA3675" w14:textId="254601D5" w:rsidR="001B0101" w:rsidRDefault="001B0101" w:rsidP="00A27413">
      <w:pPr>
        <w:pStyle w:val="a4"/>
        <w:spacing w:before="120"/>
      </w:pPr>
      <w:r>
        <w:t xml:space="preserve">Диаграмма системных прецедентов представлена на рисунке </w:t>
      </w:r>
      <w:r w:rsidR="006A1999">
        <w:t>3</w:t>
      </w:r>
      <w:r>
        <w:t>.</w:t>
      </w:r>
    </w:p>
    <w:p w14:paraId="5709A0CD" w14:textId="77777777" w:rsidR="006A1999" w:rsidRDefault="006A1999" w:rsidP="006A1999">
      <w:pPr>
        <w:pStyle w:val="a4"/>
        <w:keepNext/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D9D27" wp14:editId="78DC8515">
            <wp:extent cx="5759450" cy="4206105"/>
            <wp:effectExtent l="0" t="0" r="0" b="4445"/>
            <wp:docPr id="663135435" name="Рисунок 5" descr="Изображение выглядит как текст, диаграмма, линия,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5435" name="Рисунок 5" descr="Изображение выглядит как текст, диаграмма, линия, рисун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62" cy="42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1786" w14:textId="6852F331" w:rsidR="006A1999" w:rsidRDefault="006A1999" w:rsidP="006A1999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</w:t>
      </w:r>
      <w:r w:rsidR="00312720">
        <w:rPr>
          <w:noProof/>
        </w:rPr>
        <w:fldChar w:fldCharType="end"/>
      </w:r>
      <w:r>
        <w:t xml:space="preserve"> - Системные </w:t>
      </w:r>
      <w:commentRangeStart w:id="18"/>
      <w:r>
        <w:t>прецеденты</w:t>
      </w:r>
      <w:commentRangeEnd w:id="18"/>
      <w:r w:rsidR="00F627AE">
        <w:rPr>
          <w:rStyle w:val="CommentReference"/>
          <w:iCs w:val="0"/>
          <w:color w:val="auto"/>
        </w:rPr>
        <w:commentReference w:id="18"/>
      </w:r>
    </w:p>
    <w:p w14:paraId="752AA769" w14:textId="3683BD19" w:rsidR="00FA2F01" w:rsidRDefault="00566115" w:rsidP="001B0101">
      <w:pPr>
        <w:pStyle w:val="a4"/>
      </w:pPr>
      <w:r>
        <w:t xml:space="preserve">Спецификация прецедента «Изменение статуса </w:t>
      </w:r>
      <w:commentRangeStart w:id="19"/>
      <w:r>
        <w:t>заявки</w:t>
      </w:r>
      <w:commentRangeEnd w:id="19"/>
      <w:r w:rsidR="00F627AE">
        <w:rPr>
          <w:rStyle w:val="CommentReference"/>
        </w:rPr>
        <w:commentReference w:id="19"/>
      </w:r>
      <w:r>
        <w:t>»:</w:t>
      </w:r>
    </w:p>
    <w:p w14:paraId="570D7E7D" w14:textId="4136D271" w:rsidR="00566115" w:rsidRDefault="00566115" w:rsidP="001B0101">
      <w:pPr>
        <w:pStyle w:val="a4"/>
        <w:numPr>
          <w:ilvl w:val="0"/>
          <w:numId w:val="21"/>
        </w:numPr>
        <w:ind w:left="0" w:firstLine="709"/>
      </w:pPr>
      <w:r>
        <w:t>Наименование: изменение статуса заявки;</w:t>
      </w:r>
    </w:p>
    <w:p w14:paraId="3A55970E" w14:textId="44BF34AE" w:rsidR="00566115" w:rsidRDefault="00566115" w:rsidP="001B0101">
      <w:pPr>
        <w:pStyle w:val="a4"/>
        <w:numPr>
          <w:ilvl w:val="0"/>
          <w:numId w:val="21"/>
        </w:numPr>
        <w:ind w:left="0" w:firstLine="709"/>
      </w:pPr>
      <w:r>
        <w:t>Краткое описание: изменение статуса заявки в соответствии с текущим состоянием заявки;</w:t>
      </w:r>
    </w:p>
    <w:p w14:paraId="2E044D7A" w14:textId="1D378168" w:rsidR="00566115" w:rsidRDefault="00566115" w:rsidP="001B0101">
      <w:pPr>
        <w:pStyle w:val="a4"/>
        <w:numPr>
          <w:ilvl w:val="0"/>
          <w:numId w:val="21"/>
        </w:numPr>
        <w:ind w:left="0" w:firstLine="709"/>
      </w:pPr>
      <w:r>
        <w:t>Цели: актуализация статуса заявки;</w:t>
      </w:r>
    </w:p>
    <w:p w14:paraId="538866AE" w14:textId="0907C386" w:rsidR="00566115" w:rsidRDefault="00566115" w:rsidP="001B0101">
      <w:pPr>
        <w:pStyle w:val="a4"/>
        <w:numPr>
          <w:ilvl w:val="0"/>
          <w:numId w:val="21"/>
        </w:numPr>
        <w:ind w:left="0" w:firstLine="709"/>
      </w:pPr>
      <w:r>
        <w:t>Основной сценарий:</w:t>
      </w:r>
    </w:p>
    <w:p w14:paraId="20EEA7E6" w14:textId="3BD7BC48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proofErr w:type="spellStart"/>
      <w:r>
        <w:t>Телеграм</w:t>
      </w:r>
      <w:proofErr w:type="spellEnd"/>
      <w:r>
        <w:t xml:space="preserve"> присылает информацию о нажатой кнопке на сообщении;</w:t>
      </w:r>
    </w:p>
    <w:p w14:paraId="790A93BF" w14:textId="7FA06D27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Система находит связанную заявку по идентификатору сообщения;</w:t>
      </w:r>
    </w:p>
    <w:p w14:paraId="79323AC6" w14:textId="396AB74B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Если была нажата кнопка «Взять в работу» система создает отклик «В работе»;</w:t>
      </w:r>
    </w:p>
    <w:p w14:paraId="3321F5E7" w14:textId="5D3F9DBE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Система назначает сообщению кнопки «Отменить», «Успех» и «Неудача»;</w:t>
      </w:r>
    </w:p>
    <w:p w14:paraId="7C819BB1" w14:textId="226651A3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Система обновляет текст сообщения;</w:t>
      </w:r>
    </w:p>
    <w:p w14:paraId="7985E2EE" w14:textId="5EFE667C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proofErr w:type="spellStart"/>
      <w:r>
        <w:t>Телеграм</w:t>
      </w:r>
      <w:proofErr w:type="spellEnd"/>
      <w:r>
        <w:t xml:space="preserve"> отображает новые текст и кнопки;</w:t>
      </w:r>
    </w:p>
    <w:p w14:paraId="24D3D5C8" w14:textId="171ADFA6" w:rsidR="00566115" w:rsidRDefault="00566115" w:rsidP="001B0101">
      <w:pPr>
        <w:pStyle w:val="a4"/>
        <w:numPr>
          <w:ilvl w:val="0"/>
          <w:numId w:val="21"/>
        </w:numPr>
        <w:ind w:left="0" w:firstLine="709"/>
      </w:pPr>
      <w:r>
        <w:lastRenderedPageBreak/>
        <w:t>Альтернативные сценарии:</w:t>
      </w:r>
    </w:p>
    <w:p w14:paraId="6BAF16AA" w14:textId="0B66AF17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Если была нажата кнопка «Успех» система создает отклик «Успех» и назначает сообщению кнопку «Отменить»;</w:t>
      </w:r>
    </w:p>
    <w:p w14:paraId="30A5609B" w14:textId="7733CAB7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Если была нажата кнопка «Неудача» система создает отклик «Неудача» и назначает кнопку «Отменить»;</w:t>
      </w:r>
    </w:p>
    <w:p w14:paraId="035379C5" w14:textId="4C3F594C" w:rsidR="00566115" w:rsidRDefault="00566115" w:rsidP="001B0101">
      <w:pPr>
        <w:pStyle w:val="a4"/>
        <w:numPr>
          <w:ilvl w:val="0"/>
          <w:numId w:val="21"/>
        </w:numPr>
        <w:ind w:left="0" w:firstLine="1134"/>
      </w:pPr>
      <w:r>
        <w:t>Если была нажата кнопка «Отменить»:</w:t>
      </w:r>
    </w:p>
    <w:p w14:paraId="146F22D5" w14:textId="6F87D843" w:rsidR="00566115" w:rsidRDefault="00566115" w:rsidP="001B0101">
      <w:pPr>
        <w:pStyle w:val="a4"/>
        <w:numPr>
          <w:ilvl w:val="0"/>
          <w:numId w:val="21"/>
        </w:numPr>
        <w:ind w:left="0" w:firstLine="1701"/>
      </w:pPr>
      <w:r>
        <w:t>Если последний отклик «Успех» или «Неудача» система сохраняет отклик «В работе»;</w:t>
      </w:r>
    </w:p>
    <w:p w14:paraId="62A6DA09" w14:textId="7B25F149" w:rsidR="00566115" w:rsidRDefault="00566115" w:rsidP="001B0101">
      <w:pPr>
        <w:pStyle w:val="a4"/>
        <w:numPr>
          <w:ilvl w:val="0"/>
          <w:numId w:val="21"/>
        </w:numPr>
        <w:ind w:left="0" w:firstLine="1701"/>
      </w:pPr>
      <w:r>
        <w:t>Если последний отклик «В работе» система сохраняет отклик без статуса;</w:t>
      </w:r>
    </w:p>
    <w:p w14:paraId="09280E2D" w14:textId="77777777" w:rsidR="00282C70" w:rsidRDefault="00566115" w:rsidP="001B0101">
      <w:pPr>
        <w:pStyle w:val="a4"/>
      </w:pPr>
      <w:r>
        <w:t xml:space="preserve">Диаграмма деятельности прецедента «Изменение статуса заявки» представлена на рисунке </w:t>
      </w:r>
      <w:r w:rsidR="00282C70">
        <w:t>4</w:t>
      </w:r>
      <w:r>
        <w:t>.</w:t>
      </w:r>
    </w:p>
    <w:p w14:paraId="1ADD37B4" w14:textId="77777777" w:rsidR="00282C70" w:rsidRDefault="00282C70" w:rsidP="00282C70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5FC3C73A" wp14:editId="28D19344">
            <wp:extent cx="6356878" cy="3511826"/>
            <wp:effectExtent l="0" t="0" r="6350" b="0"/>
            <wp:docPr id="281379965" name="Рисунок 6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9965" name="Рисунок 6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80" cy="353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8292" w14:textId="3FD21471" w:rsidR="00282C70" w:rsidRDefault="00282C70" w:rsidP="00282C70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</w:t>
      </w:r>
      <w:r w:rsidR="00312720">
        <w:rPr>
          <w:noProof/>
        </w:rPr>
        <w:fldChar w:fldCharType="end"/>
      </w:r>
      <w:r>
        <w:t xml:space="preserve"> - Деятельность «</w:t>
      </w:r>
      <w:commentRangeStart w:id="20"/>
      <w:r>
        <w:t>Изменение</w:t>
      </w:r>
      <w:commentRangeEnd w:id="20"/>
      <w:r w:rsidR="007C2248">
        <w:rPr>
          <w:rStyle w:val="CommentReference"/>
          <w:iCs w:val="0"/>
          <w:color w:val="auto"/>
        </w:rPr>
        <w:commentReference w:id="20"/>
      </w:r>
      <w:r>
        <w:t xml:space="preserve"> статуса заявки»</w:t>
      </w:r>
    </w:p>
    <w:p w14:paraId="179F9D92" w14:textId="3DD0ADB8" w:rsidR="001B0101" w:rsidRDefault="001B0101" w:rsidP="001B0101">
      <w:pPr>
        <w:pStyle w:val="a4"/>
      </w:pPr>
      <w:r>
        <w:t xml:space="preserve">Диаграмма деятельности прецедента «Формирование отчета о </w:t>
      </w:r>
      <w:commentRangeStart w:id="21"/>
      <w:r>
        <w:t>заявках</w:t>
      </w:r>
      <w:commentRangeEnd w:id="21"/>
      <w:r w:rsidR="00F627AE">
        <w:rPr>
          <w:rStyle w:val="CommentReference"/>
        </w:rPr>
        <w:commentReference w:id="21"/>
      </w:r>
      <w:r>
        <w:t>» представлена на рисунке А.</w:t>
      </w:r>
      <w:r w:rsidR="00DC123D">
        <w:t>7</w:t>
      </w:r>
      <w:r>
        <w:t>. Диаграмма деятельности прецедента «Получение заявки» представлена на рисунке А.</w:t>
      </w:r>
      <w:r w:rsidR="00DC123D">
        <w:t>8</w:t>
      </w:r>
      <w:r>
        <w:t>.</w:t>
      </w:r>
      <w:r w:rsidRPr="001B0101">
        <w:t xml:space="preserve"> </w:t>
      </w:r>
      <w:r>
        <w:t xml:space="preserve">Диаграмма деятельности прецедента «Настройка </w:t>
      </w:r>
      <w:proofErr w:type="spellStart"/>
      <w:r>
        <w:t>телеграм</w:t>
      </w:r>
      <w:proofErr w:type="spellEnd"/>
      <w:r>
        <w:t>» представлена на рисунке А.</w:t>
      </w:r>
      <w:r w:rsidR="00DC123D">
        <w:t>9</w:t>
      </w:r>
      <w:r>
        <w:t>.</w:t>
      </w:r>
      <w:r w:rsidRPr="001B0101">
        <w:t xml:space="preserve"> </w:t>
      </w:r>
      <w:r>
        <w:t xml:space="preserve">Диаграмма деятельности прецедента </w:t>
      </w:r>
      <w:r>
        <w:lastRenderedPageBreak/>
        <w:t>«Настройка имен консультантов» представлена на рисунке А.1</w:t>
      </w:r>
      <w:r w:rsidR="00DC123D">
        <w:t>0</w:t>
      </w:r>
      <w:r>
        <w:t>.</w:t>
      </w:r>
      <w:r w:rsidRPr="001B0101">
        <w:t xml:space="preserve"> </w:t>
      </w:r>
      <w:r>
        <w:t>Диаграмма деятельности прецедента «Напоминание о необработанных заявках» представлена на рисунке А.1</w:t>
      </w:r>
      <w:r w:rsidR="00DC123D">
        <w:t>1</w:t>
      </w:r>
      <w:r>
        <w:t>.</w:t>
      </w:r>
      <w:r w:rsidRPr="001B0101">
        <w:t xml:space="preserve"> </w:t>
      </w:r>
      <w:r>
        <w:t>Диаграмма деятельности прецедента «Формирование отчета о консультантов» представлена на рисунке А.1</w:t>
      </w:r>
      <w:r w:rsidR="00DC123D">
        <w:t>2</w:t>
      </w:r>
      <w:r>
        <w:t>.</w:t>
      </w:r>
    </w:p>
    <w:p w14:paraId="267CC829" w14:textId="77777777" w:rsidR="00282C70" w:rsidRDefault="00282C70" w:rsidP="001B0101">
      <w:pPr>
        <w:pStyle w:val="a4"/>
      </w:pPr>
    </w:p>
    <w:p w14:paraId="33527160" w14:textId="499A1120" w:rsidR="001D58D3" w:rsidRDefault="001D58D3" w:rsidP="001D58D3">
      <w:pPr>
        <w:pStyle w:val="a1"/>
      </w:pPr>
      <w:bookmarkStart w:id="22" w:name="_Toc188808963"/>
      <w:r>
        <w:t>Глоссарий</w:t>
      </w:r>
      <w:bookmarkEnd w:id="22"/>
    </w:p>
    <w:p w14:paraId="492A92A4" w14:textId="0535E2D3" w:rsidR="001D58D3" w:rsidRDefault="00E03210" w:rsidP="001D58D3">
      <w:pPr>
        <w:pStyle w:val="a4"/>
      </w:pPr>
      <w:r>
        <w:t>Глоссарий системных прецедентов представлен в таблице 4.</w:t>
      </w:r>
    </w:p>
    <w:p w14:paraId="13FC18F1" w14:textId="453E17BE" w:rsidR="00E03210" w:rsidRDefault="00E03210" w:rsidP="00E03210">
      <w:pPr>
        <w:pStyle w:val="Caption"/>
        <w:keepNext/>
      </w:pPr>
      <w:r w:rsidRPr="00E03210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4</w:t>
      </w:r>
      <w:r w:rsidR="00312720">
        <w:rPr>
          <w:noProof/>
        </w:rPr>
        <w:fldChar w:fldCharType="end"/>
      </w:r>
      <w:r>
        <w:t xml:space="preserve"> - Глоссарий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03210" w:rsidRPr="00E03210" w14:paraId="4EF13283" w14:textId="77777777" w:rsidTr="00E03210">
        <w:tc>
          <w:tcPr>
            <w:tcW w:w="4956" w:type="dxa"/>
          </w:tcPr>
          <w:p w14:paraId="6973CBBC" w14:textId="5928CD03" w:rsidR="00E03210" w:rsidRPr="00E03210" w:rsidRDefault="00E03210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1A5BCDC1" w14:textId="6E8D48D1" w:rsidR="00E03210" w:rsidRPr="00E03210" w:rsidRDefault="00E03210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E03210" w:rsidRPr="00E03210" w14:paraId="09B214B6" w14:textId="77777777" w:rsidTr="00E03210">
        <w:tc>
          <w:tcPr>
            <w:tcW w:w="4956" w:type="dxa"/>
          </w:tcPr>
          <w:p w14:paraId="162BBDC9" w14:textId="5E137380" w:rsidR="00E03210" w:rsidRPr="00E03210" w:rsidRDefault="00E03210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Яндекс Формы</w:t>
            </w:r>
          </w:p>
        </w:tc>
        <w:tc>
          <w:tcPr>
            <w:tcW w:w="4956" w:type="dxa"/>
          </w:tcPr>
          <w:p w14:paraId="271C749B" w14:textId="30868A28" w:rsidR="00E03210" w:rsidRPr="00E03210" w:rsidRDefault="00E03210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Облачная система анкетирования</w:t>
            </w:r>
          </w:p>
        </w:tc>
      </w:tr>
      <w:tr w:rsidR="00E03210" w:rsidRPr="00E03210" w14:paraId="39D7D46F" w14:textId="77777777" w:rsidTr="00E03210">
        <w:tc>
          <w:tcPr>
            <w:tcW w:w="4956" w:type="dxa"/>
          </w:tcPr>
          <w:p w14:paraId="0FD138A7" w14:textId="7761569E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</w:p>
        </w:tc>
        <w:tc>
          <w:tcPr>
            <w:tcW w:w="4956" w:type="dxa"/>
          </w:tcPr>
          <w:p w14:paraId="68770A6D" w14:textId="0E9502C4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Мессенджер, позволяющий создавать групповые чаты и сообщения с кнопками</w:t>
            </w:r>
          </w:p>
        </w:tc>
      </w:tr>
      <w:tr w:rsidR="00E03210" w:rsidRPr="00E03210" w14:paraId="76405AE5" w14:textId="77777777" w:rsidTr="00E03210">
        <w:tc>
          <w:tcPr>
            <w:tcW w:w="4956" w:type="dxa"/>
          </w:tcPr>
          <w:p w14:paraId="27FD8230" w14:textId="2E1C676C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Координатор</w:t>
            </w:r>
          </w:p>
        </w:tc>
        <w:tc>
          <w:tcPr>
            <w:tcW w:w="4956" w:type="dxa"/>
          </w:tcPr>
          <w:p w14:paraId="43783970" w14:textId="579A4EBC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службы поддержки, ответственный за контроль и координацию деятельности службы поддержки</w:t>
            </w:r>
          </w:p>
        </w:tc>
      </w:tr>
      <w:tr w:rsidR="00E03210" w:rsidRPr="00E03210" w14:paraId="7682623B" w14:textId="77777777" w:rsidTr="00E03210">
        <w:tc>
          <w:tcPr>
            <w:tcW w:w="4956" w:type="dxa"/>
          </w:tcPr>
          <w:p w14:paraId="1DEC01E6" w14:textId="7F676DBB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</w:t>
            </w:r>
          </w:p>
        </w:tc>
        <w:tc>
          <w:tcPr>
            <w:tcW w:w="4956" w:type="dxa"/>
          </w:tcPr>
          <w:p w14:paraId="02118E07" w14:textId="68C0900B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обращения клиента</w:t>
            </w:r>
          </w:p>
        </w:tc>
      </w:tr>
      <w:tr w:rsidR="00E03210" w:rsidRPr="00E03210" w14:paraId="39155B0C" w14:textId="77777777" w:rsidTr="00E03210">
        <w:tc>
          <w:tcPr>
            <w:tcW w:w="4956" w:type="dxa"/>
          </w:tcPr>
          <w:p w14:paraId="02FF5A6A" w14:textId="3EEB6050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на заявку</w:t>
            </w:r>
          </w:p>
        </w:tc>
        <w:tc>
          <w:tcPr>
            <w:tcW w:w="4956" w:type="dxa"/>
          </w:tcPr>
          <w:p w14:paraId="193C4AFC" w14:textId="49ED8F62" w:rsidR="00E03210" w:rsidRPr="00E03210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о статусе на заявки</w:t>
            </w:r>
          </w:p>
        </w:tc>
      </w:tr>
      <w:tr w:rsidR="00876572" w:rsidRPr="00E03210" w14:paraId="42678259" w14:textId="77777777" w:rsidTr="00E03210">
        <w:tc>
          <w:tcPr>
            <w:tcW w:w="4956" w:type="dxa"/>
          </w:tcPr>
          <w:p w14:paraId="37361184" w14:textId="3627FD19" w:rsidR="00876572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4956" w:type="dxa"/>
          </w:tcPr>
          <w:p w14:paraId="304AD8AF" w14:textId="7A7EA27C" w:rsidR="00876572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  <w:r>
              <w:rPr>
                <w:sz w:val="24"/>
                <w:szCs w:val="24"/>
              </w:rPr>
              <w:t>, оставляющий отзывы на заявки</w:t>
            </w:r>
          </w:p>
        </w:tc>
      </w:tr>
      <w:tr w:rsidR="00876572" w:rsidRPr="00E03210" w14:paraId="372A123D" w14:textId="77777777" w:rsidTr="00E03210">
        <w:tc>
          <w:tcPr>
            <w:tcW w:w="4956" w:type="dxa"/>
          </w:tcPr>
          <w:p w14:paraId="606BE560" w14:textId="0EE2E28B" w:rsidR="00876572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</w:t>
            </w:r>
          </w:p>
        </w:tc>
        <w:tc>
          <w:tcPr>
            <w:tcW w:w="4956" w:type="dxa"/>
          </w:tcPr>
          <w:p w14:paraId="264B7090" w14:textId="28C18A08" w:rsidR="00876572" w:rsidRDefault="0087657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Сообщение в групповом чате в мессенджере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</w:p>
        </w:tc>
      </w:tr>
    </w:tbl>
    <w:p w14:paraId="533F9F5F" w14:textId="77777777" w:rsidR="001D58D3" w:rsidRDefault="001D58D3" w:rsidP="001D58D3">
      <w:pPr>
        <w:pStyle w:val="a4"/>
      </w:pPr>
    </w:p>
    <w:p w14:paraId="706C64BE" w14:textId="1C0FE51E" w:rsidR="001D58D3" w:rsidRDefault="001D58D3" w:rsidP="001D58D3">
      <w:pPr>
        <w:pStyle w:val="a1"/>
      </w:pPr>
      <w:bookmarkStart w:id="23" w:name="_Toc188808964"/>
      <w:r>
        <w:t xml:space="preserve">Постановка </w:t>
      </w:r>
      <w:commentRangeStart w:id="24"/>
      <w:r>
        <w:t>задачи</w:t>
      </w:r>
      <w:bookmarkEnd w:id="23"/>
      <w:commentRangeEnd w:id="24"/>
      <w:r w:rsidR="007A398C">
        <w:rPr>
          <w:rStyle w:val="CommentReference"/>
          <w:b w:val="0"/>
        </w:rPr>
        <w:commentReference w:id="24"/>
      </w:r>
    </w:p>
    <w:p w14:paraId="206B87DB" w14:textId="0ABD54BF" w:rsidR="001D58D3" w:rsidRPr="001D58D3" w:rsidRDefault="00E33BF9" w:rsidP="001D58D3">
      <w:pPr>
        <w:pStyle w:val="a4"/>
      </w:pPr>
      <w:r>
        <w:t xml:space="preserve">Необходимо разработать систему учета клиентских заявок. Система получает информацию о заявке из сервиса анкетирования Яндекс Формы и отправляет в групповой </w:t>
      </w:r>
      <w:proofErr w:type="spellStart"/>
      <w:r>
        <w:t>телеграм</w:t>
      </w:r>
      <w:proofErr w:type="spellEnd"/>
      <w:r>
        <w:t xml:space="preserve"> чат службы поддержки сообщение с текстом заявки и кнопками изменения статуса. Необходима возможность настройки системы для работы с определенным чатом. При получении информации о нажатой кнопке из чата система меняет статус заявки и обновляет сообщение в чате. Система предоставляет возможность формирования отчета о заявках и консультантах. Так как информация о пользователе </w:t>
      </w:r>
      <w:proofErr w:type="spellStart"/>
      <w:r>
        <w:t>телеграм</w:t>
      </w:r>
      <w:proofErr w:type="spellEnd"/>
      <w:r>
        <w:t xml:space="preserve"> может не содержать корректной </w:t>
      </w:r>
      <w:r w:rsidR="00F10972">
        <w:t xml:space="preserve">информации необходима </w:t>
      </w:r>
      <w:r w:rsidR="00F10972">
        <w:lastRenderedPageBreak/>
        <w:t>возможность настройки имен консультантов в отчете.</w:t>
      </w:r>
      <w:r w:rsidR="00AD1693">
        <w:t xml:space="preserve"> Система должна иметь возможность уведомления в чате о необработанных заявках.</w:t>
      </w:r>
    </w:p>
    <w:p w14:paraId="028C44E3" w14:textId="6E5B718A" w:rsidR="00767048" w:rsidRDefault="00767048">
      <w:r>
        <w:br w:type="page"/>
      </w:r>
    </w:p>
    <w:p w14:paraId="451F9AF7" w14:textId="5EF11A94" w:rsidR="00767048" w:rsidRDefault="00767048" w:rsidP="00767048">
      <w:pPr>
        <w:pStyle w:val="a0"/>
      </w:pPr>
      <w:bookmarkStart w:id="25" w:name="_Toc188808965"/>
      <w:r>
        <w:lastRenderedPageBreak/>
        <w:t>Проектирование информационной системы</w:t>
      </w:r>
      <w:bookmarkEnd w:id="25"/>
    </w:p>
    <w:p w14:paraId="205D87D2" w14:textId="77777777" w:rsidR="00767048" w:rsidRDefault="00767048" w:rsidP="00767048">
      <w:pPr>
        <w:pStyle w:val="a4"/>
      </w:pPr>
    </w:p>
    <w:p w14:paraId="52326A50" w14:textId="422D5A24" w:rsidR="002A056E" w:rsidRDefault="002A056E" w:rsidP="00867447">
      <w:pPr>
        <w:pStyle w:val="a1"/>
      </w:pPr>
      <w:bookmarkStart w:id="26" w:name="_Toc188808966"/>
      <w:r>
        <w:t>Модель анализа</w:t>
      </w:r>
      <w:bookmarkEnd w:id="26"/>
    </w:p>
    <w:p w14:paraId="735D84DA" w14:textId="59841738" w:rsidR="001D58D3" w:rsidRDefault="001D58D3" w:rsidP="001D58D3">
      <w:pPr>
        <w:pStyle w:val="a2"/>
      </w:pPr>
      <w:bookmarkStart w:id="27" w:name="_Toc188808967"/>
      <w:r>
        <w:t>Ключевые абстракции</w:t>
      </w:r>
      <w:bookmarkEnd w:id="27"/>
    </w:p>
    <w:p w14:paraId="0EEA1AAC" w14:textId="67E0BCD0" w:rsidR="001D58D3" w:rsidRDefault="00E06DE2" w:rsidP="001D58D3">
      <w:pPr>
        <w:pStyle w:val="a4"/>
      </w:pPr>
      <w:r>
        <w:t>Ключевые абстракции представлены в таблице 5.</w:t>
      </w:r>
    </w:p>
    <w:p w14:paraId="6915A3A7" w14:textId="3756E79B" w:rsidR="00E06DE2" w:rsidRDefault="00E06DE2" w:rsidP="00E06DE2">
      <w:pPr>
        <w:pStyle w:val="Caption"/>
        <w:keepNext/>
      </w:pPr>
      <w:r w:rsidRPr="00E06DE2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5</w:t>
      </w:r>
      <w:r w:rsidR="00312720">
        <w:rPr>
          <w:noProof/>
        </w:rPr>
        <w:fldChar w:fldCharType="end"/>
      </w:r>
      <w:r>
        <w:t xml:space="preserve"> - Ключевые абстракции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6373"/>
      </w:tblGrid>
      <w:tr w:rsidR="00E06DE2" w:rsidRPr="00E06DE2" w14:paraId="3713E243" w14:textId="77777777" w:rsidTr="006018E3">
        <w:tc>
          <w:tcPr>
            <w:tcW w:w="3539" w:type="dxa"/>
          </w:tcPr>
          <w:p w14:paraId="43B4AD7B" w14:textId="0D77584B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E06DE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6373" w:type="dxa"/>
          </w:tcPr>
          <w:p w14:paraId="05700F9E" w14:textId="4A7BF56E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E06DE2">
              <w:rPr>
                <w:sz w:val="24"/>
                <w:szCs w:val="24"/>
              </w:rPr>
              <w:t>Описание</w:t>
            </w:r>
          </w:p>
        </w:tc>
      </w:tr>
      <w:tr w:rsidR="00E06DE2" w:rsidRPr="00E06DE2" w14:paraId="01F385E9" w14:textId="77777777" w:rsidTr="006018E3">
        <w:tc>
          <w:tcPr>
            <w:tcW w:w="3539" w:type="dxa"/>
          </w:tcPr>
          <w:p w14:paraId="10DBF138" w14:textId="46104BBE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6373" w:type="dxa"/>
          </w:tcPr>
          <w:p w14:paraId="60C1B2C1" w14:textId="49DACCE6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Сообщение. Содержит идентификатор сообщения, его текст и кнопки</w:t>
            </w:r>
          </w:p>
        </w:tc>
      </w:tr>
      <w:tr w:rsidR="00E06DE2" w:rsidRPr="00E06DE2" w14:paraId="0BD8EDDC" w14:textId="77777777" w:rsidTr="006018E3">
        <w:tc>
          <w:tcPr>
            <w:tcW w:w="3539" w:type="dxa"/>
          </w:tcPr>
          <w:p w14:paraId="7664EF6B" w14:textId="6E924204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Ticket</w:t>
            </w:r>
          </w:p>
        </w:tc>
        <w:tc>
          <w:tcPr>
            <w:tcW w:w="6373" w:type="dxa"/>
          </w:tcPr>
          <w:p w14:paraId="1941C96C" w14:textId="228CA150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Заявка. Содержит информацию о тексте заявки и связанном сообщении</w:t>
            </w:r>
          </w:p>
        </w:tc>
      </w:tr>
      <w:tr w:rsidR="00E06DE2" w:rsidRPr="00E06DE2" w14:paraId="17E3A2C9" w14:textId="77777777" w:rsidTr="006018E3">
        <w:tc>
          <w:tcPr>
            <w:tcW w:w="3539" w:type="dxa"/>
          </w:tcPr>
          <w:p w14:paraId="1C29B830" w14:textId="57C5C546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Response</w:t>
            </w:r>
          </w:p>
        </w:tc>
        <w:tc>
          <w:tcPr>
            <w:tcW w:w="6373" w:type="dxa"/>
          </w:tcPr>
          <w:p w14:paraId="078BC3CF" w14:textId="1325AE98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на заявку. Содержит информацию о заявке, пользователе и типе отклика</w:t>
            </w:r>
          </w:p>
        </w:tc>
      </w:tr>
      <w:tr w:rsidR="00E06DE2" w:rsidRPr="00E06DE2" w14:paraId="667915AF" w14:textId="77777777" w:rsidTr="006018E3">
        <w:tc>
          <w:tcPr>
            <w:tcW w:w="3539" w:type="dxa"/>
          </w:tcPr>
          <w:p w14:paraId="12E8B08B" w14:textId="23BE5CE3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Response Type</w:t>
            </w:r>
          </w:p>
        </w:tc>
        <w:tc>
          <w:tcPr>
            <w:tcW w:w="6373" w:type="dxa"/>
          </w:tcPr>
          <w:p w14:paraId="03C98ED4" w14:textId="5409B305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отклика. Перечисление. Содержит возможные типы откликов</w:t>
            </w:r>
          </w:p>
        </w:tc>
      </w:tr>
      <w:tr w:rsidR="00E06DE2" w:rsidRPr="00E06DE2" w14:paraId="00550788" w14:textId="77777777" w:rsidTr="006018E3">
        <w:tc>
          <w:tcPr>
            <w:tcW w:w="3539" w:type="dxa"/>
          </w:tcPr>
          <w:p w14:paraId="4E41BD08" w14:textId="5F8C8A7C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6373" w:type="dxa"/>
          </w:tcPr>
          <w:p w14:paraId="4AFDA94F" w14:textId="10EDFE1C" w:rsidR="00E06DE2" w:rsidRPr="00E06DE2" w:rsidRDefault="00E06DE2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Пользователь. Содержит информацию о идентификаторе, имени в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  <w:r>
              <w:rPr>
                <w:sz w:val="24"/>
                <w:szCs w:val="24"/>
              </w:rPr>
              <w:t xml:space="preserve"> и имени в отчете о консультантах</w:t>
            </w:r>
          </w:p>
        </w:tc>
      </w:tr>
    </w:tbl>
    <w:p w14:paraId="42C3FAD2" w14:textId="5A2948A4" w:rsidR="00E06DE2" w:rsidRDefault="00E06DE2" w:rsidP="00E06DE2">
      <w:pPr>
        <w:pStyle w:val="a4"/>
        <w:spacing w:before="120"/>
      </w:pPr>
      <w:r>
        <w:t xml:space="preserve">Диаграмма ключевых абстракций представлена на рисунке </w:t>
      </w:r>
      <w:r w:rsidR="00067096">
        <w:t>5</w:t>
      </w:r>
      <w:r>
        <w:t>.</w:t>
      </w:r>
    </w:p>
    <w:p w14:paraId="42C14B56" w14:textId="77777777" w:rsidR="00067096" w:rsidRDefault="00067096" w:rsidP="00067096">
      <w:pPr>
        <w:pStyle w:val="a4"/>
        <w:keepNext/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DA42A4" wp14:editId="263B74D5">
            <wp:extent cx="3745651" cy="4251960"/>
            <wp:effectExtent l="0" t="0" r="7620" b="0"/>
            <wp:docPr id="18790309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32" cy="425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675F" w14:textId="289DA203" w:rsidR="00067096" w:rsidRDefault="00067096" w:rsidP="00067096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5</w:t>
      </w:r>
      <w:r w:rsidR="00312720">
        <w:rPr>
          <w:noProof/>
        </w:rPr>
        <w:fldChar w:fldCharType="end"/>
      </w:r>
      <w:r>
        <w:t xml:space="preserve"> - Ключевые абстракции</w:t>
      </w:r>
    </w:p>
    <w:p w14:paraId="216F5388" w14:textId="77777777" w:rsidR="001D58D3" w:rsidRDefault="001D58D3" w:rsidP="001D58D3">
      <w:pPr>
        <w:pStyle w:val="a4"/>
      </w:pPr>
    </w:p>
    <w:p w14:paraId="3CA940F9" w14:textId="53E8AE00" w:rsidR="001D58D3" w:rsidRDefault="00F35DAC" w:rsidP="001D58D3">
      <w:pPr>
        <w:pStyle w:val="a2"/>
      </w:pPr>
      <w:bookmarkStart w:id="28" w:name="_Toc188808968"/>
      <w:r>
        <w:t>Взаимодействующие классы</w:t>
      </w:r>
      <w:r w:rsidR="001B42B7">
        <w:t xml:space="preserve"> и последовательности</w:t>
      </w:r>
      <w:bookmarkEnd w:id="28"/>
    </w:p>
    <w:p w14:paraId="79C65B51" w14:textId="25E12D95" w:rsidR="00067096" w:rsidRDefault="00905D70" w:rsidP="001D58D3">
      <w:pPr>
        <w:pStyle w:val="a4"/>
      </w:pPr>
      <w:r>
        <w:t>Взаимодействующие классы прецедента «</w:t>
      </w:r>
      <w:r>
        <w:rPr>
          <w:lang w:val="en-US"/>
        </w:rPr>
        <w:t>Set</w:t>
      </w:r>
      <w:r w:rsidRPr="00905D70">
        <w:t xml:space="preserve"> </w:t>
      </w:r>
      <w:r>
        <w:rPr>
          <w:lang w:val="en-US"/>
        </w:rPr>
        <w:t>status</w:t>
      </w:r>
      <w:r>
        <w:t>» (</w:t>
      </w:r>
      <w:r w:rsidR="00465F44">
        <w:t>изменение статуса заявки</w:t>
      </w:r>
      <w:r>
        <w:t xml:space="preserve">): </w:t>
      </w:r>
      <w:r>
        <w:rPr>
          <w:lang w:val="en-US"/>
        </w:rPr>
        <w:t>ticket</w:t>
      </w:r>
      <w:r w:rsidRPr="00905D70">
        <w:t xml:space="preserve"> (</w:t>
      </w:r>
      <w:r>
        <w:t xml:space="preserve">заявка), </w:t>
      </w:r>
      <w:r>
        <w:rPr>
          <w:lang w:val="en-US"/>
        </w:rPr>
        <w:t>response</w:t>
      </w:r>
      <w:r w:rsidRPr="00905D70">
        <w:t xml:space="preserve"> (</w:t>
      </w:r>
      <w:r>
        <w:t xml:space="preserve">отклик на заявку), </w:t>
      </w:r>
      <w:r>
        <w:rPr>
          <w:lang w:val="en-US"/>
        </w:rPr>
        <w:t>response</w:t>
      </w:r>
      <w:r w:rsidRPr="00905D70">
        <w:t xml:space="preserve"> </w:t>
      </w:r>
      <w:r>
        <w:rPr>
          <w:lang w:val="en-US"/>
        </w:rPr>
        <w:t>type</w:t>
      </w:r>
      <w:r w:rsidRPr="00905D70">
        <w:t xml:space="preserve"> (</w:t>
      </w:r>
      <w:r>
        <w:t xml:space="preserve">тип отклика), </w:t>
      </w:r>
      <w:r>
        <w:rPr>
          <w:lang w:val="en-US"/>
        </w:rPr>
        <w:t>user</w:t>
      </w:r>
      <w:r w:rsidRPr="00905D70">
        <w:t xml:space="preserve"> (</w:t>
      </w:r>
      <w:r>
        <w:t xml:space="preserve">пользователь), </w:t>
      </w:r>
      <w:r>
        <w:rPr>
          <w:lang w:val="en-US"/>
        </w:rPr>
        <w:t>message</w:t>
      </w:r>
      <w:r w:rsidRPr="00905D70">
        <w:t xml:space="preserve"> (</w:t>
      </w:r>
      <w:r>
        <w:t xml:space="preserve">сообщение), </w:t>
      </w:r>
      <w:r>
        <w:rPr>
          <w:lang w:val="en-US"/>
        </w:rPr>
        <w:t>response</w:t>
      </w:r>
      <w:r w:rsidRPr="00905D70">
        <w:t xml:space="preserve"> </w:t>
      </w:r>
      <w:r>
        <w:rPr>
          <w:lang w:val="en-US"/>
        </w:rPr>
        <w:t>controller</w:t>
      </w:r>
      <w:r w:rsidRPr="00905D70">
        <w:t xml:space="preserve"> (</w:t>
      </w:r>
      <w:r>
        <w:t>контроллер откликов).</w:t>
      </w:r>
      <w:r w:rsidR="00323356">
        <w:t xml:space="preserve"> Диаграмма </w:t>
      </w:r>
      <w:r w:rsidR="00323356">
        <w:rPr>
          <w:lang w:val="en-US"/>
        </w:rPr>
        <w:t>VOPC</w:t>
      </w:r>
      <w:r w:rsidR="00323356" w:rsidRPr="00323356">
        <w:t xml:space="preserve"> </w:t>
      </w:r>
      <w:r w:rsidR="00323356">
        <w:t>прецедента «</w:t>
      </w:r>
      <w:r w:rsidR="00323356">
        <w:rPr>
          <w:lang w:val="en-US"/>
        </w:rPr>
        <w:t>Set</w:t>
      </w:r>
      <w:r w:rsidR="00323356" w:rsidRPr="00323356">
        <w:t xml:space="preserve"> </w:t>
      </w:r>
      <w:r w:rsidR="00323356">
        <w:rPr>
          <w:lang w:val="en-US"/>
        </w:rPr>
        <w:t>status</w:t>
      </w:r>
      <w:r w:rsidR="00323356">
        <w:t xml:space="preserve">» представлена на рисунке </w:t>
      </w:r>
      <w:r w:rsidR="00067096">
        <w:t>6</w:t>
      </w:r>
      <w:r w:rsidR="00323356">
        <w:t>.</w:t>
      </w:r>
    </w:p>
    <w:p w14:paraId="1B47EABC" w14:textId="77777777" w:rsidR="003E2E11" w:rsidRDefault="003E2E11" w:rsidP="003E2E11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54884" wp14:editId="026E0451">
            <wp:extent cx="3468457" cy="6454140"/>
            <wp:effectExtent l="0" t="0" r="0" b="3810"/>
            <wp:docPr id="25499500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09" cy="64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FCAC" w14:textId="01038B89" w:rsidR="00067096" w:rsidRPr="009C7465" w:rsidRDefault="003E2E11" w:rsidP="003E2E11">
      <w:pPr>
        <w:pStyle w:val="Caption"/>
        <w:jc w:val="center"/>
      </w:pPr>
      <w:r>
        <w:t>Рисунок</w:t>
      </w:r>
      <w:r w:rsidR="00D85179" w:rsidRPr="009C7465">
        <w:t xml:space="preserve"> </w:t>
      </w:r>
      <w:r w:rsidR="00F51503">
        <w:rPr>
          <w:lang w:val="en-US"/>
        </w:rPr>
        <w:fldChar w:fldCharType="begin"/>
      </w:r>
      <w:r w:rsidR="00F51503" w:rsidRPr="009C7465">
        <w:instrText xml:space="preserve"> </w:instrText>
      </w:r>
      <w:r w:rsidR="00F51503">
        <w:rPr>
          <w:lang w:val="en-US"/>
        </w:rPr>
        <w:instrText>STYLEREF</w:instrText>
      </w:r>
      <w:r w:rsidR="00F51503" w:rsidRPr="009C7465">
        <w:instrText xml:space="preserve"> 2 \</w:instrText>
      </w:r>
      <w:r w:rsidR="00F51503">
        <w:rPr>
          <w:lang w:val="en-US"/>
        </w:rPr>
        <w:instrText>s</w:instrText>
      </w:r>
      <w:r w:rsidR="00F51503" w:rsidRPr="009C7465">
        <w:instrText xml:space="preserve"> </w:instrText>
      </w:r>
      <w:r w:rsidR="00F51503">
        <w:rPr>
          <w:lang w:val="en-US"/>
        </w:rPr>
        <w:fldChar w:fldCharType="separate"/>
      </w:r>
      <w:r w:rsidR="0003688B" w:rsidRPr="0069560F">
        <w:rPr>
          <w:noProof/>
        </w:rPr>
        <w:t>А</w:t>
      </w:r>
      <w:r w:rsidR="00F51503">
        <w:rPr>
          <w:lang w:val="en-US"/>
        </w:rPr>
        <w:fldChar w:fldCharType="end"/>
      </w:r>
      <w:r w:rsidR="00F51503" w:rsidRPr="009C7465">
        <w:t>.</w:t>
      </w:r>
      <w:r w:rsidR="00F51503">
        <w:rPr>
          <w:lang w:val="en-US"/>
        </w:rPr>
        <w:fldChar w:fldCharType="begin"/>
      </w:r>
      <w:r w:rsidR="00F51503" w:rsidRPr="009C7465">
        <w:instrText xml:space="preserve"> </w:instrText>
      </w:r>
      <w:r w:rsidR="00F51503">
        <w:rPr>
          <w:lang w:val="en-US"/>
        </w:rPr>
        <w:instrText>SEQ</w:instrText>
      </w:r>
      <w:r w:rsidR="00F51503" w:rsidRPr="009C7465">
        <w:instrText xml:space="preserve"> Рисунок \* </w:instrText>
      </w:r>
      <w:r w:rsidR="00F51503">
        <w:rPr>
          <w:lang w:val="en-US"/>
        </w:rPr>
        <w:instrText>ARABIC</w:instrText>
      </w:r>
      <w:r w:rsidR="00F51503" w:rsidRPr="009C7465">
        <w:instrText xml:space="preserve"> \</w:instrText>
      </w:r>
      <w:r w:rsidR="00F51503">
        <w:rPr>
          <w:lang w:val="en-US"/>
        </w:rPr>
        <w:instrText>s</w:instrText>
      </w:r>
      <w:r w:rsidR="00F51503" w:rsidRPr="009C7465">
        <w:instrText xml:space="preserve"> 2 </w:instrText>
      </w:r>
      <w:r w:rsidR="00F51503">
        <w:rPr>
          <w:lang w:val="en-US"/>
        </w:rPr>
        <w:fldChar w:fldCharType="separate"/>
      </w:r>
      <w:r w:rsidR="0003688B" w:rsidRPr="0069560F">
        <w:rPr>
          <w:noProof/>
        </w:rPr>
        <w:t>6</w:t>
      </w:r>
      <w:r w:rsidR="00F51503">
        <w:rPr>
          <w:lang w:val="en-US"/>
        </w:rPr>
        <w:fldChar w:fldCharType="end"/>
      </w:r>
      <w:r w:rsidRPr="009C7465">
        <w:t xml:space="preserve"> - </w:t>
      </w:r>
      <w:r>
        <w:rPr>
          <w:lang w:val="en-US"/>
        </w:rPr>
        <w:t>VOPC</w:t>
      </w:r>
      <w:r w:rsidRPr="009C7465">
        <w:t xml:space="preserve"> </w:t>
      </w:r>
      <w:r>
        <w:t>прецедента</w:t>
      </w:r>
      <w:r w:rsidRPr="009C7465">
        <w:t xml:space="preserve"> «</w:t>
      </w:r>
      <w:r>
        <w:rPr>
          <w:lang w:val="en-US"/>
        </w:rPr>
        <w:t>Set</w:t>
      </w:r>
      <w:r w:rsidRPr="009C7465">
        <w:t xml:space="preserve"> </w:t>
      </w:r>
      <w:r>
        <w:rPr>
          <w:lang w:val="en-US"/>
        </w:rPr>
        <w:t>status</w:t>
      </w:r>
      <w:r w:rsidRPr="009C7465">
        <w:t>»</w:t>
      </w:r>
    </w:p>
    <w:p w14:paraId="7EF168FD" w14:textId="1E0DD784" w:rsidR="001D58D3" w:rsidRDefault="00323356" w:rsidP="001D58D3">
      <w:pPr>
        <w:pStyle w:val="a4"/>
      </w:pPr>
      <w:r>
        <w:t>Диаграмма последовательности прецедента «</w:t>
      </w:r>
      <w:r>
        <w:rPr>
          <w:lang w:val="en-US"/>
        </w:rPr>
        <w:t>Set</w:t>
      </w:r>
      <w:r w:rsidRPr="0092772F">
        <w:t xml:space="preserve"> </w:t>
      </w:r>
      <w:r>
        <w:rPr>
          <w:lang w:val="en-US"/>
        </w:rPr>
        <w:t>status</w:t>
      </w:r>
      <w:r>
        <w:t xml:space="preserve">» представлена на рисунке </w:t>
      </w:r>
      <w:r w:rsidR="00067096">
        <w:t>7</w:t>
      </w:r>
      <w:r>
        <w:t>.</w:t>
      </w:r>
    </w:p>
    <w:p w14:paraId="0596D876" w14:textId="77777777" w:rsidR="003E2E11" w:rsidRDefault="003E2E11" w:rsidP="003E2E1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A851AD3" wp14:editId="135F5265">
            <wp:extent cx="4236263" cy="8389620"/>
            <wp:effectExtent l="0" t="0" r="0" b="0"/>
            <wp:docPr id="33376041" name="Рисунок 15" descr="Изображение выглядит как текст, диаграмма, Параллельный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041" name="Рисунок 15" descr="Изображение выглядит как текст, диаграмма, Параллельный, черно-бел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515" cy="83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88F7" w14:textId="1241FCB0" w:rsidR="00067096" w:rsidRPr="003E2E11" w:rsidRDefault="003E2E11" w:rsidP="003E2E11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7</w:t>
      </w:r>
      <w:r w:rsidR="00312720">
        <w:rPr>
          <w:noProof/>
        </w:rPr>
        <w:fldChar w:fldCharType="end"/>
      </w:r>
      <w:r>
        <w:t xml:space="preserve"> - Последовательность «</w:t>
      </w:r>
      <w:r>
        <w:rPr>
          <w:lang w:val="en-US"/>
        </w:rPr>
        <w:t>Set</w:t>
      </w:r>
      <w:r w:rsidRPr="003E2E11">
        <w:t xml:space="preserve"> </w:t>
      </w:r>
      <w:r>
        <w:rPr>
          <w:lang w:val="en-US"/>
        </w:rPr>
        <w:t>status</w:t>
      </w:r>
      <w:r>
        <w:t>»</w:t>
      </w:r>
    </w:p>
    <w:p w14:paraId="053466B9" w14:textId="518A9754" w:rsidR="0092772F" w:rsidRDefault="0092772F" w:rsidP="001D58D3">
      <w:pPr>
        <w:pStyle w:val="a4"/>
      </w:pPr>
      <w:commentRangeStart w:id="29"/>
      <w:r>
        <w:lastRenderedPageBreak/>
        <w:t>Диаграмма</w:t>
      </w:r>
      <w:commentRangeEnd w:id="29"/>
      <w:r w:rsidR="00AA2762">
        <w:rPr>
          <w:rStyle w:val="CommentReference"/>
        </w:rPr>
        <w:commentReference w:id="29"/>
      </w:r>
      <w:r>
        <w:t xml:space="preserve">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F927DD">
        <w:rPr>
          <w:lang w:val="en-US"/>
        </w:rPr>
        <w:t>Receive</w:t>
      </w:r>
      <w:r w:rsidR="00F927DD" w:rsidRPr="00F927DD">
        <w:t xml:space="preserve"> </w:t>
      </w:r>
      <w:r w:rsidR="00F927DD">
        <w:rPr>
          <w:lang w:val="en-US"/>
        </w:rPr>
        <w:t>ticket</w:t>
      </w:r>
      <w:r>
        <w:t>» (</w:t>
      </w:r>
      <w:r w:rsidR="00F927DD">
        <w:t>получение заявки</w:t>
      </w:r>
      <w:r>
        <w:t>) представлена на рисунке А.</w:t>
      </w:r>
      <w:r w:rsidR="00DC123D">
        <w:t>13</w:t>
      </w:r>
      <w:r>
        <w:t>. Диаграмма последовательности прецедента «</w:t>
      </w:r>
      <w:r w:rsidR="00F927DD">
        <w:rPr>
          <w:lang w:val="en-US"/>
        </w:rPr>
        <w:t>Receive</w:t>
      </w:r>
      <w:r w:rsidR="00F927DD" w:rsidRPr="00F927DD">
        <w:t xml:space="preserve"> </w:t>
      </w:r>
      <w:r w:rsidR="00F927DD">
        <w:rPr>
          <w:lang w:val="en-US"/>
        </w:rPr>
        <w:t>ticket</w:t>
      </w:r>
      <w:r>
        <w:t>» представлена на рисунке А.</w:t>
      </w:r>
      <w:r w:rsidR="00DC123D">
        <w:t>14</w:t>
      </w:r>
      <w:r>
        <w:t>.</w:t>
      </w:r>
    </w:p>
    <w:p w14:paraId="2617E7AA" w14:textId="10B428E1" w:rsidR="00E54567" w:rsidRPr="0092772F" w:rsidRDefault="00E54567" w:rsidP="00E54567">
      <w:pPr>
        <w:pStyle w:val="a4"/>
      </w:pPr>
      <w:r>
        <w:t xml:space="preserve">Диаграмма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613704">
        <w:rPr>
          <w:lang w:val="en-US"/>
        </w:rPr>
        <w:t>Reminder</w:t>
      </w:r>
      <w:r>
        <w:t>» (</w:t>
      </w:r>
      <w:r w:rsidR="00613704">
        <w:t>напоминание о необработанных заявках</w:t>
      </w:r>
      <w:r>
        <w:t>) представлена на рисунке А.</w:t>
      </w:r>
      <w:r w:rsidR="00DC123D">
        <w:t>15</w:t>
      </w:r>
      <w:r>
        <w:t>. Диаграмма последовательности прецедента «</w:t>
      </w:r>
      <w:r w:rsidR="00613704">
        <w:rPr>
          <w:lang w:val="en-US"/>
        </w:rPr>
        <w:t>Reminder</w:t>
      </w:r>
      <w:r>
        <w:t>» представлена на рисунке А.</w:t>
      </w:r>
      <w:r w:rsidR="00DC123D">
        <w:t>16</w:t>
      </w:r>
      <w:r>
        <w:t>.</w:t>
      </w:r>
    </w:p>
    <w:p w14:paraId="524679E3" w14:textId="1CEF60B1" w:rsidR="00E54567" w:rsidRPr="0092772F" w:rsidRDefault="00E54567" w:rsidP="00E54567">
      <w:pPr>
        <w:pStyle w:val="a4"/>
      </w:pPr>
      <w:r>
        <w:t xml:space="preserve">Диаграмма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E6057F">
        <w:rPr>
          <w:lang w:val="en-US"/>
        </w:rPr>
        <w:t>Telegram</w:t>
      </w:r>
      <w:r w:rsidR="00E6057F" w:rsidRPr="00E6057F">
        <w:t xml:space="preserve"> </w:t>
      </w:r>
      <w:r w:rsidR="00E6057F">
        <w:rPr>
          <w:lang w:val="en-US"/>
        </w:rPr>
        <w:t>settings</w:t>
      </w:r>
      <w:r>
        <w:t>» (</w:t>
      </w:r>
      <w:r w:rsidR="00E6057F">
        <w:t xml:space="preserve">настройка </w:t>
      </w:r>
      <w:proofErr w:type="spellStart"/>
      <w:r w:rsidR="00E6057F">
        <w:t>телеграм</w:t>
      </w:r>
      <w:proofErr w:type="spellEnd"/>
      <w:r>
        <w:t>) представлена на рисунке А.</w:t>
      </w:r>
      <w:r w:rsidR="00DC123D">
        <w:t>17</w:t>
      </w:r>
      <w:r>
        <w:t>. Диаграмма последовательности прецедента «</w:t>
      </w:r>
      <w:r w:rsidR="00E6057F">
        <w:rPr>
          <w:lang w:val="en-US"/>
        </w:rPr>
        <w:t>Telegram</w:t>
      </w:r>
      <w:r w:rsidR="00E6057F" w:rsidRPr="00E6057F">
        <w:t xml:space="preserve"> </w:t>
      </w:r>
      <w:r w:rsidR="00E6057F">
        <w:rPr>
          <w:lang w:val="en-US"/>
        </w:rPr>
        <w:t>settings</w:t>
      </w:r>
      <w:r>
        <w:t>» представлена на рисунке А.</w:t>
      </w:r>
      <w:r w:rsidR="00DC123D">
        <w:t>18</w:t>
      </w:r>
      <w:r>
        <w:t>.</w:t>
      </w:r>
    </w:p>
    <w:p w14:paraId="261620F1" w14:textId="7FA2928D" w:rsidR="00E54567" w:rsidRPr="0092772F" w:rsidRDefault="00E54567" w:rsidP="00E54567">
      <w:pPr>
        <w:pStyle w:val="a4"/>
      </w:pPr>
      <w:r>
        <w:t xml:space="preserve">Диаграмма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E6057F">
        <w:rPr>
          <w:lang w:val="en-US"/>
        </w:rPr>
        <w:t>Tickets</w:t>
      </w:r>
      <w:r w:rsidR="00E6057F" w:rsidRPr="00E6057F">
        <w:t xml:space="preserve"> </w:t>
      </w:r>
      <w:r w:rsidR="00E6057F">
        <w:rPr>
          <w:lang w:val="en-US"/>
        </w:rPr>
        <w:t>report</w:t>
      </w:r>
      <w:r>
        <w:t>» (</w:t>
      </w:r>
      <w:r w:rsidR="00E6057F">
        <w:t>формирование отчета о заявках</w:t>
      </w:r>
      <w:r>
        <w:t>) представлена на рисунке А.</w:t>
      </w:r>
      <w:r w:rsidR="00DC123D">
        <w:t>19</w:t>
      </w:r>
      <w:r>
        <w:t>. Диаграмма последовательности прецедента «</w:t>
      </w:r>
      <w:r w:rsidR="00E6057F">
        <w:rPr>
          <w:lang w:val="en-US"/>
        </w:rPr>
        <w:t>Tickets</w:t>
      </w:r>
      <w:r w:rsidR="00E6057F" w:rsidRPr="00E6057F">
        <w:t xml:space="preserve"> </w:t>
      </w:r>
      <w:r w:rsidR="00E6057F">
        <w:rPr>
          <w:lang w:val="en-US"/>
        </w:rPr>
        <w:t>report</w:t>
      </w:r>
      <w:r>
        <w:t>» представлена на рисунке А.</w:t>
      </w:r>
      <w:r w:rsidR="00DC123D">
        <w:t>20</w:t>
      </w:r>
      <w:r>
        <w:t>.</w:t>
      </w:r>
    </w:p>
    <w:p w14:paraId="5A13F52F" w14:textId="2C668C7A" w:rsidR="00E54567" w:rsidRPr="0092772F" w:rsidRDefault="00E54567" w:rsidP="00E54567">
      <w:pPr>
        <w:pStyle w:val="a4"/>
      </w:pPr>
      <w:r>
        <w:t xml:space="preserve">Диаграмма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E6057F">
        <w:rPr>
          <w:lang w:val="en-US"/>
        </w:rPr>
        <w:t>Consultant</w:t>
      </w:r>
      <w:r w:rsidR="00E6057F" w:rsidRPr="00E6057F">
        <w:t xml:space="preserve"> </w:t>
      </w:r>
      <w:r w:rsidR="00E6057F">
        <w:rPr>
          <w:lang w:val="en-US"/>
        </w:rPr>
        <w:t>report</w:t>
      </w:r>
      <w:r>
        <w:t>» (</w:t>
      </w:r>
      <w:r w:rsidR="00E6057F">
        <w:t>формирование отчета о консультантах</w:t>
      </w:r>
      <w:r>
        <w:t>) представлена на рисунке А.</w:t>
      </w:r>
      <w:r w:rsidR="00E6057F">
        <w:t>2</w:t>
      </w:r>
      <w:r w:rsidR="00DC123D">
        <w:t>1</w:t>
      </w:r>
      <w:r>
        <w:t>. Диаграмма последовательности прецедента «</w:t>
      </w:r>
      <w:r w:rsidR="00E6057F">
        <w:rPr>
          <w:lang w:val="en-US"/>
        </w:rPr>
        <w:t>Consultant</w:t>
      </w:r>
      <w:r w:rsidR="00E6057F" w:rsidRPr="00E6057F">
        <w:t xml:space="preserve"> </w:t>
      </w:r>
      <w:r w:rsidR="00E6057F">
        <w:rPr>
          <w:lang w:val="en-US"/>
        </w:rPr>
        <w:t>report</w:t>
      </w:r>
      <w:r>
        <w:t>» представлена на рисунке А.</w:t>
      </w:r>
      <w:r w:rsidR="00E6057F">
        <w:t>2</w:t>
      </w:r>
      <w:r w:rsidR="00DC123D">
        <w:t>2</w:t>
      </w:r>
      <w:r>
        <w:t>.</w:t>
      </w:r>
    </w:p>
    <w:p w14:paraId="7A3A7C2B" w14:textId="536B25BB" w:rsidR="00E54567" w:rsidRPr="0092772F" w:rsidRDefault="00E54567" w:rsidP="00E54567">
      <w:pPr>
        <w:pStyle w:val="a4"/>
      </w:pPr>
      <w:r>
        <w:t xml:space="preserve">Диаграмма </w:t>
      </w:r>
      <w:r>
        <w:rPr>
          <w:lang w:val="en-US"/>
        </w:rPr>
        <w:t>VOPC</w:t>
      </w:r>
      <w:r w:rsidRPr="0092772F">
        <w:t xml:space="preserve"> </w:t>
      </w:r>
      <w:r>
        <w:t>прецедента «</w:t>
      </w:r>
      <w:r w:rsidR="00E6057F">
        <w:rPr>
          <w:lang w:val="en-US"/>
        </w:rPr>
        <w:t>Consultant</w:t>
      </w:r>
      <w:r w:rsidR="00E6057F" w:rsidRPr="00E6057F">
        <w:t xml:space="preserve"> </w:t>
      </w:r>
      <w:r w:rsidR="00E6057F">
        <w:rPr>
          <w:lang w:val="en-US"/>
        </w:rPr>
        <w:t>name</w:t>
      </w:r>
      <w:r w:rsidR="00E6057F" w:rsidRPr="00E6057F">
        <w:t xml:space="preserve"> </w:t>
      </w:r>
      <w:r w:rsidR="00E6057F">
        <w:rPr>
          <w:lang w:val="en-US"/>
        </w:rPr>
        <w:t>settings</w:t>
      </w:r>
      <w:r>
        <w:t>» (</w:t>
      </w:r>
      <w:r w:rsidR="00E6057F">
        <w:t>настройка имен консультантов</w:t>
      </w:r>
      <w:r>
        <w:t>) представлена на рисунке А.</w:t>
      </w:r>
      <w:r w:rsidR="00DC123D">
        <w:t>23</w:t>
      </w:r>
      <w:r>
        <w:t>. Диаграмма последовательности прецедента «</w:t>
      </w:r>
      <w:r w:rsidR="00E6057F">
        <w:rPr>
          <w:lang w:val="en-US"/>
        </w:rPr>
        <w:t>Consultant</w:t>
      </w:r>
      <w:r w:rsidR="00E6057F" w:rsidRPr="00E6057F">
        <w:t xml:space="preserve"> </w:t>
      </w:r>
      <w:r w:rsidR="00E6057F">
        <w:rPr>
          <w:lang w:val="en-US"/>
        </w:rPr>
        <w:t>name</w:t>
      </w:r>
      <w:r w:rsidR="00E6057F" w:rsidRPr="00E6057F">
        <w:t xml:space="preserve"> </w:t>
      </w:r>
      <w:r w:rsidR="00E6057F">
        <w:rPr>
          <w:lang w:val="en-US"/>
        </w:rPr>
        <w:t>settings</w:t>
      </w:r>
      <w:r>
        <w:t>» представлена на рисунке А.</w:t>
      </w:r>
      <w:r w:rsidR="00DC123D">
        <w:t>24</w:t>
      </w:r>
      <w:r>
        <w:t>.</w:t>
      </w:r>
    </w:p>
    <w:p w14:paraId="7E0C4257" w14:textId="77777777" w:rsidR="002A056E" w:rsidRDefault="002A056E" w:rsidP="002A056E">
      <w:pPr>
        <w:pStyle w:val="a4"/>
      </w:pPr>
    </w:p>
    <w:p w14:paraId="788173C0" w14:textId="35F7BE0A" w:rsidR="002A056E" w:rsidRDefault="002A056E" w:rsidP="00867447">
      <w:pPr>
        <w:pStyle w:val="a1"/>
      </w:pPr>
      <w:bookmarkStart w:id="30" w:name="_Toc188808969"/>
      <w:r>
        <w:t>Проектная модель</w:t>
      </w:r>
      <w:bookmarkEnd w:id="30"/>
    </w:p>
    <w:p w14:paraId="09AA282F" w14:textId="1571C37C" w:rsidR="001D58D3" w:rsidRDefault="001D58D3" w:rsidP="001D58D3">
      <w:pPr>
        <w:pStyle w:val="a2"/>
      </w:pPr>
      <w:bookmarkStart w:id="31" w:name="_Toc188808970"/>
      <w:r>
        <w:t>Архитектура системы</w:t>
      </w:r>
      <w:bookmarkEnd w:id="31"/>
    </w:p>
    <w:p w14:paraId="6B883D10" w14:textId="5D524ED2" w:rsidR="001D58D3" w:rsidRDefault="00B30498" w:rsidP="001D58D3">
      <w:pPr>
        <w:pStyle w:val="a4"/>
      </w:pPr>
      <w:r>
        <w:t>Архитектурные уровни представлены в таблице 6.</w:t>
      </w:r>
    </w:p>
    <w:p w14:paraId="7C45EBB2" w14:textId="605911F5" w:rsidR="00B30498" w:rsidRDefault="00B30498" w:rsidP="00B30498">
      <w:pPr>
        <w:pStyle w:val="Caption"/>
        <w:keepNext/>
      </w:pPr>
      <w:r w:rsidRPr="00B30498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6</w:t>
      </w:r>
      <w:r w:rsidR="00312720">
        <w:rPr>
          <w:noProof/>
        </w:rPr>
        <w:fldChar w:fldCharType="end"/>
      </w:r>
      <w:r>
        <w:t xml:space="preserve"> - Архитектурные уровни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30498" w:rsidRPr="00B30498" w14:paraId="53EC1AAB" w14:textId="77777777" w:rsidTr="00B30498">
        <w:tc>
          <w:tcPr>
            <w:tcW w:w="4956" w:type="dxa"/>
          </w:tcPr>
          <w:p w14:paraId="16A17F38" w14:textId="561D7044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B3049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4C9A3B91" w14:textId="40F4587A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</w:rPr>
            </w:pPr>
            <w:r w:rsidRPr="00B30498">
              <w:rPr>
                <w:sz w:val="24"/>
                <w:szCs w:val="24"/>
              </w:rPr>
              <w:t>Описание</w:t>
            </w:r>
          </w:p>
        </w:tc>
      </w:tr>
      <w:tr w:rsidR="00B30498" w:rsidRPr="00B30498" w14:paraId="6D713BD5" w14:textId="77777777" w:rsidTr="00B30498">
        <w:tc>
          <w:tcPr>
            <w:tcW w:w="4956" w:type="dxa"/>
          </w:tcPr>
          <w:p w14:paraId="23C7E8AA" w14:textId="6CDC75D7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Application</w:t>
            </w:r>
          </w:p>
        </w:tc>
        <w:tc>
          <w:tcPr>
            <w:tcW w:w="4956" w:type="dxa"/>
          </w:tcPr>
          <w:p w14:paraId="473593BB" w14:textId="4DC56501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Приложение. Элементы пользовательского интерфейса</w:t>
            </w:r>
          </w:p>
        </w:tc>
      </w:tr>
      <w:tr w:rsidR="00B30498" w:rsidRPr="00B30498" w14:paraId="345A8FDD" w14:textId="77777777" w:rsidTr="00B30498">
        <w:tc>
          <w:tcPr>
            <w:tcW w:w="4956" w:type="dxa"/>
          </w:tcPr>
          <w:p w14:paraId="2C113E7C" w14:textId="13A015A1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Business Services</w:t>
            </w:r>
          </w:p>
        </w:tc>
        <w:tc>
          <w:tcPr>
            <w:tcW w:w="4956" w:type="dxa"/>
          </w:tcPr>
          <w:p w14:paraId="2C96E84D" w14:textId="72D6DF5A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Бизнес-сервисы. Элементы предметной области и функционирования системы</w:t>
            </w:r>
          </w:p>
        </w:tc>
      </w:tr>
      <w:tr w:rsidR="00B30498" w:rsidRPr="00B30498" w14:paraId="406C3B08" w14:textId="77777777" w:rsidTr="00B30498">
        <w:tc>
          <w:tcPr>
            <w:tcW w:w="4956" w:type="dxa"/>
          </w:tcPr>
          <w:p w14:paraId="114DEC7A" w14:textId="7B3895E1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Middleware</w:t>
            </w:r>
          </w:p>
        </w:tc>
        <w:tc>
          <w:tcPr>
            <w:tcW w:w="4956" w:type="dxa"/>
          </w:tcPr>
          <w:p w14:paraId="7575B9F7" w14:textId="124BBED4" w:rsidR="00B30498" w:rsidRPr="00B30498" w:rsidRDefault="00B304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</w:t>
            </w:r>
            <w:r w:rsidRPr="00B30498">
              <w:rPr>
                <w:sz w:val="24"/>
                <w:szCs w:val="24"/>
              </w:rPr>
              <w:t>омежуточн</w:t>
            </w:r>
            <w:r>
              <w:rPr>
                <w:sz w:val="24"/>
                <w:szCs w:val="24"/>
              </w:rPr>
              <w:t>ое</w:t>
            </w:r>
            <w:r w:rsidRPr="00B30498">
              <w:rPr>
                <w:sz w:val="24"/>
                <w:szCs w:val="24"/>
              </w:rPr>
              <w:t xml:space="preserve"> ПО</w:t>
            </w:r>
            <w:r>
              <w:rPr>
                <w:sz w:val="24"/>
                <w:szCs w:val="24"/>
              </w:rPr>
              <w:t>. Э</w:t>
            </w:r>
            <w:r w:rsidRPr="00B30498">
              <w:rPr>
                <w:sz w:val="24"/>
                <w:szCs w:val="24"/>
              </w:rPr>
              <w:t>лементы, обеспечивающие сервисы, независимые от платформы</w:t>
            </w:r>
          </w:p>
        </w:tc>
      </w:tr>
    </w:tbl>
    <w:p w14:paraId="111DB980" w14:textId="04C9C2D0" w:rsidR="00BB00FB" w:rsidRDefault="00BB00FB" w:rsidP="006C2B47">
      <w:pPr>
        <w:pStyle w:val="a4"/>
        <w:spacing w:before="120"/>
      </w:pPr>
      <w:r>
        <w:lastRenderedPageBreak/>
        <w:t>Диаграмма архитектурных уровней представлена на рисунке А.</w:t>
      </w:r>
      <w:r w:rsidR="00DC123D">
        <w:t>25</w:t>
      </w:r>
      <w:r>
        <w:t>.</w:t>
      </w:r>
    </w:p>
    <w:p w14:paraId="69EE8C94" w14:textId="7AF7D7C6" w:rsidR="00D50B2D" w:rsidRDefault="00D50B2D" w:rsidP="00BB00FB">
      <w:pPr>
        <w:pStyle w:val="a4"/>
      </w:pPr>
      <w:r>
        <w:t>Содержимое уровней:</w:t>
      </w:r>
    </w:p>
    <w:p w14:paraId="65D22231" w14:textId="77777777" w:rsidR="00D50B2D" w:rsidRPr="00D50B2D" w:rsidRDefault="00D50B2D" w:rsidP="00D50B2D">
      <w:pPr>
        <w:pStyle w:val="a4"/>
        <w:numPr>
          <w:ilvl w:val="0"/>
          <w:numId w:val="22"/>
        </w:numPr>
        <w:ind w:left="0" w:firstLine="709"/>
      </w:pPr>
      <w:r>
        <w:rPr>
          <w:lang w:val="en-US"/>
        </w:rPr>
        <w:t xml:space="preserve">Application: </w:t>
      </w:r>
    </w:p>
    <w:p w14:paraId="2084807C" w14:textId="49836C82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Tickets</w:t>
      </w:r>
      <w:r w:rsidRPr="00D50B2D">
        <w:t xml:space="preserve"> </w:t>
      </w:r>
      <w:r>
        <w:rPr>
          <w:lang w:val="en-US"/>
        </w:rPr>
        <w:t>report</w:t>
      </w:r>
      <w:r w:rsidRPr="00D50B2D">
        <w:t xml:space="preserve"> – </w:t>
      </w:r>
      <w:commentRangeStart w:id="32"/>
      <w:r>
        <w:t>процесс</w:t>
      </w:r>
      <w:commentRangeEnd w:id="32"/>
      <w:r w:rsidR="00AA2762">
        <w:rPr>
          <w:rStyle w:val="CommentReference"/>
        </w:rPr>
        <w:commentReference w:id="32"/>
      </w:r>
      <w:r>
        <w:t xml:space="preserve"> формирования отчета о заявках;</w:t>
      </w:r>
    </w:p>
    <w:p w14:paraId="14A5D2DE" w14:textId="75596484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Consultant</w:t>
      </w:r>
      <w:r w:rsidRPr="00D50B2D">
        <w:t xml:space="preserve"> </w:t>
      </w:r>
      <w:r>
        <w:rPr>
          <w:lang w:val="en-US"/>
        </w:rPr>
        <w:t>report</w:t>
      </w:r>
      <w:r w:rsidRPr="00D50B2D">
        <w:t xml:space="preserve"> – </w:t>
      </w:r>
      <w:r>
        <w:t>процесс формирования отчета о заявках;</w:t>
      </w:r>
    </w:p>
    <w:p w14:paraId="10F7048F" w14:textId="1A44FCAA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Consultant</w:t>
      </w:r>
      <w:r w:rsidRPr="00D50B2D">
        <w:t xml:space="preserve"> </w:t>
      </w:r>
      <w:r>
        <w:rPr>
          <w:lang w:val="en-US"/>
        </w:rPr>
        <w:t>name</w:t>
      </w:r>
      <w:r w:rsidRPr="00D50B2D">
        <w:t xml:space="preserve"> </w:t>
      </w:r>
      <w:r>
        <w:rPr>
          <w:lang w:val="en-US"/>
        </w:rPr>
        <w:t>settings</w:t>
      </w:r>
      <w:r w:rsidRPr="00D50B2D">
        <w:t xml:space="preserve"> – </w:t>
      </w:r>
      <w:r>
        <w:t>процесс</w:t>
      </w:r>
      <w:r w:rsidRPr="00D50B2D">
        <w:t xml:space="preserve"> </w:t>
      </w:r>
      <w:r>
        <w:t>настройки</w:t>
      </w:r>
      <w:r w:rsidRPr="00D50B2D">
        <w:t xml:space="preserve"> </w:t>
      </w:r>
      <w:r>
        <w:t>имен</w:t>
      </w:r>
      <w:r w:rsidRPr="00D50B2D">
        <w:t xml:space="preserve"> </w:t>
      </w:r>
      <w:r>
        <w:t>консультантов для отчета о консультантах;</w:t>
      </w:r>
    </w:p>
    <w:p w14:paraId="347368FF" w14:textId="0F933AA7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Telegram</w:t>
      </w:r>
      <w:r w:rsidRPr="00D50B2D">
        <w:t xml:space="preserve"> </w:t>
      </w:r>
      <w:r>
        <w:rPr>
          <w:lang w:val="en-US"/>
        </w:rPr>
        <w:t>settings</w:t>
      </w:r>
      <w:r w:rsidRPr="00D50B2D">
        <w:t xml:space="preserve"> – </w:t>
      </w:r>
      <w:r>
        <w:t xml:space="preserve">процесс настройки данных для взаимодействия с </w:t>
      </w:r>
      <w:proofErr w:type="spellStart"/>
      <w:r>
        <w:t>телеграм</w:t>
      </w:r>
      <w:proofErr w:type="spellEnd"/>
      <w:r>
        <w:t>;</w:t>
      </w:r>
    </w:p>
    <w:p w14:paraId="443D9412" w14:textId="2B4B80FF" w:rsidR="00D50B2D" w:rsidRPr="00D50B2D" w:rsidRDefault="00D50B2D" w:rsidP="00D50B2D">
      <w:pPr>
        <w:pStyle w:val="a4"/>
        <w:numPr>
          <w:ilvl w:val="0"/>
          <w:numId w:val="22"/>
        </w:numPr>
        <w:ind w:left="0" w:firstLine="709"/>
      </w:pPr>
      <w:r>
        <w:rPr>
          <w:lang w:val="en-US"/>
        </w:rPr>
        <w:t>Business services:</w:t>
      </w:r>
    </w:p>
    <w:p w14:paraId="4AA00357" w14:textId="00A026B0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Receive</w:t>
      </w:r>
      <w:r w:rsidRPr="00D50B2D">
        <w:t xml:space="preserve"> </w:t>
      </w:r>
      <w:r>
        <w:rPr>
          <w:lang w:val="en-US"/>
        </w:rPr>
        <w:t>ticket</w:t>
      </w:r>
      <w:r w:rsidRPr="00D50B2D">
        <w:t xml:space="preserve"> – </w:t>
      </w:r>
      <w:r>
        <w:t>процесс получения заявки клиента;</w:t>
      </w:r>
    </w:p>
    <w:p w14:paraId="5970AB3B" w14:textId="2C932909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Set</w:t>
      </w:r>
      <w:r w:rsidRPr="00D50B2D">
        <w:t xml:space="preserve"> </w:t>
      </w:r>
      <w:r>
        <w:rPr>
          <w:lang w:val="en-US"/>
        </w:rPr>
        <w:t>status</w:t>
      </w:r>
      <w:r w:rsidRPr="00D50B2D">
        <w:t xml:space="preserve"> – </w:t>
      </w:r>
      <w:r>
        <w:t>процесс изменения статуса заявки;</w:t>
      </w:r>
    </w:p>
    <w:p w14:paraId="44823407" w14:textId="52CC48FF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Reminder</w:t>
      </w:r>
      <w:r w:rsidRPr="00D50B2D">
        <w:t xml:space="preserve"> – </w:t>
      </w:r>
      <w:r>
        <w:t>процесс уведомления в чате о необработанных заявках.</w:t>
      </w:r>
    </w:p>
    <w:p w14:paraId="1D1CAC0C" w14:textId="27BB0762" w:rsidR="00D50B2D" w:rsidRPr="00D50B2D" w:rsidRDefault="00D50B2D" w:rsidP="00D50B2D">
      <w:pPr>
        <w:pStyle w:val="a4"/>
        <w:numPr>
          <w:ilvl w:val="0"/>
          <w:numId w:val="22"/>
        </w:numPr>
        <w:ind w:left="0" w:firstLine="709"/>
      </w:pPr>
      <w:r>
        <w:rPr>
          <w:lang w:val="en-US"/>
        </w:rPr>
        <w:t>Middleware:</w:t>
      </w:r>
    </w:p>
    <w:p w14:paraId="07899AF8" w14:textId="3BAF9297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 xml:space="preserve">Lang – </w:t>
      </w:r>
      <w:r>
        <w:t>средства языка программирования;</w:t>
      </w:r>
    </w:p>
    <w:p w14:paraId="230726A4" w14:textId="62C8A7D5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r>
        <w:rPr>
          <w:lang w:val="en-US"/>
        </w:rPr>
        <w:t>Http</w:t>
      </w:r>
      <w:r w:rsidRPr="00D50B2D">
        <w:t xml:space="preserve"> – </w:t>
      </w:r>
      <w:r>
        <w:t>средства</w:t>
      </w:r>
      <w:r w:rsidRPr="00D50B2D">
        <w:t xml:space="preserve"> </w:t>
      </w:r>
      <w:r>
        <w:t xml:space="preserve">для работы с протоколами </w:t>
      </w:r>
      <w:r>
        <w:rPr>
          <w:lang w:val="en-US"/>
        </w:rPr>
        <w:t>http</w:t>
      </w:r>
      <w:r w:rsidRPr="00D50B2D">
        <w:t xml:space="preserve"> </w:t>
      </w:r>
      <w:r>
        <w:t xml:space="preserve">и </w:t>
      </w:r>
      <w:r>
        <w:rPr>
          <w:lang w:val="en-US"/>
        </w:rPr>
        <w:t>https</w:t>
      </w:r>
      <w:r w:rsidRPr="00D50B2D">
        <w:t>;</w:t>
      </w:r>
    </w:p>
    <w:p w14:paraId="6D52B028" w14:textId="1F7CE12B" w:rsidR="00D50B2D" w:rsidRDefault="00D50B2D" w:rsidP="00D50B2D">
      <w:pPr>
        <w:pStyle w:val="a4"/>
        <w:numPr>
          <w:ilvl w:val="0"/>
          <w:numId w:val="22"/>
        </w:numPr>
        <w:ind w:left="0" w:firstLine="1134"/>
      </w:pPr>
      <w:proofErr w:type="spellStart"/>
      <w:r>
        <w:rPr>
          <w:lang w:val="en-US"/>
        </w:rPr>
        <w:t>S</w:t>
      </w:r>
      <w:r w:rsidR="001F0AC8">
        <w:rPr>
          <w:lang w:val="en-US"/>
        </w:rPr>
        <w:t>ql</w:t>
      </w:r>
      <w:proofErr w:type="spellEnd"/>
      <w:r w:rsidRPr="00D50B2D">
        <w:t xml:space="preserve"> – </w:t>
      </w:r>
      <w:r>
        <w:t>средства для работы с реляционными базами данных;</w:t>
      </w:r>
    </w:p>
    <w:p w14:paraId="4B391864" w14:textId="76099D90" w:rsidR="00B30498" w:rsidRDefault="002F7698" w:rsidP="00D50B2D">
      <w:pPr>
        <w:pStyle w:val="a4"/>
      </w:pPr>
      <w:r>
        <w:t>Подсистемы представлены в таблице 7.</w:t>
      </w:r>
    </w:p>
    <w:p w14:paraId="7AC45CC9" w14:textId="3F664FCA" w:rsidR="002F7698" w:rsidRDefault="002F7698" w:rsidP="002F7698">
      <w:pPr>
        <w:pStyle w:val="Caption"/>
        <w:keepNext/>
      </w:pPr>
      <w:r w:rsidRPr="002F7698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7</w:t>
      </w:r>
      <w:r w:rsidR="00312720">
        <w:rPr>
          <w:noProof/>
        </w:rPr>
        <w:fldChar w:fldCharType="end"/>
      </w:r>
      <w:r>
        <w:t xml:space="preserve"> - Подсистемы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2F7698" w:rsidRPr="002F7698" w14:paraId="65D1ACBC" w14:textId="77777777" w:rsidTr="002F7698">
        <w:tc>
          <w:tcPr>
            <w:tcW w:w="4956" w:type="dxa"/>
          </w:tcPr>
          <w:p w14:paraId="772F5374" w14:textId="59C4333B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6DA17350" w14:textId="17A4F702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2F7698" w:rsidRPr="002F7698" w14:paraId="0B533B27" w14:textId="77777777" w:rsidTr="002F7698">
        <w:tc>
          <w:tcPr>
            <w:tcW w:w="4956" w:type="dxa"/>
          </w:tcPr>
          <w:p w14:paraId="37DC9F0F" w14:textId="7738641E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DBAccess</w:t>
            </w:r>
          </w:p>
        </w:tc>
        <w:tc>
          <w:tcPr>
            <w:tcW w:w="4956" w:type="dxa"/>
          </w:tcPr>
          <w:p w14:paraId="25CED878" w14:textId="514B7F08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Подсистема для работы с реляционной базой данных</w:t>
            </w:r>
          </w:p>
        </w:tc>
      </w:tr>
      <w:tr w:rsidR="002F7698" w:rsidRPr="002F7698" w14:paraId="050D054C" w14:textId="77777777" w:rsidTr="002F7698">
        <w:tc>
          <w:tcPr>
            <w:tcW w:w="4956" w:type="dxa"/>
          </w:tcPr>
          <w:p w14:paraId="13110C8E" w14:textId="7E820969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TelegramConnection</w:t>
            </w:r>
            <w:proofErr w:type="spellEnd"/>
          </w:p>
        </w:tc>
        <w:tc>
          <w:tcPr>
            <w:tcW w:w="4956" w:type="dxa"/>
          </w:tcPr>
          <w:p w14:paraId="101B5EB5" w14:textId="04FBFB8A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Подсистема для связи и взаимодействия с мессенджером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</w:p>
        </w:tc>
      </w:tr>
      <w:tr w:rsidR="002F7698" w:rsidRPr="002F7698" w14:paraId="54C3A266" w14:textId="77777777" w:rsidTr="002F7698">
        <w:tc>
          <w:tcPr>
            <w:tcW w:w="4956" w:type="dxa"/>
          </w:tcPr>
          <w:p w14:paraId="5F90E948" w14:textId="2F933E14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TicketReceiver</w:t>
            </w:r>
            <w:proofErr w:type="spellEnd"/>
          </w:p>
        </w:tc>
        <w:tc>
          <w:tcPr>
            <w:tcW w:w="4956" w:type="dxa"/>
          </w:tcPr>
          <w:p w14:paraId="55526398" w14:textId="5C3100C4" w:rsidR="002F7698" w:rsidRPr="002F7698" w:rsidRDefault="002F769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Подсистема для связи с сервисом Яндекс Формы</w:t>
            </w:r>
          </w:p>
        </w:tc>
      </w:tr>
    </w:tbl>
    <w:p w14:paraId="3ACAD216" w14:textId="2AF34E13" w:rsidR="00F44D36" w:rsidRDefault="00F44D36" w:rsidP="00AB7A36">
      <w:pPr>
        <w:pStyle w:val="a4"/>
        <w:spacing w:before="120"/>
      </w:pPr>
      <w:r>
        <w:t>Зависимости бизнес-сервисов: каждая подсистема зависит от интерфейсов, реализующих подсистемы</w:t>
      </w:r>
      <w:r w:rsidRPr="00F44D36">
        <w:t xml:space="preserve">. </w:t>
      </w:r>
      <w:r>
        <w:t xml:space="preserve">Все подсистемы и интерфейсы зависят от проектных классов. Все подсистемы зависят от средств языка программирования. Подсистема </w:t>
      </w:r>
      <w:r>
        <w:rPr>
          <w:lang w:val="en-US"/>
        </w:rPr>
        <w:lastRenderedPageBreak/>
        <w:t>DBAccess</w:t>
      </w:r>
      <w:r w:rsidRPr="00F44D36">
        <w:t xml:space="preserve"> </w:t>
      </w:r>
      <w:r>
        <w:t xml:space="preserve">зависит от средств для работы с реляционными базами данных. Подсистемы </w:t>
      </w:r>
      <w:proofErr w:type="spellStart"/>
      <w:r>
        <w:rPr>
          <w:lang w:val="en-US"/>
        </w:rPr>
        <w:t>TelegramConnection</w:t>
      </w:r>
      <w:proofErr w:type="spellEnd"/>
      <w:r w:rsidRPr="00F44D36">
        <w:t xml:space="preserve"> </w:t>
      </w:r>
      <w:r>
        <w:t xml:space="preserve">и </w:t>
      </w:r>
      <w:proofErr w:type="spellStart"/>
      <w:r>
        <w:rPr>
          <w:lang w:val="en-US"/>
        </w:rPr>
        <w:t>TicketReceiver</w:t>
      </w:r>
      <w:proofErr w:type="spellEnd"/>
      <w:r w:rsidRPr="00F44D36">
        <w:t xml:space="preserve"> </w:t>
      </w:r>
      <w:r>
        <w:t xml:space="preserve">зависят от средств работы с протоколами </w:t>
      </w:r>
      <w:r>
        <w:rPr>
          <w:lang w:val="en-US"/>
        </w:rPr>
        <w:t>http</w:t>
      </w:r>
      <w:r w:rsidRPr="00F44D36">
        <w:t xml:space="preserve"> </w:t>
      </w:r>
      <w:r>
        <w:t xml:space="preserve">и </w:t>
      </w:r>
      <w:r>
        <w:rPr>
          <w:lang w:val="en-US"/>
        </w:rPr>
        <w:t>https</w:t>
      </w:r>
      <w:r w:rsidRPr="00F44D36">
        <w:t xml:space="preserve">. </w:t>
      </w:r>
      <w:r w:rsidR="00BB00FB">
        <w:t xml:space="preserve">Зависимости бизнес-сервисов представлены на рисунке </w:t>
      </w:r>
      <w:r w:rsidR="0069684C">
        <w:t>8</w:t>
      </w:r>
      <w:r w:rsidR="00BB00FB">
        <w:t>.</w:t>
      </w:r>
    </w:p>
    <w:p w14:paraId="5309C832" w14:textId="77777777" w:rsidR="0069684C" w:rsidRDefault="0069684C" w:rsidP="0069684C">
      <w:pPr>
        <w:pStyle w:val="a4"/>
        <w:keepNext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3DEE5E67" wp14:editId="71A5D6B4">
            <wp:extent cx="6300470" cy="2910840"/>
            <wp:effectExtent l="0" t="0" r="5080" b="3810"/>
            <wp:docPr id="202087071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2945" w14:textId="072BD5CB" w:rsidR="0069684C" w:rsidRDefault="0069684C" w:rsidP="0069684C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</w:instrText>
      </w:r>
      <w:r w:rsidR="00312720">
        <w:instrText xml:space="preserve">унок \* ARABIC \s 2 </w:instrText>
      </w:r>
      <w:r w:rsidR="00312720">
        <w:fldChar w:fldCharType="separate"/>
      </w:r>
      <w:r w:rsidR="0003688B">
        <w:rPr>
          <w:noProof/>
        </w:rPr>
        <w:t>8</w:t>
      </w:r>
      <w:r w:rsidR="00312720">
        <w:rPr>
          <w:noProof/>
        </w:rPr>
        <w:fldChar w:fldCharType="end"/>
      </w:r>
      <w:r>
        <w:t xml:space="preserve"> - Зависимости бизнес-сервисов</w:t>
      </w:r>
    </w:p>
    <w:p w14:paraId="3D8B4C7B" w14:textId="3A866428" w:rsidR="001D58D3" w:rsidRDefault="00BB00FB" w:rsidP="00F44D36">
      <w:pPr>
        <w:pStyle w:val="a4"/>
      </w:pPr>
      <w:r>
        <w:t xml:space="preserve">Зависимости </w:t>
      </w:r>
      <w:r w:rsidR="003928E7">
        <w:t>прецедента «</w:t>
      </w:r>
      <w:r w:rsidR="003928E7">
        <w:rPr>
          <w:lang w:val="en-US"/>
        </w:rPr>
        <w:t>Set</w:t>
      </w:r>
      <w:r w:rsidR="003928E7" w:rsidRPr="003928E7">
        <w:t xml:space="preserve"> </w:t>
      </w:r>
      <w:r w:rsidR="003928E7">
        <w:rPr>
          <w:lang w:val="en-US"/>
        </w:rPr>
        <w:t>status</w:t>
      </w:r>
      <w:r w:rsidR="003928E7">
        <w:t>» представлены на рисунке А.</w:t>
      </w:r>
      <w:r w:rsidR="00DC123D">
        <w:t>26</w:t>
      </w:r>
      <w:r w:rsidR="003928E7">
        <w:t>. Зависимости прецедента «</w:t>
      </w:r>
      <w:r w:rsidR="003928E7">
        <w:rPr>
          <w:lang w:val="en-US"/>
        </w:rPr>
        <w:t>Tickets</w:t>
      </w:r>
      <w:r w:rsidR="003928E7" w:rsidRPr="003928E7">
        <w:t xml:space="preserve"> </w:t>
      </w:r>
      <w:r w:rsidR="003928E7">
        <w:rPr>
          <w:lang w:val="en-US"/>
        </w:rPr>
        <w:t>report</w:t>
      </w:r>
      <w:r w:rsidR="003928E7">
        <w:t>» представлены на рисунке А.</w:t>
      </w:r>
      <w:r w:rsidR="00DC123D">
        <w:t>27</w:t>
      </w:r>
      <w:r w:rsidR="003928E7">
        <w:t>. Зависимости прецедента «</w:t>
      </w:r>
      <w:r w:rsidR="003928E7">
        <w:rPr>
          <w:lang w:val="en-US"/>
        </w:rPr>
        <w:t>Telegram</w:t>
      </w:r>
      <w:r w:rsidR="003928E7" w:rsidRPr="003928E7">
        <w:t xml:space="preserve"> </w:t>
      </w:r>
      <w:r w:rsidR="003928E7">
        <w:rPr>
          <w:lang w:val="en-US"/>
        </w:rPr>
        <w:t>settings</w:t>
      </w:r>
      <w:r w:rsidR="003928E7">
        <w:t>» представлены на рисунке А.</w:t>
      </w:r>
      <w:r w:rsidR="00DC123D">
        <w:t>28</w:t>
      </w:r>
      <w:r w:rsidR="003928E7">
        <w:t>. Зависимости прецедента «</w:t>
      </w:r>
      <w:r w:rsidR="003928E7">
        <w:rPr>
          <w:lang w:val="en-US"/>
        </w:rPr>
        <w:t>Reminder</w:t>
      </w:r>
      <w:r w:rsidR="003928E7">
        <w:t>» представлены на рисунке А.</w:t>
      </w:r>
      <w:r w:rsidR="00DC123D">
        <w:t>29</w:t>
      </w:r>
      <w:r w:rsidR="003928E7">
        <w:t>. Зависимости прецедента «</w:t>
      </w:r>
      <w:r w:rsidR="003928E7">
        <w:rPr>
          <w:lang w:val="en-US"/>
        </w:rPr>
        <w:t>Receive</w:t>
      </w:r>
      <w:r w:rsidR="003928E7" w:rsidRPr="003928E7">
        <w:t xml:space="preserve"> </w:t>
      </w:r>
      <w:r w:rsidR="003928E7">
        <w:rPr>
          <w:lang w:val="en-US"/>
        </w:rPr>
        <w:t>ticket</w:t>
      </w:r>
      <w:r w:rsidR="003928E7">
        <w:t>» представлены на рисунке А.3</w:t>
      </w:r>
      <w:r w:rsidR="00DC123D">
        <w:t>0</w:t>
      </w:r>
      <w:r w:rsidR="003928E7">
        <w:t>. Зависимости прецедента «</w:t>
      </w:r>
      <w:r w:rsidR="003928E7">
        <w:rPr>
          <w:lang w:val="en-US"/>
        </w:rPr>
        <w:t>Consultant</w:t>
      </w:r>
      <w:r w:rsidR="003928E7" w:rsidRPr="003928E7">
        <w:t xml:space="preserve"> </w:t>
      </w:r>
      <w:r w:rsidR="003928E7">
        <w:rPr>
          <w:lang w:val="en-US"/>
        </w:rPr>
        <w:t>report</w:t>
      </w:r>
      <w:r w:rsidR="003928E7">
        <w:t>» представлены на рисунке А.3</w:t>
      </w:r>
      <w:r w:rsidR="00DC123D">
        <w:t>1</w:t>
      </w:r>
      <w:r w:rsidR="003928E7">
        <w:t>. Зависимости прецедента «</w:t>
      </w:r>
      <w:r w:rsidR="003928E7">
        <w:rPr>
          <w:lang w:val="en-US"/>
        </w:rPr>
        <w:t>Consultant</w:t>
      </w:r>
      <w:r w:rsidR="003928E7" w:rsidRPr="00F44D36">
        <w:t xml:space="preserve"> </w:t>
      </w:r>
      <w:r w:rsidR="003928E7">
        <w:rPr>
          <w:lang w:val="en-US"/>
        </w:rPr>
        <w:t>name</w:t>
      </w:r>
      <w:r w:rsidR="003928E7" w:rsidRPr="00F44D36">
        <w:t xml:space="preserve"> </w:t>
      </w:r>
      <w:r w:rsidR="003928E7">
        <w:rPr>
          <w:lang w:val="en-US"/>
        </w:rPr>
        <w:t>settings</w:t>
      </w:r>
      <w:r w:rsidR="003928E7">
        <w:t>» представлены на рисунке А.</w:t>
      </w:r>
      <w:r w:rsidR="00DC123D">
        <w:t>32</w:t>
      </w:r>
      <w:r w:rsidR="003928E7">
        <w:t>.</w:t>
      </w:r>
    </w:p>
    <w:p w14:paraId="0F8EA458" w14:textId="2DBAE4F3" w:rsidR="003F790F" w:rsidRPr="003F790F" w:rsidRDefault="003F790F" w:rsidP="00F44D36">
      <w:pPr>
        <w:pStyle w:val="a4"/>
      </w:pPr>
      <w:r>
        <w:t>Согласно выделенным подсистемам созданы интерфейсы и диаграммы взаимодействующих классов и последовательности уточнены для использования интерфейсов. Уточненные диаграммы взаимодействующих классов (</w:t>
      </w:r>
      <w:r>
        <w:rPr>
          <w:lang w:val="en-US"/>
        </w:rPr>
        <w:t>VOPC</w:t>
      </w:r>
      <w:r w:rsidRPr="003F790F">
        <w:t>)</w:t>
      </w:r>
      <w:r>
        <w:t xml:space="preserve"> представлены на рисунках А.</w:t>
      </w:r>
      <w:r w:rsidR="00DC123D">
        <w:t>33</w:t>
      </w:r>
      <w:r>
        <w:t xml:space="preserve"> – А.</w:t>
      </w:r>
      <w:r w:rsidR="00DC123D">
        <w:t>39</w:t>
      </w:r>
      <w:r>
        <w:t>. Уточненные диаграммы последовательности представлены на рисунках А.4</w:t>
      </w:r>
      <w:r w:rsidR="00DC123D">
        <w:t>0</w:t>
      </w:r>
      <w:r>
        <w:t xml:space="preserve"> – А.</w:t>
      </w:r>
      <w:r w:rsidR="00DC123D">
        <w:t>46</w:t>
      </w:r>
      <w:r>
        <w:t>.</w:t>
      </w:r>
    </w:p>
    <w:p w14:paraId="0543FD0F" w14:textId="1083649F" w:rsidR="0087381A" w:rsidRDefault="0087381A" w:rsidP="0087381A">
      <w:pPr>
        <w:pStyle w:val="a4"/>
      </w:pPr>
      <w:r>
        <w:t xml:space="preserve">Система размещается на главном сервере системы. Главный сервер взаимодействует с компьютером координатора через </w:t>
      </w:r>
      <w:proofErr w:type="gramStart"/>
      <w:r>
        <w:t>интернет браузер</w:t>
      </w:r>
      <w:proofErr w:type="gramEnd"/>
      <w:r>
        <w:t xml:space="preserve">. Главный сервер </w:t>
      </w:r>
      <w:r>
        <w:lastRenderedPageBreak/>
        <w:t xml:space="preserve">взаимодействует с серверами Яндекс Формы и </w:t>
      </w:r>
      <w:proofErr w:type="spellStart"/>
      <w:r>
        <w:t>Телеграм</w:t>
      </w:r>
      <w:proofErr w:type="spellEnd"/>
      <w:r>
        <w:t xml:space="preserve">. </w:t>
      </w:r>
      <w:r w:rsidR="0091728E">
        <w:t xml:space="preserve">Диаграмма размещения представлена на рисунке </w:t>
      </w:r>
      <w:r>
        <w:t>9</w:t>
      </w:r>
      <w:r w:rsidR="0091728E">
        <w:t>.</w:t>
      </w:r>
    </w:p>
    <w:p w14:paraId="4156504B" w14:textId="77777777" w:rsidR="0087381A" w:rsidRDefault="0087381A" w:rsidP="0087381A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18274C9A" wp14:editId="08F5B633">
            <wp:extent cx="6300470" cy="1880235"/>
            <wp:effectExtent l="0" t="0" r="5080" b="5715"/>
            <wp:docPr id="1562781943" name="Рисунок 38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1943" name="Рисунок 38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980A" w14:textId="5CF34DCB" w:rsidR="0087381A" w:rsidRDefault="0087381A" w:rsidP="0087381A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9</w:t>
      </w:r>
      <w:r w:rsidR="00312720">
        <w:rPr>
          <w:noProof/>
        </w:rPr>
        <w:fldChar w:fldCharType="end"/>
      </w:r>
      <w:r>
        <w:t xml:space="preserve"> - Размещение</w:t>
      </w:r>
    </w:p>
    <w:p w14:paraId="565BA19D" w14:textId="77777777" w:rsidR="00AB7A36" w:rsidRDefault="00AB7A36" w:rsidP="001D58D3">
      <w:pPr>
        <w:pStyle w:val="a4"/>
      </w:pPr>
    </w:p>
    <w:p w14:paraId="7727602B" w14:textId="4BE0EE8B" w:rsidR="001D58D3" w:rsidRDefault="001D58D3" w:rsidP="001D58D3">
      <w:pPr>
        <w:pStyle w:val="a2"/>
      </w:pPr>
      <w:bookmarkStart w:id="33" w:name="_Toc188808971"/>
      <w:r>
        <w:t xml:space="preserve">Компоненты </w:t>
      </w:r>
      <w:commentRangeStart w:id="34"/>
      <w:r>
        <w:t>системы</w:t>
      </w:r>
      <w:bookmarkEnd w:id="33"/>
      <w:commentRangeEnd w:id="34"/>
      <w:r w:rsidR="00545A98">
        <w:rPr>
          <w:rStyle w:val="CommentReference"/>
          <w:b w:val="0"/>
        </w:rPr>
        <w:commentReference w:id="34"/>
      </w:r>
    </w:p>
    <w:p w14:paraId="7C8D93CB" w14:textId="0C18139B" w:rsidR="00272BC3" w:rsidRDefault="00272BC3" w:rsidP="001D58D3">
      <w:pPr>
        <w:pStyle w:val="a4"/>
      </w:pPr>
      <w:r>
        <w:t>Проектные классы представлены в таблице 8.</w:t>
      </w:r>
    </w:p>
    <w:p w14:paraId="27711B1C" w14:textId="6A53EB63" w:rsidR="00272BC3" w:rsidRDefault="00272BC3" w:rsidP="00272BC3">
      <w:pPr>
        <w:pStyle w:val="Caption"/>
        <w:keepNext/>
      </w:pPr>
      <w:r w:rsidRPr="00272BC3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8</w:t>
      </w:r>
      <w:r w:rsidR="00312720">
        <w:rPr>
          <w:noProof/>
        </w:rPr>
        <w:fldChar w:fldCharType="end"/>
      </w:r>
      <w:r>
        <w:t xml:space="preserve"> – Проектные классы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272BC3" w:rsidRPr="00272BC3" w14:paraId="08DB2586" w14:textId="77777777" w:rsidTr="00272BC3">
        <w:tc>
          <w:tcPr>
            <w:tcW w:w="4956" w:type="dxa"/>
          </w:tcPr>
          <w:p w14:paraId="0B973DF3" w14:textId="62E25A63" w:rsidR="00272BC3" w:rsidRPr="00272BC3" w:rsidRDefault="00272B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443037D8" w14:textId="4A66AE78" w:rsidR="00272BC3" w:rsidRPr="00272BC3" w:rsidRDefault="00272B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Содержание</w:t>
            </w:r>
          </w:p>
        </w:tc>
      </w:tr>
      <w:tr w:rsidR="00272BC3" w:rsidRPr="00272BC3" w14:paraId="61CE4ED5" w14:textId="77777777" w:rsidTr="00272BC3">
        <w:tc>
          <w:tcPr>
            <w:tcW w:w="4956" w:type="dxa"/>
          </w:tcPr>
          <w:p w14:paraId="5A3B472A" w14:textId="2E22FCC7" w:rsidR="00272BC3" w:rsidRPr="00903C88" w:rsidRDefault="00903C8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Ticket </w:t>
            </w:r>
            <w:r>
              <w:rPr>
                <w:sz w:val="24"/>
                <w:szCs w:val="24"/>
              </w:rPr>
              <w:t>(заявка)</w:t>
            </w:r>
          </w:p>
        </w:tc>
        <w:tc>
          <w:tcPr>
            <w:tcW w:w="4956" w:type="dxa"/>
          </w:tcPr>
          <w:p w14:paraId="2F260D05" w14:textId="623251A0" w:rsidR="00272BC3" w:rsidRPr="002539C3" w:rsidRDefault="002539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Идентификатор, текст, связанное сообщение, дата и время получения</w:t>
            </w:r>
          </w:p>
        </w:tc>
      </w:tr>
      <w:tr w:rsidR="00272BC3" w:rsidRPr="00272BC3" w14:paraId="480C1E8A" w14:textId="77777777" w:rsidTr="00272BC3">
        <w:tc>
          <w:tcPr>
            <w:tcW w:w="4956" w:type="dxa"/>
          </w:tcPr>
          <w:p w14:paraId="42B32F4D" w14:textId="377F6F99" w:rsidR="00272BC3" w:rsidRPr="00903C88" w:rsidRDefault="00903C8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Response (</w:t>
            </w:r>
            <w:r>
              <w:rPr>
                <w:sz w:val="24"/>
                <w:szCs w:val="24"/>
              </w:rPr>
              <w:t>отклик)</w:t>
            </w:r>
          </w:p>
        </w:tc>
        <w:tc>
          <w:tcPr>
            <w:tcW w:w="4956" w:type="dxa"/>
          </w:tcPr>
          <w:p w14:paraId="6F2A625B" w14:textId="1B30797B" w:rsidR="00272BC3" w:rsidRPr="00272BC3" w:rsidRDefault="002539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Идентификатор, связанная заявка, дата и время отклика, связанный пользователь, тип отклика</w:t>
            </w:r>
          </w:p>
        </w:tc>
      </w:tr>
      <w:tr w:rsidR="00272BC3" w:rsidRPr="00272BC3" w14:paraId="168DBCAB" w14:textId="77777777" w:rsidTr="00272BC3">
        <w:tc>
          <w:tcPr>
            <w:tcW w:w="4956" w:type="dxa"/>
          </w:tcPr>
          <w:p w14:paraId="13FC7A1D" w14:textId="0C40A129" w:rsidR="00272BC3" w:rsidRPr="00903C88" w:rsidRDefault="00903C8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Response type (</w:t>
            </w:r>
            <w:r>
              <w:rPr>
                <w:sz w:val="24"/>
                <w:szCs w:val="24"/>
              </w:rPr>
              <w:t>тип отклика)</w:t>
            </w:r>
          </w:p>
        </w:tc>
        <w:tc>
          <w:tcPr>
            <w:tcW w:w="4956" w:type="dxa"/>
          </w:tcPr>
          <w:p w14:paraId="57E5662D" w14:textId="577D08DB" w:rsidR="00272BC3" w:rsidRPr="00272BC3" w:rsidRDefault="002539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Перечисление возможных типов отклика: без </w:t>
            </w:r>
            <w:r w:rsidR="00307521">
              <w:rPr>
                <w:sz w:val="24"/>
                <w:szCs w:val="24"/>
              </w:rPr>
              <w:t>статуса</w:t>
            </w:r>
            <w:r>
              <w:rPr>
                <w:sz w:val="24"/>
                <w:szCs w:val="24"/>
              </w:rPr>
              <w:t>, в работе, успешно, неудачно</w:t>
            </w:r>
          </w:p>
        </w:tc>
      </w:tr>
      <w:tr w:rsidR="00272BC3" w:rsidRPr="00272BC3" w14:paraId="07C4F75F" w14:textId="77777777" w:rsidTr="00272BC3">
        <w:tc>
          <w:tcPr>
            <w:tcW w:w="4956" w:type="dxa"/>
          </w:tcPr>
          <w:p w14:paraId="568BAA4F" w14:textId="1D9A2605" w:rsidR="00272BC3" w:rsidRPr="00903C88" w:rsidRDefault="00903C88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 (</w:t>
            </w:r>
            <w:r>
              <w:rPr>
                <w:sz w:val="24"/>
                <w:szCs w:val="24"/>
              </w:rPr>
              <w:t>пользователь)</w:t>
            </w:r>
          </w:p>
        </w:tc>
        <w:tc>
          <w:tcPr>
            <w:tcW w:w="4956" w:type="dxa"/>
          </w:tcPr>
          <w:p w14:paraId="47118FC3" w14:textId="5FB9A54B" w:rsidR="00272BC3" w:rsidRPr="00272BC3" w:rsidRDefault="002539C3" w:rsidP="001D58D3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Идентификатор, имя в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  <w:r>
              <w:rPr>
                <w:sz w:val="24"/>
                <w:szCs w:val="24"/>
              </w:rPr>
              <w:t>, имя в отчете, данные</w:t>
            </w:r>
            <w:r w:rsidR="005918D9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рассчитываемые в отчете</w:t>
            </w:r>
          </w:p>
        </w:tc>
      </w:tr>
    </w:tbl>
    <w:p w14:paraId="2C74DDAA" w14:textId="67A4330F" w:rsidR="001D58D3" w:rsidRDefault="00AB7D8D" w:rsidP="005918D9">
      <w:pPr>
        <w:pStyle w:val="a4"/>
        <w:spacing w:before="120"/>
      </w:pPr>
      <w:r>
        <w:t xml:space="preserve">Проектные классы представлены на рисунке </w:t>
      </w:r>
      <w:r w:rsidR="00872C96">
        <w:t>10</w:t>
      </w:r>
      <w:r>
        <w:t>.</w:t>
      </w:r>
    </w:p>
    <w:p w14:paraId="622100BA" w14:textId="77777777" w:rsidR="0034528B" w:rsidRDefault="0034528B" w:rsidP="0034528B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87A3C0" wp14:editId="4E188B30">
            <wp:extent cx="6300470" cy="4390390"/>
            <wp:effectExtent l="0" t="0" r="5080" b="0"/>
            <wp:docPr id="1656504633" name="Рисунок 54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4633" name="Рисунок 54" descr="Изображение выглядит как текст, снимок экрана, документ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6736" w14:textId="63F3E59F" w:rsidR="0034528B" w:rsidRPr="00F11CE1" w:rsidRDefault="0034528B" w:rsidP="0034528B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10</w:t>
      </w:r>
      <w:r w:rsidR="00312720">
        <w:rPr>
          <w:noProof/>
        </w:rPr>
        <w:fldChar w:fldCharType="end"/>
      </w:r>
      <w:r>
        <w:t xml:space="preserve"> - Проектные классы</w:t>
      </w:r>
    </w:p>
    <w:p w14:paraId="64745650" w14:textId="337DBBB8" w:rsidR="00341B41" w:rsidRDefault="00CD359F" w:rsidP="0034528B">
      <w:pPr>
        <w:pStyle w:val="a4"/>
      </w:pPr>
      <w:proofErr w:type="spellStart"/>
      <w:r>
        <w:t>Взаимодействи</w:t>
      </w:r>
      <w:proofErr w:type="spellEnd"/>
      <w:r w:rsidR="002C25B7">
        <w:rPr>
          <w:lang w:val="en-US"/>
        </w:rPr>
        <w:t>w</w:t>
      </w:r>
      <w:r>
        <w:t xml:space="preserve">е с классом </w:t>
      </w:r>
      <w:r>
        <w:rPr>
          <w:lang w:val="en-US"/>
        </w:rPr>
        <w:t>Ticket</w:t>
      </w:r>
      <w:r w:rsidRPr="00CD359F">
        <w:t xml:space="preserve"> </w:t>
      </w:r>
      <w:r>
        <w:t xml:space="preserve">зависит от его состояния. </w:t>
      </w:r>
      <w:r w:rsidR="00EF03CD">
        <w:t xml:space="preserve">При создании заявка не имеет статуса, ей устанавливаются кнопка «Взять в работу». При установке статуса «В работе» устанавливаются кнопки «Отменить», «Успех» и «Неудача». При установке статуса «Успех» устанавливается кнопка «Отменить». При установке статуса «Неудача» устанавливается кнопка «Отменить». </w:t>
      </w:r>
      <w:r>
        <w:t xml:space="preserve">Диаграмма состояний класса </w:t>
      </w:r>
      <w:r>
        <w:rPr>
          <w:lang w:val="en-US"/>
        </w:rPr>
        <w:t>Ticket</w:t>
      </w:r>
      <w:r w:rsidRPr="00CD359F">
        <w:t xml:space="preserve"> </w:t>
      </w:r>
      <w:r>
        <w:t xml:space="preserve">представлена на рисунке </w:t>
      </w:r>
      <w:r w:rsidR="00F51503">
        <w:t>11</w:t>
      </w:r>
      <w:r>
        <w:t>.</w:t>
      </w:r>
    </w:p>
    <w:p w14:paraId="2AFB518C" w14:textId="77777777" w:rsidR="00F51503" w:rsidRDefault="00F51503" w:rsidP="00F51503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F323A22" wp14:editId="424B6E1B">
            <wp:extent cx="3474720" cy="4164821"/>
            <wp:effectExtent l="0" t="0" r="0" b="7620"/>
            <wp:docPr id="152657227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553" cy="416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B748" w14:textId="05894109" w:rsidR="00F51503" w:rsidRPr="00CD359F" w:rsidRDefault="00F51503" w:rsidP="00F51503">
      <w:pPr>
        <w:pStyle w:val="Caption"/>
        <w:jc w:val="center"/>
      </w:pPr>
      <w:r>
        <w:t>Рисунок</w:t>
      </w:r>
      <w:r w:rsidR="002B3E39" w:rsidRPr="002B3E39">
        <w:t xml:space="preserve"> 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11</w:t>
      </w:r>
      <w:r w:rsidR="00312720">
        <w:rPr>
          <w:noProof/>
        </w:rPr>
        <w:fldChar w:fldCharType="end"/>
      </w:r>
      <w:r>
        <w:t xml:space="preserve"> - Состояния </w:t>
      </w:r>
      <w:r>
        <w:rPr>
          <w:lang w:val="en-US"/>
        </w:rPr>
        <w:t>Ticket</w:t>
      </w:r>
    </w:p>
    <w:p w14:paraId="383E62EC" w14:textId="5473E636" w:rsidR="0055662A" w:rsidRDefault="003A6FAF" w:rsidP="001D58D3">
      <w:pPr>
        <w:pStyle w:val="a4"/>
      </w:pPr>
      <w:r>
        <w:t>Таблицы</w:t>
      </w:r>
      <w:r w:rsidRPr="00CD359F">
        <w:t xml:space="preserve"> </w:t>
      </w:r>
      <w:r>
        <w:t>базы</w:t>
      </w:r>
      <w:r w:rsidRPr="00CD359F">
        <w:t xml:space="preserve"> </w:t>
      </w:r>
      <w:r>
        <w:t>данных</w:t>
      </w:r>
      <w:r w:rsidRPr="00CD359F">
        <w:t xml:space="preserve">: </w:t>
      </w:r>
      <w:r>
        <w:rPr>
          <w:lang w:val="en-US"/>
        </w:rPr>
        <w:t>ticket</w:t>
      </w:r>
      <w:r w:rsidRPr="00CD359F">
        <w:t xml:space="preserve"> (</w:t>
      </w:r>
      <w:r>
        <w:t>заявка</w:t>
      </w:r>
      <w:r w:rsidRPr="00CD359F">
        <w:t xml:space="preserve">), </w:t>
      </w:r>
      <w:r>
        <w:rPr>
          <w:lang w:val="en-US"/>
        </w:rPr>
        <w:t>response</w:t>
      </w:r>
      <w:r w:rsidRPr="00CD359F">
        <w:t xml:space="preserve"> (</w:t>
      </w:r>
      <w:r>
        <w:t>отклик</w:t>
      </w:r>
      <w:r w:rsidRPr="00CD359F">
        <w:t xml:space="preserve">), </w:t>
      </w:r>
      <w:r>
        <w:rPr>
          <w:lang w:val="en-US"/>
        </w:rPr>
        <w:t>response</w:t>
      </w:r>
      <w:r w:rsidRPr="00CD359F">
        <w:t xml:space="preserve"> </w:t>
      </w:r>
      <w:r>
        <w:rPr>
          <w:lang w:val="en-US"/>
        </w:rPr>
        <w:t>type</w:t>
      </w:r>
      <w:r w:rsidRPr="00CD359F">
        <w:t xml:space="preserve"> (</w:t>
      </w:r>
      <w:r>
        <w:t>тип</w:t>
      </w:r>
      <w:r w:rsidRPr="00CD359F">
        <w:t xml:space="preserve"> </w:t>
      </w:r>
      <w:r>
        <w:t>отклика</w:t>
      </w:r>
      <w:r w:rsidRPr="00CD359F">
        <w:t xml:space="preserve">), </w:t>
      </w:r>
      <w:r>
        <w:rPr>
          <w:lang w:val="en-US"/>
        </w:rPr>
        <w:t>user</w:t>
      </w:r>
      <w:r w:rsidRPr="00CD359F">
        <w:t xml:space="preserve"> (</w:t>
      </w:r>
      <w:r>
        <w:t>пользователь</w:t>
      </w:r>
      <w:r w:rsidRPr="00CD359F">
        <w:t xml:space="preserve">), </w:t>
      </w:r>
      <w:r>
        <w:rPr>
          <w:lang w:val="en-US"/>
        </w:rPr>
        <w:t>static</w:t>
      </w:r>
      <w:r w:rsidRPr="00CD359F">
        <w:t xml:space="preserve"> </w:t>
      </w:r>
      <w:r>
        <w:rPr>
          <w:lang w:val="en-US"/>
        </w:rPr>
        <w:t>variables</w:t>
      </w:r>
      <w:r w:rsidRPr="00CD359F">
        <w:t xml:space="preserve"> (</w:t>
      </w:r>
      <w:r w:rsidR="00341B41">
        <w:t>статические</w:t>
      </w:r>
      <w:r w:rsidR="00341B41" w:rsidRPr="00CD359F">
        <w:t xml:space="preserve"> </w:t>
      </w:r>
      <w:r w:rsidR="00341B41">
        <w:t>переменные</w:t>
      </w:r>
      <w:r w:rsidRPr="00CD359F">
        <w:t>).</w:t>
      </w:r>
      <w:r w:rsidR="00341B41" w:rsidRPr="00CD359F">
        <w:t xml:space="preserve"> </w:t>
      </w:r>
      <w:r w:rsidR="00341B41">
        <w:t>Описание</w:t>
      </w:r>
      <w:r w:rsidR="00341B41" w:rsidRPr="00CD359F">
        <w:t xml:space="preserve"> </w:t>
      </w:r>
      <w:r w:rsidR="00341B41">
        <w:t>таблиц</w:t>
      </w:r>
      <w:r w:rsidR="00341B41" w:rsidRPr="00CD359F">
        <w:t xml:space="preserve"> </w:t>
      </w:r>
      <w:r w:rsidR="00341B41">
        <w:t>представлено</w:t>
      </w:r>
      <w:r w:rsidR="00341B41" w:rsidRPr="00CD359F">
        <w:t xml:space="preserve"> </w:t>
      </w:r>
      <w:r w:rsidR="00341B41">
        <w:t>в</w:t>
      </w:r>
      <w:r w:rsidR="00341B41" w:rsidRPr="00CD359F">
        <w:t xml:space="preserve"> </w:t>
      </w:r>
      <w:r w:rsidR="00341B41">
        <w:t>таблицах</w:t>
      </w:r>
      <w:r w:rsidR="00341B41" w:rsidRPr="00CD359F">
        <w:t xml:space="preserve"> 9 – 13.</w:t>
      </w:r>
    </w:p>
    <w:p w14:paraId="1273C310" w14:textId="7F5F411F" w:rsidR="00341B41" w:rsidRPr="00142AF6" w:rsidRDefault="00341B41" w:rsidP="00341B41">
      <w:pPr>
        <w:pStyle w:val="Caption"/>
        <w:keepNext/>
      </w:pPr>
      <w:r w:rsidRPr="00341B41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9</w:t>
      </w:r>
      <w:r w:rsidR="00312720">
        <w:rPr>
          <w:noProof/>
        </w:rPr>
        <w:fldChar w:fldCharType="end"/>
      </w:r>
      <w:r>
        <w:t xml:space="preserve"> – </w:t>
      </w:r>
      <w:commentRangeStart w:id="35"/>
      <w:r>
        <w:t>Описание</w:t>
      </w:r>
      <w:commentRangeEnd w:id="35"/>
      <w:r w:rsidR="00F627AE">
        <w:rPr>
          <w:rStyle w:val="CommentReference"/>
          <w:iCs w:val="0"/>
          <w:color w:val="auto"/>
        </w:rPr>
        <w:commentReference w:id="35"/>
      </w:r>
      <w:r>
        <w:t xml:space="preserve"> </w:t>
      </w:r>
      <w:r w:rsidR="00142AF6">
        <w:t>«</w:t>
      </w:r>
      <w:r>
        <w:rPr>
          <w:lang w:val="en-US"/>
        </w:rPr>
        <w:t>Ticket</w:t>
      </w:r>
      <w:r w:rsidR="00142AF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6"/>
        <w:gridCol w:w="2369"/>
        <w:gridCol w:w="2490"/>
        <w:gridCol w:w="2577"/>
      </w:tblGrid>
      <w:tr w:rsidR="00142AF6" w:rsidRPr="00341B41" w14:paraId="40067962" w14:textId="77777777" w:rsidTr="00142AF6">
        <w:tc>
          <w:tcPr>
            <w:tcW w:w="2476" w:type="dxa"/>
          </w:tcPr>
          <w:p w14:paraId="7ED1B20F" w14:textId="1CE1DABA" w:rsidR="00142AF6" w:rsidRPr="00341B41" w:rsidRDefault="00142AF6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</w:t>
            </w:r>
          </w:p>
        </w:tc>
        <w:tc>
          <w:tcPr>
            <w:tcW w:w="2369" w:type="dxa"/>
          </w:tcPr>
          <w:p w14:paraId="6D288ADE" w14:textId="62C0C508" w:rsidR="00142AF6" w:rsidRDefault="00142AF6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490" w:type="dxa"/>
          </w:tcPr>
          <w:p w14:paraId="4DA8E754" w14:textId="0A8D6356" w:rsidR="00142AF6" w:rsidRPr="00341B41" w:rsidRDefault="00142AF6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577" w:type="dxa"/>
          </w:tcPr>
          <w:p w14:paraId="63BF6159" w14:textId="42F5E989" w:rsidR="00142AF6" w:rsidRPr="00341B41" w:rsidRDefault="00142AF6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Дополнительно</w:t>
            </w:r>
          </w:p>
        </w:tc>
      </w:tr>
      <w:tr w:rsidR="00142AF6" w:rsidRPr="00341B41" w14:paraId="0F6944C5" w14:textId="77777777" w:rsidTr="00142AF6">
        <w:tc>
          <w:tcPr>
            <w:tcW w:w="2476" w:type="dxa"/>
          </w:tcPr>
          <w:p w14:paraId="536B8D93" w14:textId="10FF4C6F" w:rsidR="00142AF6" w:rsidRPr="007B4DCF" w:rsidRDefault="007B4DCF" w:rsidP="00867447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369" w:type="dxa"/>
          </w:tcPr>
          <w:p w14:paraId="7120F27F" w14:textId="247E3F13" w:rsidR="00142AF6" w:rsidRPr="00341B41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490" w:type="dxa"/>
          </w:tcPr>
          <w:p w14:paraId="60232C99" w14:textId="1A232A19" w:rsidR="00142AF6" w:rsidRPr="00341B41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77" w:type="dxa"/>
          </w:tcPr>
          <w:p w14:paraId="4072CE83" w14:textId="1C5D8287" w:rsidR="00142AF6" w:rsidRPr="00341B41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7B4DCF" w:rsidRPr="00341B41" w14:paraId="79BBBF95" w14:textId="77777777" w:rsidTr="00142AF6">
        <w:tc>
          <w:tcPr>
            <w:tcW w:w="2476" w:type="dxa"/>
          </w:tcPr>
          <w:p w14:paraId="649D820F" w14:textId="47B15D9A" w:rsidR="007B4DCF" w:rsidRPr="007B4DCF" w:rsidRDefault="007B4DCF" w:rsidP="00867447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369" w:type="dxa"/>
          </w:tcPr>
          <w:p w14:paraId="09935A7C" w14:textId="6695B860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заявки</w:t>
            </w:r>
          </w:p>
        </w:tc>
        <w:tc>
          <w:tcPr>
            <w:tcW w:w="2490" w:type="dxa"/>
          </w:tcPr>
          <w:p w14:paraId="75030323" w14:textId="0BB74A0A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577" w:type="dxa"/>
          </w:tcPr>
          <w:p w14:paraId="0F9C497B" w14:textId="77777777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  <w:tr w:rsidR="007B4DCF" w:rsidRPr="00341B41" w14:paraId="184F4597" w14:textId="77777777" w:rsidTr="00142AF6">
        <w:tc>
          <w:tcPr>
            <w:tcW w:w="2476" w:type="dxa"/>
          </w:tcPr>
          <w:p w14:paraId="73C82B5D" w14:textId="4F280873" w:rsidR="007B4DCF" w:rsidRDefault="007B4DCF" w:rsidP="00867447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messageId</w:t>
            </w:r>
            <w:proofErr w:type="spellEnd"/>
          </w:p>
        </w:tc>
        <w:tc>
          <w:tcPr>
            <w:tcW w:w="2369" w:type="dxa"/>
          </w:tcPr>
          <w:p w14:paraId="6134961B" w14:textId="735618F0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связанного сообщения</w:t>
            </w:r>
          </w:p>
        </w:tc>
        <w:tc>
          <w:tcPr>
            <w:tcW w:w="2490" w:type="dxa"/>
          </w:tcPr>
          <w:p w14:paraId="396F6572" w14:textId="2003CCD4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77" w:type="dxa"/>
          </w:tcPr>
          <w:p w14:paraId="0193A5E0" w14:textId="2BE6A965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</w:t>
            </w:r>
          </w:p>
        </w:tc>
      </w:tr>
      <w:tr w:rsidR="007B4DCF" w:rsidRPr="00341B41" w14:paraId="091D8C0C" w14:textId="77777777" w:rsidTr="00142AF6">
        <w:tc>
          <w:tcPr>
            <w:tcW w:w="2476" w:type="dxa"/>
          </w:tcPr>
          <w:p w14:paraId="10100FB6" w14:textId="6AAF89AA" w:rsidR="007B4DCF" w:rsidRPr="007B4DCF" w:rsidRDefault="007B4DCF" w:rsidP="00867447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receiveDatetime</w:t>
            </w:r>
            <w:proofErr w:type="spellEnd"/>
          </w:p>
        </w:tc>
        <w:tc>
          <w:tcPr>
            <w:tcW w:w="2369" w:type="dxa"/>
          </w:tcPr>
          <w:p w14:paraId="53377EE0" w14:textId="023C3F70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получения</w:t>
            </w:r>
          </w:p>
        </w:tc>
        <w:tc>
          <w:tcPr>
            <w:tcW w:w="2490" w:type="dxa"/>
          </w:tcPr>
          <w:p w14:paraId="130B3557" w14:textId="03E4F94A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</w:t>
            </w:r>
          </w:p>
        </w:tc>
        <w:tc>
          <w:tcPr>
            <w:tcW w:w="2577" w:type="dxa"/>
          </w:tcPr>
          <w:p w14:paraId="3009F58A" w14:textId="77777777" w:rsidR="007B4DCF" w:rsidRDefault="007B4DCF" w:rsidP="00867447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</w:tbl>
    <w:p w14:paraId="502AECFD" w14:textId="77777777" w:rsidR="009C7465" w:rsidRPr="008808B4" w:rsidRDefault="009C7465">
      <w:pPr>
        <w:rPr>
          <w:iCs/>
          <w:color w:val="000000" w:themeColor="text1"/>
          <w:spacing w:val="40"/>
          <w:szCs w:val="18"/>
        </w:rPr>
      </w:pPr>
      <w:r>
        <w:rPr>
          <w:spacing w:val="40"/>
        </w:rPr>
        <w:br w:type="page"/>
      </w:r>
    </w:p>
    <w:p w14:paraId="6E7D38BA" w14:textId="52A8600B" w:rsidR="00341B41" w:rsidRPr="00142AF6" w:rsidRDefault="00341B41" w:rsidP="00341B41">
      <w:pPr>
        <w:pStyle w:val="Caption"/>
        <w:keepNext/>
        <w:spacing w:before="120"/>
      </w:pPr>
      <w:r w:rsidRPr="00341B41">
        <w:rPr>
          <w:spacing w:val="40"/>
        </w:rPr>
        <w:lastRenderedPageBreak/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10</w:t>
      </w:r>
      <w:r w:rsidR="00312720">
        <w:rPr>
          <w:noProof/>
        </w:rPr>
        <w:fldChar w:fldCharType="end"/>
      </w:r>
      <w:r>
        <w:t xml:space="preserve"> – Описание</w:t>
      </w:r>
      <w:r>
        <w:rPr>
          <w:lang w:val="en-US"/>
        </w:rPr>
        <w:t xml:space="preserve"> </w:t>
      </w:r>
      <w:r w:rsidR="00142AF6">
        <w:t>«</w:t>
      </w:r>
      <w:r>
        <w:rPr>
          <w:lang w:val="en-US"/>
        </w:rPr>
        <w:t>Response</w:t>
      </w:r>
      <w:r w:rsidR="00142AF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142AF6" w:rsidRPr="00341B41" w14:paraId="6FE55A8D" w14:textId="77777777" w:rsidTr="00142AF6">
        <w:tc>
          <w:tcPr>
            <w:tcW w:w="2478" w:type="dxa"/>
          </w:tcPr>
          <w:p w14:paraId="54F63D04" w14:textId="16A78B96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</w:t>
            </w:r>
          </w:p>
        </w:tc>
        <w:tc>
          <w:tcPr>
            <w:tcW w:w="2478" w:type="dxa"/>
          </w:tcPr>
          <w:p w14:paraId="3304D677" w14:textId="34A2BEF4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</w:tcPr>
          <w:p w14:paraId="058FAFA1" w14:textId="628458BA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478" w:type="dxa"/>
          </w:tcPr>
          <w:p w14:paraId="7451598D" w14:textId="0A4CB95B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Дополнительно</w:t>
            </w:r>
          </w:p>
        </w:tc>
      </w:tr>
      <w:tr w:rsidR="00142AF6" w:rsidRPr="00341B41" w14:paraId="59499D83" w14:textId="77777777" w:rsidTr="00142AF6">
        <w:tc>
          <w:tcPr>
            <w:tcW w:w="2478" w:type="dxa"/>
          </w:tcPr>
          <w:p w14:paraId="4CCFB574" w14:textId="11D3A201" w:rsidR="00142AF6" w:rsidRP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78" w:type="dxa"/>
          </w:tcPr>
          <w:p w14:paraId="4ADFC0E8" w14:textId="28CB39CB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478" w:type="dxa"/>
          </w:tcPr>
          <w:p w14:paraId="57710213" w14:textId="31380F3B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25697210" w14:textId="25160870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7B4DCF" w:rsidRPr="00341B41" w14:paraId="63CE9646" w14:textId="77777777" w:rsidTr="00142AF6">
        <w:tc>
          <w:tcPr>
            <w:tcW w:w="2478" w:type="dxa"/>
          </w:tcPr>
          <w:p w14:paraId="593BB6ED" w14:textId="38B4077B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2478" w:type="dxa"/>
          </w:tcPr>
          <w:p w14:paraId="62E57B8F" w14:textId="23BC105C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отклика</w:t>
            </w:r>
          </w:p>
        </w:tc>
        <w:tc>
          <w:tcPr>
            <w:tcW w:w="2478" w:type="dxa"/>
          </w:tcPr>
          <w:p w14:paraId="18C21882" w14:textId="7CA468DA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6932FADB" w14:textId="4A073B8E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</w:t>
            </w:r>
          </w:p>
        </w:tc>
      </w:tr>
      <w:tr w:rsidR="007B4DCF" w:rsidRPr="00341B41" w14:paraId="1863482A" w14:textId="77777777" w:rsidTr="00142AF6">
        <w:tc>
          <w:tcPr>
            <w:tcW w:w="2478" w:type="dxa"/>
          </w:tcPr>
          <w:p w14:paraId="2FDE5A9F" w14:textId="5BC58179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478" w:type="dxa"/>
          </w:tcPr>
          <w:p w14:paraId="004753D7" w14:textId="089EBB29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связанного пользователя</w:t>
            </w:r>
          </w:p>
        </w:tc>
        <w:tc>
          <w:tcPr>
            <w:tcW w:w="2478" w:type="dxa"/>
          </w:tcPr>
          <w:p w14:paraId="4B681CEC" w14:textId="2C0F00FF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742A5DF4" w14:textId="2C1ABD86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</w:t>
            </w:r>
          </w:p>
        </w:tc>
      </w:tr>
      <w:tr w:rsidR="007B4DCF" w:rsidRPr="00341B41" w14:paraId="2467E613" w14:textId="77777777" w:rsidTr="00142AF6">
        <w:tc>
          <w:tcPr>
            <w:tcW w:w="2478" w:type="dxa"/>
          </w:tcPr>
          <w:p w14:paraId="0FCC7099" w14:textId="19547D04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ticketId</w:t>
            </w:r>
            <w:proofErr w:type="spellEnd"/>
          </w:p>
        </w:tc>
        <w:tc>
          <w:tcPr>
            <w:tcW w:w="2478" w:type="dxa"/>
          </w:tcPr>
          <w:p w14:paraId="310855EE" w14:textId="06C05F5B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связанной заявки</w:t>
            </w:r>
          </w:p>
        </w:tc>
        <w:tc>
          <w:tcPr>
            <w:tcW w:w="2478" w:type="dxa"/>
          </w:tcPr>
          <w:p w14:paraId="27D555B7" w14:textId="0BD23FF8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3E46278B" w14:textId="535108C5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</w:t>
            </w:r>
          </w:p>
        </w:tc>
      </w:tr>
      <w:tr w:rsidR="007B4DCF" w:rsidRPr="00341B41" w14:paraId="3E1F2E6B" w14:textId="77777777" w:rsidTr="00142AF6">
        <w:tc>
          <w:tcPr>
            <w:tcW w:w="2478" w:type="dxa"/>
          </w:tcPr>
          <w:p w14:paraId="57766281" w14:textId="2D0D6F58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78" w:type="dxa"/>
          </w:tcPr>
          <w:p w14:paraId="73ADDD28" w14:textId="5D237E53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отклика</w:t>
            </w:r>
          </w:p>
        </w:tc>
        <w:tc>
          <w:tcPr>
            <w:tcW w:w="2478" w:type="dxa"/>
          </w:tcPr>
          <w:p w14:paraId="700A2FC1" w14:textId="5C3FDCA2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</w:t>
            </w:r>
          </w:p>
        </w:tc>
        <w:tc>
          <w:tcPr>
            <w:tcW w:w="2478" w:type="dxa"/>
          </w:tcPr>
          <w:p w14:paraId="51D6F26D" w14:textId="77777777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</w:tbl>
    <w:p w14:paraId="51D61894" w14:textId="7629F429" w:rsidR="00341B41" w:rsidRPr="00142AF6" w:rsidRDefault="00341B41" w:rsidP="00341B41">
      <w:pPr>
        <w:pStyle w:val="Caption"/>
        <w:keepNext/>
        <w:spacing w:before="120"/>
      </w:pPr>
      <w:r w:rsidRPr="00341B41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11</w:t>
      </w:r>
      <w:r w:rsidR="00312720">
        <w:rPr>
          <w:noProof/>
        </w:rPr>
        <w:fldChar w:fldCharType="end"/>
      </w:r>
      <w:r>
        <w:t xml:space="preserve"> – Описание</w:t>
      </w:r>
      <w:r>
        <w:rPr>
          <w:lang w:val="en-US"/>
        </w:rPr>
        <w:t xml:space="preserve"> </w:t>
      </w:r>
      <w:r w:rsidR="00142AF6">
        <w:t>«</w:t>
      </w:r>
      <w:r>
        <w:rPr>
          <w:lang w:val="en-US"/>
        </w:rPr>
        <w:t>Response Type</w:t>
      </w:r>
      <w:r w:rsidR="00142AF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142AF6" w:rsidRPr="00341B41" w14:paraId="29632857" w14:textId="77777777" w:rsidTr="00142AF6">
        <w:tc>
          <w:tcPr>
            <w:tcW w:w="2478" w:type="dxa"/>
          </w:tcPr>
          <w:p w14:paraId="1D79C800" w14:textId="653E25C2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</w:t>
            </w:r>
          </w:p>
        </w:tc>
        <w:tc>
          <w:tcPr>
            <w:tcW w:w="2478" w:type="dxa"/>
          </w:tcPr>
          <w:p w14:paraId="6477D340" w14:textId="1C3B663C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</w:tcPr>
          <w:p w14:paraId="63FA607E" w14:textId="2DCDCEB6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478" w:type="dxa"/>
          </w:tcPr>
          <w:p w14:paraId="1754C055" w14:textId="4B7FD776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Дополнительно</w:t>
            </w:r>
          </w:p>
        </w:tc>
      </w:tr>
      <w:tr w:rsidR="00142AF6" w:rsidRPr="00341B41" w14:paraId="4E696182" w14:textId="77777777" w:rsidTr="00142AF6">
        <w:tc>
          <w:tcPr>
            <w:tcW w:w="2478" w:type="dxa"/>
          </w:tcPr>
          <w:p w14:paraId="5C0F5291" w14:textId="358E6A76" w:rsidR="00142AF6" w:rsidRP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78" w:type="dxa"/>
          </w:tcPr>
          <w:p w14:paraId="0F292164" w14:textId="73DDDEE3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478" w:type="dxa"/>
          </w:tcPr>
          <w:p w14:paraId="52DF7105" w14:textId="2781CEA5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60FFBFAE" w14:textId="4BFF3385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7B4DCF" w:rsidRPr="00341B41" w14:paraId="3CCC0C88" w14:textId="77777777" w:rsidTr="00142AF6">
        <w:tc>
          <w:tcPr>
            <w:tcW w:w="2478" w:type="dxa"/>
          </w:tcPr>
          <w:p w14:paraId="209717A7" w14:textId="2975DA71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typeName</w:t>
            </w:r>
            <w:proofErr w:type="spellEnd"/>
          </w:p>
        </w:tc>
        <w:tc>
          <w:tcPr>
            <w:tcW w:w="2478" w:type="dxa"/>
          </w:tcPr>
          <w:p w14:paraId="5F731AC3" w14:textId="47B17DF6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</w:t>
            </w:r>
          </w:p>
        </w:tc>
        <w:tc>
          <w:tcPr>
            <w:tcW w:w="2478" w:type="dxa"/>
          </w:tcPr>
          <w:p w14:paraId="5DD6946A" w14:textId="489BEE16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78" w:type="dxa"/>
          </w:tcPr>
          <w:p w14:paraId="0C087DBA" w14:textId="08DBA3E9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Индексируемое</w:t>
            </w:r>
          </w:p>
        </w:tc>
      </w:tr>
    </w:tbl>
    <w:p w14:paraId="6111F9E3" w14:textId="005910FC" w:rsidR="00341B41" w:rsidRPr="00142AF6" w:rsidRDefault="00341B41" w:rsidP="00341B41">
      <w:pPr>
        <w:pStyle w:val="Caption"/>
        <w:keepNext/>
        <w:spacing w:before="120"/>
      </w:pPr>
      <w:r w:rsidRPr="00341B41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12</w:t>
      </w:r>
      <w:r w:rsidR="00312720">
        <w:rPr>
          <w:noProof/>
        </w:rPr>
        <w:fldChar w:fldCharType="end"/>
      </w:r>
      <w:r>
        <w:t xml:space="preserve"> – Описание</w:t>
      </w:r>
      <w:r>
        <w:rPr>
          <w:lang w:val="en-US"/>
        </w:rPr>
        <w:t xml:space="preserve"> </w:t>
      </w:r>
      <w:r w:rsidR="00142AF6">
        <w:t>«</w:t>
      </w:r>
      <w:r>
        <w:rPr>
          <w:lang w:val="en-US"/>
        </w:rPr>
        <w:t>User</w:t>
      </w:r>
      <w:r w:rsidR="00142AF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142AF6" w:rsidRPr="00341B41" w14:paraId="5AE488F9" w14:textId="77777777" w:rsidTr="00142AF6">
        <w:tc>
          <w:tcPr>
            <w:tcW w:w="2478" w:type="dxa"/>
          </w:tcPr>
          <w:p w14:paraId="09AC6FB5" w14:textId="5E6E380C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</w:t>
            </w:r>
          </w:p>
        </w:tc>
        <w:tc>
          <w:tcPr>
            <w:tcW w:w="2478" w:type="dxa"/>
          </w:tcPr>
          <w:p w14:paraId="23642136" w14:textId="45691A12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</w:tcPr>
          <w:p w14:paraId="374617FE" w14:textId="6C1A0C16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478" w:type="dxa"/>
          </w:tcPr>
          <w:p w14:paraId="17134FAE" w14:textId="3E4EA93E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Дополнительно</w:t>
            </w:r>
          </w:p>
        </w:tc>
      </w:tr>
      <w:tr w:rsidR="00142AF6" w:rsidRPr="00341B41" w14:paraId="17FD16AA" w14:textId="77777777" w:rsidTr="00142AF6">
        <w:tc>
          <w:tcPr>
            <w:tcW w:w="2478" w:type="dxa"/>
          </w:tcPr>
          <w:p w14:paraId="0C678C3B" w14:textId="1D06DF87" w:rsidR="00142AF6" w:rsidRP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telegramId</w:t>
            </w:r>
            <w:proofErr w:type="spellEnd"/>
          </w:p>
        </w:tc>
        <w:tc>
          <w:tcPr>
            <w:tcW w:w="2478" w:type="dxa"/>
          </w:tcPr>
          <w:p w14:paraId="60D4432F" w14:textId="2FABC6D9" w:rsidR="00142AF6" w:rsidRP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(используется из системы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478" w:type="dxa"/>
          </w:tcPr>
          <w:p w14:paraId="7B7B69C1" w14:textId="450055C8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48950567" w14:textId="4DBF7A24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7B4DCF" w:rsidRPr="00341B41" w14:paraId="17FF47F1" w14:textId="77777777" w:rsidTr="00142AF6">
        <w:tc>
          <w:tcPr>
            <w:tcW w:w="2478" w:type="dxa"/>
          </w:tcPr>
          <w:p w14:paraId="5894ED31" w14:textId="4B484589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478" w:type="dxa"/>
          </w:tcPr>
          <w:p w14:paraId="645C5919" w14:textId="4EBD1A06" w:rsidR="007B4DCF" w:rsidRP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Имя в системе </w:t>
            </w:r>
            <w:proofErr w:type="spellStart"/>
            <w:r>
              <w:rPr>
                <w:sz w:val="24"/>
                <w:szCs w:val="24"/>
              </w:rPr>
              <w:t>телеграм</w:t>
            </w:r>
            <w:proofErr w:type="spellEnd"/>
          </w:p>
        </w:tc>
        <w:tc>
          <w:tcPr>
            <w:tcW w:w="2478" w:type="dxa"/>
          </w:tcPr>
          <w:p w14:paraId="45D30E4A" w14:textId="1B45C157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78" w:type="dxa"/>
          </w:tcPr>
          <w:p w14:paraId="4CD81089" w14:textId="77777777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  <w:tr w:rsidR="007B4DCF" w:rsidRPr="00341B41" w14:paraId="636BE8E5" w14:textId="77777777" w:rsidTr="00142AF6">
        <w:tc>
          <w:tcPr>
            <w:tcW w:w="2478" w:type="dxa"/>
          </w:tcPr>
          <w:p w14:paraId="6F1064A1" w14:textId="3AAB6A09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478" w:type="dxa"/>
          </w:tcPr>
          <w:p w14:paraId="62F17404" w14:textId="7D7D01E3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в отчете о консультантах</w:t>
            </w:r>
          </w:p>
        </w:tc>
        <w:tc>
          <w:tcPr>
            <w:tcW w:w="2478" w:type="dxa"/>
          </w:tcPr>
          <w:p w14:paraId="63FCAB12" w14:textId="4AAB2928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78" w:type="dxa"/>
          </w:tcPr>
          <w:p w14:paraId="6F3BC7C6" w14:textId="77777777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</w:tbl>
    <w:p w14:paraId="6A72BDDE" w14:textId="25351B7E" w:rsidR="00341B41" w:rsidRPr="00142AF6" w:rsidRDefault="00341B41" w:rsidP="00341B41">
      <w:pPr>
        <w:pStyle w:val="Caption"/>
        <w:keepNext/>
        <w:spacing w:before="120"/>
      </w:pPr>
      <w:r w:rsidRPr="00341B41">
        <w:rPr>
          <w:spacing w:val="40"/>
        </w:rPr>
        <w:t>Таблица</w:t>
      </w:r>
      <w:r>
        <w:t xml:space="preserve"> </w:t>
      </w:r>
      <w:r w:rsidR="00312720">
        <w:fldChar w:fldCharType="begin"/>
      </w:r>
      <w:r w:rsidR="00312720">
        <w:instrText xml:space="preserve"> SEQ Таблица \* ARABIC </w:instrText>
      </w:r>
      <w:r w:rsidR="00312720">
        <w:fldChar w:fldCharType="separate"/>
      </w:r>
      <w:r w:rsidR="0003688B">
        <w:rPr>
          <w:noProof/>
        </w:rPr>
        <w:t>13</w:t>
      </w:r>
      <w:r w:rsidR="00312720">
        <w:rPr>
          <w:noProof/>
        </w:rPr>
        <w:fldChar w:fldCharType="end"/>
      </w:r>
      <w:r>
        <w:t xml:space="preserve"> – Описание</w:t>
      </w:r>
      <w:r>
        <w:rPr>
          <w:lang w:val="en-US"/>
        </w:rPr>
        <w:t xml:space="preserve"> </w:t>
      </w:r>
      <w:r w:rsidR="00142AF6">
        <w:t>«</w:t>
      </w:r>
      <w:r>
        <w:rPr>
          <w:lang w:val="en-US"/>
        </w:rPr>
        <w:t>Static variables</w:t>
      </w:r>
      <w:r w:rsidR="00142AF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142AF6" w:rsidRPr="00341B41" w14:paraId="6209341A" w14:textId="77777777" w:rsidTr="00142AF6">
        <w:tc>
          <w:tcPr>
            <w:tcW w:w="2478" w:type="dxa"/>
          </w:tcPr>
          <w:p w14:paraId="4EEAEF0D" w14:textId="6D3B9C95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</w:t>
            </w:r>
          </w:p>
        </w:tc>
        <w:tc>
          <w:tcPr>
            <w:tcW w:w="2478" w:type="dxa"/>
          </w:tcPr>
          <w:p w14:paraId="6EF7221F" w14:textId="22F2F9F7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</w:tcPr>
          <w:p w14:paraId="25E193CD" w14:textId="5E6C39B1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478" w:type="dxa"/>
          </w:tcPr>
          <w:p w14:paraId="59EFDD4A" w14:textId="78EE27A5" w:rsidR="00142AF6" w:rsidRPr="00341B41" w:rsidRDefault="00142AF6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Дополнительно</w:t>
            </w:r>
          </w:p>
        </w:tc>
      </w:tr>
      <w:tr w:rsidR="00B84FD2" w:rsidRPr="00341B41" w14:paraId="287680E5" w14:textId="77777777" w:rsidTr="00142AF6">
        <w:tc>
          <w:tcPr>
            <w:tcW w:w="2478" w:type="dxa"/>
          </w:tcPr>
          <w:p w14:paraId="3E20CDC4" w14:textId="3BB2F3E0" w:rsidR="00B84FD2" w:rsidRDefault="00B84FD2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78" w:type="dxa"/>
          </w:tcPr>
          <w:p w14:paraId="0B82BF02" w14:textId="2322601B" w:rsidR="00B84FD2" w:rsidRDefault="00B84FD2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478" w:type="dxa"/>
          </w:tcPr>
          <w:p w14:paraId="31E66B4C" w14:textId="2AE40FD6" w:rsidR="00B84FD2" w:rsidRDefault="00B84FD2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478" w:type="dxa"/>
          </w:tcPr>
          <w:p w14:paraId="6FAF0598" w14:textId="3EA7C703" w:rsidR="00B84FD2" w:rsidRDefault="00B84FD2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142AF6" w:rsidRPr="00341B41" w14:paraId="5A96C522" w14:textId="77777777" w:rsidTr="00142AF6">
        <w:tc>
          <w:tcPr>
            <w:tcW w:w="2478" w:type="dxa"/>
          </w:tcPr>
          <w:p w14:paraId="1620A995" w14:textId="1740CADA" w:rsidR="00142AF6" w:rsidRP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478" w:type="dxa"/>
          </w:tcPr>
          <w:p w14:paraId="7CF07A9A" w14:textId="36527F7F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переменной</w:t>
            </w:r>
          </w:p>
        </w:tc>
        <w:tc>
          <w:tcPr>
            <w:tcW w:w="2478" w:type="dxa"/>
          </w:tcPr>
          <w:p w14:paraId="7E166E53" w14:textId="4F097B9A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78" w:type="dxa"/>
          </w:tcPr>
          <w:p w14:paraId="3D936502" w14:textId="7FE80F31" w:rsidR="00142AF6" w:rsidRPr="00341B41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Уникальное</w:t>
            </w:r>
          </w:p>
        </w:tc>
      </w:tr>
      <w:tr w:rsidR="007B4DCF" w:rsidRPr="00341B41" w14:paraId="6BD2C24F" w14:textId="77777777" w:rsidTr="00142AF6">
        <w:tc>
          <w:tcPr>
            <w:tcW w:w="2478" w:type="dxa"/>
          </w:tcPr>
          <w:p w14:paraId="36AF4EBE" w14:textId="5188D566" w:rsidR="007B4DCF" w:rsidRDefault="007B4DCF" w:rsidP="00142AF6">
            <w:pPr>
              <w:pStyle w:val="a4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2478" w:type="dxa"/>
          </w:tcPr>
          <w:p w14:paraId="7E6CAFC1" w14:textId="5175353B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переменной</w:t>
            </w:r>
          </w:p>
        </w:tc>
        <w:tc>
          <w:tcPr>
            <w:tcW w:w="2478" w:type="dxa"/>
          </w:tcPr>
          <w:p w14:paraId="2A9F6C10" w14:textId="7CC3D3B2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78" w:type="dxa"/>
          </w:tcPr>
          <w:p w14:paraId="4101597C" w14:textId="77777777" w:rsidR="007B4DCF" w:rsidRDefault="007B4DCF" w:rsidP="00142AF6">
            <w:pPr>
              <w:pStyle w:val="a4"/>
              <w:ind w:firstLine="0"/>
              <w:rPr>
                <w:sz w:val="24"/>
                <w:szCs w:val="24"/>
              </w:rPr>
            </w:pPr>
          </w:p>
        </w:tc>
      </w:tr>
    </w:tbl>
    <w:p w14:paraId="20469265" w14:textId="77777777" w:rsidR="00341B41" w:rsidRPr="003A6FAF" w:rsidRDefault="00341B41" w:rsidP="001D58D3">
      <w:pPr>
        <w:pStyle w:val="a4"/>
      </w:pPr>
    </w:p>
    <w:p w14:paraId="771D7D7B" w14:textId="1FD8458D" w:rsidR="001D58D3" w:rsidRDefault="001D58D3" w:rsidP="001D58D3">
      <w:pPr>
        <w:pStyle w:val="a1"/>
      </w:pPr>
      <w:bookmarkStart w:id="36" w:name="_Toc188808972"/>
      <w:r>
        <w:t>Интерфейс системы</w:t>
      </w:r>
      <w:bookmarkEnd w:id="36"/>
    </w:p>
    <w:p w14:paraId="0404BEFE" w14:textId="0277418E" w:rsidR="008A33A5" w:rsidRDefault="008A33A5" w:rsidP="008A33A5">
      <w:pPr>
        <w:pStyle w:val="a4"/>
      </w:pPr>
      <w:r>
        <w:t xml:space="preserve">Окна системы: главное меню, отчет о консультантах, отчет о заявках, настройка имен консультантов, настройка </w:t>
      </w:r>
      <w:proofErr w:type="spellStart"/>
      <w:r>
        <w:t>телеграм</w:t>
      </w:r>
      <w:proofErr w:type="spellEnd"/>
      <w:r>
        <w:t xml:space="preserve">. Диаграмма навигации по окнам представлена на рисунке </w:t>
      </w:r>
      <w:r w:rsidR="0038756B">
        <w:t>11</w:t>
      </w:r>
      <w:r>
        <w:t>.</w:t>
      </w:r>
    </w:p>
    <w:p w14:paraId="2E939195" w14:textId="77777777" w:rsidR="008A33A5" w:rsidRDefault="008A33A5" w:rsidP="008A33A5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68AEA0" wp14:editId="5041139C">
            <wp:extent cx="4358640" cy="2756379"/>
            <wp:effectExtent l="0" t="0" r="3810" b="6350"/>
            <wp:docPr id="120758705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54" cy="27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368C" w14:textId="28193DF2" w:rsidR="008A33A5" w:rsidRDefault="008A33A5" w:rsidP="008A33A5">
      <w:pPr>
        <w:pStyle w:val="Caption"/>
        <w:jc w:val="center"/>
      </w:pPr>
      <w:r>
        <w:t>Рисунок</w:t>
      </w:r>
      <w:r w:rsidR="00D85179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12</w:t>
      </w:r>
      <w:r w:rsidR="00312720">
        <w:rPr>
          <w:noProof/>
        </w:rPr>
        <w:fldChar w:fldCharType="end"/>
      </w:r>
      <w:r>
        <w:t xml:space="preserve"> - Навигация по окнам</w:t>
      </w:r>
    </w:p>
    <w:p w14:paraId="1342B1FE" w14:textId="352DF8F8" w:rsidR="00F11CE1" w:rsidRPr="00F11CE1" w:rsidRDefault="00F11CE1" w:rsidP="00F11CE1">
      <w:pPr>
        <w:pStyle w:val="a4"/>
      </w:pPr>
      <w:r>
        <w:t xml:space="preserve">Окно «Главное меню» представлено на рисунке Б.1. Окно «Настройка </w:t>
      </w:r>
      <w:proofErr w:type="spellStart"/>
      <w:r>
        <w:t>телеграм</w:t>
      </w:r>
      <w:proofErr w:type="spellEnd"/>
      <w:r>
        <w:t>» представлено на рисунке Б.2. Окно «Отчет о заявках» представлено на рисунке Б.3. Окно «Отчет о консультантах» представлено на рисунке Б.4. Окно «Настройка имен консультантов» представлено на рисунке Б.5.</w:t>
      </w:r>
    </w:p>
    <w:p w14:paraId="3A9D2D40" w14:textId="4A4A8C22" w:rsidR="00767048" w:rsidRDefault="00767048">
      <w:r>
        <w:br w:type="page"/>
      </w:r>
    </w:p>
    <w:p w14:paraId="0A3C55CD" w14:textId="1F35BE6A" w:rsidR="00451DE2" w:rsidRDefault="00D91AB4" w:rsidP="005326C7">
      <w:pPr>
        <w:pStyle w:val="a0"/>
        <w:numPr>
          <w:ilvl w:val="0"/>
          <w:numId w:val="0"/>
        </w:numPr>
        <w:ind w:left="709"/>
        <w:jc w:val="center"/>
      </w:pPr>
      <w:bookmarkStart w:id="37" w:name="_Toc188808973"/>
      <w:r>
        <w:lastRenderedPageBreak/>
        <w:t>Заключение</w:t>
      </w:r>
      <w:bookmarkEnd w:id="37"/>
    </w:p>
    <w:p w14:paraId="6D9C5935" w14:textId="77777777" w:rsidR="00B226D1" w:rsidRDefault="00B226D1" w:rsidP="005326C7">
      <w:pPr>
        <w:pStyle w:val="a4"/>
      </w:pPr>
    </w:p>
    <w:p w14:paraId="17CE2482" w14:textId="70FB127D" w:rsidR="00742667" w:rsidRDefault="00425071" w:rsidP="005326C7">
      <w:pPr>
        <w:pStyle w:val="a4"/>
      </w:pPr>
      <w:r>
        <w:t xml:space="preserve">В ходе работы была изучена предметная область ООО «Восток ИТ». </w:t>
      </w:r>
    </w:p>
    <w:p w14:paraId="292C1D21" w14:textId="7E55B805" w:rsidR="00425071" w:rsidRDefault="00425071" w:rsidP="005326C7">
      <w:pPr>
        <w:pStyle w:val="a4"/>
      </w:pPr>
      <w:r>
        <w:t xml:space="preserve">Проведен анализ бизнес-процессов, бизнес-объектов. Разработаны системные прецеденты разрабатываемой системы. Разработаны </w:t>
      </w:r>
      <w:r w:rsidR="0004556A">
        <w:t xml:space="preserve">основные </w:t>
      </w:r>
      <w:r>
        <w:t>класс</w:t>
      </w:r>
      <w:r w:rsidR="00E5753D">
        <w:t>ы</w:t>
      </w:r>
      <w:r>
        <w:t xml:space="preserve"> и последовательност</w:t>
      </w:r>
      <w:r w:rsidR="00E5753D">
        <w:t>и</w:t>
      </w:r>
      <w:r>
        <w:t>. Спроектирована архитектура системы, построена диаграмма размещения. Спроектирован интерфейс.</w:t>
      </w:r>
    </w:p>
    <w:p w14:paraId="0F40B3BF" w14:textId="5FBA10FE" w:rsidR="00E25483" w:rsidRDefault="00E25483" w:rsidP="00E25483">
      <w:pPr>
        <w:pStyle w:val="a4"/>
      </w:pPr>
      <w:r>
        <w:t>В заключение, разработка информационной системы для автоматизации бизнес-процессов ООО «Восток ИТ» позволяет повысить скорость и эффективность работы, обеспечить точный учет и контроль состояния заявок, и как следствие скорость и качество обслуживания клиентов. Результаты данного проекта представляют собой основу для дальнейшего развития и оптимизации информационной системы.</w:t>
      </w:r>
    </w:p>
    <w:p w14:paraId="51BF5834" w14:textId="0981933E" w:rsidR="00723172" w:rsidRPr="00B811CB" w:rsidRDefault="00E25483" w:rsidP="005326C7">
      <w:pPr>
        <w:pStyle w:val="a4"/>
      </w:pPr>
      <w:r>
        <w:t>Основное направление совершенствования проекта заключается в улучшении отчетов, предоставляемых системой. Улучшения могут включать добавление новых отчетов, увеличения количества выводимой информации существующих отчетов, добавления возможности взаимодействия с содержимым отчетов в реальном времени, например сортировка или фильтрация по значению полей.</w:t>
      </w:r>
    </w:p>
    <w:p w14:paraId="16B6BA07" w14:textId="087C0295" w:rsidR="007815B8" w:rsidRDefault="007815B8">
      <w:r>
        <w:br w:type="page"/>
      </w:r>
    </w:p>
    <w:p w14:paraId="187BD2D7" w14:textId="0B78B3AD" w:rsidR="005326C7" w:rsidRDefault="007815B8" w:rsidP="007815B8">
      <w:pPr>
        <w:pStyle w:val="a0"/>
        <w:numPr>
          <w:ilvl w:val="0"/>
          <w:numId w:val="0"/>
        </w:numPr>
        <w:ind w:left="709"/>
        <w:jc w:val="center"/>
      </w:pPr>
      <w:bookmarkStart w:id="38" w:name="_Toc188808974"/>
      <w:r>
        <w:lastRenderedPageBreak/>
        <w:t>Список литературы</w:t>
      </w:r>
      <w:bookmarkEnd w:id="38"/>
    </w:p>
    <w:p w14:paraId="611E715C" w14:textId="77777777" w:rsidR="00763FD6" w:rsidRPr="0054015F" w:rsidRDefault="00763FD6" w:rsidP="00763FD6">
      <w:pPr>
        <w:pStyle w:val="a4"/>
        <w:numPr>
          <w:ilvl w:val="0"/>
          <w:numId w:val="24"/>
        </w:numPr>
        <w:ind w:left="0" w:firstLine="709"/>
        <w:rPr>
          <w:sz w:val="24"/>
          <w:szCs w:val="24"/>
          <w:u w:val="single"/>
        </w:rPr>
      </w:pPr>
      <w:r w:rsidRPr="0054015F">
        <w:rPr>
          <w:sz w:val="24"/>
          <w:szCs w:val="24"/>
        </w:rPr>
        <w:t>Буч Г. Язык UML. Руководство пользователя [Электронный ресурс</w:t>
      </w:r>
      <w:proofErr w:type="gramStart"/>
      <w:r w:rsidRPr="0054015F">
        <w:rPr>
          <w:sz w:val="24"/>
          <w:szCs w:val="24"/>
        </w:rPr>
        <w:t>] :</w:t>
      </w:r>
      <w:proofErr w:type="gramEnd"/>
      <w:r w:rsidRPr="0054015F">
        <w:rPr>
          <w:sz w:val="24"/>
          <w:szCs w:val="24"/>
        </w:rPr>
        <w:t xml:space="preserve"> / Буч Г., </w:t>
      </w:r>
      <w:proofErr w:type="spellStart"/>
      <w:r w:rsidRPr="0054015F">
        <w:rPr>
          <w:sz w:val="24"/>
          <w:szCs w:val="24"/>
        </w:rPr>
        <w:t>Рамбо</w:t>
      </w:r>
      <w:proofErr w:type="spellEnd"/>
      <w:r w:rsidRPr="0054015F">
        <w:rPr>
          <w:sz w:val="24"/>
          <w:szCs w:val="24"/>
        </w:rPr>
        <w:t xml:space="preserve"> Д., Якобсон И. — Электрон. дан. — </w:t>
      </w:r>
      <w:proofErr w:type="gramStart"/>
      <w:r w:rsidRPr="0054015F">
        <w:rPr>
          <w:sz w:val="24"/>
          <w:szCs w:val="24"/>
        </w:rPr>
        <w:t>М. :</w:t>
      </w:r>
      <w:proofErr w:type="gramEnd"/>
      <w:r w:rsidRPr="0054015F">
        <w:rPr>
          <w:sz w:val="24"/>
          <w:szCs w:val="24"/>
        </w:rPr>
        <w:t xml:space="preserve"> ДМК Пресс, 2008. — 494с. — Режим доступа: </w:t>
      </w:r>
      <w:hyperlink r:id="rId29" w:history="1">
        <w:r w:rsidRPr="0054015F">
          <w:rPr>
            <w:rStyle w:val="Hyperlink"/>
            <w:sz w:val="24"/>
            <w:szCs w:val="24"/>
          </w:rPr>
          <w:t>http://e.lanbook.com/books/element.php?pl1_id=1246</w:t>
        </w:r>
      </w:hyperlink>
    </w:p>
    <w:p w14:paraId="67EFD0DA" w14:textId="77777777" w:rsidR="00763FD6" w:rsidRPr="0054015F" w:rsidRDefault="00763FD6" w:rsidP="00763FD6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</w:rPr>
      </w:pPr>
      <w:r w:rsidRPr="0054015F">
        <w:rPr>
          <w:sz w:val="24"/>
          <w:szCs w:val="24"/>
        </w:rPr>
        <w:t xml:space="preserve">Грекул, В. И. Проектирование информационных систем: учеб. пособие/ В. И. Грекул, Г. Н. </w:t>
      </w:r>
      <w:proofErr w:type="spellStart"/>
      <w:r w:rsidRPr="0054015F">
        <w:rPr>
          <w:sz w:val="24"/>
          <w:szCs w:val="24"/>
        </w:rPr>
        <w:t>Денищенко</w:t>
      </w:r>
      <w:proofErr w:type="spellEnd"/>
      <w:r w:rsidRPr="0054015F">
        <w:rPr>
          <w:sz w:val="24"/>
          <w:szCs w:val="24"/>
        </w:rPr>
        <w:t xml:space="preserve">, Н. Л. </w:t>
      </w:r>
      <w:proofErr w:type="spellStart"/>
      <w:r w:rsidRPr="0054015F">
        <w:rPr>
          <w:sz w:val="24"/>
          <w:szCs w:val="24"/>
        </w:rPr>
        <w:t>Коровкина</w:t>
      </w:r>
      <w:proofErr w:type="spellEnd"/>
      <w:r w:rsidRPr="0054015F">
        <w:rPr>
          <w:sz w:val="24"/>
          <w:szCs w:val="24"/>
        </w:rPr>
        <w:t xml:space="preserve">. - 2-е изд., </w:t>
      </w:r>
      <w:proofErr w:type="spellStart"/>
      <w:proofErr w:type="gramStart"/>
      <w:r w:rsidRPr="0054015F">
        <w:rPr>
          <w:sz w:val="24"/>
          <w:szCs w:val="24"/>
        </w:rPr>
        <w:t>испр</w:t>
      </w:r>
      <w:proofErr w:type="spellEnd"/>
      <w:r w:rsidRPr="0054015F">
        <w:rPr>
          <w:sz w:val="24"/>
          <w:szCs w:val="24"/>
        </w:rPr>
        <w:t>..</w:t>
      </w:r>
      <w:proofErr w:type="gramEnd"/>
      <w:r w:rsidRPr="0054015F">
        <w:rPr>
          <w:sz w:val="24"/>
          <w:szCs w:val="24"/>
        </w:rPr>
        <w:t xml:space="preserve"> -М: Интернет-Университет Информационных Технологий: БИНОМ. Лаборатория знаний, 2008</w:t>
      </w:r>
    </w:p>
    <w:p w14:paraId="762C33C0" w14:textId="77777777" w:rsidR="00763FD6" w:rsidRPr="0054015F" w:rsidRDefault="00763FD6" w:rsidP="00763FD6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</w:rPr>
      </w:pPr>
      <w:r w:rsidRPr="0054015F">
        <w:rPr>
          <w:sz w:val="24"/>
          <w:szCs w:val="24"/>
        </w:rPr>
        <w:t>Ипатова Э.Р. Методологии и технологии системного проектирования информационных систем. [Электронный ресурс]: учебное пособие. /</w:t>
      </w:r>
      <w:proofErr w:type="spellStart"/>
      <w:r w:rsidRPr="0054015F">
        <w:rPr>
          <w:sz w:val="24"/>
          <w:szCs w:val="24"/>
        </w:rPr>
        <w:t>Э.Р.Игнатова</w:t>
      </w:r>
      <w:proofErr w:type="spellEnd"/>
      <w:r w:rsidRPr="0054015F">
        <w:rPr>
          <w:sz w:val="24"/>
          <w:szCs w:val="24"/>
        </w:rPr>
        <w:t xml:space="preserve"> – М: ФЛИНТА, 2008, 256 стр. Режим доступа: </w:t>
      </w:r>
      <w:hyperlink r:id="rId30" w:history="1">
        <w:r w:rsidRPr="0054015F">
          <w:rPr>
            <w:rStyle w:val="Hyperlink"/>
            <w:sz w:val="24"/>
            <w:szCs w:val="24"/>
          </w:rPr>
          <w:t>http://e.lanbook.com/books/element.php?pl1_id=44785</w:t>
        </w:r>
      </w:hyperlink>
    </w:p>
    <w:p w14:paraId="18CA56EC" w14:textId="77777777" w:rsidR="00763FD6" w:rsidRPr="0054015F" w:rsidRDefault="00763FD6" w:rsidP="00763FD6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</w:rPr>
      </w:pPr>
      <w:proofErr w:type="spellStart"/>
      <w:r w:rsidRPr="0054015F">
        <w:rPr>
          <w:sz w:val="24"/>
          <w:szCs w:val="24"/>
        </w:rPr>
        <w:t>Кватрани</w:t>
      </w:r>
      <w:proofErr w:type="spellEnd"/>
      <w:r w:rsidRPr="0054015F">
        <w:rPr>
          <w:sz w:val="24"/>
          <w:szCs w:val="24"/>
          <w:lang w:val="en-US"/>
        </w:rPr>
        <w:t xml:space="preserve"> </w:t>
      </w:r>
      <w:r w:rsidRPr="0054015F">
        <w:rPr>
          <w:sz w:val="24"/>
          <w:szCs w:val="24"/>
        </w:rPr>
        <w:t>Т</w:t>
      </w:r>
      <w:r w:rsidRPr="0054015F">
        <w:rPr>
          <w:sz w:val="24"/>
          <w:szCs w:val="24"/>
          <w:lang w:val="en-US"/>
        </w:rPr>
        <w:t xml:space="preserve">. Rational Rose 2000 </w:t>
      </w:r>
      <w:r w:rsidRPr="0054015F">
        <w:rPr>
          <w:sz w:val="24"/>
          <w:szCs w:val="24"/>
        </w:rPr>
        <w:t>и</w:t>
      </w:r>
      <w:r w:rsidRPr="0054015F">
        <w:rPr>
          <w:sz w:val="24"/>
          <w:szCs w:val="24"/>
          <w:lang w:val="en-US"/>
        </w:rPr>
        <w:t xml:space="preserve"> UML. </w:t>
      </w:r>
      <w:r w:rsidRPr="0054015F">
        <w:rPr>
          <w:sz w:val="24"/>
          <w:szCs w:val="24"/>
        </w:rPr>
        <w:t>Визуальное моделирование [Электронный ресурс</w:t>
      </w:r>
      <w:proofErr w:type="gramStart"/>
      <w:r w:rsidRPr="0054015F">
        <w:rPr>
          <w:sz w:val="24"/>
          <w:szCs w:val="24"/>
        </w:rPr>
        <w:t>] :</w:t>
      </w:r>
      <w:proofErr w:type="gramEnd"/>
      <w:r w:rsidRPr="0054015F">
        <w:rPr>
          <w:sz w:val="24"/>
          <w:szCs w:val="24"/>
        </w:rPr>
        <w:t xml:space="preserve"> . — Электрон</w:t>
      </w:r>
      <w:proofErr w:type="gramStart"/>
      <w:r w:rsidRPr="0054015F">
        <w:rPr>
          <w:sz w:val="24"/>
          <w:szCs w:val="24"/>
        </w:rPr>
        <w:t>.</w:t>
      </w:r>
      <w:proofErr w:type="gramEnd"/>
      <w:r w:rsidRPr="0054015F">
        <w:rPr>
          <w:sz w:val="24"/>
          <w:szCs w:val="24"/>
        </w:rPr>
        <w:t xml:space="preserve"> дан. — </w:t>
      </w:r>
      <w:proofErr w:type="gramStart"/>
      <w:r w:rsidRPr="0054015F">
        <w:rPr>
          <w:sz w:val="24"/>
          <w:szCs w:val="24"/>
        </w:rPr>
        <w:t>М. :</w:t>
      </w:r>
      <w:proofErr w:type="gramEnd"/>
      <w:r w:rsidRPr="0054015F">
        <w:rPr>
          <w:sz w:val="24"/>
          <w:szCs w:val="24"/>
        </w:rPr>
        <w:t xml:space="preserve"> ДМК Пресс, 2009. — 176 с. — Режим доступа: </w:t>
      </w:r>
      <w:hyperlink r:id="rId31" w:history="1">
        <w:r w:rsidRPr="0054015F">
          <w:rPr>
            <w:rStyle w:val="Hyperlink"/>
            <w:sz w:val="24"/>
            <w:szCs w:val="24"/>
          </w:rPr>
          <w:t>http://e.lanbook.com/books/element.php?pl1_id=1237</w:t>
        </w:r>
      </w:hyperlink>
      <w:r w:rsidRPr="00763FD6">
        <w:rPr>
          <w:sz w:val="24"/>
          <w:szCs w:val="24"/>
          <w:u w:val="single"/>
        </w:rPr>
        <w:t xml:space="preserve"> </w:t>
      </w:r>
    </w:p>
    <w:p w14:paraId="25754D1D" w14:textId="77777777" w:rsidR="00763FD6" w:rsidRPr="0054015F" w:rsidRDefault="00763FD6" w:rsidP="00763FD6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  <w:u w:val="single"/>
        </w:rPr>
      </w:pPr>
      <w:r w:rsidRPr="0054015F">
        <w:rPr>
          <w:sz w:val="24"/>
          <w:szCs w:val="24"/>
        </w:rPr>
        <w:t xml:space="preserve">Малышева, Е.Н. Проектирование информационных систем Раздел 5. Индустриальное проектирование информационных систем. Объектно-ориентированная </w:t>
      </w:r>
      <w:proofErr w:type="spellStart"/>
      <w:r w:rsidRPr="0054015F">
        <w:rPr>
          <w:sz w:val="24"/>
          <w:szCs w:val="24"/>
        </w:rPr>
        <w:t>case</w:t>
      </w:r>
      <w:proofErr w:type="spellEnd"/>
      <w:r w:rsidRPr="0054015F">
        <w:rPr>
          <w:sz w:val="24"/>
          <w:szCs w:val="24"/>
        </w:rPr>
        <w:t>-технология проектирования информационных систем [Электронный ресурс</w:t>
      </w:r>
      <w:proofErr w:type="gramStart"/>
      <w:r w:rsidRPr="0054015F">
        <w:rPr>
          <w:sz w:val="24"/>
          <w:szCs w:val="24"/>
        </w:rPr>
        <w:t>] :</w:t>
      </w:r>
      <w:proofErr w:type="gramEnd"/>
      <w:r w:rsidRPr="0054015F">
        <w:rPr>
          <w:sz w:val="24"/>
          <w:szCs w:val="24"/>
        </w:rPr>
        <w:t xml:space="preserve"> учебное пособие. — Электрон</w:t>
      </w:r>
      <w:proofErr w:type="gramStart"/>
      <w:r w:rsidRPr="0054015F">
        <w:rPr>
          <w:sz w:val="24"/>
          <w:szCs w:val="24"/>
        </w:rPr>
        <w:t>.</w:t>
      </w:r>
      <w:proofErr w:type="gramEnd"/>
      <w:r w:rsidRPr="0054015F">
        <w:rPr>
          <w:sz w:val="24"/>
          <w:szCs w:val="24"/>
        </w:rPr>
        <w:t xml:space="preserve"> дан. — </w:t>
      </w:r>
      <w:proofErr w:type="gramStart"/>
      <w:r w:rsidRPr="0054015F">
        <w:rPr>
          <w:sz w:val="24"/>
          <w:szCs w:val="24"/>
        </w:rPr>
        <w:t>Кемерово :</w:t>
      </w:r>
      <w:proofErr w:type="gramEnd"/>
      <w:r w:rsidRPr="0054015F">
        <w:rPr>
          <w:sz w:val="24"/>
          <w:szCs w:val="24"/>
        </w:rPr>
        <w:t xml:space="preserve"> </w:t>
      </w:r>
      <w:proofErr w:type="spellStart"/>
      <w:r w:rsidRPr="0054015F">
        <w:rPr>
          <w:sz w:val="24"/>
          <w:szCs w:val="24"/>
        </w:rPr>
        <w:t>КемГУКИ</w:t>
      </w:r>
      <w:proofErr w:type="spellEnd"/>
      <w:r w:rsidRPr="0054015F">
        <w:rPr>
          <w:sz w:val="24"/>
          <w:szCs w:val="24"/>
        </w:rPr>
        <w:t xml:space="preserve"> (Кемеровский государственный университет культуры и искусств), 2009. — 70 с. — Режим доступа: </w:t>
      </w:r>
      <w:r w:rsidRPr="0054015F">
        <w:rPr>
          <w:sz w:val="24"/>
          <w:szCs w:val="24"/>
          <w:u w:val="single"/>
        </w:rPr>
        <w:t xml:space="preserve">http://e.lanbook.com/books/element.php?pl1_id=49647 </w:t>
      </w:r>
    </w:p>
    <w:p w14:paraId="19B8F064" w14:textId="77777777" w:rsidR="00763FD6" w:rsidRDefault="00763FD6" w:rsidP="00867447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</w:rPr>
      </w:pPr>
      <w:r w:rsidRPr="0054015F">
        <w:rPr>
          <w:sz w:val="24"/>
          <w:szCs w:val="24"/>
        </w:rPr>
        <w:t>Пикулин, В.В. Проектирование информационных систем: практикум [Электронный ресурс</w:t>
      </w:r>
      <w:proofErr w:type="gramStart"/>
      <w:r w:rsidRPr="0054015F">
        <w:rPr>
          <w:sz w:val="24"/>
          <w:szCs w:val="24"/>
        </w:rPr>
        <w:t>] :</w:t>
      </w:r>
      <w:proofErr w:type="gramEnd"/>
      <w:r w:rsidRPr="0054015F">
        <w:rPr>
          <w:sz w:val="24"/>
          <w:szCs w:val="24"/>
        </w:rPr>
        <w:t xml:space="preserve"> учебное пособие. — Электрон</w:t>
      </w:r>
      <w:proofErr w:type="gramStart"/>
      <w:r w:rsidRPr="0054015F">
        <w:rPr>
          <w:sz w:val="24"/>
          <w:szCs w:val="24"/>
        </w:rPr>
        <w:t>.</w:t>
      </w:r>
      <w:proofErr w:type="gramEnd"/>
      <w:r w:rsidRPr="0054015F">
        <w:rPr>
          <w:sz w:val="24"/>
          <w:szCs w:val="24"/>
        </w:rPr>
        <w:t xml:space="preserve"> дан. — </w:t>
      </w:r>
      <w:proofErr w:type="gramStart"/>
      <w:r w:rsidRPr="0054015F">
        <w:rPr>
          <w:sz w:val="24"/>
          <w:szCs w:val="24"/>
        </w:rPr>
        <w:t>Пенза :</w:t>
      </w:r>
      <w:proofErr w:type="gramEnd"/>
      <w:r w:rsidRPr="0054015F">
        <w:rPr>
          <w:sz w:val="24"/>
          <w:szCs w:val="24"/>
        </w:rPr>
        <w:t xml:space="preserve"> </w:t>
      </w:r>
      <w:proofErr w:type="spellStart"/>
      <w:r w:rsidRPr="0054015F">
        <w:rPr>
          <w:sz w:val="24"/>
          <w:szCs w:val="24"/>
        </w:rPr>
        <w:t>ПензГТУ</w:t>
      </w:r>
      <w:proofErr w:type="spellEnd"/>
      <w:r w:rsidRPr="0054015F">
        <w:rPr>
          <w:sz w:val="24"/>
          <w:szCs w:val="24"/>
        </w:rPr>
        <w:t xml:space="preserve"> (Пензенский государственный технологический университет), 2012. — 129 с. — Режим доступа: </w:t>
      </w:r>
      <w:hyperlink r:id="rId32" w:history="1">
        <w:r w:rsidRPr="0054015F">
          <w:rPr>
            <w:rStyle w:val="Hyperlink"/>
            <w:sz w:val="24"/>
            <w:szCs w:val="24"/>
          </w:rPr>
          <w:t>http://e.lanbook.com/books/element.php?pl1_id=62497</w:t>
        </w:r>
      </w:hyperlink>
    </w:p>
    <w:p w14:paraId="1206D882" w14:textId="34A0D931" w:rsidR="00CE68B2" w:rsidRPr="00763FD6" w:rsidRDefault="00763FD6" w:rsidP="00867447">
      <w:pPr>
        <w:pStyle w:val="a4"/>
        <w:numPr>
          <w:ilvl w:val="0"/>
          <w:numId w:val="24"/>
        </w:numPr>
        <w:tabs>
          <w:tab w:val="num" w:pos="0"/>
        </w:tabs>
        <w:ind w:left="0" w:firstLine="709"/>
        <w:rPr>
          <w:sz w:val="24"/>
          <w:szCs w:val="24"/>
        </w:rPr>
      </w:pPr>
      <w:r w:rsidRPr="0054015F">
        <w:rPr>
          <w:sz w:val="24"/>
          <w:szCs w:val="24"/>
        </w:rPr>
        <w:t>Розенберг Д. Применение объектного моделирования с использованием UML и анализ прецедентов [Электронный ресурс</w:t>
      </w:r>
      <w:proofErr w:type="gramStart"/>
      <w:r w:rsidRPr="0054015F">
        <w:rPr>
          <w:sz w:val="24"/>
          <w:szCs w:val="24"/>
        </w:rPr>
        <w:t>] :</w:t>
      </w:r>
      <w:proofErr w:type="gramEnd"/>
      <w:r w:rsidRPr="0054015F">
        <w:rPr>
          <w:sz w:val="24"/>
          <w:szCs w:val="24"/>
        </w:rPr>
        <w:t xml:space="preserve"> / Розенберг Д., Скотт К. — Электрон. дан. — </w:t>
      </w:r>
      <w:proofErr w:type="gramStart"/>
      <w:r w:rsidRPr="0054015F">
        <w:rPr>
          <w:sz w:val="24"/>
          <w:szCs w:val="24"/>
        </w:rPr>
        <w:t>М. :</w:t>
      </w:r>
      <w:proofErr w:type="gramEnd"/>
      <w:r w:rsidRPr="0054015F">
        <w:rPr>
          <w:sz w:val="24"/>
          <w:szCs w:val="24"/>
        </w:rPr>
        <w:t xml:space="preserve"> ДМК Пресс, 2007. — 159 с. — Режим доступа: </w:t>
      </w:r>
      <w:hyperlink r:id="rId33" w:history="1">
        <w:r w:rsidRPr="0054015F">
          <w:rPr>
            <w:rStyle w:val="Hyperlink"/>
            <w:sz w:val="24"/>
            <w:szCs w:val="24"/>
          </w:rPr>
          <w:t>http://e.lanbook.com/books/element.php?pl1_id=1226</w:t>
        </w:r>
      </w:hyperlink>
    </w:p>
    <w:p w14:paraId="5DD3D5A3" w14:textId="42A59A28" w:rsidR="00CE68B2" w:rsidRDefault="00CE68B2">
      <w:r>
        <w:br w:type="page"/>
      </w:r>
    </w:p>
    <w:p w14:paraId="6617CBF1" w14:textId="4C0C261F" w:rsidR="002B26D0" w:rsidRDefault="00CE68B2" w:rsidP="00DA164F">
      <w:pPr>
        <w:pStyle w:val="a0"/>
        <w:numPr>
          <w:ilvl w:val="0"/>
          <w:numId w:val="0"/>
        </w:numPr>
        <w:jc w:val="center"/>
      </w:pPr>
      <w:bookmarkStart w:id="39" w:name="_Toc188808975"/>
      <w:r>
        <w:lastRenderedPageBreak/>
        <w:t xml:space="preserve">Приложение </w:t>
      </w:r>
      <w:r w:rsidR="00DE43E1">
        <w:t>А</w:t>
      </w:r>
      <w:bookmarkEnd w:id="39"/>
    </w:p>
    <w:p w14:paraId="24E4677D" w14:textId="7AE1C96F" w:rsidR="00DE43E1" w:rsidRPr="00867447" w:rsidRDefault="00DA164F" w:rsidP="0069560F">
      <w:pPr>
        <w:pStyle w:val="a4"/>
        <w:ind w:firstLine="0"/>
        <w:jc w:val="center"/>
        <w:rPr>
          <w:b/>
          <w:bCs/>
          <w:color w:val="FFFFFF" w:themeColor="background1"/>
        </w:rPr>
      </w:pPr>
      <w:r w:rsidRPr="00DA164F">
        <w:rPr>
          <w:b/>
          <w:bCs/>
        </w:rPr>
        <w:t>Диаграммы</w:t>
      </w:r>
    </w:p>
    <w:p w14:paraId="4E194F02" w14:textId="13C05AB9" w:rsidR="00DE43E1" w:rsidRDefault="00A51AE2" w:rsidP="00DE43E1">
      <w:pPr>
        <w:pStyle w:val="Caption"/>
        <w:jc w:val="center"/>
      </w:pPr>
      <w:r>
        <w:rPr>
          <w:noProof/>
        </w:rPr>
        <w:drawing>
          <wp:inline distT="0" distB="0" distL="0" distR="0" wp14:anchorId="2E2AD3B2" wp14:editId="3BF3EC61">
            <wp:extent cx="6300470" cy="1350645"/>
            <wp:effectExtent l="0" t="0" r="5080" b="1905"/>
            <wp:docPr id="604349615" name="Рисунок 2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49615" name="Рисунок 2" descr="Изображение выглядит как текст, снимок экрана, линия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AE2">
        <w:t xml:space="preserve"> </w:t>
      </w: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</w:t>
      </w:r>
      <w:r w:rsidR="00312720">
        <w:rPr>
          <w:noProof/>
        </w:rPr>
        <w:fldChar w:fldCharType="end"/>
      </w:r>
      <w:r>
        <w:t xml:space="preserve"> - Деятельность «Консультация клиентов»</w:t>
      </w:r>
    </w:p>
    <w:p w14:paraId="4E390151" w14:textId="77777777" w:rsidR="00A51AE2" w:rsidRDefault="00A51AE2" w:rsidP="00A51AE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FC3D591" wp14:editId="751FBAC1">
            <wp:extent cx="6300470" cy="1181735"/>
            <wp:effectExtent l="0" t="0" r="5080" b="0"/>
            <wp:docPr id="1774705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4DF9" w14:textId="0EBC54D0" w:rsidR="00A51AE2" w:rsidRDefault="00A51AE2" w:rsidP="00A51AE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</w:t>
      </w:r>
      <w:r w:rsidR="00312720">
        <w:rPr>
          <w:noProof/>
        </w:rPr>
        <w:fldChar w:fldCharType="end"/>
      </w:r>
      <w:r>
        <w:t xml:space="preserve"> - Деятельность «Контроль деятельности консультантов»</w:t>
      </w:r>
    </w:p>
    <w:p w14:paraId="20B03F79" w14:textId="757612A4" w:rsidR="00A51AE2" w:rsidRDefault="00A51AE2" w:rsidP="00A51AE2">
      <w:pPr>
        <w:pStyle w:val="a4"/>
        <w:keepNext/>
        <w:ind w:firstLine="0"/>
        <w:jc w:val="center"/>
      </w:pPr>
    </w:p>
    <w:p w14:paraId="33D1975C" w14:textId="77777777" w:rsidR="00A51AE2" w:rsidRDefault="00A51AE2" w:rsidP="00A51AE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14CEC71E" wp14:editId="6C653492">
            <wp:extent cx="6300470" cy="2190750"/>
            <wp:effectExtent l="0" t="0" r="5080" b="0"/>
            <wp:docPr id="98699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4AF7" w14:textId="7114EC3F" w:rsidR="00895A2A" w:rsidRPr="00895A2A" w:rsidRDefault="00A51AE2" w:rsidP="00A51AE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</w:t>
      </w:r>
      <w:r w:rsidR="00312720">
        <w:rPr>
          <w:noProof/>
        </w:rPr>
        <w:fldChar w:fldCharType="end"/>
      </w:r>
      <w:r>
        <w:t xml:space="preserve"> - Деятельность </w:t>
      </w:r>
      <w:r w:rsidR="005D6A44">
        <w:t>«</w:t>
      </w:r>
      <w:r>
        <w:t>Анализ эффективности приема заявок</w:t>
      </w:r>
      <w:r w:rsidR="005D6A44">
        <w:t>»</w:t>
      </w:r>
    </w:p>
    <w:p w14:paraId="5052A0EC" w14:textId="77777777" w:rsidR="00241492" w:rsidRDefault="00241492" w:rsidP="00241492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7E9F6308" wp14:editId="4B9A1AF2">
            <wp:extent cx="5256530" cy="1987755"/>
            <wp:effectExtent l="0" t="0" r="1270" b="0"/>
            <wp:docPr id="13238213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78" cy="199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4C90" w14:textId="4350AC2B" w:rsidR="00241492" w:rsidRDefault="00241492" w:rsidP="0024149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</w:t>
      </w:r>
      <w:r w:rsidR="00312720">
        <w:rPr>
          <w:noProof/>
        </w:rPr>
        <w:fldChar w:fldCharType="end"/>
      </w:r>
      <w:r>
        <w:t xml:space="preserve"> - Бизнес-объекты «</w:t>
      </w:r>
      <w:r w:rsidRPr="00B16A05">
        <w:t>Контроль деятельности консультантов</w:t>
      </w:r>
      <w:r>
        <w:t>»</w:t>
      </w:r>
    </w:p>
    <w:p w14:paraId="473ECEDC" w14:textId="77777777" w:rsidR="00241492" w:rsidRDefault="00241492" w:rsidP="00241492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3A72A1C" wp14:editId="07052F77">
            <wp:extent cx="3665220" cy="2296871"/>
            <wp:effectExtent l="0" t="0" r="0" b="8255"/>
            <wp:docPr id="15076929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35" cy="23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B2DA" w14:textId="2F4F3114" w:rsidR="00241492" w:rsidRDefault="00241492" w:rsidP="0024149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5</w:t>
      </w:r>
      <w:r w:rsidR="00312720">
        <w:rPr>
          <w:noProof/>
        </w:rPr>
        <w:fldChar w:fldCharType="end"/>
      </w:r>
      <w:r>
        <w:t xml:space="preserve"> - Бизнес-объекты «Консультация клиентов»</w:t>
      </w:r>
    </w:p>
    <w:p w14:paraId="6C47A53A" w14:textId="77777777" w:rsidR="00241492" w:rsidRDefault="00241492" w:rsidP="00241492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F0745EA" wp14:editId="3F670250">
            <wp:extent cx="4503420" cy="2807172"/>
            <wp:effectExtent l="0" t="0" r="0" b="0"/>
            <wp:docPr id="712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09" cy="281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20F9" w14:textId="1C084CE6" w:rsidR="00EB5BFF" w:rsidRDefault="00241492" w:rsidP="0024149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6</w:t>
      </w:r>
      <w:r w:rsidR="00312720">
        <w:rPr>
          <w:noProof/>
        </w:rPr>
        <w:fldChar w:fldCharType="end"/>
      </w:r>
      <w:r>
        <w:t xml:space="preserve"> - Бизнес-объекты «Анализ эффективности приема заявок»</w:t>
      </w:r>
    </w:p>
    <w:p w14:paraId="6AB56B33" w14:textId="77777777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99691D" wp14:editId="5255BEBD">
            <wp:extent cx="6300470" cy="2370455"/>
            <wp:effectExtent l="0" t="0" r="5080" b="0"/>
            <wp:docPr id="96104584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FC2" w14:textId="0F10EDE8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7</w:t>
      </w:r>
      <w:r w:rsidR="00312720">
        <w:rPr>
          <w:noProof/>
        </w:rPr>
        <w:fldChar w:fldCharType="end"/>
      </w:r>
      <w:r>
        <w:t xml:space="preserve"> - Деятельность «Формирование отчета о заявках»</w:t>
      </w:r>
    </w:p>
    <w:p w14:paraId="1213CC36" w14:textId="5CBA1B47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416253A1" wp14:editId="5B9985F2">
            <wp:extent cx="6300470" cy="2005330"/>
            <wp:effectExtent l="0" t="0" r="5080" b="0"/>
            <wp:docPr id="20653863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7B2" w14:textId="749392C8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8</w:t>
      </w:r>
      <w:r w:rsidR="00312720">
        <w:rPr>
          <w:noProof/>
        </w:rPr>
        <w:fldChar w:fldCharType="end"/>
      </w:r>
      <w:r>
        <w:t xml:space="preserve"> - Деятельность «Получение заявки»</w:t>
      </w:r>
    </w:p>
    <w:p w14:paraId="32D37A82" w14:textId="79AA372E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742F1603" wp14:editId="706A2EB7">
            <wp:extent cx="6300470" cy="1405255"/>
            <wp:effectExtent l="0" t="0" r="5080" b="4445"/>
            <wp:docPr id="8756145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9AED" w14:textId="08968854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9</w:t>
      </w:r>
      <w:r w:rsidR="00312720">
        <w:rPr>
          <w:noProof/>
        </w:rPr>
        <w:fldChar w:fldCharType="end"/>
      </w:r>
      <w:r>
        <w:t xml:space="preserve"> - Деятельность «Настройка </w:t>
      </w:r>
      <w:proofErr w:type="spellStart"/>
      <w:r>
        <w:t>телеграм</w:t>
      </w:r>
      <w:proofErr w:type="spellEnd"/>
      <w:r>
        <w:t>»</w:t>
      </w:r>
    </w:p>
    <w:p w14:paraId="03AAF558" w14:textId="763D903D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4D6C58B7" wp14:editId="2A341960">
            <wp:extent cx="6300470" cy="1730375"/>
            <wp:effectExtent l="0" t="0" r="5080" b="3175"/>
            <wp:docPr id="4247315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DCE0" w14:textId="62B844D1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10</w:t>
      </w:r>
      <w:r w:rsidR="00312720">
        <w:rPr>
          <w:noProof/>
        </w:rPr>
        <w:fldChar w:fldCharType="end"/>
      </w:r>
      <w:r>
        <w:t xml:space="preserve"> - Деятельность «Настройка имен консультантов»</w:t>
      </w:r>
    </w:p>
    <w:p w14:paraId="4C2130C5" w14:textId="77777777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944669" wp14:editId="293D6EE1">
            <wp:extent cx="6300470" cy="3070860"/>
            <wp:effectExtent l="0" t="0" r="5080" b="0"/>
            <wp:docPr id="6269518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D0AE" w14:textId="32D2E96A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11</w:t>
      </w:r>
      <w:r w:rsidR="00312720">
        <w:rPr>
          <w:noProof/>
        </w:rPr>
        <w:fldChar w:fldCharType="end"/>
      </w:r>
      <w:r>
        <w:t xml:space="preserve"> - Деятельность «Напоминание о необработанных заявках»</w:t>
      </w:r>
    </w:p>
    <w:p w14:paraId="207052AE" w14:textId="77777777" w:rsidR="001B0101" w:rsidRDefault="001B0101" w:rsidP="001B0101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635E137E" wp14:editId="2BA3EC51">
            <wp:extent cx="6300470" cy="1575435"/>
            <wp:effectExtent l="0" t="0" r="5080" b="5715"/>
            <wp:docPr id="17788435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150" w14:textId="707575EE" w:rsidR="001B0101" w:rsidRDefault="001B0101" w:rsidP="001B0101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</w:instrText>
      </w:r>
      <w:r w:rsidR="00312720">
        <w:instrText xml:space="preserve">унок \* ARABIC \s 2 </w:instrText>
      </w:r>
      <w:r w:rsidR="00312720">
        <w:fldChar w:fldCharType="separate"/>
      </w:r>
      <w:r w:rsidR="0003688B">
        <w:rPr>
          <w:noProof/>
        </w:rPr>
        <w:t>12</w:t>
      </w:r>
      <w:r w:rsidR="00312720">
        <w:rPr>
          <w:noProof/>
        </w:rPr>
        <w:fldChar w:fldCharType="end"/>
      </w:r>
      <w:r>
        <w:t xml:space="preserve"> - Деятельность «Формирование отчета о консультантах»</w:t>
      </w:r>
    </w:p>
    <w:p w14:paraId="097476A7" w14:textId="77777777" w:rsidR="00F927DD" w:rsidRDefault="00F927DD" w:rsidP="00F927DD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947D348" wp14:editId="3AF15336">
            <wp:extent cx="6300470" cy="2773680"/>
            <wp:effectExtent l="0" t="0" r="5080" b="7620"/>
            <wp:docPr id="146868748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A063" w14:textId="51049F2C" w:rsidR="00F927DD" w:rsidRPr="00F927DD" w:rsidRDefault="00F927DD" w:rsidP="00F927DD">
      <w:pPr>
        <w:pStyle w:val="Caption"/>
        <w:jc w:val="center"/>
        <w:rPr>
          <w:lang w:val="en-US"/>
        </w:rPr>
      </w:pPr>
      <w:r>
        <w:t>Рисунок</w:t>
      </w:r>
      <w:r w:rsidRPr="00F927DD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13</w:t>
      </w:r>
      <w:r w:rsidR="00F51503">
        <w:rPr>
          <w:lang w:val="en-US"/>
        </w:rPr>
        <w:fldChar w:fldCharType="end"/>
      </w:r>
      <w:r w:rsidRPr="00F927DD">
        <w:rPr>
          <w:lang w:val="en-US"/>
        </w:rPr>
        <w:t xml:space="preserve"> - </w:t>
      </w:r>
      <w:r>
        <w:rPr>
          <w:lang w:val="en-US"/>
        </w:rPr>
        <w:t xml:space="preserve">VOPC </w:t>
      </w:r>
      <w:r>
        <w:t>прецедента</w:t>
      </w:r>
      <w:r w:rsidRPr="00F927DD">
        <w:rPr>
          <w:lang w:val="en-US"/>
        </w:rPr>
        <w:t xml:space="preserve"> «</w:t>
      </w:r>
      <w:r>
        <w:rPr>
          <w:lang w:val="en-US"/>
        </w:rPr>
        <w:t>Receive ticket</w:t>
      </w:r>
      <w:r w:rsidRPr="00F927DD">
        <w:rPr>
          <w:lang w:val="en-US"/>
        </w:rPr>
        <w:t>»</w:t>
      </w:r>
    </w:p>
    <w:p w14:paraId="31CDFE4E" w14:textId="77777777" w:rsidR="00F927DD" w:rsidRDefault="00F927DD" w:rsidP="00F927DD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814992" wp14:editId="45CA9D6E">
            <wp:extent cx="6300470" cy="3465195"/>
            <wp:effectExtent l="0" t="0" r="5080" b="1905"/>
            <wp:docPr id="20108934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F7E4" w14:textId="1EDA8233" w:rsidR="00F927DD" w:rsidRPr="00F927DD" w:rsidRDefault="00F927DD" w:rsidP="00F927DD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14</w:t>
      </w:r>
      <w:r w:rsidR="00312720">
        <w:rPr>
          <w:noProof/>
        </w:rPr>
        <w:fldChar w:fldCharType="end"/>
      </w:r>
      <w:r w:rsidRPr="00F927DD">
        <w:t xml:space="preserve"> - </w:t>
      </w:r>
      <w:r>
        <w:t>Последовательность «</w:t>
      </w:r>
      <w:r>
        <w:rPr>
          <w:lang w:val="en-US"/>
        </w:rPr>
        <w:t>Receive</w:t>
      </w:r>
      <w:r w:rsidRPr="00F927DD">
        <w:t xml:space="preserve"> </w:t>
      </w:r>
      <w:r>
        <w:rPr>
          <w:lang w:val="en-US"/>
        </w:rPr>
        <w:t>ticket</w:t>
      </w:r>
      <w:r>
        <w:t>»</w:t>
      </w:r>
    </w:p>
    <w:p w14:paraId="0936DF73" w14:textId="77777777" w:rsidR="00F927DD" w:rsidRDefault="00F927DD" w:rsidP="00F927DD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4BAFCF1B" wp14:editId="5A0CA0A5">
            <wp:extent cx="4906142" cy="3954780"/>
            <wp:effectExtent l="0" t="0" r="8890" b="7620"/>
            <wp:docPr id="174700466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31" cy="39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F015" w14:textId="63B5850F" w:rsidR="00F927DD" w:rsidRPr="00D55F55" w:rsidRDefault="00F927DD" w:rsidP="00F927DD">
      <w:pPr>
        <w:pStyle w:val="Caption"/>
        <w:jc w:val="center"/>
      </w:pPr>
      <w:r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15</w:t>
      </w:r>
      <w:r w:rsidR="00312720">
        <w:rPr>
          <w:noProof/>
        </w:rPr>
        <w:fldChar w:fldCharType="end"/>
      </w:r>
      <w:r w:rsidRPr="00D55F55">
        <w:t xml:space="preserve"> - </w:t>
      </w:r>
      <w:r>
        <w:rPr>
          <w:lang w:val="en-US"/>
        </w:rPr>
        <w:t>VOPC</w:t>
      </w:r>
      <w:r w:rsidRPr="00D55F55">
        <w:t xml:space="preserve"> </w:t>
      </w:r>
      <w:r>
        <w:t>прецедента</w:t>
      </w:r>
      <w:r w:rsidRPr="00D55F55">
        <w:t xml:space="preserve"> «</w:t>
      </w:r>
      <w:r>
        <w:rPr>
          <w:lang w:val="en-US"/>
        </w:rPr>
        <w:t>Reminder</w:t>
      </w:r>
      <w:r w:rsidRPr="00D55F55">
        <w:t>»</w:t>
      </w:r>
    </w:p>
    <w:p w14:paraId="00D9BF63" w14:textId="77777777" w:rsidR="00F927DD" w:rsidRDefault="00F927DD" w:rsidP="00F927DD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A90DC9" wp14:editId="7479D4DB">
            <wp:extent cx="5275865" cy="3550920"/>
            <wp:effectExtent l="0" t="0" r="1270" b="0"/>
            <wp:docPr id="60617337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01" cy="355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F2A1" w14:textId="3E65D575" w:rsidR="00F927DD" w:rsidRDefault="00F927DD" w:rsidP="00F927DD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16</w:t>
      </w:r>
      <w:r w:rsidR="00312720">
        <w:rPr>
          <w:noProof/>
        </w:rPr>
        <w:fldChar w:fldCharType="end"/>
      </w:r>
      <w:r>
        <w:t xml:space="preserve"> - Последовательность «</w:t>
      </w:r>
      <w:r>
        <w:rPr>
          <w:lang w:val="en-US"/>
        </w:rPr>
        <w:t>Reminder</w:t>
      </w:r>
      <w:r>
        <w:t>»</w:t>
      </w:r>
    </w:p>
    <w:p w14:paraId="2E098060" w14:textId="77777777" w:rsidR="00E6057F" w:rsidRDefault="00E6057F" w:rsidP="00E6057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94FF922" wp14:editId="356D07C3">
            <wp:extent cx="4404360" cy="1173480"/>
            <wp:effectExtent l="0" t="0" r="0" b="7620"/>
            <wp:docPr id="17239713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AE41" w14:textId="4E8A3358" w:rsidR="00E6057F" w:rsidRPr="00E6057F" w:rsidRDefault="00E6057F" w:rsidP="00E6057F">
      <w:pPr>
        <w:pStyle w:val="Caption"/>
        <w:jc w:val="center"/>
        <w:rPr>
          <w:lang w:val="en-US"/>
        </w:rPr>
      </w:pPr>
      <w:r>
        <w:t>Рисунок</w:t>
      </w:r>
      <w:r w:rsidRPr="00E6057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17</w:t>
      </w:r>
      <w:r w:rsidR="00F51503">
        <w:rPr>
          <w:lang w:val="en-US"/>
        </w:rPr>
        <w:fldChar w:fldCharType="end"/>
      </w:r>
      <w:r w:rsidRPr="00E6057F">
        <w:rPr>
          <w:lang w:val="en-US"/>
        </w:rPr>
        <w:t xml:space="preserve"> - </w:t>
      </w:r>
      <w:r>
        <w:rPr>
          <w:lang w:val="en-US"/>
        </w:rPr>
        <w:t xml:space="preserve">VOPC </w:t>
      </w:r>
      <w:r>
        <w:t>прецедента</w:t>
      </w:r>
      <w:r w:rsidRPr="00E6057F">
        <w:rPr>
          <w:lang w:val="en-US"/>
        </w:rPr>
        <w:t xml:space="preserve"> «</w:t>
      </w:r>
      <w:r>
        <w:rPr>
          <w:lang w:val="en-US"/>
        </w:rPr>
        <w:t>Telegram settings</w:t>
      </w:r>
      <w:r w:rsidRPr="00E6057F">
        <w:rPr>
          <w:lang w:val="en-US"/>
        </w:rPr>
        <w:t>»</w:t>
      </w:r>
    </w:p>
    <w:p w14:paraId="0F1C5615" w14:textId="77777777" w:rsidR="00E6057F" w:rsidRDefault="00E6057F" w:rsidP="00E6057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154E03" wp14:editId="2F42BEBB">
            <wp:extent cx="6300470" cy="3320415"/>
            <wp:effectExtent l="0" t="0" r="5080" b="0"/>
            <wp:docPr id="987730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863D" w14:textId="2E860302" w:rsidR="00E6057F" w:rsidRPr="00E6057F" w:rsidRDefault="00E6057F" w:rsidP="00E6057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18</w:t>
      </w:r>
      <w:r w:rsidR="00312720">
        <w:rPr>
          <w:noProof/>
        </w:rPr>
        <w:fldChar w:fldCharType="end"/>
      </w:r>
      <w:r>
        <w:t xml:space="preserve"> - Последовательность «</w:t>
      </w:r>
      <w:r>
        <w:rPr>
          <w:lang w:val="en-US"/>
        </w:rPr>
        <w:t>Telegram</w:t>
      </w:r>
      <w:r w:rsidRPr="00E6057F">
        <w:t xml:space="preserve"> </w:t>
      </w:r>
      <w:r>
        <w:rPr>
          <w:lang w:val="en-US"/>
        </w:rPr>
        <w:t>settings</w:t>
      </w:r>
      <w:r>
        <w:t>»</w:t>
      </w:r>
    </w:p>
    <w:p w14:paraId="777ED224" w14:textId="77777777" w:rsidR="00E6057F" w:rsidRDefault="00E6057F" w:rsidP="00E6057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1066FE1" wp14:editId="592BB3FF">
            <wp:extent cx="6300470" cy="2182495"/>
            <wp:effectExtent l="0" t="0" r="5080" b="8255"/>
            <wp:docPr id="119962428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AA09" w14:textId="5FE216EF" w:rsidR="00E6057F" w:rsidRPr="00E6057F" w:rsidRDefault="00E6057F" w:rsidP="00E6057F">
      <w:pPr>
        <w:pStyle w:val="Caption"/>
        <w:jc w:val="center"/>
        <w:rPr>
          <w:lang w:val="en-US"/>
        </w:rPr>
      </w:pPr>
      <w:r>
        <w:t>Рисунок</w:t>
      </w:r>
      <w:r w:rsidRPr="00E6057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19</w:t>
      </w:r>
      <w:r w:rsidR="00F51503">
        <w:rPr>
          <w:lang w:val="en-US"/>
        </w:rPr>
        <w:fldChar w:fldCharType="end"/>
      </w:r>
      <w:r>
        <w:rPr>
          <w:lang w:val="en-US"/>
        </w:rPr>
        <w:t xml:space="preserve"> - VOPC </w:t>
      </w:r>
      <w:r>
        <w:t>прецедента</w:t>
      </w:r>
      <w:r w:rsidRPr="00E6057F">
        <w:rPr>
          <w:lang w:val="en-US"/>
        </w:rPr>
        <w:t xml:space="preserve"> «</w:t>
      </w:r>
      <w:r>
        <w:rPr>
          <w:lang w:val="en-US"/>
        </w:rPr>
        <w:t>Tickets report</w:t>
      </w:r>
      <w:r w:rsidRPr="00E6057F">
        <w:rPr>
          <w:lang w:val="en-US"/>
        </w:rPr>
        <w:t>»</w:t>
      </w:r>
    </w:p>
    <w:p w14:paraId="1EC2477D" w14:textId="77777777" w:rsidR="00E6057F" w:rsidRDefault="00E6057F" w:rsidP="00E6057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FEDDE9" wp14:editId="068155C0">
            <wp:extent cx="6300470" cy="4639310"/>
            <wp:effectExtent l="0" t="0" r="5080" b="8890"/>
            <wp:docPr id="78001707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B58A" w14:textId="54E24547" w:rsidR="00E6057F" w:rsidRDefault="00E6057F" w:rsidP="00E6057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20</w:t>
      </w:r>
      <w:r w:rsidR="00312720">
        <w:rPr>
          <w:noProof/>
        </w:rPr>
        <w:fldChar w:fldCharType="end"/>
      </w:r>
      <w:r w:rsidRPr="00E6057F">
        <w:t xml:space="preserve"> – </w:t>
      </w:r>
      <w:r>
        <w:t>Последовательность «</w:t>
      </w:r>
      <w:r>
        <w:rPr>
          <w:lang w:val="en-US"/>
        </w:rPr>
        <w:t>Tickets</w:t>
      </w:r>
      <w:r w:rsidRPr="00E6057F">
        <w:t xml:space="preserve"> </w:t>
      </w:r>
      <w:r>
        <w:rPr>
          <w:lang w:val="en-US"/>
        </w:rPr>
        <w:t>report</w:t>
      </w:r>
      <w:r>
        <w:t>»</w:t>
      </w:r>
    </w:p>
    <w:p w14:paraId="61B765DF" w14:textId="77777777" w:rsidR="00CE57DC" w:rsidRDefault="00CE57DC" w:rsidP="00CE57DC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6961B" wp14:editId="3175154B">
            <wp:extent cx="6300470" cy="4138930"/>
            <wp:effectExtent l="0" t="0" r="5080" b="0"/>
            <wp:docPr id="66782979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1625" w14:textId="1971C0C5" w:rsidR="00CE57DC" w:rsidRPr="00CE57DC" w:rsidRDefault="00CE57DC" w:rsidP="00CE57DC">
      <w:pPr>
        <w:pStyle w:val="Caption"/>
        <w:jc w:val="center"/>
        <w:rPr>
          <w:lang w:val="en-US"/>
        </w:rPr>
      </w:pPr>
      <w:r>
        <w:t>Рисунок</w:t>
      </w:r>
      <w:r w:rsidRPr="00CE57DC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21</w:t>
      </w:r>
      <w:r w:rsidR="00F51503">
        <w:rPr>
          <w:lang w:val="en-US"/>
        </w:rPr>
        <w:fldChar w:fldCharType="end"/>
      </w:r>
      <w:r w:rsidRPr="00CE57DC">
        <w:rPr>
          <w:lang w:val="en-US"/>
        </w:rPr>
        <w:t xml:space="preserve"> - </w:t>
      </w:r>
      <w:r>
        <w:rPr>
          <w:lang w:val="en-US"/>
        </w:rPr>
        <w:t xml:space="preserve">VOPC </w:t>
      </w:r>
      <w:r w:rsidRPr="00CE57DC">
        <w:rPr>
          <w:lang w:val="en-US"/>
        </w:rPr>
        <w:t>«</w:t>
      </w:r>
      <w:r>
        <w:rPr>
          <w:lang w:val="en-US"/>
        </w:rPr>
        <w:t>Consultant report</w:t>
      </w:r>
      <w:r w:rsidRPr="00CE57DC">
        <w:rPr>
          <w:lang w:val="en-US"/>
        </w:rPr>
        <w:t>»</w:t>
      </w:r>
    </w:p>
    <w:p w14:paraId="579C19A0" w14:textId="77777777" w:rsidR="00CE57DC" w:rsidRDefault="00CE57DC" w:rsidP="00CE57DC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393B30" wp14:editId="41CF4FC3">
            <wp:extent cx="6300470" cy="5357495"/>
            <wp:effectExtent l="0" t="0" r="5080" b="0"/>
            <wp:docPr id="12583906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AFA6" w14:textId="0C54AE2E" w:rsidR="00CE57DC" w:rsidRDefault="00CE57DC" w:rsidP="00CE57DC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22</w:t>
      </w:r>
      <w:r w:rsidR="00312720">
        <w:rPr>
          <w:noProof/>
        </w:rPr>
        <w:fldChar w:fldCharType="end"/>
      </w:r>
      <w:r w:rsidRPr="00D55F55">
        <w:t xml:space="preserve"> - </w:t>
      </w:r>
      <w:r>
        <w:t>Последовательность «</w:t>
      </w:r>
      <w:r>
        <w:rPr>
          <w:lang w:val="en-US"/>
        </w:rPr>
        <w:t>Consultant</w:t>
      </w:r>
      <w:r w:rsidRPr="00D55F55">
        <w:t xml:space="preserve"> </w:t>
      </w:r>
      <w:r>
        <w:rPr>
          <w:lang w:val="en-US"/>
        </w:rPr>
        <w:t>report</w:t>
      </w:r>
      <w:r>
        <w:t>»</w:t>
      </w:r>
    </w:p>
    <w:p w14:paraId="0F0F19F2" w14:textId="77777777" w:rsidR="00CE57DC" w:rsidRDefault="00CE57DC" w:rsidP="00CE57DC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6282BFD" wp14:editId="0676D375">
            <wp:extent cx="6300470" cy="2067560"/>
            <wp:effectExtent l="0" t="0" r="5080" b="8890"/>
            <wp:docPr id="221370236" name="Рисунок 27" descr="Изображение выглядит как текст, снимок экрана, че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70236" name="Рисунок 27" descr="Изображение выглядит как текст, снимок экрана, чек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0C2A" w14:textId="48176E85" w:rsidR="00CE57DC" w:rsidRPr="00CE57DC" w:rsidRDefault="00CE57DC" w:rsidP="00CE57DC">
      <w:pPr>
        <w:pStyle w:val="Caption"/>
        <w:jc w:val="center"/>
        <w:rPr>
          <w:lang w:val="en-US"/>
        </w:rPr>
      </w:pPr>
      <w:r>
        <w:t>Рисунок</w:t>
      </w:r>
      <w:r w:rsidRPr="00CE57DC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23</w:t>
      </w:r>
      <w:r w:rsidR="00F51503">
        <w:rPr>
          <w:lang w:val="en-US"/>
        </w:rPr>
        <w:fldChar w:fldCharType="end"/>
      </w:r>
      <w:r w:rsidRPr="00CE57DC">
        <w:rPr>
          <w:lang w:val="en-US"/>
        </w:rPr>
        <w:t xml:space="preserve"> - </w:t>
      </w:r>
      <w:r>
        <w:rPr>
          <w:lang w:val="en-US"/>
        </w:rPr>
        <w:t xml:space="preserve">VOPC </w:t>
      </w:r>
      <w:r>
        <w:t>прецедента</w:t>
      </w:r>
      <w:r w:rsidRPr="00CE57DC">
        <w:rPr>
          <w:lang w:val="en-US"/>
        </w:rPr>
        <w:t xml:space="preserve"> «</w:t>
      </w:r>
      <w:r>
        <w:rPr>
          <w:lang w:val="en-US"/>
        </w:rPr>
        <w:t>Consultant name settings</w:t>
      </w:r>
      <w:r w:rsidRPr="00CE57DC">
        <w:rPr>
          <w:lang w:val="en-US"/>
        </w:rPr>
        <w:t>»</w:t>
      </w:r>
    </w:p>
    <w:p w14:paraId="2F2D8435" w14:textId="77777777" w:rsidR="00CE57DC" w:rsidRDefault="00CE57DC" w:rsidP="00CE57DC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2C5E1A" wp14:editId="797E3E49">
            <wp:extent cx="5683025" cy="4627982"/>
            <wp:effectExtent l="0" t="0" r="0" b="1270"/>
            <wp:docPr id="23031976" name="Рисунок 26" descr="Изображение выглядит как диаграмма, текст, Технический чертеж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976" name="Рисунок 26" descr="Изображение выглядит как диаграмма, текст, Технический чертеж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11" cy="46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7DC2" w14:textId="110131C5" w:rsidR="00CE57DC" w:rsidRPr="00BB00FB" w:rsidRDefault="00CE57DC" w:rsidP="00CE57DC">
      <w:pPr>
        <w:pStyle w:val="Caption"/>
        <w:jc w:val="center"/>
        <w:rPr>
          <w:lang w:val="en-US"/>
        </w:rPr>
      </w:pPr>
      <w:r>
        <w:t>Рисунок</w:t>
      </w:r>
      <w:r w:rsidRPr="00CE57DC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24</w:t>
      </w:r>
      <w:r w:rsidR="00F51503">
        <w:rPr>
          <w:lang w:val="en-US"/>
        </w:rPr>
        <w:fldChar w:fldCharType="end"/>
      </w:r>
      <w:r>
        <w:rPr>
          <w:lang w:val="en-US"/>
        </w:rPr>
        <w:t xml:space="preserve"> - </w:t>
      </w:r>
      <w:r>
        <w:t>Последовательность</w:t>
      </w:r>
      <w:r w:rsidRPr="00CE57DC">
        <w:rPr>
          <w:lang w:val="en-US"/>
        </w:rPr>
        <w:t xml:space="preserve"> «</w:t>
      </w:r>
      <w:r>
        <w:rPr>
          <w:lang w:val="en-US"/>
        </w:rPr>
        <w:t>Consultant name settings</w:t>
      </w:r>
      <w:r w:rsidRPr="00CE57DC">
        <w:rPr>
          <w:lang w:val="en-US"/>
        </w:rPr>
        <w:t>»</w:t>
      </w:r>
    </w:p>
    <w:p w14:paraId="15C87BD9" w14:textId="77777777" w:rsidR="00BB00FB" w:rsidRDefault="00BB00FB" w:rsidP="00BB00FB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0ACDDEA8" wp14:editId="05A31004">
            <wp:extent cx="1174962" cy="3467100"/>
            <wp:effectExtent l="0" t="0" r="6350" b="0"/>
            <wp:docPr id="105538688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42" cy="347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1C13" w14:textId="7150BE22" w:rsidR="00BB00FB" w:rsidRDefault="00BB00FB" w:rsidP="00BB00FB">
      <w:pPr>
        <w:pStyle w:val="Caption"/>
        <w:jc w:val="center"/>
        <w:rPr>
          <w:noProof/>
        </w:rPr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25</w:t>
      </w:r>
      <w:r w:rsidR="00312720">
        <w:rPr>
          <w:noProof/>
        </w:rPr>
        <w:fldChar w:fldCharType="end"/>
      </w:r>
      <w:r>
        <w:t xml:space="preserve"> - А</w:t>
      </w:r>
      <w:r>
        <w:rPr>
          <w:noProof/>
        </w:rPr>
        <w:t>рхитектурные уровни</w:t>
      </w:r>
    </w:p>
    <w:p w14:paraId="4B3261D8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F2A7D6" wp14:editId="5F1E1B8C">
            <wp:extent cx="3771900" cy="2438400"/>
            <wp:effectExtent l="0" t="0" r="0" b="0"/>
            <wp:docPr id="26836771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7A67" w14:textId="35592639" w:rsidR="00385762" w:rsidRPr="00385762" w:rsidRDefault="00385762" w:rsidP="0038576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26</w:t>
      </w:r>
      <w:r w:rsidR="00312720">
        <w:rPr>
          <w:noProof/>
        </w:rPr>
        <w:fldChar w:fldCharType="end"/>
      </w:r>
      <w:r>
        <w:t xml:space="preserve"> – Зависимости «</w:t>
      </w:r>
      <w:r>
        <w:rPr>
          <w:lang w:val="en-US"/>
        </w:rPr>
        <w:t>Set</w:t>
      </w:r>
      <w:r w:rsidRPr="00385762">
        <w:t xml:space="preserve"> </w:t>
      </w:r>
      <w:r>
        <w:rPr>
          <w:lang w:val="en-US"/>
        </w:rPr>
        <w:t>status</w:t>
      </w:r>
      <w:r>
        <w:t>»</w:t>
      </w:r>
    </w:p>
    <w:p w14:paraId="131F274A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361DB321" wp14:editId="03D8187A">
            <wp:extent cx="3771900" cy="2438400"/>
            <wp:effectExtent l="0" t="0" r="0" b="0"/>
            <wp:docPr id="397213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EB18" w14:textId="174DB329" w:rsidR="00385762" w:rsidRPr="00D55F55" w:rsidRDefault="00385762" w:rsidP="00385762">
      <w:pPr>
        <w:pStyle w:val="Caption"/>
        <w:jc w:val="center"/>
      </w:pPr>
      <w:r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27</w:t>
      </w:r>
      <w:r w:rsidR="00312720">
        <w:rPr>
          <w:noProof/>
        </w:rPr>
        <w:fldChar w:fldCharType="end"/>
      </w:r>
      <w:r w:rsidRPr="00D55F55">
        <w:t xml:space="preserve"> – </w:t>
      </w:r>
      <w:r w:rsidRPr="009D065F">
        <w:t>Зависимости</w:t>
      </w:r>
      <w:r w:rsidRPr="00D55F55">
        <w:t xml:space="preserve"> «</w:t>
      </w:r>
      <w:r>
        <w:rPr>
          <w:lang w:val="en-US"/>
        </w:rPr>
        <w:t>Tickets</w:t>
      </w:r>
      <w:r w:rsidRPr="00D55F55">
        <w:t xml:space="preserve"> </w:t>
      </w:r>
      <w:r>
        <w:rPr>
          <w:lang w:val="en-US"/>
        </w:rPr>
        <w:t>report</w:t>
      </w:r>
      <w:r w:rsidRPr="00D55F55">
        <w:t>»</w:t>
      </w:r>
    </w:p>
    <w:p w14:paraId="0C049D24" w14:textId="1CF505CD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5F12FCDF" wp14:editId="69E1F807">
            <wp:extent cx="3771900" cy="1013460"/>
            <wp:effectExtent l="0" t="0" r="0" b="0"/>
            <wp:docPr id="176361167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AAA" w14:textId="5FDB61A2" w:rsidR="00385762" w:rsidRPr="00D55F55" w:rsidRDefault="00385762" w:rsidP="00385762">
      <w:pPr>
        <w:pStyle w:val="Caption"/>
        <w:jc w:val="center"/>
      </w:pPr>
      <w:r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28</w:t>
      </w:r>
      <w:r w:rsidR="00312720">
        <w:rPr>
          <w:noProof/>
        </w:rPr>
        <w:fldChar w:fldCharType="end"/>
      </w:r>
      <w:r w:rsidRPr="00D55F55">
        <w:t xml:space="preserve"> – </w:t>
      </w:r>
      <w:r w:rsidRPr="00496A62">
        <w:t>Зависимости</w:t>
      </w:r>
      <w:r w:rsidRPr="00D55F55">
        <w:t xml:space="preserve"> «</w:t>
      </w:r>
      <w:r>
        <w:rPr>
          <w:lang w:val="en-US"/>
        </w:rPr>
        <w:t>Telegram</w:t>
      </w:r>
      <w:r w:rsidRPr="00D55F55">
        <w:t xml:space="preserve"> </w:t>
      </w:r>
      <w:r>
        <w:rPr>
          <w:lang w:val="en-US"/>
        </w:rPr>
        <w:t>settings</w:t>
      </w:r>
      <w:r w:rsidRPr="00D55F55">
        <w:t>»</w:t>
      </w:r>
    </w:p>
    <w:p w14:paraId="6AD040F5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326135" wp14:editId="1B79931A">
            <wp:extent cx="3771900" cy="2438400"/>
            <wp:effectExtent l="0" t="0" r="0" b="0"/>
            <wp:docPr id="6250798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B68" w14:textId="1EF90B9D" w:rsidR="00385762" w:rsidRPr="00385762" w:rsidRDefault="00385762" w:rsidP="00385762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29</w:t>
      </w:r>
      <w:r w:rsidR="00312720">
        <w:rPr>
          <w:noProof/>
        </w:rPr>
        <w:fldChar w:fldCharType="end"/>
      </w:r>
      <w:r w:rsidRPr="0010708A">
        <w:t xml:space="preserve"> </w:t>
      </w:r>
      <w:r>
        <w:t>–</w:t>
      </w:r>
      <w:r w:rsidRPr="0010708A">
        <w:t xml:space="preserve"> Зависимости</w:t>
      </w:r>
      <w:r w:rsidRPr="00385762">
        <w:t xml:space="preserve"> </w:t>
      </w:r>
      <w:r>
        <w:t>«</w:t>
      </w:r>
      <w:r>
        <w:rPr>
          <w:lang w:val="en-US"/>
        </w:rPr>
        <w:t>Reminder</w:t>
      </w:r>
      <w:r>
        <w:t>»</w:t>
      </w:r>
    </w:p>
    <w:p w14:paraId="23BB51C7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03C7F1C5" wp14:editId="728A64C3">
            <wp:extent cx="3771900" cy="2438400"/>
            <wp:effectExtent l="0" t="0" r="0" b="0"/>
            <wp:docPr id="10997756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589" w14:textId="416660A7" w:rsidR="00385762" w:rsidRPr="00D55F55" w:rsidRDefault="00385762" w:rsidP="00385762">
      <w:pPr>
        <w:pStyle w:val="Caption"/>
        <w:jc w:val="center"/>
      </w:pPr>
      <w:r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30</w:t>
      </w:r>
      <w:r w:rsidR="00312720">
        <w:rPr>
          <w:noProof/>
        </w:rPr>
        <w:fldChar w:fldCharType="end"/>
      </w:r>
      <w:r w:rsidRPr="00D55F55">
        <w:t xml:space="preserve"> – </w:t>
      </w:r>
      <w:r w:rsidRPr="007345C9">
        <w:t>Зависимости</w:t>
      </w:r>
      <w:r w:rsidRPr="00D55F55">
        <w:t xml:space="preserve"> «</w:t>
      </w:r>
      <w:r>
        <w:rPr>
          <w:lang w:val="en-US"/>
        </w:rPr>
        <w:t>Receive</w:t>
      </w:r>
      <w:r w:rsidRPr="00D55F55">
        <w:t xml:space="preserve"> </w:t>
      </w:r>
      <w:r>
        <w:rPr>
          <w:lang w:val="en-US"/>
        </w:rPr>
        <w:t>Ticket</w:t>
      </w:r>
      <w:r w:rsidRPr="00D55F55">
        <w:t>»</w:t>
      </w:r>
    </w:p>
    <w:p w14:paraId="6753109B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2892B8EE" wp14:editId="264C3AC7">
            <wp:extent cx="3771900" cy="2438400"/>
            <wp:effectExtent l="0" t="0" r="0" b="0"/>
            <wp:docPr id="102034778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FD9F" w14:textId="75385F5E" w:rsidR="00385762" w:rsidRPr="00D55F55" w:rsidRDefault="00385762" w:rsidP="00385762">
      <w:pPr>
        <w:pStyle w:val="Caption"/>
        <w:jc w:val="center"/>
      </w:pPr>
      <w:r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31</w:t>
      </w:r>
      <w:r w:rsidR="00312720">
        <w:rPr>
          <w:noProof/>
        </w:rPr>
        <w:fldChar w:fldCharType="end"/>
      </w:r>
      <w:r w:rsidRPr="00D55F55">
        <w:t xml:space="preserve"> – </w:t>
      </w:r>
      <w:r w:rsidRPr="00E0771F">
        <w:t>Зависимости</w:t>
      </w:r>
      <w:r w:rsidRPr="00D55F55">
        <w:t xml:space="preserve"> «</w:t>
      </w:r>
      <w:r>
        <w:rPr>
          <w:lang w:val="en-US"/>
        </w:rPr>
        <w:t>Consultant</w:t>
      </w:r>
      <w:r w:rsidRPr="00D55F55">
        <w:t xml:space="preserve"> </w:t>
      </w:r>
      <w:r>
        <w:rPr>
          <w:lang w:val="en-US"/>
        </w:rPr>
        <w:t>report</w:t>
      </w:r>
      <w:r w:rsidRPr="00D55F55">
        <w:t>»</w:t>
      </w:r>
    </w:p>
    <w:p w14:paraId="2EDB02EA" w14:textId="77777777" w:rsidR="00385762" w:rsidRDefault="00385762" w:rsidP="00385762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CD5C4D" wp14:editId="27B71149">
            <wp:extent cx="3817620" cy="2438400"/>
            <wp:effectExtent l="0" t="0" r="0" b="0"/>
            <wp:docPr id="102325132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396" w14:textId="5590E1A3" w:rsidR="00385762" w:rsidRPr="00DA7EBF" w:rsidRDefault="00385762" w:rsidP="00385762">
      <w:pPr>
        <w:pStyle w:val="Caption"/>
        <w:jc w:val="center"/>
        <w:rPr>
          <w:lang w:val="en-US"/>
        </w:rPr>
      </w:pPr>
      <w:r>
        <w:t>Рисунок</w:t>
      </w:r>
      <w:r w:rsidRPr="00385762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32</w:t>
      </w:r>
      <w:r w:rsidR="00F51503">
        <w:rPr>
          <w:lang w:val="en-US"/>
        </w:rPr>
        <w:fldChar w:fldCharType="end"/>
      </w:r>
      <w:r w:rsidRPr="00385762">
        <w:rPr>
          <w:lang w:val="en-US"/>
        </w:rPr>
        <w:t xml:space="preserve"> – </w:t>
      </w:r>
      <w:r w:rsidRPr="007B3DBC">
        <w:t>Зависимости</w:t>
      </w:r>
      <w:r>
        <w:rPr>
          <w:lang w:val="en-US"/>
        </w:rPr>
        <w:t xml:space="preserve"> </w:t>
      </w:r>
      <w:r w:rsidRPr="00385762">
        <w:rPr>
          <w:lang w:val="en-US"/>
        </w:rPr>
        <w:t>«</w:t>
      </w:r>
      <w:r>
        <w:rPr>
          <w:lang w:val="en-US"/>
        </w:rPr>
        <w:t>Consultant name settings</w:t>
      </w:r>
      <w:r w:rsidRPr="00385762">
        <w:rPr>
          <w:lang w:val="en-US"/>
        </w:rPr>
        <w:t>»</w:t>
      </w:r>
    </w:p>
    <w:p w14:paraId="3A3B13DB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3E813152" wp14:editId="7078D468">
            <wp:extent cx="3848100" cy="3886200"/>
            <wp:effectExtent l="0" t="0" r="0" b="0"/>
            <wp:docPr id="27895474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9EC4" w14:textId="6980C0C1" w:rsidR="00DA7EBF" w:rsidRPr="00DA7EBF" w:rsidRDefault="00DA7EBF" w:rsidP="00DA7EBF">
      <w:pPr>
        <w:pStyle w:val="Caption"/>
        <w:jc w:val="center"/>
        <w:rPr>
          <w:lang w:val="en-US"/>
        </w:rPr>
      </w:pPr>
      <w:r>
        <w:t>Рисунок</w:t>
      </w:r>
      <w:r w:rsidRPr="00DA7EB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33</w:t>
      </w:r>
      <w:r w:rsidR="00F51503">
        <w:rPr>
          <w:lang w:val="en-US"/>
        </w:rPr>
        <w:fldChar w:fldCharType="end"/>
      </w:r>
      <w:r w:rsidRPr="00DA7EBF">
        <w:rPr>
          <w:lang w:val="en-US"/>
        </w:rPr>
        <w:t xml:space="preserve"> - </w:t>
      </w:r>
      <w:r>
        <w:t>Уточненный</w:t>
      </w:r>
      <w:r w:rsidRPr="00DA7EBF">
        <w:rPr>
          <w:lang w:val="en-US"/>
        </w:rPr>
        <w:t xml:space="preserve"> </w:t>
      </w:r>
      <w:r>
        <w:rPr>
          <w:lang w:val="en-US"/>
        </w:rPr>
        <w:t>VOPC</w:t>
      </w:r>
      <w:r w:rsidRPr="00DA7EBF">
        <w:rPr>
          <w:lang w:val="en-US"/>
        </w:rPr>
        <w:t xml:space="preserve"> «</w:t>
      </w:r>
      <w:r>
        <w:rPr>
          <w:lang w:val="en-US"/>
        </w:rPr>
        <w:t>Telegram settings</w:t>
      </w:r>
      <w:r w:rsidRPr="00DA7EBF">
        <w:rPr>
          <w:lang w:val="en-US"/>
        </w:rPr>
        <w:t>»</w:t>
      </w:r>
    </w:p>
    <w:p w14:paraId="2D94FFF4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4DE7A2" wp14:editId="4027A5B5">
            <wp:extent cx="5136515" cy="9253220"/>
            <wp:effectExtent l="0" t="0" r="6985" b="5080"/>
            <wp:docPr id="108322552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F4AE" w14:textId="7FB71EA6" w:rsidR="00DA7EBF" w:rsidRPr="00D55F55" w:rsidRDefault="00DA7EBF" w:rsidP="00DA7EBF">
      <w:pPr>
        <w:pStyle w:val="Caption"/>
        <w:jc w:val="center"/>
      </w:pPr>
      <w:r>
        <w:lastRenderedPageBreak/>
        <w:t>Рисунок</w:t>
      </w:r>
      <w:r w:rsidRPr="00D55F55">
        <w:t xml:space="preserve">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34</w:t>
      </w:r>
      <w:r w:rsidR="00312720">
        <w:rPr>
          <w:noProof/>
        </w:rPr>
        <w:fldChar w:fldCharType="end"/>
      </w:r>
      <w:r w:rsidRPr="00D55F55">
        <w:t xml:space="preserve"> - </w:t>
      </w:r>
      <w:r w:rsidRPr="00E00C31">
        <w:t>Уточненный</w:t>
      </w:r>
      <w:r w:rsidRPr="00D55F55">
        <w:t xml:space="preserve"> </w:t>
      </w:r>
      <w:r w:rsidRPr="00DA7EBF">
        <w:rPr>
          <w:lang w:val="en-US"/>
        </w:rPr>
        <w:t>VOPC</w:t>
      </w:r>
      <w:r w:rsidRPr="00D55F55">
        <w:t xml:space="preserve"> «</w:t>
      </w:r>
      <w:r>
        <w:rPr>
          <w:lang w:val="en-US"/>
        </w:rPr>
        <w:t>Set</w:t>
      </w:r>
      <w:r w:rsidRPr="00D55F55">
        <w:t xml:space="preserve"> </w:t>
      </w:r>
      <w:r>
        <w:rPr>
          <w:lang w:val="en-US"/>
        </w:rPr>
        <w:t>status</w:t>
      </w:r>
      <w:r w:rsidRPr="00D55F55">
        <w:t>»</w:t>
      </w:r>
    </w:p>
    <w:p w14:paraId="330594D7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30BC31AE" wp14:editId="3BC815F7">
            <wp:extent cx="6300470" cy="4567555"/>
            <wp:effectExtent l="0" t="0" r="5080" b="4445"/>
            <wp:docPr id="22094368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CB87" w14:textId="5C9FD6C2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35</w:t>
      </w:r>
      <w:r w:rsidR="00312720">
        <w:rPr>
          <w:noProof/>
        </w:rPr>
        <w:fldChar w:fldCharType="end"/>
      </w:r>
      <w:r w:rsidRPr="001D2711">
        <w:t xml:space="preserve"> - Уточненный VOPC</w:t>
      </w:r>
      <w:r w:rsidRPr="00DA7EBF">
        <w:t xml:space="preserve"> </w:t>
      </w:r>
      <w:r>
        <w:t>«</w:t>
      </w:r>
      <w:r>
        <w:rPr>
          <w:lang w:val="en-US"/>
        </w:rPr>
        <w:t>Reminder</w:t>
      </w:r>
      <w:r>
        <w:t>»</w:t>
      </w:r>
    </w:p>
    <w:p w14:paraId="2B4D9EAC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CAB58E" wp14:editId="248F977D">
            <wp:extent cx="6300470" cy="6439535"/>
            <wp:effectExtent l="0" t="0" r="5080" b="0"/>
            <wp:docPr id="122737794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FCF5" w14:textId="41768DD5" w:rsidR="00DA7EBF" w:rsidRPr="00DA7EBF" w:rsidRDefault="00DA7EBF" w:rsidP="00DA7EBF">
      <w:pPr>
        <w:pStyle w:val="Caption"/>
        <w:jc w:val="center"/>
        <w:rPr>
          <w:lang w:val="en-US"/>
        </w:rPr>
      </w:pPr>
      <w:r>
        <w:t>Рисунок</w:t>
      </w:r>
      <w:r w:rsidRPr="00DA7EB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36</w:t>
      </w:r>
      <w:r w:rsidR="00F51503">
        <w:rPr>
          <w:lang w:val="en-US"/>
        </w:rPr>
        <w:fldChar w:fldCharType="end"/>
      </w:r>
      <w:r w:rsidRPr="00DA7EBF">
        <w:rPr>
          <w:lang w:val="en-US"/>
        </w:rPr>
        <w:t xml:space="preserve"> - </w:t>
      </w:r>
      <w:r w:rsidRPr="005119E0">
        <w:t>Уточненный</w:t>
      </w:r>
      <w:r w:rsidRPr="00DA7EBF">
        <w:rPr>
          <w:lang w:val="en-US"/>
        </w:rPr>
        <w:t xml:space="preserve"> VOPC «</w:t>
      </w:r>
      <w:r>
        <w:rPr>
          <w:lang w:val="en-US"/>
        </w:rPr>
        <w:t>Receive ticket</w:t>
      </w:r>
      <w:r w:rsidRPr="00DA7EBF">
        <w:rPr>
          <w:lang w:val="en-US"/>
        </w:rPr>
        <w:t>»</w:t>
      </w:r>
    </w:p>
    <w:p w14:paraId="13935F1A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A3DE28" wp14:editId="2C3EC42D">
            <wp:extent cx="6300470" cy="6403340"/>
            <wp:effectExtent l="0" t="0" r="5080" b="0"/>
            <wp:docPr id="167694187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116F" w14:textId="71A5EA50" w:rsidR="00DA7EBF" w:rsidRPr="00DA7EBF" w:rsidRDefault="00DA7EBF" w:rsidP="00DA7EBF">
      <w:pPr>
        <w:pStyle w:val="Caption"/>
        <w:jc w:val="center"/>
        <w:rPr>
          <w:lang w:val="en-US"/>
        </w:rPr>
      </w:pPr>
      <w:r>
        <w:t>Рисунок</w:t>
      </w:r>
      <w:r w:rsidRPr="00DA7EB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37</w:t>
      </w:r>
      <w:r w:rsidR="00F51503">
        <w:rPr>
          <w:lang w:val="en-US"/>
        </w:rPr>
        <w:fldChar w:fldCharType="end"/>
      </w:r>
      <w:r w:rsidRPr="00DA7EBF">
        <w:rPr>
          <w:lang w:val="en-US"/>
        </w:rPr>
        <w:t xml:space="preserve"> - </w:t>
      </w:r>
      <w:r w:rsidRPr="00E23836">
        <w:t>Уточненный</w:t>
      </w:r>
      <w:r w:rsidRPr="00DA7EBF">
        <w:rPr>
          <w:lang w:val="en-US"/>
        </w:rPr>
        <w:t xml:space="preserve"> VOPC «</w:t>
      </w:r>
      <w:r>
        <w:rPr>
          <w:lang w:val="en-US"/>
        </w:rPr>
        <w:t>Consultant report</w:t>
      </w:r>
      <w:r w:rsidRPr="00DA7EBF">
        <w:rPr>
          <w:lang w:val="en-US"/>
        </w:rPr>
        <w:t>»</w:t>
      </w:r>
    </w:p>
    <w:p w14:paraId="18D14575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8E68A5" wp14:editId="18A71126">
            <wp:extent cx="6300470" cy="4398645"/>
            <wp:effectExtent l="0" t="0" r="5080" b="1905"/>
            <wp:docPr id="210421818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555F" w14:textId="5283889F" w:rsidR="00DA7EBF" w:rsidRPr="00DA7EBF" w:rsidRDefault="00DA7EBF" w:rsidP="00DA7EBF">
      <w:pPr>
        <w:pStyle w:val="Caption"/>
        <w:jc w:val="center"/>
        <w:rPr>
          <w:lang w:val="en-US"/>
        </w:rPr>
      </w:pPr>
      <w:r>
        <w:t>Рисунок</w:t>
      </w:r>
      <w:r w:rsidRPr="00DA7EB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38</w:t>
      </w:r>
      <w:r w:rsidR="00F51503">
        <w:rPr>
          <w:lang w:val="en-US"/>
        </w:rPr>
        <w:fldChar w:fldCharType="end"/>
      </w:r>
      <w:r w:rsidRPr="00DA7EBF">
        <w:rPr>
          <w:lang w:val="en-US"/>
        </w:rPr>
        <w:t xml:space="preserve"> - </w:t>
      </w:r>
      <w:r w:rsidRPr="00E875DE">
        <w:t>Уточненный</w:t>
      </w:r>
      <w:r w:rsidRPr="00DA7EBF">
        <w:rPr>
          <w:lang w:val="en-US"/>
        </w:rPr>
        <w:t xml:space="preserve"> VOPC «</w:t>
      </w:r>
      <w:r>
        <w:rPr>
          <w:lang w:val="en-US"/>
        </w:rPr>
        <w:t>Consultant name settings</w:t>
      </w:r>
      <w:r w:rsidRPr="00DA7EBF">
        <w:rPr>
          <w:lang w:val="en-US"/>
        </w:rPr>
        <w:t>»</w:t>
      </w:r>
    </w:p>
    <w:p w14:paraId="68455C63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5139B1" wp14:editId="16B45BB4">
            <wp:extent cx="6300470" cy="5508625"/>
            <wp:effectExtent l="0" t="0" r="5080" b="0"/>
            <wp:docPr id="167597877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0455" w14:textId="2339DFFD" w:rsidR="00DA7EBF" w:rsidRPr="00DA7EBF" w:rsidRDefault="00DA7EBF" w:rsidP="00DA7EBF">
      <w:pPr>
        <w:pStyle w:val="Caption"/>
        <w:jc w:val="center"/>
        <w:rPr>
          <w:lang w:val="en-US"/>
        </w:rPr>
      </w:pPr>
      <w:r>
        <w:t>Рисунок</w:t>
      </w:r>
      <w:r w:rsidRPr="00DA7EBF">
        <w:rPr>
          <w:lang w:val="en-US"/>
        </w:rPr>
        <w:t xml:space="preserve"> 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STYLEREF 2 \s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А</w:t>
      </w:r>
      <w:r w:rsidR="00F51503">
        <w:rPr>
          <w:lang w:val="en-US"/>
        </w:rPr>
        <w:fldChar w:fldCharType="end"/>
      </w:r>
      <w:r w:rsidR="00F51503">
        <w:rPr>
          <w:lang w:val="en-US"/>
        </w:rPr>
        <w:t>.</w:t>
      </w:r>
      <w:r w:rsidR="00F51503">
        <w:rPr>
          <w:lang w:val="en-US"/>
        </w:rPr>
        <w:fldChar w:fldCharType="begin"/>
      </w:r>
      <w:r w:rsidR="00F51503">
        <w:rPr>
          <w:lang w:val="en-US"/>
        </w:rPr>
        <w:instrText xml:space="preserve"> SEQ Рисунок \* ARABIC \s 2 </w:instrText>
      </w:r>
      <w:r w:rsidR="00F51503">
        <w:rPr>
          <w:lang w:val="en-US"/>
        </w:rPr>
        <w:fldChar w:fldCharType="separate"/>
      </w:r>
      <w:r w:rsidR="0003688B">
        <w:rPr>
          <w:noProof/>
          <w:lang w:val="en-US"/>
        </w:rPr>
        <w:t>39</w:t>
      </w:r>
      <w:r w:rsidR="00F51503">
        <w:rPr>
          <w:lang w:val="en-US"/>
        </w:rPr>
        <w:fldChar w:fldCharType="end"/>
      </w:r>
      <w:r w:rsidRPr="00DA7EBF">
        <w:rPr>
          <w:lang w:val="en-US"/>
        </w:rPr>
        <w:t xml:space="preserve"> - </w:t>
      </w:r>
      <w:r w:rsidRPr="00EE23AA">
        <w:t>Уточненный</w:t>
      </w:r>
      <w:r w:rsidRPr="00DA7EBF">
        <w:rPr>
          <w:lang w:val="en-US"/>
        </w:rPr>
        <w:t xml:space="preserve"> VOPC «</w:t>
      </w:r>
      <w:r>
        <w:rPr>
          <w:lang w:val="en-US"/>
        </w:rPr>
        <w:t>Tickets report</w:t>
      </w:r>
      <w:r w:rsidRPr="00DA7EBF">
        <w:rPr>
          <w:lang w:val="en-US"/>
        </w:rPr>
        <w:t>»</w:t>
      </w:r>
    </w:p>
    <w:p w14:paraId="50C1B0CA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18B95B" wp14:editId="7C5AD846">
            <wp:extent cx="6300470" cy="3977640"/>
            <wp:effectExtent l="0" t="0" r="5080" b="3810"/>
            <wp:docPr id="172793467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07CE" w14:textId="6106D9B5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40</w:t>
      </w:r>
      <w:r w:rsidR="00312720">
        <w:rPr>
          <w:noProof/>
        </w:rPr>
        <w:fldChar w:fldCharType="end"/>
      </w:r>
      <w:r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Tickets</w:t>
      </w:r>
      <w:r w:rsidRPr="00DA7EBF">
        <w:t xml:space="preserve"> </w:t>
      </w:r>
      <w:r>
        <w:rPr>
          <w:lang w:val="en-US"/>
        </w:rPr>
        <w:t>report</w:t>
      </w:r>
      <w:r>
        <w:t>»</w:t>
      </w:r>
    </w:p>
    <w:p w14:paraId="03874643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7E8BD316" wp14:editId="081C3300">
            <wp:extent cx="6300470" cy="2926715"/>
            <wp:effectExtent l="0" t="0" r="5080" b="6985"/>
            <wp:docPr id="125522994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1EA0" w14:textId="3BE727F0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41</w:t>
      </w:r>
      <w:r w:rsidR="00312720">
        <w:rPr>
          <w:noProof/>
        </w:rPr>
        <w:fldChar w:fldCharType="end"/>
      </w:r>
      <w:r w:rsidRPr="00E8753C"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Telegram</w:t>
      </w:r>
      <w:r w:rsidRPr="00DA7EBF">
        <w:t xml:space="preserve"> </w:t>
      </w:r>
      <w:r>
        <w:rPr>
          <w:lang w:val="en-US"/>
        </w:rPr>
        <w:t>settings</w:t>
      </w:r>
      <w:r>
        <w:t>»</w:t>
      </w:r>
    </w:p>
    <w:p w14:paraId="6EF95B19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2DFD16" wp14:editId="2AA1FC7F">
            <wp:extent cx="6300470" cy="9168130"/>
            <wp:effectExtent l="0" t="0" r="5080" b="0"/>
            <wp:docPr id="60161407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16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B076" w14:textId="4049DF8B" w:rsidR="00DA7EBF" w:rsidRPr="00DA7EBF" w:rsidRDefault="00DA7EBF" w:rsidP="00DA7EBF">
      <w:pPr>
        <w:pStyle w:val="Caption"/>
        <w:jc w:val="center"/>
      </w:pPr>
      <w:r>
        <w:lastRenderedPageBreak/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42</w:t>
      </w:r>
      <w:r w:rsidR="00312720">
        <w:rPr>
          <w:noProof/>
        </w:rPr>
        <w:fldChar w:fldCharType="end"/>
      </w:r>
      <w:r w:rsidRPr="00A51C46"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Set</w:t>
      </w:r>
      <w:r w:rsidRPr="00DA7EBF">
        <w:t xml:space="preserve"> </w:t>
      </w:r>
      <w:r>
        <w:rPr>
          <w:lang w:val="en-US"/>
        </w:rPr>
        <w:t>status</w:t>
      </w:r>
      <w:r>
        <w:t>»</w:t>
      </w:r>
    </w:p>
    <w:p w14:paraId="7E369966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605305D7" wp14:editId="0ECA521C">
            <wp:extent cx="6300470" cy="3114675"/>
            <wp:effectExtent l="0" t="0" r="5080" b="9525"/>
            <wp:docPr id="71388392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CADB" w14:textId="3BA90D24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43</w:t>
      </w:r>
      <w:r w:rsidR="00312720">
        <w:rPr>
          <w:noProof/>
        </w:rPr>
        <w:fldChar w:fldCharType="end"/>
      </w:r>
      <w:r w:rsidRPr="00D70625"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Reminder</w:t>
      </w:r>
      <w:r>
        <w:t>»</w:t>
      </w:r>
    </w:p>
    <w:p w14:paraId="6FC6D8E9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6C13E291" wp14:editId="63FCCE89">
            <wp:extent cx="6300470" cy="3165475"/>
            <wp:effectExtent l="0" t="0" r="5080" b="0"/>
            <wp:docPr id="130857307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536A" w14:textId="1AC1DF56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44</w:t>
      </w:r>
      <w:r w:rsidR="00312720">
        <w:rPr>
          <w:noProof/>
        </w:rPr>
        <w:fldChar w:fldCharType="end"/>
      </w:r>
      <w:r w:rsidRPr="005F5131"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Ticket</w:t>
      </w:r>
      <w:r w:rsidRPr="00DA7EBF">
        <w:t xml:space="preserve"> </w:t>
      </w:r>
      <w:r>
        <w:rPr>
          <w:lang w:val="en-US"/>
        </w:rPr>
        <w:t>receive</w:t>
      </w:r>
      <w:r>
        <w:t>»</w:t>
      </w:r>
    </w:p>
    <w:p w14:paraId="1194DFFB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E7D03B" wp14:editId="24763EA3">
            <wp:extent cx="6300470" cy="4344035"/>
            <wp:effectExtent l="0" t="0" r="5080" b="0"/>
            <wp:docPr id="45249737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63FF" w14:textId="6346413C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45</w:t>
      </w:r>
      <w:r w:rsidR="00312720">
        <w:rPr>
          <w:noProof/>
        </w:rPr>
        <w:fldChar w:fldCharType="end"/>
      </w:r>
      <w:r w:rsidRPr="00E21C7C">
        <w:t xml:space="preserve"> - Уточненная последовательность</w:t>
      </w:r>
      <w:r w:rsidRPr="00DA7EBF">
        <w:t xml:space="preserve"> </w:t>
      </w:r>
      <w:r>
        <w:t>«</w:t>
      </w:r>
      <w:r>
        <w:rPr>
          <w:lang w:val="en-US"/>
        </w:rPr>
        <w:t>Consultant</w:t>
      </w:r>
      <w:r w:rsidRPr="00DA7EBF">
        <w:t xml:space="preserve"> </w:t>
      </w:r>
      <w:r>
        <w:rPr>
          <w:lang w:val="en-US"/>
        </w:rPr>
        <w:t>report</w:t>
      </w:r>
      <w:r>
        <w:t>»</w:t>
      </w:r>
    </w:p>
    <w:p w14:paraId="51C15040" w14:textId="77777777" w:rsidR="00DA7EBF" w:rsidRDefault="00DA7EBF" w:rsidP="00DA7EBF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2C5581" wp14:editId="2733FF8F">
            <wp:extent cx="6300470" cy="4504690"/>
            <wp:effectExtent l="0" t="0" r="5080" b="0"/>
            <wp:docPr id="90487279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7E66" w14:textId="016016CD" w:rsidR="00DA7EBF" w:rsidRPr="00DA7EBF" w:rsidRDefault="00DA7EBF" w:rsidP="00DA7EBF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А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46</w:t>
      </w:r>
      <w:r w:rsidR="00312720">
        <w:rPr>
          <w:noProof/>
        </w:rPr>
        <w:fldChar w:fldCharType="end"/>
      </w:r>
      <w:r w:rsidRPr="0059242C">
        <w:t xml:space="preserve"> - Уточненная последовательность</w:t>
      </w:r>
      <w:r>
        <w:t xml:space="preserve"> «</w:t>
      </w:r>
      <w:r>
        <w:rPr>
          <w:lang w:val="en-US"/>
        </w:rPr>
        <w:t>Consultant</w:t>
      </w:r>
      <w:r w:rsidRPr="00DA7EBF">
        <w:t xml:space="preserve"> </w:t>
      </w:r>
      <w:r>
        <w:rPr>
          <w:lang w:val="en-US"/>
        </w:rPr>
        <w:t>name</w:t>
      </w:r>
      <w:r w:rsidRPr="00DA7EBF">
        <w:t xml:space="preserve"> </w:t>
      </w:r>
      <w:r>
        <w:rPr>
          <w:lang w:val="en-US"/>
        </w:rPr>
        <w:t>settings</w:t>
      </w:r>
      <w:r>
        <w:t>»</w:t>
      </w:r>
    </w:p>
    <w:p w14:paraId="0D5DE4AF" w14:textId="661AC5EB" w:rsidR="00D55F55" w:rsidRDefault="00D55F55">
      <w:r>
        <w:br w:type="page"/>
      </w:r>
    </w:p>
    <w:p w14:paraId="2C27C75B" w14:textId="3189CD72" w:rsidR="00D55F55" w:rsidRDefault="00D55F55" w:rsidP="00DA164F">
      <w:pPr>
        <w:pStyle w:val="a4"/>
        <w:ind w:firstLine="0"/>
        <w:jc w:val="center"/>
        <w:rPr>
          <w:b/>
          <w:bCs/>
        </w:rPr>
      </w:pPr>
      <w:r w:rsidRPr="00D55F55">
        <w:rPr>
          <w:b/>
          <w:bCs/>
        </w:rPr>
        <w:lastRenderedPageBreak/>
        <w:t>Приложение Б</w:t>
      </w:r>
    </w:p>
    <w:p w14:paraId="11948B7A" w14:textId="07EF107E" w:rsidR="00D55F55" w:rsidRPr="0069560F" w:rsidRDefault="00F92426" w:rsidP="0069560F">
      <w:pPr>
        <w:pStyle w:val="a4"/>
        <w:ind w:firstLine="0"/>
        <w:jc w:val="center"/>
        <w:rPr>
          <w:b/>
          <w:bCs/>
          <w:color w:val="FFFFFF" w:themeColor="background1"/>
          <w:lang w:val="en-US"/>
        </w:rPr>
      </w:pPr>
      <w:r>
        <w:rPr>
          <w:b/>
          <w:bCs/>
        </w:rPr>
        <w:t>Интерфейс</w:t>
      </w:r>
      <w:r w:rsidR="00D55F55">
        <w:rPr>
          <w:b/>
          <w:bCs/>
        </w:rPr>
        <w:t xml:space="preserve"> системы</w:t>
      </w:r>
    </w:p>
    <w:p w14:paraId="79A89691" w14:textId="77777777" w:rsidR="00D55F55" w:rsidRDefault="00D55F55" w:rsidP="00D55F55">
      <w:pPr>
        <w:keepNext/>
        <w:jc w:val="center"/>
      </w:pPr>
      <w:r>
        <w:rPr>
          <w:noProof/>
        </w:rPr>
        <w:drawing>
          <wp:inline distT="0" distB="0" distL="0" distR="0" wp14:anchorId="79FEC4ED" wp14:editId="3B002C85">
            <wp:extent cx="6300470" cy="4478655"/>
            <wp:effectExtent l="19050" t="19050" r="24130" b="17145"/>
            <wp:docPr id="1452840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9D6BF" w14:textId="28C8BBF6" w:rsidR="00D55F55" w:rsidRDefault="00D55F55" w:rsidP="00D55F55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Б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1</w:t>
      </w:r>
      <w:r w:rsidR="00312720">
        <w:rPr>
          <w:noProof/>
        </w:rPr>
        <w:fldChar w:fldCharType="end"/>
      </w:r>
      <w:r>
        <w:t xml:space="preserve"> - Главное меню</w:t>
      </w:r>
    </w:p>
    <w:p w14:paraId="712FB7BE" w14:textId="77777777" w:rsidR="00D55F55" w:rsidRDefault="00D55F55" w:rsidP="00D55F55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FE5316" wp14:editId="372C5686">
            <wp:extent cx="6300470" cy="4478655"/>
            <wp:effectExtent l="19050" t="19050" r="24130" b="17145"/>
            <wp:docPr id="983857775" name="Рисунок 57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57775" name="Рисунок 57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D2BB0" w14:textId="09E05E12" w:rsidR="00D55F55" w:rsidRDefault="00D55F55" w:rsidP="00D55F55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Б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2</w:t>
      </w:r>
      <w:r w:rsidR="00312720">
        <w:rPr>
          <w:noProof/>
        </w:rPr>
        <w:fldChar w:fldCharType="end"/>
      </w:r>
      <w:r>
        <w:t xml:space="preserve"> - Настройка </w:t>
      </w:r>
      <w:proofErr w:type="spellStart"/>
      <w:r>
        <w:t>телеграм</w:t>
      </w:r>
      <w:proofErr w:type="spellEnd"/>
    </w:p>
    <w:p w14:paraId="3ED1587B" w14:textId="77777777" w:rsidR="00D55F55" w:rsidRDefault="00D55F55" w:rsidP="00D55F55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D311BD" wp14:editId="646FFC3B">
            <wp:extent cx="6300470" cy="4478655"/>
            <wp:effectExtent l="19050" t="19050" r="24130" b="17145"/>
            <wp:docPr id="2076778922" name="Рисунок 58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78922" name="Рисунок 58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3BC2E" w14:textId="5738B5BA" w:rsidR="00D55F55" w:rsidRDefault="00D55F55" w:rsidP="00D55F55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Б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3</w:t>
      </w:r>
      <w:r w:rsidR="00312720">
        <w:rPr>
          <w:noProof/>
        </w:rPr>
        <w:fldChar w:fldCharType="end"/>
      </w:r>
      <w:r>
        <w:t xml:space="preserve"> - Отчет о заявках</w:t>
      </w:r>
    </w:p>
    <w:p w14:paraId="10D9F1BB" w14:textId="77777777" w:rsidR="00D55F55" w:rsidRDefault="00D55F55" w:rsidP="00D55F55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39921" wp14:editId="3985FE0D">
            <wp:extent cx="6300470" cy="4478655"/>
            <wp:effectExtent l="19050" t="19050" r="24130" b="17145"/>
            <wp:docPr id="1031093789" name="Рисунок 59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93789" name="Рисунок 59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E44ED" w14:textId="40C49590" w:rsidR="00D55F55" w:rsidRDefault="00D55F55" w:rsidP="00D55F55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Б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4</w:t>
      </w:r>
      <w:r w:rsidR="00312720">
        <w:rPr>
          <w:noProof/>
        </w:rPr>
        <w:fldChar w:fldCharType="end"/>
      </w:r>
      <w:r>
        <w:t xml:space="preserve"> - Отчет о консультантах</w:t>
      </w:r>
    </w:p>
    <w:p w14:paraId="5BFE7AC2" w14:textId="77777777" w:rsidR="00D55F55" w:rsidRDefault="00D55F55" w:rsidP="00D55F55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DDA8A3" wp14:editId="1DB16540">
            <wp:extent cx="6300470" cy="4478655"/>
            <wp:effectExtent l="19050" t="19050" r="24130" b="17145"/>
            <wp:docPr id="1858209927" name="Рисунок 60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09927" name="Рисунок 60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D000D" w14:textId="39DEE2E7" w:rsidR="00D55F55" w:rsidRPr="00D55F55" w:rsidRDefault="00D55F55" w:rsidP="00D55F55">
      <w:pPr>
        <w:pStyle w:val="Caption"/>
        <w:jc w:val="center"/>
      </w:pPr>
      <w:r>
        <w:t xml:space="preserve">Рисунок </w:t>
      </w:r>
      <w:r w:rsidR="00312720">
        <w:fldChar w:fldCharType="begin"/>
      </w:r>
      <w:r w:rsidR="00312720">
        <w:instrText xml:space="preserve"> STYLEREF 2 \s </w:instrText>
      </w:r>
      <w:r w:rsidR="00312720">
        <w:fldChar w:fldCharType="separate"/>
      </w:r>
      <w:r w:rsidR="0003688B">
        <w:rPr>
          <w:noProof/>
        </w:rPr>
        <w:t>Б</w:t>
      </w:r>
      <w:r w:rsidR="00312720">
        <w:rPr>
          <w:noProof/>
        </w:rPr>
        <w:fldChar w:fldCharType="end"/>
      </w:r>
      <w:r w:rsidR="00F51503">
        <w:t>.</w:t>
      </w:r>
      <w:r w:rsidR="00312720">
        <w:fldChar w:fldCharType="begin"/>
      </w:r>
      <w:r w:rsidR="00312720">
        <w:instrText xml:space="preserve"> SEQ Рисунок \* ARABIC \s 2 </w:instrText>
      </w:r>
      <w:r w:rsidR="00312720">
        <w:fldChar w:fldCharType="separate"/>
      </w:r>
      <w:r w:rsidR="0003688B">
        <w:rPr>
          <w:noProof/>
        </w:rPr>
        <w:t>5</w:t>
      </w:r>
      <w:r w:rsidR="00312720">
        <w:rPr>
          <w:noProof/>
        </w:rPr>
        <w:fldChar w:fldCharType="end"/>
      </w:r>
      <w:r>
        <w:t xml:space="preserve"> - Настройка имен консультантов</w:t>
      </w:r>
    </w:p>
    <w:sectPr w:rsidR="00D55F55" w:rsidRPr="00D55F55" w:rsidSect="00472E12">
      <w:footerReference w:type="default" r:id="rId85"/>
      <w:footnotePr>
        <w:numRestart w:val="eachPage"/>
      </w:footnotePr>
      <w:pgSz w:w="11907" w:h="16840"/>
      <w:pgMar w:top="1134" w:right="567" w:bottom="1134" w:left="1418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RePack by Diakov" w:date="2025-01-28T15:18:00Z" w:initials="RbD">
    <w:p w14:paraId="6003CC4B" w14:textId="59935B07" w:rsidR="00867447" w:rsidRDefault="00867447">
      <w:pPr>
        <w:pStyle w:val="CommentText"/>
      </w:pPr>
      <w:r>
        <w:rPr>
          <w:rStyle w:val="CommentReference"/>
        </w:rPr>
        <w:annotationRef/>
      </w:r>
      <w:r>
        <w:t>Разделы КП</w:t>
      </w:r>
    </w:p>
  </w:comment>
  <w:comment w:id="4" w:author="RePack by Diakov" w:date="2025-01-28T15:29:00Z" w:initials="RbD">
    <w:p w14:paraId="3BE31C5C" w14:textId="12608ED1" w:rsidR="00036FA4" w:rsidRDefault="00036FA4">
      <w:pPr>
        <w:pStyle w:val="CommentText"/>
      </w:pPr>
      <w:r>
        <w:rPr>
          <w:rStyle w:val="CommentReference"/>
        </w:rPr>
        <w:annotationRef/>
      </w:r>
      <w:r>
        <w:t>Написать про актуальность задачи. предмет объект исследования.</w:t>
      </w:r>
    </w:p>
  </w:comment>
  <w:comment w:id="7" w:author="RePack by Diakov" w:date="2025-01-28T15:31:00Z" w:initials="RbD">
    <w:p w14:paraId="2D259FBF" w14:textId="58EB0D7B" w:rsidR="00036FA4" w:rsidRDefault="00036FA4">
      <w:pPr>
        <w:pStyle w:val="CommentText"/>
      </w:pPr>
      <w:r>
        <w:rPr>
          <w:rStyle w:val="CommentReference"/>
        </w:rPr>
        <w:annotationRef/>
      </w:r>
      <w:r>
        <w:t>Компания занимается ….</w:t>
      </w:r>
    </w:p>
  </w:comment>
  <w:comment w:id="8" w:author="RePack by Diakov" w:date="2025-01-28T15:30:00Z" w:initials="RbD">
    <w:p w14:paraId="18957038" w14:textId="4AA7E456" w:rsidR="00036FA4" w:rsidRDefault="00036FA4">
      <w:pPr>
        <w:pStyle w:val="CommentText"/>
      </w:pPr>
      <w:r>
        <w:rPr>
          <w:rStyle w:val="CommentReference"/>
        </w:rPr>
        <w:annotationRef/>
      </w:r>
      <w:r>
        <w:t>Что опять за списки пишем предложениями.</w:t>
      </w:r>
    </w:p>
  </w:comment>
  <w:comment w:id="9" w:author="RePack by Diakov" w:date="2025-01-28T15:49:00Z" w:initials="RbD">
    <w:p w14:paraId="3F7C40FD" w14:textId="48411DB4" w:rsidR="007A398C" w:rsidRDefault="007A398C">
      <w:pPr>
        <w:pStyle w:val="CommentText"/>
      </w:pPr>
      <w:r>
        <w:rPr>
          <w:rStyle w:val="CommentReference"/>
        </w:rPr>
        <w:annotationRef/>
      </w:r>
      <w:r>
        <w:t>Описать процесс работы с заявками клиентов.</w:t>
      </w:r>
    </w:p>
  </w:comment>
  <w:comment w:id="11" w:author="RePack by Diakov" w:date="2025-01-28T15:34:00Z" w:initials="RbD">
    <w:p w14:paraId="0FCBE0EE" w14:textId="5D47A115" w:rsidR="00036FA4" w:rsidRDefault="00036FA4">
      <w:pPr>
        <w:pStyle w:val="CommentText"/>
      </w:pPr>
      <w:r>
        <w:rPr>
          <w:rStyle w:val="CommentReference"/>
        </w:rPr>
        <w:annotationRef/>
      </w:r>
      <w:r>
        <w:t>Клиент только формирует заявку на обслуживание.</w:t>
      </w:r>
      <w:r w:rsidR="007C2248">
        <w:t xml:space="preserve"> Добавить этот </w:t>
      </w:r>
      <w:proofErr w:type="spellStart"/>
      <w:r w:rsidR="007C2248">
        <w:t>бп</w:t>
      </w:r>
      <w:proofErr w:type="spellEnd"/>
      <w:r w:rsidR="007C2248">
        <w:t>.</w:t>
      </w:r>
      <w:r>
        <w:t xml:space="preserve"> Убрать лишние ассоциации. </w:t>
      </w:r>
    </w:p>
  </w:comment>
  <w:comment w:id="12" w:author="RePack by Diakov" w:date="2025-01-28T15:42:00Z" w:initials="RbD">
    <w:p w14:paraId="0D424014" w14:textId="32E86FB3" w:rsidR="007C2248" w:rsidRDefault="007C2248">
      <w:pPr>
        <w:pStyle w:val="CommentText"/>
      </w:pPr>
      <w:r>
        <w:rPr>
          <w:rStyle w:val="CommentReference"/>
        </w:rPr>
        <w:annotationRef/>
      </w:r>
      <w:r>
        <w:t>Непонятно заявка только на консультацию или есть и обслуживание.</w:t>
      </w:r>
      <w:r w:rsidR="00F627AE">
        <w:t xml:space="preserve"> </w:t>
      </w:r>
    </w:p>
  </w:comment>
  <w:comment w:id="14" w:author="RePack by Diakov" w:date="2025-01-28T15:45:00Z" w:initials="RbD">
    <w:p w14:paraId="64695462" w14:textId="48BA1EE2" w:rsidR="007C2248" w:rsidRDefault="007C2248">
      <w:pPr>
        <w:pStyle w:val="CommentText"/>
      </w:pPr>
      <w:r>
        <w:rPr>
          <w:rStyle w:val="CommentReference"/>
        </w:rPr>
        <w:annotationRef/>
      </w:r>
      <w:r>
        <w:t>А существует каталог услуг?</w:t>
      </w:r>
    </w:p>
  </w:comment>
  <w:comment w:id="18" w:author="RePack by Diakov" w:date="2025-01-28T16:36:00Z" w:initials="RbD">
    <w:p w14:paraId="175A796B" w14:textId="4ABC412D" w:rsidR="00F627AE" w:rsidRDefault="00F627AE">
      <w:pPr>
        <w:pStyle w:val="CommentText"/>
      </w:pPr>
      <w:r>
        <w:rPr>
          <w:rStyle w:val="CommentReference"/>
        </w:rPr>
        <w:annotationRef/>
      </w:r>
      <w:r>
        <w:t>Непонятна связь между заявкой и консультацией</w:t>
      </w:r>
    </w:p>
  </w:comment>
  <w:comment w:id="19" w:author="RePack by Diakov" w:date="2025-01-28T16:40:00Z" w:initials="RbD">
    <w:p w14:paraId="4C7E25F7" w14:textId="53E149B5" w:rsidR="00F627AE" w:rsidRDefault="00F627AE">
      <w:pPr>
        <w:pStyle w:val="CommentText"/>
      </w:pPr>
      <w:r>
        <w:rPr>
          <w:rStyle w:val="CommentReference"/>
        </w:rPr>
        <w:annotationRef/>
      </w:r>
      <w:r>
        <w:t xml:space="preserve">А где назначение </w:t>
      </w:r>
      <w:proofErr w:type="spellStart"/>
      <w:r>
        <w:t>консультатнта</w:t>
      </w:r>
      <w:proofErr w:type="spellEnd"/>
      <w:r>
        <w:t>?</w:t>
      </w:r>
    </w:p>
  </w:comment>
  <w:comment w:id="20" w:author="RePack by Diakov" w:date="2025-01-28T15:48:00Z" w:initials="RbD">
    <w:p w14:paraId="038FC255" w14:textId="1DBAAE89" w:rsidR="007C2248" w:rsidRDefault="007C2248">
      <w:pPr>
        <w:pStyle w:val="CommentText"/>
      </w:pPr>
      <w:r>
        <w:rPr>
          <w:rStyle w:val="CommentReference"/>
        </w:rPr>
        <w:annotationRef/>
      </w:r>
      <w:r>
        <w:t xml:space="preserve">Все рисунки </w:t>
      </w:r>
      <w:proofErr w:type="spellStart"/>
      <w:r>
        <w:t>д.б</w:t>
      </w:r>
      <w:proofErr w:type="spellEnd"/>
      <w:r>
        <w:t>. читаемы</w:t>
      </w:r>
      <w:r w:rsidR="007A398C">
        <w:t xml:space="preserve"> при печати. Этот я увеличила, сделать во всей работе.</w:t>
      </w:r>
    </w:p>
  </w:comment>
  <w:comment w:id="21" w:author="RePack by Diakov" w:date="2025-01-28T16:37:00Z" w:initials="RbD">
    <w:p w14:paraId="3E5D75A6" w14:textId="2BEA389F" w:rsidR="00F627AE" w:rsidRDefault="00F627AE">
      <w:pPr>
        <w:pStyle w:val="CommentText"/>
      </w:pPr>
      <w:r>
        <w:rPr>
          <w:rStyle w:val="CommentReference"/>
        </w:rPr>
        <w:annotationRef/>
      </w:r>
      <w:r>
        <w:t>Написать спецификации</w:t>
      </w:r>
    </w:p>
  </w:comment>
  <w:comment w:id="24" w:author="RePack by Diakov" w:date="2025-01-28T15:57:00Z" w:initials="RbD">
    <w:p w14:paraId="0CDEC4B3" w14:textId="125E1B8C" w:rsidR="007A398C" w:rsidRDefault="007A398C">
      <w:pPr>
        <w:pStyle w:val="CommentText"/>
      </w:pPr>
      <w:r>
        <w:rPr>
          <w:rStyle w:val="CommentReference"/>
        </w:rPr>
        <w:annotationRef/>
      </w:r>
      <w:r>
        <w:t>Написать по ГОСТУ</w:t>
      </w:r>
    </w:p>
  </w:comment>
  <w:comment w:id="29" w:author="RePack by Diakov" w:date="2025-01-28T16:14:00Z" w:initials="RbD">
    <w:p w14:paraId="7F82E735" w14:textId="255085D3" w:rsidR="00AA2762" w:rsidRDefault="00AA2762">
      <w:pPr>
        <w:pStyle w:val="CommentText"/>
      </w:pPr>
      <w:r>
        <w:rPr>
          <w:rStyle w:val="CommentReference"/>
        </w:rPr>
        <w:annotationRef/>
      </w:r>
      <w:r>
        <w:t>Либо методы пишем по-русски, либо даем пояснения</w:t>
      </w:r>
    </w:p>
  </w:comment>
  <w:comment w:id="32" w:author="RePack by Diakov" w:date="2025-01-28T16:10:00Z" w:initials="RbD">
    <w:p w14:paraId="48BBE864" w14:textId="671F3992" w:rsidR="00AA2762" w:rsidRDefault="00AA2762">
      <w:pPr>
        <w:pStyle w:val="CommentText"/>
      </w:pPr>
      <w:r>
        <w:rPr>
          <w:rStyle w:val="CommentReference"/>
        </w:rPr>
        <w:annotationRef/>
      </w:r>
      <w:r>
        <w:t>На архитектурном уровне должный находиться пакеты или классы. Что такое процесс?</w:t>
      </w:r>
    </w:p>
  </w:comment>
  <w:comment w:id="34" w:author="RePack by Diakov" w:date="2025-01-28T16:27:00Z" w:initials="RbD">
    <w:p w14:paraId="195BFCC4" w14:textId="1E927295" w:rsidR="00545A98" w:rsidRDefault="00545A98">
      <w:pPr>
        <w:pStyle w:val="CommentText"/>
      </w:pPr>
      <w:r>
        <w:rPr>
          <w:rStyle w:val="CommentReference"/>
        </w:rPr>
        <w:annotationRef/>
      </w:r>
      <w:r>
        <w:t>Описываем итоговую модель классов (представить в приложении) со всеми стереотипами. Для каждого класса атрибуты и методы.</w:t>
      </w:r>
    </w:p>
  </w:comment>
  <w:comment w:id="35" w:author="RePack by Diakov" w:date="2025-01-28T16:31:00Z" w:initials="RbD">
    <w:p w14:paraId="297C0021" w14:textId="20C66501" w:rsidR="00F627AE" w:rsidRDefault="00F627AE">
      <w:pPr>
        <w:pStyle w:val="CommentText"/>
      </w:pPr>
      <w:r>
        <w:rPr>
          <w:rStyle w:val="CommentReference"/>
        </w:rPr>
        <w:annotationRef/>
      </w:r>
      <w:r>
        <w:t>Таблица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03CC4B" w15:done="0"/>
  <w15:commentEx w15:paraId="3BE31C5C" w15:done="0"/>
  <w15:commentEx w15:paraId="2D259FBF" w15:done="0"/>
  <w15:commentEx w15:paraId="18957038" w15:done="0"/>
  <w15:commentEx w15:paraId="3F7C40FD" w15:done="0"/>
  <w15:commentEx w15:paraId="0FCBE0EE" w15:done="0"/>
  <w15:commentEx w15:paraId="0D424014" w15:done="0"/>
  <w15:commentEx w15:paraId="64695462" w15:done="0"/>
  <w15:commentEx w15:paraId="175A796B" w15:done="0"/>
  <w15:commentEx w15:paraId="4C7E25F7" w15:done="0"/>
  <w15:commentEx w15:paraId="038FC255" w15:done="0"/>
  <w15:commentEx w15:paraId="3E5D75A6" w15:done="0"/>
  <w15:commentEx w15:paraId="0CDEC4B3" w15:done="0"/>
  <w15:commentEx w15:paraId="7F82E735" w15:done="0"/>
  <w15:commentEx w15:paraId="48BBE864" w15:done="0"/>
  <w15:commentEx w15:paraId="195BFCC4" w15:done="0"/>
  <w15:commentEx w15:paraId="297C002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03CC4B" w16cid:durableId="2B4A0242"/>
  <w16cid:commentId w16cid:paraId="3BE31C5C" w16cid:durableId="2B4A0243"/>
  <w16cid:commentId w16cid:paraId="2D259FBF" w16cid:durableId="2B4A0244"/>
  <w16cid:commentId w16cid:paraId="18957038" w16cid:durableId="2B4A0245"/>
  <w16cid:commentId w16cid:paraId="3F7C40FD" w16cid:durableId="2B4A0246"/>
  <w16cid:commentId w16cid:paraId="0FCBE0EE" w16cid:durableId="2B4A0247"/>
  <w16cid:commentId w16cid:paraId="0D424014" w16cid:durableId="2B4A0248"/>
  <w16cid:commentId w16cid:paraId="64695462" w16cid:durableId="2B4A0249"/>
  <w16cid:commentId w16cid:paraId="175A796B" w16cid:durableId="2B4A024A"/>
  <w16cid:commentId w16cid:paraId="4C7E25F7" w16cid:durableId="2B4A024B"/>
  <w16cid:commentId w16cid:paraId="038FC255" w16cid:durableId="2B4A024C"/>
  <w16cid:commentId w16cid:paraId="3E5D75A6" w16cid:durableId="2B4A024D"/>
  <w16cid:commentId w16cid:paraId="0CDEC4B3" w16cid:durableId="2B4A024E"/>
  <w16cid:commentId w16cid:paraId="7F82E735" w16cid:durableId="2B4A024F"/>
  <w16cid:commentId w16cid:paraId="48BBE864" w16cid:durableId="2B4A0250"/>
  <w16cid:commentId w16cid:paraId="195BFCC4" w16cid:durableId="2B4A0251"/>
  <w16cid:commentId w16cid:paraId="297C0021" w16cid:durableId="2B4A02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457BC" w14:textId="77777777" w:rsidR="00312720" w:rsidRDefault="00312720">
      <w:r>
        <w:separator/>
      </w:r>
    </w:p>
  </w:endnote>
  <w:endnote w:type="continuationSeparator" w:id="0">
    <w:p w14:paraId="514D58B1" w14:textId="77777777" w:rsidR="00312720" w:rsidRDefault="0031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Латинский">
    <w:altName w:val="Times New Roman"/>
    <w:panose1 w:val="020B0604020202020204"/>
    <w:charset w:val="59"/>
    <w:family w:val="auto"/>
    <w:notTrueType/>
    <w:pitch w:val="variable"/>
    <w:sig w:usb0="00000001" w:usb1="00000000" w:usb2="00000000" w:usb3="00000000" w:csb0="00000000" w:csb1="00000000"/>
  </w:font>
  <w:font w:name="Cascadia Code">
    <w:altName w:val="Calibri"/>
    <w:panose1 w:val="020B0604020202020204"/>
    <w:charset w:val="CC"/>
    <w:family w:val="modern"/>
    <w:pitch w:val="fixed"/>
    <w:sig w:usb0="A1002AFF" w:usb1="C200F9FB" w:usb2="0004002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288530"/>
      <w:docPartObj>
        <w:docPartGallery w:val="Page Numbers (Bottom of Page)"/>
        <w:docPartUnique/>
      </w:docPartObj>
    </w:sdtPr>
    <w:sdtEndPr/>
    <w:sdtContent>
      <w:p w14:paraId="370907A2" w14:textId="165D63FA" w:rsidR="00867447" w:rsidRDefault="0086744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5C5C">
          <w:rPr>
            <w:noProof/>
          </w:rPr>
          <w:t>22</w:t>
        </w:r>
        <w:r>
          <w:fldChar w:fldCharType="end"/>
        </w:r>
      </w:p>
    </w:sdtContent>
  </w:sdt>
  <w:p w14:paraId="7076AB2A" w14:textId="77777777" w:rsidR="00867447" w:rsidRDefault="008674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513D1" w14:textId="77777777" w:rsidR="00312720" w:rsidRDefault="00312720">
      <w:r>
        <w:separator/>
      </w:r>
    </w:p>
  </w:footnote>
  <w:footnote w:type="continuationSeparator" w:id="0">
    <w:p w14:paraId="7790A620" w14:textId="77777777" w:rsidR="00312720" w:rsidRDefault="0031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A6612F"/>
    <w:multiLevelType w:val="hybridMultilevel"/>
    <w:tmpl w:val="70AE2742"/>
    <w:lvl w:ilvl="0" w:tplc="5A840A5C">
      <w:start w:val="1"/>
      <w:numFmt w:val="bullet"/>
      <w:pStyle w:val="a"/>
      <w:lvlText w:val="-"/>
      <w:lvlJc w:val="left"/>
      <w:pPr>
        <w:ind w:left="1849" w:hanging="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D530E1"/>
    <w:multiLevelType w:val="hybridMultilevel"/>
    <w:tmpl w:val="82346FF2"/>
    <w:lvl w:ilvl="0" w:tplc="4BF69F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887DFB"/>
    <w:multiLevelType w:val="hybridMultilevel"/>
    <w:tmpl w:val="0F5692C6"/>
    <w:lvl w:ilvl="0" w:tplc="432C54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F413D4"/>
    <w:multiLevelType w:val="hybridMultilevel"/>
    <w:tmpl w:val="B98E0856"/>
    <w:lvl w:ilvl="0" w:tplc="506A79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DA74FA"/>
    <w:multiLevelType w:val="multilevel"/>
    <w:tmpl w:val="6F30217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6" w15:restartNumberingAfterBreak="0">
    <w:nsid w:val="31C1009C"/>
    <w:multiLevelType w:val="hybridMultilevel"/>
    <w:tmpl w:val="06764AD8"/>
    <w:lvl w:ilvl="0" w:tplc="CA1646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FB2844"/>
    <w:multiLevelType w:val="hybridMultilevel"/>
    <w:tmpl w:val="76E24C42"/>
    <w:lvl w:ilvl="0" w:tplc="235000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062E50"/>
    <w:multiLevelType w:val="hybridMultilevel"/>
    <w:tmpl w:val="85184A38"/>
    <w:lvl w:ilvl="0" w:tplc="EA705D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E27439"/>
    <w:multiLevelType w:val="hybridMultilevel"/>
    <w:tmpl w:val="7F1A9EE2"/>
    <w:lvl w:ilvl="0" w:tplc="238C06A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A11A2A"/>
    <w:multiLevelType w:val="multilevel"/>
    <w:tmpl w:val="C99038DC"/>
    <w:lvl w:ilvl="0">
      <w:start w:val="1"/>
      <w:numFmt w:val="russianUpper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4401576"/>
    <w:multiLevelType w:val="multilevel"/>
    <w:tmpl w:val="E326AC6C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russianUpp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12" w15:restartNumberingAfterBreak="0">
    <w:nsid w:val="45290237"/>
    <w:multiLevelType w:val="hybridMultilevel"/>
    <w:tmpl w:val="CA06CD2A"/>
    <w:lvl w:ilvl="0" w:tplc="88AE227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93A0BC6"/>
    <w:multiLevelType w:val="hybridMultilevel"/>
    <w:tmpl w:val="A76A1B26"/>
    <w:lvl w:ilvl="0" w:tplc="8C2E40B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E47AEC"/>
    <w:multiLevelType w:val="multilevel"/>
    <w:tmpl w:val="C99038DC"/>
    <w:lvl w:ilvl="0">
      <w:start w:val="1"/>
      <w:numFmt w:val="russianUpper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90BBB"/>
    <w:multiLevelType w:val="hybridMultilevel"/>
    <w:tmpl w:val="10AE45AC"/>
    <w:lvl w:ilvl="0" w:tplc="FB0CB03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1543DD"/>
    <w:multiLevelType w:val="multilevel"/>
    <w:tmpl w:val="100AD32A"/>
    <w:lvl w:ilvl="0">
      <w:start w:val="1"/>
      <w:numFmt w:val="decimal"/>
      <w:pStyle w:val="a0"/>
      <w:suff w:val="space"/>
      <w:lvlText w:val="%1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11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080" w:hanging="37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61FB1D48"/>
    <w:multiLevelType w:val="hybridMultilevel"/>
    <w:tmpl w:val="B1ACC442"/>
    <w:lvl w:ilvl="0" w:tplc="C1F6AD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9506A48"/>
    <w:multiLevelType w:val="multilevel"/>
    <w:tmpl w:val="71286D4E"/>
    <w:lvl w:ilvl="0">
      <w:start w:val="1"/>
      <w:numFmt w:val="decimal"/>
      <w:lvlText w:val="%1"/>
      <w:lvlJc w:val="left"/>
      <w:pPr>
        <w:tabs>
          <w:tab w:val="num" w:pos="1154"/>
        </w:tabs>
        <w:ind w:left="11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86"/>
        </w:tabs>
        <w:ind w:left="158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18"/>
        </w:tabs>
        <w:ind w:left="2018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94"/>
        </w:tabs>
        <w:ind w:left="252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14"/>
        </w:tabs>
        <w:ind w:left="302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74"/>
        </w:tabs>
        <w:ind w:left="35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94"/>
        </w:tabs>
        <w:ind w:left="40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54"/>
        </w:tabs>
        <w:ind w:left="45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74"/>
        </w:tabs>
        <w:ind w:left="5114" w:hanging="1440"/>
      </w:pPr>
      <w:rPr>
        <w:rFonts w:hint="default"/>
      </w:rPr>
    </w:lvl>
  </w:abstractNum>
  <w:abstractNum w:abstractNumId="19" w15:restartNumberingAfterBreak="0">
    <w:nsid w:val="696815A3"/>
    <w:multiLevelType w:val="hybridMultilevel"/>
    <w:tmpl w:val="A50ADAAE"/>
    <w:lvl w:ilvl="0" w:tplc="62DACD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C77901"/>
    <w:multiLevelType w:val="hybridMultilevel"/>
    <w:tmpl w:val="C19E5760"/>
    <w:lvl w:ilvl="0" w:tplc="2682B7D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 w15:restartNumberingAfterBreak="0">
    <w:nsid w:val="71F05BB5"/>
    <w:multiLevelType w:val="hybridMultilevel"/>
    <w:tmpl w:val="D844560E"/>
    <w:lvl w:ilvl="0" w:tplc="6812FD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5B69BF"/>
    <w:multiLevelType w:val="hybridMultilevel"/>
    <w:tmpl w:val="799A87F8"/>
    <w:lvl w:ilvl="0" w:tplc="B64E600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A270D1B"/>
    <w:multiLevelType w:val="hybridMultilevel"/>
    <w:tmpl w:val="4762E416"/>
    <w:lvl w:ilvl="0" w:tplc="D08294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2"/>
  </w:num>
  <w:num w:numId="4">
    <w:abstractNumId w:val="21"/>
  </w:num>
  <w:num w:numId="5">
    <w:abstractNumId w:val="15"/>
  </w:num>
  <w:num w:numId="6">
    <w:abstractNumId w:val="12"/>
  </w:num>
  <w:num w:numId="7">
    <w:abstractNumId w:val="4"/>
  </w:num>
  <w:num w:numId="8">
    <w:abstractNumId w:val="13"/>
  </w:num>
  <w:num w:numId="9">
    <w:abstractNumId w:val="19"/>
  </w:num>
  <w:num w:numId="10">
    <w:abstractNumId w:val="23"/>
  </w:num>
  <w:num w:numId="11">
    <w:abstractNumId w:val="6"/>
  </w:num>
  <w:num w:numId="12">
    <w:abstractNumId w:val="22"/>
  </w:num>
  <w:num w:numId="13">
    <w:abstractNumId w:val="8"/>
  </w:num>
  <w:num w:numId="14">
    <w:abstractNumId w:val="20"/>
  </w:num>
  <w:num w:numId="15">
    <w:abstractNumId w:val="14"/>
  </w:num>
  <w:num w:numId="16">
    <w:abstractNumId w:val="10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7"/>
  </w:num>
  <w:num w:numId="20">
    <w:abstractNumId w:val="17"/>
  </w:num>
  <w:num w:numId="21">
    <w:abstractNumId w:val="3"/>
  </w:num>
  <w:num w:numId="22">
    <w:abstractNumId w:val="9"/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18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Pack by Diakov">
    <w15:presenceInfo w15:providerId="None" w15:userId="RePack by Dia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oNotHyphenateCaps/>
  <w:displayHorizontalDrawingGridEvery w:val="0"/>
  <w:displayVerticalDrawingGridEvery w:val="0"/>
  <w:doNotUseMarginsForDrawingGridOrigin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247"/>
    <w:rsid w:val="00000B02"/>
    <w:rsid w:val="0000198F"/>
    <w:rsid w:val="000044E6"/>
    <w:rsid w:val="000056BE"/>
    <w:rsid w:val="00006C08"/>
    <w:rsid w:val="0001705D"/>
    <w:rsid w:val="00017356"/>
    <w:rsid w:val="00020001"/>
    <w:rsid w:val="00022A1B"/>
    <w:rsid w:val="00023626"/>
    <w:rsid w:val="00026D33"/>
    <w:rsid w:val="00027A6A"/>
    <w:rsid w:val="000323F2"/>
    <w:rsid w:val="00032C87"/>
    <w:rsid w:val="00033659"/>
    <w:rsid w:val="0003688B"/>
    <w:rsid w:val="00036FA4"/>
    <w:rsid w:val="0003707F"/>
    <w:rsid w:val="000370A0"/>
    <w:rsid w:val="00041B19"/>
    <w:rsid w:val="00043572"/>
    <w:rsid w:val="00044A66"/>
    <w:rsid w:val="0004556A"/>
    <w:rsid w:val="00046290"/>
    <w:rsid w:val="00047350"/>
    <w:rsid w:val="0005060E"/>
    <w:rsid w:val="00052CDB"/>
    <w:rsid w:val="00053C1D"/>
    <w:rsid w:val="00053DBC"/>
    <w:rsid w:val="00060C40"/>
    <w:rsid w:val="0006296E"/>
    <w:rsid w:val="000635A7"/>
    <w:rsid w:val="00063F94"/>
    <w:rsid w:val="00066375"/>
    <w:rsid w:val="00067096"/>
    <w:rsid w:val="000672DC"/>
    <w:rsid w:val="00070544"/>
    <w:rsid w:val="00070D37"/>
    <w:rsid w:val="00070D4B"/>
    <w:rsid w:val="0007175B"/>
    <w:rsid w:val="00072238"/>
    <w:rsid w:val="00072AA0"/>
    <w:rsid w:val="0007427F"/>
    <w:rsid w:val="00074C1B"/>
    <w:rsid w:val="000801B0"/>
    <w:rsid w:val="00080F93"/>
    <w:rsid w:val="000828EC"/>
    <w:rsid w:val="0008476B"/>
    <w:rsid w:val="000851B1"/>
    <w:rsid w:val="00086179"/>
    <w:rsid w:val="000872B1"/>
    <w:rsid w:val="0009267A"/>
    <w:rsid w:val="0009350E"/>
    <w:rsid w:val="0009433F"/>
    <w:rsid w:val="0009787E"/>
    <w:rsid w:val="000A2B76"/>
    <w:rsid w:val="000A3DE5"/>
    <w:rsid w:val="000A4DC5"/>
    <w:rsid w:val="000A537B"/>
    <w:rsid w:val="000A70C7"/>
    <w:rsid w:val="000B07D1"/>
    <w:rsid w:val="000B2F12"/>
    <w:rsid w:val="000B3AF2"/>
    <w:rsid w:val="000B7011"/>
    <w:rsid w:val="000B7648"/>
    <w:rsid w:val="000C1353"/>
    <w:rsid w:val="000C1E59"/>
    <w:rsid w:val="000C264E"/>
    <w:rsid w:val="000C2DB6"/>
    <w:rsid w:val="000C3B63"/>
    <w:rsid w:val="000C4319"/>
    <w:rsid w:val="000C58E3"/>
    <w:rsid w:val="000C6A21"/>
    <w:rsid w:val="000C6AC7"/>
    <w:rsid w:val="000D044C"/>
    <w:rsid w:val="000D2D02"/>
    <w:rsid w:val="000E4C46"/>
    <w:rsid w:val="000E60E0"/>
    <w:rsid w:val="000E627C"/>
    <w:rsid w:val="000F065F"/>
    <w:rsid w:val="000F1FB3"/>
    <w:rsid w:val="000F4ABB"/>
    <w:rsid w:val="000F6DC8"/>
    <w:rsid w:val="001002DE"/>
    <w:rsid w:val="00103D87"/>
    <w:rsid w:val="00104BCB"/>
    <w:rsid w:val="00105CA3"/>
    <w:rsid w:val="001126EF"/>
    <w:rsid w:val="001164DA"/>
    <w:rsid w:val="00122833"/>
    <w:rsid w:val="00122A98"/>
    <w:rsid w:val="00123B22"/>
    <w:rsid w:val="0012411D"/>
    <w:rsid w:val="001251DA"/>
    <w:rsid w:val="00125B25"/>
    <w:rsid w:val="001300E8"/>
    <w:rsid w:val="00130842"/>
    <w:rsid w:val="00131211"/>
    <w:rsid w:val="00133C9B"/>
    <w:rsid w:val="00134878"/>
    <w:rsid w:val="00135586"/>
    <w:rsid w:val="00135F2B"/>
    <w:rsid w:val="00141760"/>
    <w:rsid w:val="00142AF6"/>
    <w:rsid w:val="001434BA"/>
    <w:rsid w:val="0015156C"/>
    <w:rsid w:val="001525D8"/>
    <w:rsid w:val="00155910"/>
    <w:rsid w:val="00160A74"/>
    <w:rsid w:val="00162678"/>
    <w:rsid w:val="00167605"/>
    <w:rsid w:val="0017170E"/>
    <w:rsid w:val="00171B5E"/>
    <w:rsid w:val="00171B95"/>
    <w:rsid w:val="0017227C"/>
    <w:rsid w:val="00173166"/>
    <w:rsid w:val="00173828"/>
    <w:rsid w:val="00177C56"/>
    <w:rsid w:val="00177E22"/>
    <w:rsid w:val="001815A0"/>
    <w:rsid w:val="00182A92"/>
    <w:rsid w:val="001849DB"/>
    <w:rsid w:val="001872EE"/>
    <w:rsid w:val="001939B7"/>
    <w:rsid w:val="00194A85"/>
    <w:rsid w:val="00196478"/>
    <w:rsid w:val="00196B05"/>
    <w:rsid w:val="00197DF0"/>
    <w:rsid w:val="00197E8E"/>
    <w:rsid w:val="001A189A"/>
    <w:rsid w:val="001A42F4"/>
    <w:rsid w:val="001B0101"/>
    <w:rsid w:val="001B0D81"/>
    <w:rsid w:val="001B21FB"/>
    <w:rsid w:val="001B42B7"/>
    <w:rsid w:val="001C3627"/>
    <w:rsid w:val="001C5DCD"/>
    <w:rsid w:val="001C6B98"/>
    <w:rsid w:val="001C7442"/>
    <w:rsid w:val="001D1120"/>
    <w:rsid w:val="001D1F82"/>
    <w:rsid w:val="001D2DBB"/>
    <w:rsid w:val="001D2DE7"/>
    <w:rsid w:val="001D4C6B"/>
    <w:rsid w:val="001D58D3"/>
    <w:rsid w:val="001D5E85"/>
    <w:rsid w:val="001D656B"/>
    <w:rsid w:val="001D7443"/>
    <w:rsid w:val="001E1371"/>
    <w:rsid w:val="001E149D"/>
    <w:rsid w:val="001E41F4"/>
    <w:rsid w:val="001E5B1E"/>
    <w:rsid w:val="001E6BF0"/>
    <w:rsid w:val="001F0AC8"/>
    <w:rsid w:val="001F1285"/>
    <w:rsid w:val="001F246A"/>
    <w:rsid w:val="001F39A7"/>
    <w:rsid w:val="001F4F84"/>
    <w:rsid w:val="001F5F05"/>
    <w:rsid w:val="001F60D1"/>
    <w:rsid w:val="001F6DC6"/>
    <w:rsid w:val="00200492"/>
    <w:rsid w:val="00201927"/>
    <w:rsid w:val="00201A9E"/>
    <w:rsid w:val="00205A45"/>
    <w:rsid w:val="00205B7F"/>
    <w:rsid w:val="00207791"/>
    <w:rsid w:val="00212175"/>
    <w:rsid w:val="002126C3"/>
    <w:rsid w:val="00213FD6"/>
    <w:rsid w:val="002142AC"/>
    <w:rsid w:val="00216CF4"/>
    <w:rsid w:val="00217359"/>
    <w:rsid w:val="00217FC6"/>
    <w:rsid w:val="00223382"/>
    <w:rsid w:val="002263B5"/>
    <w:rsid w:val="00226C6E"/>
    <w:rsid w:val="00230A88"/>
    <w:rsid w:val="00234E6C"/>
    <w:rsid w:val="00236E9C"/>
    <w:rsid w:val="00237377"/>
    <w:rsid w:val="00237873"/>
    <w:rsid w:val="00241492"/>
    <w:rsid w:val="00247A0D"/>
    <w:rsid w:val="00247F26"/>
    <w:rsid w:val="00251AF6"/>
    <w:rsid w:val="002539C3"/>
    <w:rsid w:val="00254537"/>
    <w:rsid w:val="002636AF"/>
    <w:rsid w:val="00264774"/>
    <w:rsid w:val="00265E51"/>
    <w:rsid w:val="00267EA8"/>
    <w:rsid w:val="00272BC3"/>
    <w:rsid w:val="00275A09"/>
    <w:rsid w:val="002766E3"/>
    <w:rsid w:val="0027772D"/>
    <w:rsid w:val="002779B8"/>
    <w:rsid w:val="002801EB"/>
    <w:rsid w:val="0028139E"/>
    <w:rsid w:val="00282A90"/>
    <w:rsid w:val="00282C70"/>
    <w:rsid w:val="002845EA"/>
    <w:rsid w:val="00286DB2"/>
    <w:rsid w:val="00290267"/>
    <w:rsid w:val="002919AA"/>
    <w:rsid w:val="00291DCD"/>
    <w:rsid w:val="00291EE1"/>
    <w:rsid w:val="00292059"/>
    <w:rsid w:val="0029222C"/>
    <w:rsid w:val="00295663"/>
    <w:rsid w:val="00295CB2"/>
    <w:rsid w:val="002965DF"/>
    <w:rsid w:val="002A056E"/>
    <w:rsid w:val="002A2232"/>
    <w:rsid w:val="002A2CFD"/>
    <w:rsid w:val="002A2EB4"/>
    <w:rsid w:val="002A3077"/>
    <w:rsid w:val="002A3AC7"/>
    <w:rsid w:val="002A4FFB"/>
    <w:rsid w:val="002B203E"/>
    <w:rsid w:val="002B26D0"/>
    <w:rsid w:val="002B2EE8"/>
    <w:rsid w:val="002B3E36"/>
    <w:rsid w:val="002B3E39"/>
    <w:rsid w:val="002B5891"/>
    <w:rsid w:val="002B5CC2"/>
    <w:rsid w:val="002B7244"/>
    <w:rsid w:val="002C25B7"/>
    <w:rsid w:val="002C4CC3"/>
    <w:rsid w:val="002C4FA9"/>
    <w:rsid w:val="002C50D9"/>
    <w:rsid w:val="002C6258"/>
    <w:rsid w:val="002C6906"/>
    <w:rsid w:val="002C776D"/>
    <w:rsid w:val="002D043D"/>
    <w:rsid w:val="002D19B2"/>
    <w:rsid w:val="002D420F"/>
    <w:rsid w:val="002D43C9"/>
    <w:rsid w:val="002D575A"/>
    <w:rsid w:val="002E1CB5"/>
    <w:rsid w:val="002E1D05"/>
    <w:rsid w:val="002E1F3E"/>
    <w:rsid w:val="002E1FCC"/>
    <w:rsid w:val="002E53D5"/>
    <w:rsid w:val="002E7146"/>
    <w:rsid w:val="002E7384"/>
    <w:rsid w:val="002E75DE"/>
    <w:rsid w:val="002E7A9D"/>
    <w:rsid w:val="002F5616"/>
    <w:rsid w:val="002F7698"/>
    <w:rsid w:val="002F7AF9"/>
    <w:rsid w:val="0030079E"/>
    <w:rsid w:val="0030506F"/>
    <w:rsid w:val="00306A17"/>
    <w:rsid w:val="00307521"/>
    <w:rsid w:val="00312720"/>
    <w:rsid w:val="00312863"/>
    <w:rsid w:val="00312FB4"/>
    <w:rsid w:val="00314681"/>
    <w:rsid w:val="00315C7A"/>
    <w:rsid w:val="00316A1D"/>
    <w:rsid w:val="00320B4A"/>
    <w:rsid w:val="00322E6F"/>
    <w:rsid w:val="00323356"/>
    <w:rsid w:val="003238FB"/>
    <w:rsid w:val="00326653"/>
    <w:rsid w:val="00326AED"/>
    <w:rsid w:val="00327A39"/>
    <w:rsid w:val="00332698"/>
    <w:rsid w:val="00332B35"/>
    <w:rsid w:val="00332FDB"/>
    <w:rsid w:val="0033398E"/>
    <w:rsid w:val="00334FCC"/>
    <w:rsid w:val="003352D5"/>
    <w:rsid w:val="00340C51"/>
    <w:rsid w:val="00341B41"/>
    <w:rsid w:val="00341FCF"/>
    <w:rsid w:val="0034528B"/>
    <w:rsid w:val="003505C1"/>
    <w:rsid w:val="00352BAC"/>
    <w:rsid w:val="00353358"/>
    <w:rsid w:val="00353DE9"/>
    <w:rsid w:val="003540CC"/>
    <w:rsid w:val="00355673"/>
    <w:rsid w:val="0035656A"/>
    <w:rsid w:val="00357A4C"/>
    <w:rsid w:val="00360F8E"/>
    <w:rsid w:val="00362C2D"/>
    <w:rsid w:val="003679E1"/>
    <w:rsid w:val="003714B9"/>
    <w:rsid w:val="00374749"/>
    <w:rsid w:val="00376DA4"/>
    <w:rsid w:val="00377106"/>
    <w:rsid w:val="00385762"/>
    <w:rsid w:val="00385FE3"/>
    <w:rsid w:val="003868A6"/>
    <w:rsid w:val="0038756B"/>
    <w:rsid w:val="003928E7"/>
    <w:rsid w:val="003958CB"/>
    <w:rsid w:val="00396126"/>
    <w:rsid w:val="0039773A"/>
    <w:rsid w:val="003A04F9"/>
    <w:rsid w:val="003A0855"/>
    <w:rsid w:val="003A2F18"/>
    <w:rsid w:val="003A380F"/>
    <w:rsid w:val="003A5503"/>
    <w:rsid w:val="003A5F9A"/>
    <w:rsid w:val="003A6FAF"/>
    <w:rsid w:val="003B0183"/>
    <w:rsid w:val="003B52DD"/>
    <w:rsid w:val="003C1E2E"/>
    <w:rsid w:val="003C2DD0"/>
    <w:rsid w:val="003C662A"/>
    <w:rsid w:val="003C78B4"/>
    <w:rsid w:val="003D46D0"/>
    <w:rsid w:val="003E2E11"/>
    <w:rsid w:val="003E7B8F"/>
    <w:rsid w:val="003F07AB"/>
    <w:rsid w:val="003F0A08"/>
    <w:rsid w:val="003F45D3"/>
    <w:rsid w:val="003F62E9"/>
    <w:rsid w:val="003F7124"/>
    <w:rsid w:val="003F790F"/>
    <w:rsid w:val="00400006"/>
    <w:rsid w:val="00400E0A"/>
    <w:rsid w:val="0040388E"/>
    <w:rsid w:val="004044CD"/>
    <w:rsid w:val="00407FA9"/>
    <w:rsid w:val="00410818"/>
    <w:rsid w:val="00412900"/>
    <w:rsid w:val="00412FE6"/>
    <w:rsid w:val="0041328E"/>
    <w:rsid w:val="0041399F"/>
    <w:rsid w:val="004140A3"/>
    <w:rsid w:val="00414D92"/>
    <w:rsid w:val="00415552"/>
    <w:rsid w:val="00416977"/>
    <w:rsid w:val="00422B20"/>
    <w:rsid w:val="00422F41"/>
    <w:rsid w:val="00423247"/>
    <w:rsid w:val="00423475"/>
    <w:rsid w:val="00424685"/>
    <w:rsid w:val="00424BC4"/>
    <w:rsid w:val="00425071"/>
    <w:rsid w:val="00427648"/>
    <w:rsid w:val="0043023A"/>
    <w:rsid w:val="004323B5"/>
    <w:rsid w:val="00432E56"/>
    <w:rsid w:val="00434E1C"/>
    <w:rsid w:val="0043601E"/>
    <w:rsid w:val="0043797F"/>
    <w:rsid w:val="00440E8F"/>
    <w:rsid w:val="004461F2"/>
    <w:rsid w:val="0045153E"/>
    <w:rsid w:val="00451693"/>
    <w:rsid w:val="00451DE2"/>
    <w:rsid w:val="00453893"/>
    <w:rsid w:val="00457AF5"/>
    <w:rsid w:val="004627EA"/>
    <w:rsid w:val="004628F9"/>
    <w:rsid w:val="00465F44"/>
    <w:rsid w:val="00466374"/>
    <w:rsid w:val="00467EDA"/>
    <w:rsid w:val="00470630"/>
    <w:rsid w:val="004707CC"/>
    <w:rsid w:val="00471B49"/>
    <w:rsid w:val="0047222A"/>
    <w:rsid w:val="004723E7"/>
    <w:rsid w:val="00472E12"/>
    <w:rsid w:val="00473FAA"/>
    <w:rsid w:val="0047604F"/>
    <w:rsid w:val="0047640B"/>
    <w:rsid w:val="00476B57"/>
    <w:rsid w:val="00481E30"/>
    <w:rsid w:val="00482B98"/>
    <w:rsid w:val="004839FD"/>
    <w:rsid w:val="00484851"/>
    <w:rsid w:val="00486327"/>
    <w:rsid w:val="004879FF"/>
    <w:rsid w:val="00487B40"/>
    <w:rsid w:val="00490561"/>
    <w:rsid w:val="00492F96"/>
    <w:rsid w:val="00494F95"/>
    <w:rsid w:val="004958D2"/>
    <w:rsid w:val="004974FC"/>
    <w:rsid w:val="004A04E1"/>
    <w:rsid w:val="004A0E18"/>
    <w:rsid w:val="004A2E16"/>
    <w:rsid w:val="004A3E6F"/>
    <w:rsid w:val="004A4995"/>
    <w:rsid w:val="004A4D96"/>
    <w:rsid w:val="004A50D0"/>
    <w:rsid w:val="004A5AB5"/>
    <w:rsid w:val="004B393E"/>
    <w:rsid w:val="004B4385"/>
    <w:rsid w:val="004B62AF"/>
    <w:rsid w:val="004B680C"/>
    <w:rsid w:val="004B7913"/>
    <w:rsid w:val="004C01FF"/>
    <w:rsid w:val="004C02AA"/>
    <w:rsid w:val="004C02B2"/>
    <w:rsid w:val="004C13F2"/>
    <w:rsid w:val="004C1FCB"/>
    <w:rsid w:val="004C2211"/>
    <w:rsid w:val="004C2DB7"/>
    <w:rsid w:val="004C412C"/>
    <w:rsid w:val="004C57E3"/>
    <w:rsid w:val="004C6DCB"/>
    <w:rsid w:val="004D0F2B"/>
    <w:rsid w:val="004D20B2"/>
    <w:rsid w:val="004D4EE6"/>
    <w:rsid w:val="004D687D"/>
    <w:rsid w:val="004E0C42"/>
    <w:rsid w:val="004E434B"/>
    <w:rsid w:val="004E4D11"/>
    <w:rsid w:val="004E4EDC"/>
    <w:rsid w:val="004F0659"/>
    <w:rsid w:val="004F0E47"/>
    <w:rsid w:val="004F446E"/>
    <w:rsid w:val="004F6485"/>
    <w:rsid w:val="00500640"/>
    <w:rsid w:val="00500F4D"/>
    <w:rsid w:val="00505728"/>
    <w:rsid w:val="00510F85"/>
    <w:rsid w:val="00521B35"/>
    <w:rsid w:val="00524C6C"/>
    <w:rsid w:val="00527003"/>
    <w:rsid w:val="005306F6"/>
    <w:rsid w:val="0053078C"/>
    <w:rsid w:val="00532644"/>
    <w:rsid w:val="005326C7"/>
    <w:rsid w:val="005335A1"/>
    <w:rsid w:val="00536CA7"/>
    <w:rsid w:val="0054015F"/>
    <w:rsid w:val="00543028"/>
    <w:rsid w:val="00543633"/>
    <w:rsid w:val="0054578A"/>
    <w:rsid w:val="00545A98"/>
    <w:rsid w:val="00546EA1"/>
    <w:rsid w:val="0054777D"/>
    <w:rsid w:val="005535F5"/>
    <w:rsid w:val="0055662A"/>
    <w:rsid w:val="005606BD"/>
    <w:rsid w:val="00561AB3"/>
    <w:rsid w:val="00561C8D"/>
    <w:rsid w:val="0056276E"/>
    <w:rsid w:val="005628A5"/>
    <w:rsid w:val="00563D9D"/>
    <w:rsid w:val="00566115"/>
    <w:rsid w:val="00573D1E"/>
    <w:rsid w:val="0058046C"/>
    <w:rsid w:val="005805B7"/>
    <w:rsid w:val="00581279"/>
    <w:rsid w:val="005830BA"/>
    <w:rsid w:val="00583826"/>
    <w:rsid w:val="00584833"/>
    <w:rsid w:val="005854C2"/>
    <w:rsid w:val="00585570"/>
    <w:rsid w:val="0059068A"/>
    <w:rsid w:val="005918D9"/>
    <w:rsid w:val="00591BEB"/>
    <w:rsid w:val="005921F0"/>
    <w:rsid w:val="00592530"/>
    <w:rsid w:val="00592AE0"/>
    <w:rsid w:val="00594435"/>
    <w:rsid w:val="005A5A2D"/>
    <w:rsid w:val="005A6BB5"/>
    <w:rsid w:val="005B0688"/>
    <w:rsid w:val="005B0D82"/>
    <w:rsid w:val="005B1743"/>
    <w:rsid w:val="005B20E0"/>
    <w:rsid w:val="005B3932"/>
    <w:rsid w:val="005B47A0"/>
    <w:rsid w:val="005B4C34"/>
    <w:rsid w:val="005B7CA5"/>
    <w:rsid w:val="005C1F33"/>
    <w:rsid w:val="005C5338"/>
    <w:rsid w:val="005C6F56"/>
    <w:rsid w:val="005C7D35"/>
    <w:rsid w:val="005D02B6"/>
    <w:rsid w:val="005D053C"/>
    <w:rsid w:val="005D4267"/>
    <w:rsid w:val="005D6A44"/>
    <w:rsid w:val="005E05C9"/>
    <w:rsid w:val="005E1001"/>
    <w:rsid w:val="005E1C82"/>
    <w:rsid w:val="005E25E8"/>
    <w:rsid w:val="005E3B09"/>
    <w:rsid w:val="005E6A19"/>
    <w:rsid w:val="005F1273"/>
    <w:rsid w:val="005F262C"/>
    <w:rsid w:val="005F4FC1"/>
    <w:rsid w:val="005F65B7"/>
    <w:rsid w:val="005F7574"/>
    <w:rsid w:val="006005EB"/>
    <w:rsid w:val="006018E3"/>
    <w:rsid w:val="006037B1"/>
    <w:rsid w:val="00603B32"/>
    <w:rsid w:val="006049B4"/>
    <w:rsid w:val="00605D3A"/>
    <w:rsid w:val="00607F93"/>
    <w:rsid w:val="00610959"/>
    <w:rsid w:val="00610D22"/>
    <w:rsid w:val="00611DA0"/>
    <w:rsid w:val="00612E12"/>
    <w:rsid w:val="00613704"/>
    <w:rsid w:val="006165C1"/>
    <w:rsid w:val="00616BF6"/>
    <w:rsid w:val="006176CE"/>
    <w:rsid w:val="00625D10"/>
    <w:rsid w:val="00626CB7"/>
    <w:rsid w:val="00630F0F"/>
    <w:rsid w:val="006310CD"/>
    <w:rsid w:val="00632492"/>
    <w:rsid w:val="00632AA4"/>
    <w:rsid w:val="00634EAA"/>
    <w:rsid w:val="006353C5"/>
    <w:rsid w:val="00637FE3"/>
    <w:rsid w:val="00646BD9"/>
    <w:rsid w:val="00647E90"/>
    <w:rsid w:val="00647F6B"/>
    <w:rsid w:val="00651139"/>
    <w:rsid w:val="006534EF"/>
    <w:rsid w:val="00654FE4"/>
    <w:rsid w:val="00655B4E"/>
    <w:rsid w:val="00657B36"/>
    <w:rsid w:val="00667C22"/>
    <w:rsid w:val="00670C6D"/>
    <w:rsid w:val="00671150"/>
    <w:rsid w:val="00671A61"/>
    <w:rsid w:val="006724DA"/>
    <w:rsid w:val="00672C06"/>
    <w:rsid w:val="0067345D"/>
    <w:rsid w:val="006742B2"/>
    <w:rsid w:val="006748F5"/>
    <w:rsid w:val="0067719E"/>
    <w:rsid w:val="006816B9"/>
    <w:rsid w:val="00683A19"/>
    <w:rsid w:val="006868BD"/>
    <w:rsid w:val="0069012F"/>
    <w:rsid w:val="00690B7A"/>
    <w:rsid w:val="00691465"/>
    <w:rsid w:val="00692388"/>
    <w:rsid w:val="00692FFF"/>
    <w:rsid w:val="006933A6"/>
    <w:rsid w:val="00693F81"/>
    <w:rsid w:val="006944C3"/>
    <w:rsid w:val="00694EA0"/>
    <w:rsid w:val="0069560F"/>
    <w:rsid w:val="0069583B"/>
    <w:rsid w:val="00695BAB"/>
    <w:rsid w:val="0069684C"/>
    <w:rsid w:val="00697798"/>
    <w:rsid w:val="006A07D7"/>
    <w:rsid w:val="006A0B30"/>
    <w:rsid w:val="006A0F23"/>
    <w:rsid w:val="006A1999"/>
    <w:rsid w:val="006A37E8"/>
    <w:rsid w:val="006A4335"/>
    <w:rsid w:val="006A49B7"/>
    <w:rsid w:val="006A4DC7"/>
    <w:rsid w:val="006A5236"/>
    <w:rsid w:val="006A60C0"/>
    <w:rsid w:val="006A649F"/>
    <w:rsid w:val="006A6BAF"/>
    <w:rsid w:val="006A6C7D"/>
    <w:rsid w:val="006B5E28"/>
    <w:rsid w:val="006C158C"/>
    <w:rsid w:val="006C1A69"/>
    <w:rsid w:val="006C2B47"/>
    <w:rsid w:val="006C38FB"/>
    <w:rsid w:val="006C679D"/>
    <w:rsid w:val="006C6B86"/>
    <w:rsid w:val="006C7482"/>
    <w:rsid w:val="006D15E6"/>
    <w:rsid w:val="006D36BC"/>
    <w:rsid w:val="006D3C0E"/>
    <w:rsid w:val="006D54A3"/>
    <w:rsid w:val="006D57BA"/>
    <w:rsid w:val="006E171A"/>
    <w:rsid w:val="006E3D9F"/>
    <w:rsid w:val="006E56DC"/>
    <w:rsid w:val="006E60A1"/>
    <w:rsid w:val="006F0FF8"/>
    <w:rsid w:val="006F1103"/>
    <w:rsid w:val="006F294F"/>
    <w:rsid w:val="006F374C"/>
    <w:rsid w:val="006F47FD"/>
    <w:rsid w:val="006F5311"/>
    <w:rsid w:val="006F56FF"/>
    <w:rsid w:val="006F64FE"/>
    <w:rsid w:val="006F6CFA"/>
    <w:rsid w:val="007001C7"/>
    <w:rsid w:val="007007CD"/>
    <w:rsid w:val="00700C01"/>
    <w:rsid w:val="0070377B"/>
    <w:rsid w:val="00705534"/>
    <w:rsid w:val="007068C3"/>
    <w:rsid w:val="00710285"/>
    <w:rsid w:val="00710E74"/>
    <w:rsid w:val="00710F32"/>
    <w:rsid w:val="007123F1"/>
    <w:rsid w:val="00712530"/>
    <w:rsid w:val="00712891"/>
    <w:rsid w:val="00714DDE"/>
    <w:rsid w:val="007150C7"/>
    <w:rsid w:val="00715A33"/>
    <w:rsid w:val="00715CC5"/>
    <w:rsid w:val="00721129"/>
    <w:rsid w:val="0072256F"/>
    <w:rsid w:val="00722915"/>
    <w:rsid w:val="00723172"/>
    <w:rsid w:val="0072481D"/>
    <w:rsid w:val="00725605"/>
    <w:rsid w:val="00734D46"/>
    <w:rsid w:val="00734F8D"/>
    <w:rsid w:val="00735F9B"/>
    <w:rsid w:val="00736A52"/>
    <w:rsid w:val="00740C5B"/>
    <w:rsid w:val="00742310"/>
    <w:rsid w:val="00742667"/>
    <w:rsid w:val="00743B2D"/>
    <w:rsid w:val="0074520E"/>
    <w:rsid w:val="00745D07"/>
    <w:rsid w:val="00747194"/>
    <w:rsid w:val="00747EB0"/>
    <w:rsid w:val="007509EB"/>
    <w:rsid w:val="007551D2"/>
    <w:rsid w:val="00755BF7"/>
    <w:rsid w:val="007607F3"/>
    <w:rsid w:val="00763FD6"/>
    <w:rsid w:val="00764C7C"/>
    <w:rsid w:val="00767048"/>
    <w:rsid w:val="00767A78"/>
    <w:rsid w:val="00767BA6"/>
    <w:rsid w:val="00770D36"/>
    <w:rsid w:val="007721DF"/>
    <w:rsid w:val="00772E4A"/>
    <w:rsid w:val="00773D4E"/>
    <w:rsid w:val="00773FD4"/>
    <w:rsid w:val="007751AB"/>
    <w:rsid w:val="0077675F"/>
    <w:rsid w:val="00777BBF"/>
    <w:rsid w:val="0078080D"/>
    <w:rsid w:val="00780CAD"/>
    <w:rsid w:val="00781388"/>
    <w:rsid w:val="007815B8"/>
    <w:rsid w:val="00783012"/>
    <w:rsid w:val="00783216"/>
    <w:rsid w:val="00784AB1"/>
    <w:rsid w:val="00785ECE"/>
    <w:rsid w:val="00791088"/>
    <w:rsid w:val="007936B6"/>
    <w:rsid w:val="007939F5"/>
    <w:rsid w:val="0079443D"/>
    <w:rsid w:val="007951BD"/>
    <w:rsid w:val="00797403"/>
    <w:rsid w:val="00797784"/>
    <w:rsid w:val="007A2576"/>
    <w:rsid w:val="007A398C"/>
    <w:rsid w:val="007A5AA3"/>
    <w:rsid w:val="007B4560"/>
    <w:rsid w:val="007B4B91"/>
    <w:rsid w:val="007B4DCF"/>
    <w:rsid w:val="007B5E1D"/>
    <w:rsid w:val="007B5F0C"/>
    <w:rsid w:val="007B6B39"/>
    <w:rsid w:val="007B6D4B"/>
    <w:rsid w:val="007B7F51"/>
    <w:rsid w:val="007C2248"/>
    <w:rsid w:val="007C2DBE"/>
    <w:rsid w:val="007C33A3"/>
    <w:rsid w:val="007C4D5A"/>
    <w:rsid w:val="007C50A3"/>
    <w:rsid w:val="007D0065"/>
    <w:rsid w:val="007D091B"/>
    <w:rsid w:val="007D1579"/>
    <w:rsid w:val="007D2E73"/>
    <w:rsid w:val="007D3A34"/>
    <w:rsid w:val="007D3CD0"/>
    <w:rsid w:val="007D52FB"/>
    <w:rsid w:val="007D5CA2"/>
    <w:rsid w:val="007D751F"/>
    <w:rsid w:val="007D7671"/>
    <w:rsid w:val="007E0CB0"/>
    <w:rsid w:val="007E14F1"/>
    <w:rsid w:val="007E15E4"/>
    <w:rsid w:val="007E25CD"/>
    <w:rsid w:val="007E6334"/>
    <w:rsid w:val="007F002A"/>
    <w:rsid w:val="007F4E67"/>
    <w:rsid w:val="007F7374"/>
    <w:rsid w:val="00801696"/>
    <w:rsid w:val="00802B69"/>
    <w:rsid w:val="008035B2"/>
    <w:rsid w:val="00803C92"/>
    <w:rsid w:val="008046BB"/>
    <w:rsid w:val="00805D72"/>
    <w:rsid w:val="0081037A"/>
    <w:rsid w:val="0081326F"/>
    <w:rsid w:val="008142EF"/>
    <w:rsid w:val="00814F5D"/>
    <w:rsid w:val="00815E48"/>
    <w:rsid w:val="00817C6F"/>
    <w:rsid w:val="008247AC"/>
    <w:rsid w:val="008326B3"/>
    <w:rsid w:val="008328FE"/>
    <w:rsid w:val="00832F51"/>
    <w:rsid w:val="00835B2C"/>
    <w:rsid w:val="00836867"/>
    <w:rsid w:val="008401EC"/>
    <w:rsid w:val="00840301"/>
    <w:rsid w:val="00840AB8"/>
    <w:rsid w:val="0084137D"/>
    <w:rsid w:val="00842834"/>
    <w:rsid w:val="00846F9F"/>
    <w:rsid w:val="008473CA"/>
    <w:rsid w:val="00847A16"/>
    <w:rsid w:val="00852506"/>
    <w:rsid w:val="00853927"/>
    <w:rsid w:val="00853BA1"/>
    <w:rsid w:val="0085752D"/>
    <w:rsid w:val="00861783"/>
    <w:rsid w:val="0086178F"/>
    <w:rsid w:val="00864167"/>
    <w:rsid w:val="00865142"/>
    <w:rsid w:val="0086521E"/>
    <w:rsid w:val="008663AF"/>
    <w:rsid w:val="00866F77"/>
    <w:rsid w:val="00867447"/>
    <w:rsid w:val="00872C96"/>
    <w:rsid w:val="0087359F"/>
    <w:rsid w:val="0087381A"/>
    <w:rsid w:val="00873C7E"/>
    <w:rsid w:val="008763AF"/>
    <w:rsid w:val="00876572"/>
    <w:rsid w:val="00877510"/>
    <w:rsid w:val="00880799"/>
    <w:rsid w:val="008808B4"/>
    <w:rsid w:val="00882866"/>
    <w:rsid w:val="00883E08"/>
    <w:rsid w:val="008842CE"/>
    <w:rsid w:val="00886B4D"/>
    <w:rsid w:val="008908A2"/>
    <w:rsid w:val="00890D64"/>
    <w:rsid w:val="00891DE0"/>
    <w:rsid w:val="00892112"/>
    <w:rsid w:val="00893B96"/>
    <w:rsid w:val="00895A2A"/>
    <w:rsid w:val="00896FB9"/>
    <w:rsid w:val="008A0C98"/>
    <w:rsid w:val="008A33A5"/>
    <w:rsid w:val="008A36DB"/>
    <w:rsid w:val="008B06F5"/>
    <w:rsid w:val="008B0A00"/>
    <w:rsid w:val="008B257E"/>
    <w:rsid w:val="008B3978"/>
    <w:rsid w:val="008C12F4"/>
    <w:rsid w:val="008C1917"/>
    <w:rsid w:val="008C1CC4"/>
    <w:rsid w:val="008C319C"/>
    <w:rsid w:val="008C473B"/>
    <w:rsid w:val="008C76CF"/>
    <w:rsid w:val="008D012D"/>
    <w:rsid w:val="008D08C5"/>
    <w:rsid w:val="008D1B0F"/>
    <w:rsid w:val="008D330A"/>
    <w:rsid w:val="008D4D40"/>
    <w:rsid w:val="008D77FC"/>
    <w:rsid w:val="008E06DA"/>
    <w:rsid w:val="008E09BF"/>
    <w:rsid w:val="008E1FE2"/>
    <w:rsid w:val="008E35D2"/>
    <w:rsid w:val="008E41E0"/>
    <w:rsid w:val="008E43C3"/>
    <w:rsid w:val="008E4C7E"/>
    <w:rsid w:val="008E5264"/>
    <w:rsid w:val="008E64A6"/>
    <w:rsid w:val="008E7CF3"/>
    <w:rsid w:val="008F2FC7"/>
    <w:rsid w:val="008F5130"/>
    <w:rsid w:val="008F57EE"/>
    <w:rsid w:val="008F630B"/>
    <w:rsid w:val="008F7480"/>
    <w:rsid w:val="008F7A57"/>
    <w:rsid w:val="00902872"/>
    <w:rsid w:val="00903C88"/>
    <w:rsid w:val="009050AD"/>
    <w:rsid w:val="00905D70"/>
    <w:rsid w:val="00910494"/>
    <w:rsid w:val="00911553"/>
    <w:rsid w:val="00911BAF"/>
    <w:rsid w:val="009128AD"/>
    <w:rsid w:val="00912936"/>
    <w:rsid w:val="00913206"/>
    <w:rsid w:val="00913C12"/>
    <w:rsid w:val="0091483C"/>
    <w:rsid w:val="009148D8"/>
    <w:rsid w:val="0091728E"/>
    <w:rsid w:val="0091780E"/>
    <w:rsid w:val="009206D1"/>
    <w:rsid w:val="00921FC4"/>
    <w:rsid w:val="0092220D"/>
    <w:rsid w:val="00922723"/>
    <w:rsid w:val="009234E5"/>
    <w:rsid w:val="00925E46"/>
    <w:rsid w:val="0092772F"/>
    <w:rsid w:val="00927B2B"/>
    <w:rsid w:val="00930108"/>
    <w:rsid w:val="00930EAB"/>
    <w:rsid w:val="00933B7B"/>
    <w:rsid w:val="00933BC1"/>
    <w:rsid w:val="009368A2"/>
    <w:rsid w:val="00940606"/>
    <w:rsid w:val="00940680"/>
    <w:rsid w:val="00941138"/>
    <w:rsid w:val="00941176"/>
    <w:rsid w:val="009427EF"/>
    <w:rsid w:val="009456E8"/>
    <w:rsid w:val="009460FE"/>
    <w:rsid w:val="00950FA3"/>
    <w:rsid w:val="009522D0"/>
    <w:rsid w:val="00952FEB"/>
    <w:rsid w:val="009578A1"/>
    <w:rsid w:val="00957943"/>
    <w:rsid w:val="009600D1"/>
    <w:rsid w:val="009616BE"/>
    <w:rsid w:val="00961C32"/>
    <w:rsid w:val="00962752"/>
    <w:rsid w:val="00964FBC"/>
    <w:rsid w:val="009733E8"/>
    <w:rsid w:val="009744B8"/>
    <w:rsid w:val="00974EAF"/>
    <w:rsid w:val="00982D15"/>
    <w:rsid w:val="0098328A"/>
    <w:rsid w:val="00983991"/>
    <w:rsid w:val="0098611D"/>
    <w:rsid w:val="009862EB"/>
    <w:rsid w:val="009873C9"/>
    <w:rsid w:val="00987EC5"/>
    <w:rsid w:val="00993E65"/>
    <w:rsid w:val="00994C26"/>
    <w:rsid w:val="009963FC"/>
    <w:rsid w:val="009A48BB"/>
    <w:rsid w:val="009A4D32"/>
    <w:rsid w:val="009A4F11"/>
    <w:rsid w:val="009B01B8"/>
    <w:rsid w:val="009B14DA"/>
    <w:rsid w:val="009B196D"/>
    <w:rsid w:val="009B1C38"/>
    <w:rsid w:val="009B37D8"/>
    <w:rsid w:val="009B46F2"/>
    <w:rsid w:val="009B4D50"/>
    <w:rsid w:val="009B7D4D"/>
    <w:rsid w:val="009C0E2C"/>
    <w:rsid w:val="009C0E45"/>
    <w:rsid w:val="009C2D19"/>
    <w:rsid w:val="009C3E10"/>
    <w:rsid w:val="009C4D2F"/>
    <w:rsid w:val="009C6C4F"/>
    <w:rsid w:val="009C715C"/>
    <w:rsid w:val="009C7465"/>
    <w:rsid w:val="009D2C26"/>
    <w:rsid w:val="009D4922"/>
    <w:rsid w:val="009D5051"/>
    <w:rsid w:val="009D5F3A"/>
    <w:rsid w:val="009E2278"/>
    <w:rsid w:val="009E53CA"/>
    <w:rsid w:val="009E7A14"/>
    <w:rsid w:val="009F267C"/>
    <w:rsid w:val="009F2908"/>
    <w:rsid w:val="009F5035"/>
    <w:rsid w:val="009F5107"/>
    <w:rsid w:val="009F692A"/>
    <w:rsid w:val="009F6956"/>
    <w:rsid w:val="009F6FD2"/>
    <w:rsid w:val="009F7B0A"/>
    <w:rsid w:val="00A011D3"/>
    <w:rsid w:val="00A0149E"/>
    <w:rsid w:val="00A01E31"/>
    <w:rsid w:val="00A02376"/>
    <w:rsid w:val="00A0679C"/>
    <w:rsid w:val="00A103F2"/>
    <w:rsid w:val="00A118D6"/>
    <w:rsid w:val="00A11EB9"/>
    <w:rsid w:val="00A11EF9"/>
    <w:rsid w:val="00A12D05"/>
    <w:rsid w:val="00A1413F"/>
    <w:rsid w:val="00A14C5C"/>
    <w:rsid w:val="00A17FD1"/>
    <w:rsid w:val="00A20761"/>
    <w:rsid w:val="00A24E15"/>
    <w:rsid w:val="00A26E03"/>
    <w:rsid w:val="00A27413"/>
    <w:rsid w:val="00A3232A"/>
    <w:rsid w:val="00A36C7C"/>
    <w:rsid w:val="00A41D60"/>
    <w:rsid w:val="00A41F91"/>
    <w:rsid w:val="00A422BB"/>
    <w:rsid w:val="00A43C57"/>
    <w:rsid w:val="00A453DB"/>
    <w:rsid w:val="00A45449"/>
    <w:rsid w:val="00A46DCC"/>
    <w:rsid w:val="00A51AE2"/>
    <w:rsid w:val="00A528BA"/>
    <w:rsid w:val="00A52B7E"/>
    <w:rsid w:val="00A53687"/>
    <w:rsid w:val="00A54CEE"/>
    <w:rsid w:val="00A576F2"/>
    <w:rsid w:val="00A60A84"/>
    <w:rsid w:val="00A6390E"/>
    <w:rsid w:val="00A67224"/>
    <w:rsid w:val="00A746FB"/>
    <w:rsid w:val="00A74BB9"/>
    <w:rsid w:val="00A74DDC"/>
    <w:rsid w:val="00A756AE"/>
    <w:rsid w:val="00A76AD7"/>
    <w:rsid w:val="00A82DE9"/>
    <w:rsid w:val="00A83490"/>
    <w:rsid w:val="00A85785"/>
    <w:rsid w:val="00A85975"/>
    <w:rsid w:val="00A9252A"/>
    <w:rsid w:val="00A92F9A"/>
    <w:rsid w:val="00A949B4"/>
    <w:rsid w:val="00A954F2"/>
    <w:rsid w:val="00AA074D"/>
    <w:rsid w:val="00AA1AEA"/>
    <w:rsid w:val="00AA2762"/>
    <w:rsid w:val="00AA2B42"/>
    <w:rsid w:val="00AA35C5"/>
    <w:rsid w:val="00AA5929"/>
    <w:rsid w:val="00AA7D8A"/>
    <w:rsid w:val="00AB0E30"/>
    <w:rsid w:val="00AB28B6"/>
    <w:rsid w:val="00AB31E8"/>
    <w:rsid w:val="00AB5579"/>
    <w:rsid w:val="00AB5B45"/>
    <w:rsid w:val="00AB713F"/>
    <w:rsid w:val="00AB7A36"/>
    <w:rsid w:val="00AB7D8D"/>
    <w:rsid w:val="00AC2EE9"/>
    <w:rsid w:val="00AC4EF6"/>
    <w:rsid w:val="00AC5CBE"/>
    <w:rsid w:val="00AC6313"/>
    <w:rsid w:val="00AC6935"/>
    <w:rsid w:val="00AD10D3"/>
    <w:rsid w:val="00AD1693"/>
    <w:rsid w:val="00AD4811"/>
    <w:rsid w:val="00AD55B8"/>
    <w:rsid w:val="00AD5D89"/>
    <w:rsid w:val="00AD657D"/>
    <w:rsid w:val="00AD692E"/>
    <w:rsid w:val="00AD6CA1"/>
    <w:rsid w:val="00AD7EF8"/>
    <w:rsid w:val="00AE0D78"/>
    <w:rsid w:val="00AE273D"/>
    <w:rsid w:val="00AE6B22"/>
    <w:rsid w:val="00AE7CD2"/>
    <w:rsid w:val="00B0068A"/>
    <w:rsid w:val="00B0254C"/>
    <w:rsid w:val="00B02A51"/>
    <w:rsid w:val="00B079E1"/>
    <w:rsid w:val="00B07EB9"/>
    <w:rsid w:val="00B10A82"/>
    <w:rsid w:val="00B110C2"/>
    <w:rsid w:val="00B116F7"/>
    <w:rsid w:val="00B11ED7"/>
    <w:rsid w:val="00B1340F"/>
    <w:rsid w:val="00B169B4"/>
    <w:rsid w:val="00B17465"/>
    <w:rsid w:val="00B17A38"/>
    <w:rsid w:val="00B20EF6"/>
    <w:rsid w:val="00B224CC"/>
    <w:rsid w:val="00B226D1"/>
    <w:rsid w:val="00B24380"/>
    <w:rsid w:val="00B25671"/>
    <w:rsid w:val="00B258B9"/>
    <w:rsid w:val="00B25F31"/>
    <w:rsid w:val="00B273EB"/>
    <w:rsid w:val="00B30498"/>
    <w:rsid w:val="00B31E53"/>
    <w:rsid w:val="00B31EC1"/>
    <w:rsid w:val="00B34989"/>
    <w:rsid w:val="00B3616C"/>
    <w:rsid w:val="00B40D00"/>
    <w:rsid w:val="00B419AC"/>
    <w:rsid w:val="00B41F6A"/>
    <w:rsid w:val="00B42EA3"/>
    <w:rsid w:val="00B4330D"/>
    <w:rsid w:val="00B44597"/>
    <w:rsid w:val="00B45105"/>
    <w:rsid w:val="00B46716"/>
    <w:rsid w:val="00B47898"/>
    <w:rsid w:val="00B57B19"/>
    <w:rsid w:val="00B605F7"/>
    <w:rsid w:val="00B6082C"/>
    <w:rsid w:val="00B618E2"/>
    <w:rsid w:val="00B61AD2"/>
    <w:rsid w:val="00B637CA"/>
    <w:rsid w:val="00B6407A"/>
    <w:rsid w:val="00B73F3D"/>
    <w:rsid w:val="00B74FAC"/>
    <w:rsid w:val="00B75CEB"/>
    <w:rsid w:val="00B76130"/>
    <w:rsid w:val="00B76A28"/>
    <w:rsid w:val="00B76A69"/>
    <w:rsid w:val="00B77D5F"/>
    <w:rsid w:val="00B811CB"/>
    <w:rsid w:val="00B81B0F"/>
    <w:rsid w:val="00B82341"/>
    <w:rsid w:val="00B83B50"/>
    <w:rsid w:val="00B84FD2"/>
    <w:rsid w:val="00B91693"/>
    <w:rsid w:val="00B91D19"/>
    <w:rsid w:val="00B967B7"/>
    <w:rsid w:val="00BA072C"/>
    <w:rsid w:val="00BA0813"/>
    <w:rsid w:val="00BA1222"/>
    <w:rsid w:val="00BA2988"/>
    <w:rsid w:val="00BA2A62"/>
    <w:rsid w:val="00BA2C5D"/>
    <w:rsid w:val="00BA3178"/>
    <w:rsid w:val="00BA7085"/>
    <w:rsid w:val="00BB00FB"/>
    <w:rsid w:val="00BB168A"/>
    <w:rsid w:val="00BB1AEE"/>
    <w:rsid w:val="00BB29F6"/>
    <w:rsid w:val="00BB2C6A"/>
    <w:rsid w:val="00BB2CC2"/>
    <w:rsid w:val="00BB4BBB"/>
    <w:rsid w:val="00BB79B4"/>
    <w:rsid w:val="00BC0FA7"/>
    <w:rsid w:val="00BC5949"/>
    <w:rsid w:val="00BC6C4F"/>
    <w:rsid w:val="00BD2E6A"/>
    <w:rsid w:val="00BD3A3D"/>
    <w:rsid w:val="00BE2BD1"/>
    <w:rsid w:val="00BE2DEC"/>
    <w:rsid w:val="00BE68D9"/>
    <w:rsid w:val="00BF1036"/>
    <w:rsid w:val="00BF27D0"/>
    <w:rsid w:val="00BF2E62"/>
    <w:rsid w:val="00BF309E"/>
    <w:rsid w:val="00BF3CB1"/>
    <w:rsid w:val="00BF5887"/>
    <w:rsid w:val="00BF6ADE"/>
    <w:rsid w:val="00C01295"/>
    <w:rsid w:val="00C01355"/>
    <w:rsid w:val="00C01A63"/>
    <w:rsid w:val="00C027F7"/>
    <w:rsid w:val="00C02C82"/>
    <w:rsid w:val="00C03DD7"/>
    <w:rsid w:val="00C03FDE"/>
    <w:rsid w:val="00C05356"/>
    <w:rsid w:val="00C05C5C"/>
    <w:rsid w:val="00C07987"/>
    <w:rsid w:val="00C07CDB"/>
    <w:rsid w:val="00C114FC"/>
    <w:rsid w:val="00C115F2"/>
    <w:rsid w:val="00C17450"/>
    <w:rsid w:val="00C22825"/>
    <w:rsid w:val="00C276FD"/>
    <w:rsid w:val="00C315C0"/>
    <w:rsid w:val="00C334CB"/>
    <w:rsid w:val="00C34284"/>
    <w:rsid w:val="00C35A2D"/>
    <w:rsid w:val="00C36B08"/>
    <w:rsid w:val="00C378BB"/>
    <w:rsid w:val="00C40EBB"/>
    <w:rsid w:val="00C42050"/>
    <w:rsid w:val="00C42152"/>
    <w:rsid w:val="00C422A7"/>
    <w:rsid w:val="00C42A4F"/>
    <w:rsid w:val="00C4303E"/>
    <w:rsid w:val="00C4373B"/>
    <w:rsid w:val="00C46598"/>
    <w:rsid w:val="00C46F04"/>
    <w:rsid w:val="00C470B7"/>
    <w:rsid w:val="00C47ADD"/>
    <w:rsid w:val="00C5078E"/>
    <w:rsid w:val="00C51B29"/>
    <w:rsid w:val="00C527C4"/>
    <w:rsid w:val="00C53665"/>
    <w:rsid w:val="00C57D03"/>
    <w:rsid w:val="00C63145"/>
    <w:rsid w:val="00C639C9"/>
    <w:rsid w:val="00C67893"/>
    <w:rsid w:val="00C72970"/>
    <w:rsid w:val="00C76C26"/>
    <w:rsid w:val="00C80165"/>
    <w:rsid w:val="00C811D9"/>
    <w:rsid w:val="00C82486"/>
    <w:rsid w:val="00C84AE1"/>
    <w:rsid w:val="00C8517B"/>
    <w:rsid w:val="00C85EE6"/>
    <w:rsid w:val="00C906DB"/>
    <w:rsid w:val="00C914F3"/>
    <w:rsid w:val="00C91966"/>
    <w:rsid w:val="00C91BE1"/>
    <w:rsid w:val="00C94135"/>
    <w:rsid w:val="00C95F15"/>
    <w:rsid w:val="00CA0A57"/>
    <w:rsid w:val="00CA73BB"/>
    <w:rsid w:val="00CB02C2"/>
    <w:rsid w:val="00CB783E"/>
    <w:rsid w:val="00CC5203"/>
    <w:rsid w:val="00CC640E"/>
    <w:rsid w:val="00CC7AC4"/>
    <w:rsid w:val="00CD065C"/>
    <w:rsid w:val="00CD1038"/>
    <w:rsid w:val="00CD359F"/>
    <w:rsid w:val="00CD362A"/>
    <w:rsid w:val="00CD400A"/>
    <w:rsid w:val="00CD468C"/>
    <w:rsid w:val="00CD52C6"/>
    <w:rsid w:val="00CD5F49"/>
    <w:rsid w:val="00CE06C0"/>
    <w:rsid w:val="00CE161D"/>
    <w:rsid w:val="00CE1764"/>
    <w:rsid w:val="00CE20FD"/>
    <w:rsid w:val="00CE2324"/>
    <w:rsid w:val="00CE55F5"/>
    <w:rsid w:val="00CE57DC"/>
    <w:rsid w:val="00CE68B2"/>
    <w:rsid w:val="00CF1169"/>
    <w:rsid w:val="00CF5B4F"/>
    <w:rsid w:val="00D001A7"/>
    <w:rsid w:val="00D0078A"/>
    <w:rsid w:val="00D050EC"/>
    <w:rsid w:val="00D0515E"/>
    <w:rsid w:val="00D05AFC"/>
    <w:rsid w:val="00D05E01"/>
    <w:rsid w:val="00D06789"/>
    <w:rsid w:val="00D10A08"/>
    <w:rsid w:val="00D11410"/>
    <w:rsid w:val="00D12322"/>
    <w:rsid w:val="00D14A02"/>
    <w:rsid w:val="00D152FB"/>
    <w:rsid w:val="00D15759"/>
    <w:rsid w:val="00D2126F"/>
    <w:rsid w:val="00D22F16"/>
    <w:rsid w:val="00D2425C"/>
    <w:rsid w:val="00D25AE0"/>
    <w:rsid w:val="00D26078"/>
    <w:rsid w:val="00D32701"/>
    <w:rsid w:val="00D33F3E"/>
    <w:rsid w:val="00D3429B"/>
    <w:rsid w:val="00D34325"/>
    <w:rsid w:val="00D345C7"/>
    <w:rsid w:val="00D3533B"/>
    <w:rsid w:val="00D378CC"/>
    <w:rsid w:val="00D45364"/>
    <w:rsid w:val="00D46B16"/>
    <w:rsid w:val="00D4727A"/>
    <w:rsid w:val="00D472EC"/>
    <w:rsid w:val="00D50B29"/>
    <w:rsid w:val="00D50B2D"/>
    <w:rsid w:val="00D51386"/>
    <w:rsid w:val="00D519FD"/>
    <w:rsid w:val="00D53D10"/>
    <w:rsid w:val="00D55F33"/>
    <w:rsid w:val="00D55F55"/>
    <w:rsid w:val="00D563DB"/>
    <w:rsid w:val="00D606ED"/>
    <w:rsid w:val="00D6253C"/>
    <w:rsid w:val="00D628AA"/>
    <w:rsid w:val="00D66B9C"/>
    <w:rsid w:val="00D671C6"/>
    <w:rsid w:val="00D706C9"/>
    <w:rsid w:val="00D7103E"/>
    <w:rsid w:val="00D7464A"/>
    <w:rsid w:val="00D7565C"/>
    <w:rsid w:val="00D75E1E"/>
    <w:rsid w:val="00D7786E"/>
    <w:rsid w:val="00D77E13"/>
    <w:rsid w:val="00D80AD2"/>
    <w:rsid w:val="00D83EB7"/>
    <w:rsid w:val="00D847B8"/>
    <w:rsid w:val="00D85179"/>
    <w:rsid w:val="00D8563F"/>
    <w:rsid w:val="00D876E0"/>
    <w:rsid w:val="00D90940"/>
    <w:rsid w:val="00D90F72"/>
    <w:rsid w:val="00D91AB4"/>
    <w:rsid w:val="00D92ED0"/>
    <w:rsid w:val="00DA001A"/>
    <w:rsid w:val="00DA164F"/>
    <w:rsid w:val="00DA3A51"/>
    <w:rsid w:val="00DA4C49"/>
    <w:rsid w:val="00DA6040"/>
    <w:rsid w:val="00DA7EBF"/>
    <w:rsid w:val="00DB5757"/>
    <w:rsid w:val="00DB585B"/>
    <w:rsid w:val="00DB5AA7"/>
    <w:rsid w:val="00DB5E1F"/>
    <w:rsid w:val="00DB73A5"/>
    <w:rsid w:val="00DC123D"/>
    <w:rsid w:val="00DC1569"/>
    <w:rsid w:val="00DC442A"/>
    <w:rsid w:val="00DC5580"/>
    <w:rsid w:val="00DC55E4"/>
    <w:rsid w:val="00DC5913"/>
    <w:rsid w:val="00DD0A20"/>
    <w:rsid w:val="00DE187D"/>
    <w:rsid w:val="00DE237D"/>
    <w:rsid w:val="00DE296A"/>
    <w:rsid w:val="00DE43E1"/>
    <w:rsid w:val="00DE63CD"/>
    <w:rsid w:val="00DE70EA"/>
    <w:rsid w:val="00DE767B"/>
    <w:rsid w:val="00DF0DE2"/>
    <w:rsid w:val="00DF31C7"/>
    <w:rsid w:val="00DF3855"/>
    <w:rsid w:val="00DF4A67"/>
    <w:rsid w:val="00DF558B"/>
    <w:rsid w:val="00DF5BEC"/>
    <w:rsid w:val="00DF6A32"/>
    <w:rsid w:val="00E01F67"/>
    <w:rsid w:val="00E02066"/>
    <w:rsid w:val="00E02533"/>
    <w:rsid w:val="00E03210"/>
    <w:rsid w:val="00E03650"/>
    <w:rsid w:val="00E04310"/>
    <w:rsid w:val="00E049A9"/>
    <w:rsid w:val="00E05459"/>
    <w:rsid w:val="00E062F1"/>
    <w:rsid w:val="00E0677B"/>
    <w:rsid w:val="00E06DE2"/>
    <w:rsid w:val="00E13343"/>
    <w:rsid w:val="00E22DA7"/>
    <w:rsid w:val="00E245C5"/>
    <w:rsid w:val="00E24B3E"/>
    <w:rsid w:val="00E25483"/>
    <w:rsid w:val="00E279A9"/>
    <w:rsid w:val="00E27A5E"/>
    <w:rsid w:val="00E309C9"/>
    <w:rsid w:val="00E33BF9"/>
    <w:rsid w:val="00E343DC"/>
    <w:rsid w:val="00E34DB9"/>
    <w:rsid w:val="00E40ACD"/>
    <w:rsid w:val="00E42D2E"/>
    <w:rsid w:val="00E43FF0"/>
    <w:rsid w:val="00E46EB7"/>
    <w:rsid w:val="00E47D73"/>
    <w:rsid w:val="00E525E4"/>
    <w:rsid w:val="00E52B69"/>
    <w:rsid w:val="00E54567"/>
    <w:rsid w:val="00E5753D"/>
    <w:rsid w:val="00E6057F"/>
    <w:rsid w:val="00E62A4A"/>
    <w:rsid w:val="00E64841"/>
    <w:rsid w:val="00E6543A"/>
    <w:rsid w:val="00E701BB"/>
    <w:rsid w:val="00E713ED"/>
    <w:rsid w:val="00E71C71"/>
    <w:rsid w:val="00E71D9E"/>
    <w:rsid w:val="00E726DE"/>
    <w:rsid w:val="00E76B09"/>
    <w:rsid w:val="00E803E8"/>
    <w:rsid w:val="00E82134"/>
    <w:rsid w:val="00E8489E"/>
    <w:rsid w:val="00E85DFA"/>
    <w:rsid w:val="00E91F7F"/>
    <w:rsid w:val="00E923E2"/>
    <w:rsid w:val="00E96631"/>
    <w:rsid w:val="00E96E6A"/>
    <w:rsid w:val="00E975BC"/>
    <w:rsid w:val="00E97FC8"/>
    <w:rsid w:val="00EA01BC"/>
    <w:rsid w:val="00EA1BEF"/>
    <w:rsid w:val="00EA3553"/>
    <w:rsid w:val="00EA4F86"/>
    <w:rsid w:val="00EA5BDD"/>
    <w:rsid w:val="00EA7C74"/>
    <w:rsid w:val="00EB0B6E"/>
    <w:rsid w:val="00EB38C1"/>
    <w:rsid w:val="00EB43C8"/>
    <w:rsid w:val="00EB45A4"/>
    <w:rsid w:val="00EB481C"/>
    <w:rsid w:val="00EB5BFF"/>
    <w:rsid w:val="00EB6268"/>
    <w:rsid w:val="00EB67B7"/>
    <w:rsid w:val="00EC101F"/>
    <w:rsid w:val="00EC1053"/>
    <w:rsid w:val="00EC17E5"/>
    <w:rsid w:val="00EC223D"/>
    <w:rsid w:val="00EC3F6C"/>
    <w:rsid w:val="00EC4BE4"/>
    <w:rsid w:val="00EC5EE4"/>
    <w:rsid w:val="00ED072C"/>
    <w:rsid w:val="00ED19D0"/>
    <w:rsid w:val="00ED2819"/>
    <w:rsid w:val="00ED42B9"/>
    <w:rsid w:val="00ED51C5"/>
    <w:rsid w:val="00EE0977"/>
    <w:rsid w:val="00EE0F42"/>
    <w:rsid w:val="00EE241C"/>
    <w:rsid w:val="00EE49C4"/>
    <w:rsid w:val="00EE554D"/>
    <w:rsid w:val="00EF03CD"/>
    <w:rsid w:val="00EF22E2"/>
    <w:rsid w:val="00EF50D4"/>
    <w:rsid w:val="00EF5F44"/>
    <w:rsid w:val="00EF603F"/>
    <w:rsid w:val="00EF66B3"/>
    <w:rsid w:val="00F00A33"/>
    <w:rsid w:val="00F01716"/>
    <w:rsid w:val="00F03399"/>
    <w:rsid w:val="00F04EBD"/>
    <w:rsid w:val="00F05C38"/>
    <w:rsid w:val="00F05C76"/>
    <w:rsid w:val="00F07AB4"/>
    <w:rsid w:val="00F07DD9"/>
    <w:rsid w:val="00F10972"/>
    <w:rsid w:val="00F11B94"/>
    <w:rsid w:val="00F11CE1"/>
    <w:rsid w:val="00F15315"/>
    <w:rsid w:val="00F15EBE"/>
    <w:rsid w:val="00F21B1E"/>
    <w:rsid w:val="00F2221B"/>
    <w:rsid w:val="00F223E7"/>
    <w:rsid w:val="00F24103"/>
    <w:rsid w:val="00F24AA3"/>
    <w:rsid w:val="00F25A42"/>
    <w:rsid w:val="00F26000"/>
    <w:rsid w:val="00F2750B"/>
    <w:rsid w:val="00F3076D"/>
    <w:rsid w:val="00F33930"/>
    <w:rsid w:val="00F35703"/>
    <w:rsid w:val="00F35DAC"/>
    <w:rsid w:val="00F371B2"/>
    <w:rsid w:val="00F44BB4"/>
    <w:rsid w:val="00F44D36"/>
    <w:rsid w:val="00F44E95"/>
    <w:rsid w:val="00F46846"/>
    <w:rsid w:val="00F468FD"/>
    <w:rsid w:val="00F47AFF"/>
    <w:rsid w:val="00F51503"/>
    <w:rsid w:val="00F55BC0"/>
    <w:rsid w:val="00F568AA"/>
    <w:rsid w:val="00F627AE"/>
    <w:rsid w:val="00F64D84"/>
    <w:rsid w:val="00F64FC8"/>
    <w:rsid w:val="00F65D1C"/>
    <w:rsid w:val="00F65E24"/>
    <w:rsid w:val="00F673E9"/>
    <w:rsid w:val="00F703EB"/>
    <w:rsid w:val="00F70AD7"/>
    <w:rsid w:val="00F71B9C"/>
    <w:rsid w:val="00F76158"/>
    <w:rsid w:val="00F76254"/>
    <w:rsid w:val="00F764F0"/>
    <w:rsid w:val="00F8104E"/>
    <w:rsid w:val="00F816FC"/>
    <w:rsid w:val="00F828E2"/>
    <w:rsid w:val="00F82F9A"/>
    <w:rsid w:val="00F83183"/>
    <w:rsid w:val="00F87A85"/>
    <w:rsid w:val="00F9006A"/>
    <w:rsid w:val="00F90562"/>
    <w:rsid w:val="00F919E1"/>
    <w:rsid w:val="00F92122"/>
    <w:rsid w:val="00F92426"/>
    <w:rsid w:val="00F927DD"/>
    <w:rsid w:val="00F933A5"/>
    <w:rsid w:val="00F9703F"/>
    <w:rsid w:val="00FA0B95"/>
    <w:rsid w:val="00FA0E05"/>
    <w:rsid w:val="00FA1C42"/>
    <w:rsid w:val="00FA2F01"/>
    <w:rsid w:val="00FA30F4"/>
    <w:rsid w:val="00FA369F"/>
    <w:rsid w:val="00FA48EE"/>
    <w:rsid w:val="00FA4D68"/>
    <w:rsid w:val="00FA64C4"/>
    <w:rsid w:val="00FA6C87"/>
    <w:rsid w:val="00FB1B2B"/>
    <w:rsid w:val="00FB2DEB"/>
    <w:rsid w:val="00FB3A64"/>
    <w:rsid w:val="00FB40A7"/>
    <w:rsid w:val="00FB4E74"/>
    <w:rsid w:val="00FB5794"/>
    <w:rsid w:val="00FB5917"/>
    <w:rsid w:val="00FB60B8"/>
    <w:rsid w:val="00FB6176"/>
    <w:rsid w:val="00FC06C1"/>
    <w:rsid w:val="00FC3EDE"/>
    <w:rsid w:val="00FC4824"/>
    <w:rsid w:val="00FC5663"/>
    <w:rsid w:val="00FC6E59"/>
    <w:rsid w:val="00FD20AE"/>
    <w:rsid w:val="00FD4A5C"/>
    <w:rsid w:val="00FD4BAB"/>
    <w:rsid w:val="00FD7BDE"/>
    <w:rsid w:val="00FE23B2"/>
    <w:rsid w:val="00FE3368"/>
    <w:rsid w:val="00FE390A"/>
    <w:rsid w:val="00FE4AAB"/>
    <w:rsid w:val="00FE4D0E"/>
    <w:rsid w:val="00FE7F0C"/>
    <w:rsid w:val="00FF0389"/>
    <w:rsid w:val="00FF0A6A"/>
    <w:rsid w:val="00FF1649"/>
    <w:rsid w:val="00FF1703"/>
    <w:rsid w:val="00FF1DB6"/>
    <w:rsid w:val="00FF1F96"/>
    <w:rsid w:val="00FF4984"/>
    <w:rsid w:val="00FF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6CB3782"/>
  <w15:docId w15:val="{F5FC287F-DF68-4D19-852E-BCBE681BB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142AF6"/>
  </w:style>
  <w:style w:type="paragraph" w:styleId="Heading1">
    <w:name w:val="heading 1"/>
    <w:basedOn w:val="Normal"/>
    <w:next w:val="Normal"/>
    <w:rsid w:val="00B6082C"/>
    <w:pPr>
      <w:keepNext/>
      <w:numPr>
        <w:numId w:val="18"/>
      </w:numPr>
      <w:jc w:val="center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rsid w:val="00B6082C"/>
    <w:pPr>
      <w:keepNext/>
      <w:numPr>
        <w:ilvl w:val="1"/>
        <w:numId w:val="18"/>
      </w:numPr>
      <w:jc w:val="center"/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rsid w:val="00B6082C"/>
    <w:pPr>
      <w:keepNext/>
      <w:numPr>
        <w:ilvl w:val="2"/>
        <w:numId w:val="18"/>
      </w:numPr>
      <w:jc w:val="right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rsid w:val="00B6082C"/>
    <w:pPr>
      <w:keepNext/>
      <w:numPr>
        <w:ilvl w:val="3"/>
        <w:numId w:val="18"/>
      </w:numPr>
      <w:jc w:val="center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rsid w:val="00B6082C"/>
    <w:pPr>
      <w:keepNext/>
      <w:widowControl w:val="0"/>
      <w:numPr>
        <w:ilvl w:val="4"/>
        <w:numId w:val="18"/>
      </w:numPr>
      <w:spacing w:line="360" w:lineRule="auto"/>
      <w:jc w:val="center"/>
      <w:outlineLvl w:val="4"/>
    </w:pPr>
    <w:rPr>
      <w:color w:val="008000"/>
    </w:rPr>
  </w:style>
  <w:style w:type="paragraph" w:styleId="Heading6">
    <w:name w:val="heading 6"/>
    <w:basedOn w:val="Normal"/>
    <w:next w:val="Normal"/>
    <w:rsid w:val="00B6082C"/>
    <w:pPr>
      <w:keepNext/>
      <w:widowControl w:val="0"/>
      <w:numPr>
        <w:ilvl w:val="5"/>
        <w:numId w:val="18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rsid w:val="00B6082C"/>
    <w:pPr>
      <w:keepNext/>
      <w:widowControl w:val="0"/>
      <w:numPr>
        <w:ilvl w:val="6"/>
        <w:numId w:val="18"/>
      </w:numPr>
      <w:spacing w:line="360" w:lineRule="auto"/>
      <w:jc w:val="center"/>
      <w:outlineLvl w:val="6"/>
    </w:pPr>
    <w:rPr>
      <w:b/>
      <w:bCs/>
      <w:color w:val="008000"/>
    </w:rPr>
  </w:style>
  <w:style w:type="paragraph" w:styleId="Heading8">
    <w:name w:val="heading 8"/>
    <w:basedOn w:val="Normal"/>
    <w:next w:val="Normal"/>
    <w:rsid w:val="00B6082C"/>
    <w:pPr>
      <w:keepNext/>
      <w:widowControl w:val="0"/>
      <w:numPr>
        <w:ilvl w:val="7"/>
        <w:numId w:val="18"/>
      </w:numPr>
      <w:jc w:val="center"/>
      <w:outlineLvl w:val="7"/>
    </w:pPr>
    <w:rPr>
      <w:b/>
      <w:bCs/>
      <w:sz w:val="32"/>
      <w:szCs w:val="32"/>
    </w:rPr>
  </w:style>
  <w:style w:type="paragraph" w:styleId="Heading9">
    <w:name w:val="heading 9"/>
    <w:basedOn w:val="Normal"/>
    <w:next w:val="Normal"/>
    <w:rsid w:val="00B6082C"/>
    <w:pPr>
      <w:numPr>
        <w:ilvl w:val="8"/>
        <w:numId w:val="1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B6082C"/>
    <w:pPr>
      <w:jc w:val="both"/>
    </w:pPr>
  </w:style>
  <w:style w:type="paragraph" w:styleId="BodyTextIndent">
    <w:name w:val="Body Text Indent"/>
    <w:basedOn w:val="Normal"/>
    <w:rsid w:val="00B6082C"/>
    <w:pPr>
      <w:widowControl w:val="0"/>
      <w:spacing w:line="360" w:lineRule="auto"/>
      <w:jc w:val="both"/>
    </w:pPr>
  </w:style>
  <w:style w:type="paragraph" w:styleId="BodyTextIndent2">
    <w:name w:val="Body Text Indent 2"/>
    <w:basedOn w:val="Normal"/>
    <w:rsid w:val="00B6082C"/>
    <w:pPr>
      <w:ind w:firstLine="709"/>
      <w:jc w:val="both"/>
    </w:pPr>
    <w:rPr>
      <w:sz w:val="24"/>
      <w:szCs w:val="24"/>
    </w:rPr>
  </w:style>
  <w:style w:type="paragraph" w:styleId="Header">
    <w:name w:val="header"/>
    <w:basedOn w:val="Normal"/>
    <w:rsid w:val="00B6082C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6082C"/>
  </w:style>
  <w:style w:type="paragraph" w:styleId="Footer">
    <w:name w:val="footer"/>
    <w:basedOn w:val="Normal"/>
    <w:link w:val="FooterChar"/>
    <w:uiPriority w:val="99"/>
    <w:rsid w:val="00B6082C"/>
    <w:pPr>
      <w:tabs>
        <w:tab w:val="center" w:pos="4677"/>
        <w:tab w:val="right" w:pos="9355"/>
      </w:tabs>
    </w:pPr>
  </w:style>
  <w:style w:type="paragraph" w:styleId="TOC3">
    <w:name w:val="toc 3"/>
    <w:basedOn w:val="BodyTextFirstIndent2"/>
    <w:next w:val="NormalIndent"/>
    <w:autoRedefine/>
    <w:uiPriority w:val="39"/>
    <w:rsid w:val="00F04EBD"/>
    <w:pPr>
      <w:tabs>
        <w:tab w:val="right" w:leader="dot" w:pos="9912"/>
      </w:tabs>
      <w:spacing w:after="0" w:line="360" w:lineRule="auto"/>
      <w:ind w:left="0" w:firstLine="1701"/>
      <w:jc w:val="both"/>
    </w:pPr>
    <w:rPr>
      <w:noProof/>
      <w:sz w:val="24"/>
      <w:szCs w:val="28"/>
    </w:rPr>
  </w:style>
  <w:style w:type="paragraph" w:styleId="TOC1">
    <w:name w:val="toc 1"/>
    <w:basedOn w:val="Normal"/>
    <w:next w:val="Normal"/>
    <w:autoRedefine/>
    <w:uiPriority w:val="39"/>
    <w:rsid w:val="00F04EBD"/>
    <w:pPr>
      <w:tabs>
        <w:tab w:val="right" w:leader="dot" w:pos="9912"/>
      </w:tabs>
      <w:spacing w:line="360" w:lineRule="auto"/>
      <w:ind w:firstLine="709"/>
    </w:pPr>
    <w:rPr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F04EBD"/>
    <w:pPr>
      <w:tabs>
        <w:tab w:val="right" w:leader="dot" w:pos="9912"/>
      </w:tabs>
      <w:spacing w:line="360" w:lineRule="auto"/>
      <w:ind w:firstLine="1134"/>
    </w:pPr>
    <w:rPr>
      <w:noProof/>
      <w:sz w:val="24"/>
    </w:rPr>
  </w:style>
  <w:style w:type="character" w:styleId="Hyperlink">
    <w:name w:val="Hyperlink"/>
    <w:basedOn w:val="DefaultParagraphFont"/>
    <w:uiPriority w:val="99"/>
    <w:rsid w:val="00B6082C"/>
    <w:rPr>
      <w:color w:val="0000FF"/>
      <w:u w:val="single"/>
    </w:rPr>
  </w:style>
  <w:style w:type="paragraph" w:styleId="BodyTextIndent3">
    <w:name w:val="Body Text Indent 3"/>
    <w:basedOn w:val="Normal"/>
    <w:rsid w:val="00B6082C"/>
    <w:pPr>
      <w:spacing w:line="360" w:lineRule="auto"/>
      <w:ind w:firstLine="709"/>
      <w:jc w:val="both"/>
    </w:pPr>
  </w:style>
  <w:style w:type="character" w:styleId="HTMLTypewriter">
    <w:name w:val="HTML Typewriter"/>
    <w:basedOn w:val="DefaultParagraphFont"/>
    <w:rsid w:val="00B6082C"/>
    <w:rPr>
      <w:rFonts w:ascii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rsid w:val="00B60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p">
    <w:name w:val="p"/>
    <w:basedOn w:val="Normal"/>
    <w:rsid w:val="00B6082C"/>
    <w:pPr>
      <w:spacing w:before="100" w:beforeAutospacing="1" w:after="100" w:afterAutospacing="1"/>
    </w:pPr>
    <w:rPr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B6082C"/>
  </w:style>
  <w:style w:type="character" w:styleId="FootnoteReference">
    <w:name w:val="footnote reference"/>
    <w:basedOn w:val="DefaultParagraphFont"/>
    <w:semiHidden/>
    <w:rsid w:val="00B6082C"/>
    <w:rPr>
      <w:vertAlign w:val="superscript"/>
    </w:rPr>
  </w:style>
  <w:style w:type="paragraph" w:styleId="BodyText3">
    <w:name w:val="Body Text 3"/>
    <w:basedOn w:val="Normal"/>
    <w:rsid w:val="00B6082C"/>
    <w:pPr>
      <w:widowControl w:val="0"/>
    </w:pPr>
    <w:rPr>
      <w:i/>
      <w:iCs/>
      <w:sz w:val="24"/>
      <w:szCs w:val="24"/>
    </w:rPr>
  </w:style>
  <w:style w:type="character" w:styleId="FollowedHyperlink">
    <w:name w:val="FollowedHyperlink"/>
    <w:basedOn w:val="DefaultParagraphFont"/>
    <w:rsid w:val="00B6082C"/>
    <w:rPr>
      <w:color w:val="800080"/>
      <w:u w:val="single"/>
    </w:rPr>
  </w:style>
  <w:style w:type="paragraph" w:customStyle="1" w:styleId="ConsNormal">
    <w:name w:val="ConsNormal"/>
    <w:rsid w:val="00B6082C"/>
    <w:pPr>
      <w:ind w:right="19772" w:firstLine="720"/>
    </w:pPr>
    <w:rPr>
      <w:rFonts w:ascii="Arial" w:hAnsi="Arial" w:cs="Arial"/>
    </w:rPr>
  </w:style>
  <w:style w:type="character" w:styleId="Strong">
    <w:name w:val="Strong"/>
    <w:basedOn w:val="DefaultParagraphFont"/>
    <w:rsid w:val="00B6082C"/>
    <w:rPr>
      <w:b/>
      <w:bCs/>
    </w:rPr>
  </w:style>
  <w:style w:type="paragraph" w:styleId="Title">
    <w:name w:val="Title"/>
    <w:basedOn w:val="Normal"/>
    <w:link w:val="TitleChar"/>
    <w:rsid w:val="00B6082C"/>
    <w:pPr>
      <w:jc w:val="center"/>
    </w:pPr>
  </w:style>
  <w:style w:type="paragraph" w:customStyle="1" w:styleId="1">
    <w:name w:val="çàãîëîâîê 1"/>
    <w:basedOn w:val="Normal"/>
    <w:next w:val="Normal"/>
    <w:rsid w:val="00B6082C"/>
    <w:pPr>
      <w:keepNext/>
    </w:pPr>
    <w:rPr>
      <w:rFonts w:ascii="Arial" w:hAnsi="Arial" w:cs="Arial"/>
    </w:rPr>
  </w:style>
  <w:style w:type="paragraph" w:styleId="NormalWeb">
    <w:name w:val="Normal (Web)"/>
    <w:basedOn w:val="Normal"/>
    <w:rsid w:val="00B6082C"/>
    <w:pPr>
      <w:spacing w:before="100" w:beforeAutospacing="1" w:after="100" w:afterAutospacing="1"/>
    </w:pPr>
    <w:rPr>
      <w:sz w:val="24"/>
      <w:szCs w:val="24"/>
    </w:rPr>
  </w:style>
  <w:style w:type="character" w:customStyle="1" w:styleId="trb121">
    <w:name w:val="trb121"/>
    <w:basedOn w:val="DefaultParagraphFont"/>
    <w:rsid w:val="00B6082C"/>
    <w:rPr>
      <w:rFonts w:ascii="Arial" w:hAnsi="Arial" w:cs="Arial"/>
      <w:b/>
      <w:bCs/>
      <w:color w:val="auto"/>
      <w:sz w:val="24"/>
      <w:szCs w:val="24"/>
      <w:u w:val="none"/>
      <w:effect w:val="none"/>
    </w:rPr>
  </w:style>
  <w:style w:type="character" w:customStyle="1" w:styleId="tbb121">
    <w:name w:val="tbb121"/>
    <w:basedOn w:val="DefaultParagraphFont"/>
    <w:rsid w:val="00B6082C"/>
    <w:rPr>
      <w:rFonts w:ascii="Arial" w:hAnsi="Arial" w:cs="Arial"/>
      <w:b/>
      <w:bCs/>
      <w:color w:val="000000"/>
      <w:sz w:val="24"/>
      <w:szCs w:val="24"/>
      <w:u w:val="none"/>
      <w:effect w:val="none"/>
    </w:rPr>
  </w:style>
  <w:style w:type="character" w:customStyle="1" w:styleId="tbl121">
    <w:name w:val="tbl121"/>
    <w:basedOn w:val="DefaultParagraphFont"/>
    <w:rsid w:val="00B6082C"/>
    <w:rPr>
      <w:rFonts w:ascii="Verdana" w:hAnsi="Verdana"/>
      <w:color w:val="000000"/>
      <w:sz w:val="24"/>
      <w:szCs w:val="24"/>
      <w:u w:val="none"/>
      <w:effect w:val="none"/>
    </w:rPr>
  </w:style>
  <w:style w:type="character" w:customStyle="1" w:styleId="tbln121">
    <w:name w:val="tbln121"/>
    <w:basedOn w:val="DefaultParagraphFont"/>
    <w:rsid w:val="00B6082C"/>
    <w:rPr>
      <w:rFonts w:ascii="Arial" w:hAnsi="Arial" w:cs="Arial"/>
      <w:i/>
      <w:iCs/>
      <w:color w:val="000000"/>
      <w:sz w:val="24"/>
      <w:szCs w:val="24"/>
      <w:u w:val="none"/>
      <w:effect w:val="none"/>
    </w:rPr>
  </w:style>
  <w:style w:type="paragraph" w:styleId="TOC4">
    <w:name w:val="toc 4"/>
    <w:basedOn w:val="Normal"/>
    <w:next w:val="Normal"/>
    <w:autoRedefine/>
    <w:semiHidden/>
    <w:rsid w:val="00B6082C"/>
    <w:pPr>
      <w:ind w:left="720"/>
    </w:pPr>
    <w:rPr>
      <w:sz w:val="24"/>
      <w:szCs w:val="24"/>
    </w:rPr>
  </w:style>
  <w:style w:type="paragraph" w:styleId="TOC5">
    <w:name w:val="toc 5"/>
    <w:basedOn w:val="Normal"/>
    <w:next w:val="Normal"/>
    <w:autoRedefine/>
    <w:semiHidden/>
    <w:rsid w:val="00B6082C"/>
    <w:pPr>
      <w:ind w:left="960"/>
    </w:pPr>
    <w:rPr>
      <w:sz w:val="24"/>
      <w:szCs w:val="24"/>
    </w:rPr>
  </w:style>
  <w:style w:type="paragraph" w:styleId="TOC6">
    <w:name w:val="toc 6"/>
    <w:basedOn w:val="Normal"/>
    <w:next w:val="Normal"/>
    <w:autoRedefine/>
    <w:semiHidden/>
    <w:rsid w:val="00B6082C"/>
    <w:pPr>
      <w:ind w:left="1200"/>
    </w:pPr>
    <w:rPr>
      <w:sz w:val="24"/>
      <w:szCs w:val="24"/>
    </w:rPr>
  </w:style>
  <w:style w:type="paragraph" w:styleId="TOC7">
    <w:name w:val="toc 7"/>
    <w:basedOn w:val="Normal"/>
    <w:next w:val="Normal"/>
    <w:autoRedefine/>
    <w:semiHidden/>
    <w:rsid w:val="00B6082C"/>
    <w:pPr>
      <w:ind w:left="1440"/>
    </w:pPr>
    <w:rPr>
      <w:sz w:val="24"/>
      <w:szCs w:val="24"/>
    </w:rPr>
  </w:style>
  <w:style w:type="paragraph" w:styleId="TOC8">
    <w:name w:val="toc 8"/>
    <w:basedOn w:val="Normal"/>
    <w:next w:val="Normal"/>
    <w:autoRedefine/>
    <w:semiHidden/>
    <w:rsid w:val="00B6082C"/>
    <w:pPr>
      <w:ind w:left="1680"/>
    </w:pPr>
    <w:rPr>
      <w:sz w:val="24"/>
      <w:szCs w:val="24"/>
    </w:rPr>
  </w:style>
  <w:style w:type="paragraph" w:styleId="TOC9">
    <w:name w:val="toc 9"/>
    <w:basedOn w:val="Normal"/>
    <w:next w:val="Normal"/>
    <w:autoRedefine/>
    <w:semiHidden/>
    <w:rsid w:val="00B6082C"/>
    <w:pPr>
      <w:ind w:left="1920"/>
    </w:pPr>
    <w:rPr>
      <w:sz w:val="24"/>
      <w:szCs w:val="24"/>
    </w:rPr>
  </w:style>
  <w:style w:type="paragraph" w:styleId="EndnoteText">
    <w:name w:val="endnote text"/>
    <w:basedOn w:val="Normal"/>
    <w:semiHidden/>
    <w:rsid w:val="00B6082C"/>
  </w:style>
  <w:style w:type="character" w:styleId="EndnoteReference">
    <w:name w:val="endnote reference"/>
    <w:basedOn w:val="DefaultParagraphFont"/>
    <w:semiHidden/>
    <w:rsid w:val="00B6082C"/>
    <w:rPr>
      <w:vertAlign w:val="superscript"/>
    </w:rPr>
  </w:style>
  <w:style w:type="paragraph" w:customStyle="1" w:styleId="21">
    <w:name w:val="Основной текст 21"/>
    <w:basedOn w:val="Normal"/>
    <w:rsid w:val="00B618E2"/>
    <w:pPr>
      <w:spacing w:line="360" w:lineRule="auto"/>
      <w:ind w:firstLine="720"/>
      <w:jc w:val="both"/>
    </w:pPr>
    <w:rPr>
      <w:b/>
    </w:rPr>
  </w:style>
  <w:style w:type="character" w:customStyle="1" w:styleId="FootnoteTextChar">
    <w:name w:val="Footnote Text Char"/>
    <w:basedOn w:val="DefaultParagraphFont"/>
    <w:link w:val="FootnoteText"/>
    <w:semiHidden/>
    <w:rsid w:val="00B618E2"/>
    <w:rPr>
      <w:lang w:val="ru-RU" w:eastAsia="ru-RU" w:bidi="ar-SA"/>
    </w:rPr>
  </w:style>
  <w:style w:type="paragraph" w:customStyle="1" w:styleId="10">
    <w:name w:val="Обычный1"/>
    <w:rsid w:val="00FF1703"/>
  </w:style>
  <w:style w:type="table" w:styleId="TableGrid">
    <w:name w:val="Table Grid"/>
    <w:basedOn w:val="TableNormal"/>
    <w:rsid w:val="005B4C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rsid w:val="00866F77"/>
    <w:pPr>
      <w:spacing w:after="120" w:line="480" w:lineRule="auto"/>
    </w:pPr>
    <w:rPr>
      <w:sz w:val="24"/>
      <w:szCs w:val="24"/>
    </w:rPr>
  </w:style>
  <w:style w:type="paragraph" w:styleId="NormalIndent">
    <w:name w:val="Normal Indent"/>
    <w:basedOn w:val="Normal"/>
    <w:rsid w:val="002A2EB4"/>
    <w:pPr>
      <w:ind w:left="708"/>
    </w:pPr>
  </w:style>
  <w:style w:type="paragraph" w:styleId="ListParagraph">
    <w:name w:val="List Paragraph"/>
    <w:basedOn w:val="Normal"/>
    <w:uiPriority w:val="34"/>
    <w:rsid w:val="007A5AA3"/>
    <w:pPr>
      <w:ind w:left="720"/>
      <w:contextualSpacing/>
    </w:pPr>
  </w:style>
  <w:style w:type="paragraph" w:styleId="BodyTextFirstIndent2">
    <w:name w:val="Body Text First Indent 2"/>
    <w:basedOn w:val="BodyTextIndent"/>
    <w:rsid w:val="002A2EB4"/>
    <w:pPr>
      <w:widowControl/>
      <w:spacing w:after="120" w:line="240" w:lineRule="auto"/>
      <w:ind w:left="283" w:firstLine="210"/>
      <w:jc w:val="left"/>
    </w:pPr>
    <w:rPr>
      <w:sz w:val="20"/>
      <w:szCs w:val="20"/>
    </w:rPr>
  </w:style>
  <w:style w:type="character" w:customStyle="1" w:styleId="a3">
    <w:name w:val="Основной текст Знак"/>
    <w:basedOn w:val="DefaultParagraphFont"/>
    <w:rsid w:val="00866F77"/>
    <w:rPr>
      <w:b/>
      <w:sz w:val="28"/>
      <w:lang w:val="ru-RU" w:eastAsia="ru-RU" w:bidi="ar-SA"/>
    </w:rPr>
  </w:style>
  <w:style w:type="character" w:customStyle="1" w:styleId="c1">
    <w:name w:val="c1"/>
    <w:basedOn w:val="DefaultParagraphFont"/>
    <w:rsid w:val="00781388"/>
    <w:rPr>
      <w:color w:val="0000FF"/>
    </w:rPr>
  </w:style>
  <w:style w:type="paragraph" w:customStyle="1" w:styleId="center1">
    <w:name w:val="center1"/>
    <w:basedOn w:val="Normal"/>
    <w:rsid w:val="001B21FB"/>
    <w:pPr>
      <w:spacing w:before="100" w:beforeAutospacing="1" w:after="100" w:afterAutospacing="1"/>
      <w:jc w:val="center"/>
    </w:pPr>
    <w:rPr>
      <w:color w:val="000000"/>
      <w:sz w:val="24"/>
      <w:szCs w:val="24"/>
    </w:rPr>
  </w:style>
  <w:style w:type="character" w:styleId="Emphasis">
    <w:name w:val="Emphasis"/>
    <w:basedOn w:val="DefaultParagraphFont"/>
    <w:rsid w:val="00F82F9A"/>
    <w:rPr>
      <w:i/>
      <w:iCs/>
    </w:rPr>
  </w:style>
  <w:style w:type="character" w:customStyle="1" w:styleId="11">
    <w:name w:val="Знак1"/>
    <w:basedOn w:val="DefaultParagraphFont"/>
    <w:semiHidden/>
    <w:rsid w:val="00F82F9A"/>
    <w:rPr>
      <w:lang w:eastAsia="en-US"/>
    </w:rPr>
  </w:style>
  <w:style w:type="paragraph" w:customStyle="1" w:styleId="12">
    <w:name w:val="Основной текст1"/>
    <w:basedOn w:val="Normal"/>
    <w:rsid w:val="00F82F9A"/>
    <w:pPr>
      <w:jc w:val="both"/>
    </w:pPr>
    <w:rPr>
      <w:rFonts w:ascii="Латинский" w:hAnsi="Латинский"/>
      <w:sz w:val="32"/>
    </w:rPr>
  </w:style>
  <w:style w:type="character" w:customStyle="1" w:styleId="TitleChar">
    <w:name w:val="Title Char"/>
    <w:basedOn w:val="DefaultParagraphFont"/>
    <w:link w:val="Title"/>
    <w:rsid w:val="00E62A4A"/>
    <w:rPr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C57D03"/>
  </w:style>
  <w:style w:type="paragraph" w:customStyle="1" w:styleId="a0">
    <w:name w:val="Заголовок_общий"/>
    <w:basedOn w:val="Heading1"/>
    <w:next w:val="a4"/>
    <w:link w:val="a5"/>
    <w:qFormat/>
    <w:rsid w:val="00801696"/>
    <w:pPr>
      <w:numPr>
        <w:numId w:val="2"/>
      </w:numPr>
      <w:spacing w:line="360" w:lineRule="auto"/>
      <w:jc w:val="left"/>
    </w:pPr>
    <w:rPr>
      <w:b/>
      <w:bCs/>
      <w:sz w:val="28"/>
    </w:rPr>
  </w:style>
  <w:style w:type="paragraph" w:customStyle="1" w:styleId="a4">
    <w:name w:val="Основной Текст"/>
    <w:basedOn w:val="Normal"/>
    <w:link w:val="a6"/>
    <w:qFormat/>
    <w:rsid w:val="00E91F7F"/>
    <w:pPr>
      <w:spacing w:line="360" w:lineRule="auto"/>
      <w:ind w:firstLine="709"/>
      <w:jc w:val="both"/>
    </w:pPr>
  </w:style>
  <w:style w:type="character" w:customStyle="1" w:styleId="a5">
    <w:name w:val="Заголовок_общий Знак"/>
    <w:basedOn w:val="DefaultParagraphFont"/>
    <w:link w:val="a0"/>
    <w:rsid w:val="00801696"/>
    <w:rPr>
      <w:b/>
      <w:bCs/>
      <w:szCs w:val="24"/>
    </w:rPr>
  </w:style>
  <w:style w:type="character" w:customStyle="1" w:styleId="a6">
    <w:name w:val="Основной Текст Знак"/>
    <w:basedOn w:val="DefaultParagraphFont"/>
    <w:link w:val="a4"/>
    <w:rsid w:val="00E91F7F"/>
  </w:style>
  <w:style w:type="paragraph" w:customStyle="1" w:styleId="a1">
    <w:name w:val="Заголовок_раздела"/>
    <w:basedOn w:val="Heading2"/>
    <w:next w:val="a4"/>
    <w:link w:val="a7"/>
    <w:qFormat/>
    <w:rsid w:val="00D33F3E"/>
    <w:pPr>
      <w:numPr>
        <w:numId w:val="2"/>
      </w:numPr>
      <w:spacing w:line="360" w:lineRule="auto"/>
      <w:jc w:val="left"/>
    </w:pPr>
    <w:rPr>
      <w:b/>
      <w:sz w:val="28"/>
    </w:rPr>
  </w:style>
  <w:style w:type="paragraph" w:customStyle="1" w:styleId="a2">
    <w:name w:val="Заголовок_подраздела"/>
    <w:basedOn w:val="Heading3"/>
    <w:next w:val="a4"/>
    <w:link w:val="a8"/>
    <w:qFormat/>
    <w:rsid w:val="00D33F3E"/>
    <w:pPr>
      <w:numPr>
        <w:numId w:val="2"/>
      </w:numPr>
      <w:spacing w:line="360" w:lineRule="auto"/>
      <w:jc w:val="left"/>
    </w:pPr>
    <w:rPr>
      <w:b/>
      <w:sz w:val="28"/>
    </w:rPr>
  </w:style>
  <w:style w:type="character" w:customStyle="1" w:styleId="a7">
    <w:name w:val="Заголовок_раздела Знак"/>
    <w:basedOn w:val="a6"/>
    <w:link w:val="a1"/>
    <w:rsid w:val="00F90562"/>
    <w:rPr>
      <w:b/>
      <w:szCs w:val="24"/>
    </w:rPr>
  </w:style>
  <w:style w:type="paragraph" w:styleId="Caption">
    <w:name w:val="caption"/>
    <w:basedOn w:val="Normal"/>
    <w:next w:val="a4"/>
    <w:unhideWhenUsed/>
    <w:qFormat/>
    <w:rsid w:val="000A4DC5"/>
    <w:pPr>
      <w:spacing w:line="360" w:lineRule="auto"/>
    </w:pPr>
    <w:rPr>
      <w:iCs/>
      <w:color w:val="000000" w:themeColor="text1"/>
      <w:szCs w:val="18"/>
    </w:rPr>
  </w:style>
  <w:style w:type="character" w:customStyle="1" w:styleId="a8">
    <w:name w:val="Заголовок_подраздела Знак"/>
    <w:basedOn w:val="a6"/>
    <w:link w:val="a2"/>
    <w:rsid w:val="00F90562"/>
    <w:rPr>
      <w:b/>
      <w:szCs w:val="24"/>
    </w:rPr>
  </w:style>
  <w:style w:type="paragraph" w:customStyle="1" w:styleId="a">
    <w:name w:val="Ненумерованный_Список"/>
    <w:basedOn w:val="a4"/>
    <w:link w:val="a9"/>
    <w:rsid w:val="007A5AA3"/>
    <w:pPr>
      <w:numPr>
        <w:numId w:val="1"/>
      </w:numPr>
    </w:pPr>
  </w:style>
  <w:style w:type="character" w:customStyle="1" w:styleId="a9">
    <w:name w:val="Ненумерованный_Список Знак"/>
    <w:basedOn w:val="a6"/>
    <w:link w:val="a"/>
    <w:rsid w:val="007A5AA3"/>
  </w:style>
  <w:style w:type="paragraph" w:customStyle="1" w:styleId="aa">
    <w:name w:val="Код"/>
    <w:basedOn w:val="a4"/>
    <w:next w:val="a4"/>
    <w:link w:val="ab"/>
    <w:qFormat/>
    <w:rsid w:val="002C50D9"/>
    <w:pPr>
      <w:spacing w:after="120" w:line="240" w:lineRule="auto"/>
      <w:contextualSpacing/>
    </w:pPr>
    <w:rPr>
      <w:rFonts w:ascii="Cascadia Code" w:hAnsi="Cascadia Code"/>
      <w:sz w:val="24"/>
    </w:rPr>
  </w:style>
  <w:style w:type="character" w:customStyle="1" w:styleId="ab">
    <w:name w:val="Код Знак"/>
    <w:basedOn w:val="a6"/>
    <w:link w:val="aa"/>
    <w:rsid w:val="002C50D9"/>
    <w:rPr>
      <w:rFonts w:ascii="Cascadia Code" w:hAnsi="Cascadia Code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6B4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E43C3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15B8"/>
    <w:rPr>
      <w:color w:val="605E5C"/>
      <w:shd w:val="clear" w:color="auto" w:fill="E1DFDD"/>
    </w:rPr>
  </w:style>
  <w:style w:type="paragraph" w:customStyle="1" w:styleId="ac">
    <w:name w:val="Нумерация приложение"/>
    <w:basedOn w:val="TOC9"/>
    <w:link w:val="ad"/>
    <w:rsid w:val="00DE43E1"/>
    <w:pPr>
      <w:jc w:val="center"/>
    </w:pPr>
    <w:rPr>
      <w:b/>
      <w:bCs/>
    </w:rPr>
  </w:style>
  <w:style w:type="character" w:customStyle="1" w:styleId="ad">
    <w:name w:val="Нумерация приложение Знак"/>
    <w:basedOn w:val="a6"/>
    <w:link w:val="ac"/>
    <w:rsid w:val="00DE43E1"/>
    <w:rPr>
      <w:b/>
      <w:bCs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86744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674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674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674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674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8674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674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84" Type="http://schemas.openxmlformats.org/officeDocument/2006/relationships/image" Target="media/image64.png"/><Relationship Id="rId16" Type="http://schemas.openxmlformats.org/officeDocument/2006/relationships/hyperlink" Target="http://e.lanbook.com/books/element.php?pl1_id=1226" TargetMode="External"/><Relationship Id="rId11" Type="http://schemas.microsoft.com/office/2016/09/relationships/commentsIds" Target="commentsIds.xml"/><Relationship Id="rId32" Type="http://schemas.openxmlformats.org/officeDocument/2006/relationships/hyperlink" Target="http://e.lanbook.com/books/element.php?pl1_id=62497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74" Type="http://schemas.openxmlformats.org/officeDocument/2006/relationships/image" Target="media/image54.jpeg"/><Relationship Id="rId79" Type="http://schemas.openxmlformats.org/officeDocument/2006/relationships/image" Target="media/image59.jpeg"/><Relationship Id="rId5" Type="http://schemas.openxmlformats.org/officeDocument/2006/relationships/webSettings" Target="webSettings.xml"/><Relationship Id="rId19" Type="http://schemas.openxmlformats.org/officeDocument/2006/relationships/image" Target="media/image4.jpeg"/><Relationship Id="rId14" Type="http://schemas.openxmlformats.org/officeDocument/2006/relationships/hyperlink" Target="http://e.lanbook.com/books/element.php?pl1_id=1237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://e.lanbook.com/books/element.php?pl1_id=44785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image" Target="media/image57.jpeg"/><Relationship Id="rId8" Type="http://schemas.openxmlformats.org/officeDocument/2006/relationships/image" Target="media/image1.jpg"/><Relationship Id="rId51" Type="http://schemas.openxmlformats.org/officeDocument/2006/relationships/image" Target="media/image31.jpeg"/><Relationship Id="rId72" Type="http://schemas.openxmlformats.org/officeDocument/2006/relationships/image" Target="media/image52.jpeg"/><Relationship Id="rId80" Type="http://schemas.openxmlformats.org/officeDocument/2006/relationships/image" Target="media/image60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e.lanbook.com/books/element.php?pl1_id=1246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hyperlink" Target="http://e.lanbook.com/books/element.php?pl1_id=1226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image" Target="media/image5.jpeg"/><Relationship Id="rId41" Type="http://schemas.openxmlformats.org/officeDocument/2006/relationships/image" Target="media/image21.jpe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image" Target="media/image55.jpeg"/><Relationship Id="rId83" Type="http://schemas.openxmlformats.org/officeDocument/2006/relationships/image" Target="media/image6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e.lanbook.com/books/element.php?pl1_id=62497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6.jpe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10" Type="http://schemas.microsoft.com/office/2011/relationships/commentsExtended" Target="commentsExtended.xml"/><Relationship Id="rId31" Type="http://schemas.openxmlformats.org/officeDocument/2006/relationships/hyperlink" Target="http://e.lanbook.com/books/element.php?pl1_id=1237" TargetMode="External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image" Target="media/image58.jpeg"/><Relationship Id="rId81" Type="http://schemas.openxmlformats.org/officeDocument/2006/relationships/image" Target="media/image61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hyperlink" Target="http://e.lanbook.com/books/element.php?pl1_id=44785" TargetMode="External"/><Relationship Id="rId18" Type="http://schemas.openxmlformats.org/officeDocument/2006/relationships/image" Target="media/image3.jpeg"/><Relationship Id="rId39" Type="http://schemas.openxmlformats.org/officeDocument/2006/relationships/image" Target="media/image19.jpeg"/><Relationship Id="rId34" Type="http://schemas.openxmlformats.org/officeDocument/2006/relationships/image" Target="media/image14.jpe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76" Type="http://schemas.openxmlformats.org/officeDocument/2006/relationships/image" Target="media/image56.jpeg"/><Relationship Id="rId7" Type="http://schemas.openxmlformats.org/officeDocument/2006/relationships/endnotes" Target="end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29" Type="http://schemas.openxmlformats.org/officeDocument/2006/relationships/hyperlink" Target="http://e.lanbook.com/books/element.php?pl1_id=1246" TargetMode="External"/><Relationship Id="rId24" Type="http://schemas.openxmlformats.org/officeDocument/2006/relationships/image" Target="media/image9.jpe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66" Type="http://schemas.openxmlformats.org/officeDocument/2006/relationships/image" Target="media/image46.jpeg"/><Relationship Id="rId87" Type="http://schemas.microsoft.com/office/2011/relationships/people" Target="people.xml"/><Relationship Id="rId61" Type="http://schemas.openxmlformats.org/officeDocument/2006/relationships/image" Target="media/image41.jpeg"/><Relationship Id="rId82" Type="http://schemas.openxmlformats.org/officeDocument/2006/relationships/image" Target="media/image6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ovich\Documents\&#1053;&#1072;&#1089;&#1090;&#1088;&#1072;&#1080;&#1074;&#1072;&#1077;&#1084;&#1099;&#1077;%20&#1096;&#1072;&#1073;&#1083;&#1086;&#1085;&#1099;%20Office\&#1064;&#1072;&#1073;&#1083;&#1086;&#1085;%20&#1086;&#1090;&#1095;&#1077;&#1090;&#1072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3DA34-FFFB-4044-A94F-6B9D42211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C:\Users\Yanovich\Documents\Настраиваемые шаблоны Office\Шаблон отчета.dotm</Template>
  <TotalTime>39</TotalTime>
  <Pages>59</Pages>
  <Words>4344</Words>
  <Characters>30280</Characters>
  <Application>Microsoft Office Word</Application>
  <DocSecurity>0</DocSecurity>
  <Lines>1441</Lines>
  <Paragraphs>961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Отчет</vt:lpstr>
      <vt:lpstr>Отчет</vt:lpstr>
    </vt:vector>
  </TitlesOfParts>
  <Company>ГУ ЦБ РФ по Приморскому краю</Company>
  <LinksUpToDate>false</LinksUpToDate>
  <CharactersWithSpaces>33663</CharactersWithSpaces>
  <SharedDoc>false</SharedDoc>
  <HLinks>
    <vt:vector size="48" baseType="variant">
      <vt:variant>
        <vt:i4>8257602</vt:i4>
      </vt:variant>
      <vt:variant>
        <vt:i4>234</vt:i4>
      </vt:variant>
      <vt:variant>
        <vt:i4>0</vt:i4>
      </vt:variant>
      <vt:variant>
        <vt:i4>5</vt:i4>
      </vt:variant>
      <vt:variant>
        <vt:lpwstr>mailto:Litvinenko.vi@campus.dvfu.ru</vt:lpwstr>
      </vt:variant>
      <vt:variant>
        <vt:lpwstr/>
      </vt:variant>
      <vt:variant>
        <vt:i4>2490404</vt:i4>
      </vt:variant>
      <vt:variant>
        <vt:i4>231</vt:i4>
      </vt:variant>
      <vt:variant>
        <vt:i4>0</vt:i4>
      </vt:variant>
      <vt:variant>
        <vt:i4>5</vt:i4>
      </vt:variant>
      <vt:variant>
        <vt:lpwstr>http://florin.ru/fiorin/db/centaur.htm</vt:lpwstr>
      </vt:variant>
      <vt:variant>
        <vt:lpwstr/>
      </vt:variant>
      <vt:variant>
        <vt:i4>327681</vt:i4>
      </vt:variant>
      <vt:variant>
        <vt:i4>228</vt:i4>
      </vt:variant>
      <vt:variant>
        <vt:i4>0</vt:i4>
      </vt:variant>
      <vt:variant>
        <vt:i4>5</vt:i4>
      </vt:variant>
      <vt:variant>
        <vt:lpwstr>ftp://repec.iza.org/RePec/Discussionpaper/dp 2313.pdf</vt:lpwstr>
      </vt:variant>
      <vt:variant>
        <vt:lpwstr/>
      </vt:variant>
      <vt:variant>
        <vt:i4>3670057</vt:i4>
      </vt:variant>
      <vt:variant>
        <vt:i4>225</vt:i4>
      </vt:variant>
      <vt:variant>
        <vt:i4>0</vt:i4>
      </vt:variant>
      <vt:variant>
        <vt:i4>5</vt:i4>
      </vt:variant>
      <vt:variant>
        <vt:lpwstr>http://www.samoupravlenie.ru/16-02.htm</vt:lpwstr>
      </vt:variant>
      <vt:variant>
        <vt:lpwstr/>
      </vt:variant>
      <vt:variant>
        <vt:i4>1048654</vt:i4>
      </vt:variant>
      <vt:variant>
        <vt:i4>222</vt:i4>
      </vt:variant>
      <vt:variant>
        <vt:i4>0</vt:i4>
      </vt:variant>
      <vt:variant>
        <vt:i4>5</vt:i4>
      </vt:variant>
      <vt:variant>
        <vt:lpwstr>http://www.omamvd.ru/Data/Obuch/Docs/ch11224/ch12456/uch/authors.htm</vt:lpwstr>
      </vt:variant>
      <vt:variant>
        <vt:lpwstr/>
      </vt:variant>
      <vt:variant>
        <vt:i4>1835095</vt:i4>
      </vt:variant>
      <vt:variant>
        <vt:i4>210</vt:i4>
      </vt:variant>
      <vt:variant>
        <vt:i4>0</vt:i4>
      </vt:variant>
      <vt:variant>
        <vt:i4>5</vt:i4>
      </vt:variant>
      <vt:variant>
        <vt:lpwstr>http://science.garant.ru/public/default.asp?no=85827</vt:lpwstr>
      </vt:variant>
      <vt:variant>
        <vt:lpwstr/>
      </vt:variant>
      <vt:variant>
        <vt:i4>1835095</vt:i4>
      </vt:variant>
      <vt:variant>
        <vt:i4>0</vt:i4>
      </vt:variant>
      <vt:variant>
        <vt:i4>0</vt:i4>
      </vt:variant>
      <vt:variant>
        <vt:i4>5</vt:i4>
      </vt:variant>
      <vt:variant>
        <vt:lpwstr>http://science.garant.ru/public/default.asp?no=85827</vt:lpwstr>
      </vt:variant>
      <vt:variant>
        <vt:lpwstr/>
      </vt:variant>
      <vt:variant>
        <vt:i4>1966099</vt:i4>
      </vt:variant>
      <vt:variant>
        <vt:i4>-1</vt:i4>
      </vt:variant>
      <vt:variant>
        <vt:i4>1033</vt:i4>
      </vt:variant>
      <vt:variant>
        <vt:i4>1</vt:i4>
      </vt:variant>
      <vt:variant>
        <vt:lpwstr>http://office.microsoft.com/global/images/default.aspx?AssetID=ZA060475621049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/>
  <dc:creator>Yanovich</dc:creator>
  <cp:keywords/>
  <cp:lastModifiedBy>Microsoft Office User</cp:lastModifiedBy>
  <cp:revision>5</cp:revision>
  <cp:lastPrinted>2025-01-26T08:10:00Z</cp:lastPrinted>
  <dcterms:created xsi:type="dcterms:W3CDTF">2025-01-28T06:41:00Z</dcterms:created>
  <dcterms:modified xsi:type="dcterms:W3CDTF">2025-02-03T06:19:00Z</dcterms:modified>
</cp:coreProperties>
</file>