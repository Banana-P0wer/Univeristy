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11D50F" w14:textId="77777777" w:rsidR="00EB71A5" w:rsidRDefault="00EB71A5" w:rsidP="00EB71A5">
      <w:pPr>
        <w:tabs>
          <w:tab w:val="left" w:pos="6237"/>
        </w:tabs>
        <w:ind w:firstLine="0"/>
        <w:jc w:val="center"/>
        <w:rPr>
          <w:sz w:val="24"/>
          <w:szCs w:val="24"/>
        </w:rPr>
      </w:pPr>
      <w:bookmarkStart w:id="0" w:name="_Hlk149841723"/>
      <w:bookmarkEnd w:id="0"/>
      <w:r>
        <w:rPr>
          <w:rFonts w:ascii="Arial" w:hAnsi="Arial" w:cs="Arial"/>
          <w:b/>
          <w:noProof/>
          <w:szCs w:val="28"/>
        </w:rPr>
        <w:drawing>
          <wp:inline distT="0" distB="0" distL="0" distR="0" wp14:anchorId="6F606360" wp14:editId="5FD13E94">
            <wp:extent cx="352425" cy="581025"/>
            <wp:effectExtent l="0" t="0" r="9525" b="9525"/>
            <wp:docPr id="1" name="Рисунок 1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2" descr="лог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773EB" w14:textId="77777777" w:rsidR="00EB71A5" w:rsidRDefault="00EB71A5" w:rsidP="00EB71A5">
      <w:pPr>
        <w:ind w:firstLine="0"/>
        <w:jc w:val="center"/>
        <w:rPr>
          <w:sz w:val="22"/>
        </w:rPr>
      </w:pPr>
      <w:r>
        <w:rPr>
          <w:sz w:val="22"/>
        </w:rPr>
        <w:t>МИНИСТЕРСТВО НАУКИ И ВЫСШЕГО ОБРАЗОВАНИЯ РОССИЙСКОЙ ФЕДЕРАЦИИ</w:t>
      </w:r>
    </w:p>
    <w:p w14:paraId="3396E58C" w14:textId="77777777" w:rsidR="00EB71A5" w:rsidRDefault="00EB71A5" w:rsidP="00EB71A5">
      <w:pPr>
        <w:widowControl w:val="0"/>
        <w:ind w:firstLine="0"/>
        <w:jc w:val="center"/>
        <w:rPr>
          <w:sz w:val="22"/>
        </w:rPr>
      </w:pPr>
      <w:r>
        <w:rPr>
          <w:sz w:val="22"/>
        </w:rPr>
        <w:t>Федеральное государственное автономное образовательное учреждение высшего образования</w:t>
      </w:r>
    </w:p>
    <w:p w14:paraId="3EF10A58" w14:textId="77777777" w:rsidR="00EB71A5" w:rsidRDefault="00EB71A5" w:rsidP="00EB71A5">
      <w:pPr>
        <w:widowControl w:val="0"/>
        <w:shd w:val="clear" w:color="auto" w:fill="FFFFFF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«Дальневосточный федеральный университет»</w:t>
      </w:r>
    </w:p>
    <w:p w14:paraId="4026ADAE" w14:textId="77777777" w:rsidR="00EB71A5" w:rsidRDefault="00EB71A5" w:rsidP="00EB71A5">
      <w:pPr>
        <w:widowControl w:val="0"/>
        <w:shd w:val="clear" w:color="auto" w:fill="FFFFFF"/>
        <w:ind w:firstLine="0"/>
        <w:jc w:val="center"/>
        <w:rPr>
          <w:bCs/>
          <w:szCs w:val="28"/>
        </w:rPr>
      </w:pPr>
      <w:r>
        <w:rPr>
          <w:bCs/>
          <w:szCs w:val="28"/>
        </w:rPr>
        <w:t>(ДВФУ)</w:t>
      </w:r>
    </w:p>
    <w:p w14:paraId="26E1D2A4" w14:textId="77777777" w:rsidR="00EB71A5" w:rsidRDefault="00EB71A5" w:rsidP="00EB71A5">
      <w:pPr>
        <w:shd w:val="clear" w:color="auto" w:fill="FFFFFF"/>
        <w:ind w:firstLine="0"/>
        <w:jc w:val="left"/>
        <w:rPr>
          <w:b/>
          <w:bCs/>
          <w:szCs w:val="28"/>
        </w:rPr>
      </w:pPr>
    </w:p>
    <w:p w14:paraId="405A9CAB" w14:textId="77777777" w:rsidR="00EB71A5" w:rsidRDefault="00EB71A5" w:rsidP="00EB71A5">
      <w:pPr>
        <w:pBdr>
          <w:top w:val="thinThickSmallGap" w:sz="24" w:space="1" w:color="auto"/>
        </w:pBdr>
        <w:ind w:firstLine="0"/>
        <w:jc w:val="left"/>
        <w:rPr>
          <w:sz w:val="20"/>
        </w:rPr>
      </w:pPr>
    </w:p>
    <w:tbl>
      <w:tblPr>
        <w:tblW w:w="9356" w:type="dxa"/>
        <w:jc w:val="center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EB71A5" w14:paraId="16C3C366" w14:textId="77777777" w:rsidTr="00D34D4F">
        <w:trPr>
          <w:jc w:val="center"/>
        </w:trPr>
        <w:tc>
          <w:tcPr>
            <w:tcW w:w="9356" w:type="dxa"/>
          </w:tcPr>
          <w:p w14:paraId="6F3923B6" w14:textId="77777777" w:rsidR="00EB71A5" w:rsidRDefault="00EB71A5" w:rsidP="00D34D4F">
            <w:pPr>
              <w:widowControl w:val="0"/>
              <w:ind w:firstLine="0"/>
              <w:jc w:val="center"/>
              <w:rPr>
                <w:b/>
                <w:szCs w:val="28"/>
              </w:rPr>
            </w:pPr>
            <w:bookmarkStart w:id="1" w:name="_Hlk46317740"/>
            <w:r>
              <w:rPr>
                <w:b/>
                <w:szCs w:val="28"/>
              </w:rPr>
              <w:t>ИНСТИТУТ МАТЕМАТИКИ И КОМПЬЮТЕРНЫХ ТЕХНОЛОГИЙ</w:t>
            </w:r>
          </w:p>
          <w:p w14:paraId="7E1BE3EA" w14:textId="77777777" w:rsidR="00EB71A5" w:rsidRDefault="00EB71A5" w:rsidP="00D34D4F">
            <w:pPr>
              <w:widowControl w:val="0"/>
              <w:ind w:firstLine="0"/>
              <w:jc w:val="left"/>
              <w:rPr>
                <w:b/>
                <w:bCs/>
                <w:szCs w:val="28"/>
              </w:rPr>
            </w:pPr>
          </w:p>
          <w:p w14:paraId="0F03904E" w14:textId="77777777" w:rsidR="00EB71A5" w:rsidRDefault="00EB71A5" w:rsidP="00D34D4F">
            <w:pPr>
              <w:widowControl w:val="0"/>
              <w:ind w:firstLine="0"/>
              <w:jc w:val="center"/>
              <w:rPr>
                <w:sz w:val="20"/>
              </w:rPr>
            </w:pPr>
            <w:r>
              <w:rPr>
                <w:b/>
                <w:bCs/>
                <w:szCs w:val="28"/>
              </w:rPr>
              <w:t>Департамент информационных и компьютерных систем</w:t>
            </w:r>
          </w:p>
        </w:tc>
      </w:tr>
      <w:bookmarkEnd w:id="1"/>
    </w:tbl>
    <w:p w14:paraId="6F2BE955" w14:textId="77777777" w:rsidR="00EB71A5" w:rsidRDefault="00EB71A5" w:rsidP="00EB71A5">
      <w:pPr>
        <w:ind w:firstLine="0"/>
        <w:jc w:val="left"/>
        <w:rPr>
          <w:szCs w:val="28"/>
        </w:rPr>
      </w:pPr>
    </w:p>
    <w:p w14:paraId="02A35473" w14:textId="77777777" w:rsidR="00EB71A5" w:rsidRDefault="00EB71A5" w:rsidP="00EB71A5">
      <w:pPr>
        <w:ind w:firstLine="0"/>
        <w:jc w:val="left"/>
        <w:rPr>
          <w:szCs w:val="28"/>
        </w:rPr>
      </w:pPr>
    </w:p>
    <w:p w14:paraId="4EEB68EA" w14:textId="624CBF38" w:rsidR="00EB71A5" w:rsidRDefault="004D65BD" w:rsidP="00EB71A5">
      <w:pPr>
        <w:ind w:firstLine="0"/>
        <w:jc w:val="center"/>
        <w:rPr>
          <w:szCs w:val="28"/>
        </w:rPr>
      </w:pPr>
      <w:r>
        <w:rPr>
          <w:szCs w:val="28"/>
        </w:rPr>
        <w:t>Туровец Владислав Юрьевич</w:t>
      </w:r>
    </w:p>
    <w:p w14:paraId="3824A823" w14:textId="77777777" w:rsidR="00EB71A5" w:rsidRDefault="00EB71A5" w:rsidP="00EB71A5">
      <w:pPr>
        <w:ind w:firstLine="0"/>
        <w:jc w:val="center"/>
        <w:rPr>
          <w:szCs w:val="28"/>
        </w:rPr>
      </w:pPr>
    </w:p>
    <w:p w14:paraId="19B38030" w14:textId="47728406" w:rsidR="00EB71A5" w:rsidRPr="001219EA" w:rsidRDefault="00CA30D5" w:rsidP="00EB71A5">
      <w:pPr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Моделирование с</w:t>
      </w:r>
      <w:r w:rsidRPr="00CA30D5">
        <w:rPr>
          <w:b/>
          <w:bCs/>
          <w:szCs w:val="28"/>
        </w:rPr>
        <w:t>истем</w:t>
      </w:r>
      <w:r>
        <w:rPr>
          <w:b/>
          <w:bCs/>
          <w:szCs w:val="28"/>
        </w:rPr>
        <w:t>ы</w:t>
      </w:r>
      <w:r w:rsidRPr="00CA30D5">
        <w:rPr>
          <w:b/>
          <w:bCs/>
          <w:szCs w:val="28"/>
        </w:rPr>
        <w:t xml:space="preserve"> обработки информации</w:t>
      </w:r>
    </w:p>
    <w:p w14:paraId="00E1E7D9" w14:textId="77777777" w:rsidR="001219EA" w:rsidRDefault="001219EA" w:rsidP="00EB71A5">
      <w:pPr>
        <w:ind w:firstLine="0"/>
        <w:jc w:val="center"/>
        <w:rPr>
          <w:b/>
          <w:bCs/>
          <w:szCs w:val="28"/>
        </w:rPr>
      </w:pPr>
    </w:p>
    <w:p w14:paraId="1649715B" w14:textId="61049016" w:rsidR="00EB71A5" w:rsidRDefault="00EB71A5" w:rsidP="00EB71A5">
      <w:pPr>
        <w:ind w:firstLine="0"/>
        <w:jc w:val="center"/>
        <w:rPr>
          <w:szCs w:val="28"/>
        </w:rPr>
      </w:pPr>
      <w:r>
        <w:rPr>
          <w:b/>
          <w:bCs/>
          <w:szCs w:val="28"/>
        </w:rPr>
        <w:t>КУРСОВ</w:t>
      </w:r>
      <w:r w:rsidR="00012240">
        <w:rPr>
          <w:b/>
          <w:bCs/>
          <w:szCs w:val="28"/>
        </w:rPr>
        <w:t>АЯ</w:t>
      </w:r>
      <w:r w:rsidR="004154DA">
        <w:rPr>
          <w:b/>
          <w:bCs/>
          <w:szCs w:val="28"/>
        </w:rPr>
        <w:t xml:space="preserve"> </w:t>
      </w:r>
      <w:r w:rsidR="00012240">
        <w:rPr>
          <w:b/>
          <w:bCs/>
          <w:szCs w:val="28"/>
        </w:rPr>
        <w:t>РАБОТА</w:t>
      </w:r>
    </w:p>
    <w:p w14:paraId="1A8E6137" w14:textId="77777777" w:rsidR="00EB71A5" w:rsidRDefault="00EB71A5" w:rsidP="00EB71A5">
      <w:pPr>
        <w:ind w:firstLine="0"/>
        <w:jc w:val="left"/>
        <w:rPr>
          <w:szCs w:val="28"/>
        </w:rPr>
      </w:pPr>
    </w:p>
    <w:p w14:paraId="63343473" w14:textId="77777777" w:rsidR="00EB71A5" w:rsidRDefault="00EB71A5" w:rsidP="00EB71A5">
      <w:pPr>
        <w:widowControl w:val="0"/>
        <w:ind w:firstLine="5103"/>
        <w:jc w:val="left"/>
        <w:rPr>
          <w:szCs w:val="28"/>
        </w:rPr>
      </w:pPr>
    </w:p>
    <w:tbl>
      <w:tblPr>
        <w:tblW w:w="10035" w:type="dxa"/>
        <w:tblLayout w:type="fixed"/>
        <w:tblLook w:val="04A0" w:firstRow="1" w:lastRow="0" w:firstColumn="1" w:lastColumn="0" w:noHBand="0" w:noVBand="1"/>
      </w:tblPr>
      <w:tblGrid>
        <w:gridCol w:w="4930"/>
        <w:gridCol w:w="5105"/>
      </w:tblGrid>
      <w:tr w:rsidR="00EB71A5" w14:paraId="28657EFE" w14:textId="77777777" w:rsidTr="00D34D4F">
        <w:trPr>
          <w:gridBefore w:val="1"/>
          <w:wBefore w:w="4928" w:type="dxa"/>
          <w:trHeight w:val="351"/>
        </w:trPr>
        <w:tc>
          <w:tcPr>
            <w:tcW w:w="5103" w:type="dxa"/>
            <w:hideMark/>
          </w:tcPr>
          <w:p w14:paraId="64CD05D4" w14:textId="77777777" w:rsidR="00EB71A5" w:rsidRDefault="00EB71A5" w:rsidP="00D34D4F">
            <w:pPr>
              <w:tabs>
                <w:tab w:val="left" w:pos="5954"/>
              </w:tabs>
              <w:ind w:firstLine="0"/>
              <w:jc w:val="left"/>
              <w:rPr>
                <w:sz w:val="18"/>
                <w:szCs w:val="18"/>
              </w:rPr>
            </w:pPr>
            <w:r>
              <w:rPr>
                <w:szCs w:val="28"/>
              </w:rPr>
              <w:t>Студент гр. Б9121-09.03.03пиэ</w:t>
            </w:r>
          </w:p>
        </w:tc>
      </w:tr>
      <w:tr w:rsidR="00EB71A5" w14:paraId="30029CBD" w14:textId="77777777" w:rsidTr="00D34D4F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58C59C1B" w14:textId="77777777" w:rsidR="00EB71A5" w:rsidRDefault="00EB71A5" w:rsidP="00D34D4F">
            <w:pPr>
              <w:tabs>
                <w:tab w:val="left" w:pos="5954"/>
              </w:tabs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               ___________________</w:t>
            </w:r>
          </w:p>
        </w:tc>
      </w:tr>
      <w:tr w:rsidR="00EB71A5" w14:paraId="16EFAE08" w14:textId="77777777" w:rsidTr="00D34D4F">
        <w:trPr>
          <w:gridBefore w:val="1"/>
          <w:wBefore w:w="4928" w:type="dxa"/>
          <w:trHeight w:val="210"/>
        </w:trPr>
        <w:tc>
          <w:tcPr>
            <w:tcW w:w="5103" w:type="dxa"/>
            <w:hideMark/>
          </w:tcPr>
          <w:p w14:paraId="6F43CBD5" w14:textId="77777777" w:rsidR="00EB71A5" w:rsidRDefault="00EB71A5" w:rsidP="00D34D4F">
            <w:pPr>
              <w:tabs>
                <w:tab w:val="left" w:pos="5954"/>
              </w:tabs>
              <w:ind w:firstLine="0"/>
              <w:jc w:val="left"/>
              <w:rPr>
                <w:szCs w:val="28"/>
                <w:vertAlign w:val="superscript"/>
              </w:rPr>
            </w:pPr>
            <w:r>
              <w:rPr>
                <w:szCs w:val="28"/>
              </w:rPr>
              <w:t xml:space="preserve">                           </w:t>
            </w:r>
            <w:r>
              <w:rPr>
                <w:szCs w:val="28"/>
                <w:vertAlign w:val="superscript"/>
              </w:rPr>
              <w:t xml:space="preserve"> (подпись)</w:t>
            </w:r>
          </w:p>
        </w:tc>
      </w:tr>
      <w:tr w:rsidR="00EB71A5" w14:paraId="10F38886" w14:textId="77777777" w:rsidTr="00D34D4F">
        <w:trPr>
          <w:gridBefore w:val="1"/>
          <w:wBefore w:w="4928" w:type="dxa"/>
        </w:trPr>
        <w:tc>
          <w:tcPr>
            <w:tcW w:w="5103" w:type="dxa"/>
          </w:tcPr>
          <w:p w14:paraId="03F421EE" w14:textId="3068C4EE" w:rsidR="00EB71A5" w:rsidRDefault="00BF6ACF" w:rsidP="00D34D4F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Руководитель: доцент</w:t>
            </w:r>
          </w:p>
          <w:p w14:paraId="47C663B4" w14:textId="4E117F6B" w:rsidR="00EB71A5" w:rsidRPr="005233A2" w:rsidRDefault="00EB71A5" w:rsidP="00D34D4F">
            <w:pPr>
              <w:widowControl w:val="0"/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_____________</w:t>
            </w:r>
            <w:proofErr w:type="gramStart"/>
            <w:r>
              <w:rPr>
                <w:szCs w:val="28"/>
              </w:rPr>
              <w:t xml:space="preserve">_  </w:t>
            </w:r>
            <w:r w:rsidR="001219EA">
              <w:rPr>
                <w:szCs w:val="28"/>
              </w:rPr>
              <w:t>Г</w:t>
            </w:r>
            <w:r w:rsidRPr="005233A2">
              <w:rPr>
                <w:szCs w:val="28"/>
              </w:rPr>
              <w:t>.</w:t>
            </w:r>
            <w:r w:rsidR="001219EA">
              <w:rPr>
                <w:szCs w:val="28"/>
              </w:rPr>
              <w:t>Л</w:t>
            </w:r>
            <w:r w:rsidRPr="00E40FBA">
              <w:rPr>
                <w:szCs w:val="28"/>
              </w:rPr>
              <w:t>.</w:t>
            </w:r>
            <w:proofErr w:type="gramEnd"/>
            <w:r w:rsidRPr="00E40FBA">
              <w:rPr>
                <w:szCs w:val="28"/>
              </w:rPr>
              <w:t xml:space="preserve"> </w:t>
            </w:r>
            <w:r w:rsidR="001219EA">
              <w:rPr>
                <w:szCs w:val="28"/>
              </w:rPr>
              <w:t>Берёзкина</w:t>
            </w:r>
          </w:p>
          <w:p w14:paraId="20EBCBBB" w14:textId="77777777" w:rsidR="00EB71A5" w:rsidRDefault="00EB71A5" w:rsidP="00D34D4F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EB71A5" w14:paraId="655D8ACE" w14:textId="77777777" w:rsidTr="00D34D4F">
        <w:trPr>
          <w:gridBefore w:val="1"/>
          <w:wBefore w:w="4928" w:type="dxa"/>
        </w:trPr>
        <w:tc>
          <w:tcPr>
            <w:tcW w:w="5103" w:type="dxa"/>
          </w:tcPr>
          <w:p w14:paraId="69C92A02" w14:textId="77777777" w:rsidR="00EB71A5" w:rsidRDefault="00EB71A5" w:rsidP="00D34D4F">
            <w:pPr>
              <w:widowControl w:val="0"/>
              <w:ind w:firstLine="0"/>
              <w:jc w:val="left"/>
              <w:rPr>
                <w:szCs w:val="28"/>
              </w:rPr>
            </w:pPr>
          </w:p>
        </w:tc>
      </w:tr>
      <w:tr w:rsidR="00EB71A5" w14:paraId="513B01A6" w14:textId="77777777" w:rsidTr="00D34D4F">
        <w:tc>
          <w:tcPr>
            <w:tcW w:w="4928" w:type="dxa"/>
          </w:tcPr>
          <w:p w14:paraId="50A2F93F" w14:textId="77777777" w:rsidR="00EB71A5" w:rsidRDefault="00EB71A5" w:rsidP="00D34D4F">
            <w:pPr>
              <w:ind w:firstLine="0"/>
              <w:jc w:val="center"/>
              <w:rPr>
                <w:szCs w:val="28"/>
              </w:rPr>
            </w:pPr>
          </w:p>
          <w:p w14:paraId="1740BBC2" w14:textId="77777777" w:rsidR="00EB71A5" w:rsidRDefault="00EB71A5" w:rsidP="00D34D4F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 xml:space="preserve">Регистрационный </w:t>
            </w:r>
            <w:proofErr w:type="gramStart"/>
            <w:r>
              <w:rPr>
                <w:szCs w:val="28"/>
              </w:rPr>
              <w:t>№  _</w:t>
            </w:r>
            <w:proofErr w:type="gramEnd"/>
            <w:r>
              <w:rPr>
                <w:szCs w:val="28"/>
              </w:rPr>
              <w:t>_______</w:t>
            </w:r>
          </w:p>
          <w:p w14:paraId="296FBB19" w14:textId="77777777" w:rsidR="00EB71A5" w:rsidRDefault="00EB71A5" w:rsidP="00D34D4F">
            <w:pPr>
              <w:ind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  ___________________</w:t>
            </w:r>
          </w:p>
          <w:p w14:paraId="3E697BB5" w14:textId="77777777" w:rsidR="00EB71A5" w:rsidRDefault="00EB71A5" w:rsidP="00D34D4F">
            <w:pPr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подпись                      И.О.Фамилия</w:t>
            </w:r>
          </w:p>
          <w:p w14:paraId="6FBBAF7C" w14:textId="77777777" w:rsidR="00EB71A5" w:rsidRDefault="00EB71A5" w:rsidP="00D34D4F">
            <w:pPr>
              <w:ind w:firstLine="0"/>
              <w:jc w:val="left"/>
              <w:rPr>
                <w:szCs w:val="28"/>
              </w:rPr>
            </w:pPr>
            <w:proofErr w:type="gramStart"/>
            <w:r>
              <w:rPr>
                <w:szCs w:val="28"/>
              </w:rPr>
              <w:t>« _</w:t>
            </w:r>
            <w:proofErr w:type="gramEnd"/>
            <w:r>
              <w:rPr>
                <w:szCs w:val="28"/>
              </w:rPr>
              <w:t>____» ___________________  20  г.</w:t>
            </w:r>
          </w:p>
          <w:p w14:paraId="0E4814FF" w14:textId="77777777" w:rsidR="00EB71A5" w:rsidRDefault="00EB71A5" w:rsidP="00D34D4F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5103" w:type="dxa"/>
          </w:tcPr>
          <w:p w14:paraId="7E5A324E" w14:textId="77777777" w:rsidR="00EB71A5" w:rsidRDefault="00EB71A5" w:rsidP="00D34D4F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6548D8F6" w14:textId="77777777" w:rsidR="00EB71A5" w:rsidRDefault="00EB71A5" w:rsidP="00D34D4F">
            <w:pPr>
              <w:widowControl w:val="0"/>
              <w:ind w:left="34" w:firstLine="0"/>
              <w:jc w:val="left"/>
              <w:rPr>
                <w:szCs w:val="28"/>
              </w:rPr>
            </w:pPr>
            <w:proofErr w:type="gramStart"/>
            <w:r>
              <w:rPr>
                <w:szCs w:val="28"/>
              </w:rPr>
              <w:t>Оценка  _</w:t>
            </w:r>
            <w:proofErr w:type="gramEnd"/>
            <w:r>
              <w:rPr>
                <w:szCs w:val="28"/>
              </w:rPr>
              <w:t>________________________</w:t>
            </w:r>
          </w:p>
          <w:p w14:paraId="36B854AC" w14:textId="77777777" w:rsidR="00EB71A5" w:rsidRDefault="00EB71A5" w:rsidP="00D34D4F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58951543" w14:textId="77777777" w:rsidR="00EB71A5" w:rsidRDefault="00EB71A5" w:rsidP="00D34D4F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____________  ___________________</w:t>
            </w:r>
          </w:p>
          <w:p w14:paraId="6A5D8FD1" w14:textId="77777777" w:rsidR="00EB71A5" w:rsidRDefault="00EB71A5" w:rsidP="00D34D4F">
            <w:pPr>
              <w:widowControl w:val="0"/>
              <w:ind w:left="88" w:firstLine="0"/>
              <w:jc w:val="left"/>
              <w:rPr>
                <w:sz w:val="22"/>
              </w:rPr>
            </w:pPr>
            <w:r>
              <w:rPr>
                <w:sz w:val="22"/>
              </w:rPr>
              <w:t xml:space="preserve">          подпись                            И.О.Фамилия</w:t>
            </w:r>
          </w:p>
          <w:p w14:paraId="22633505" w14:textId="77777777" w:rsidR="00EB71A5" w:rsidRDefault="00EB71A5" w:rsidP="00D34D4F">
            <w:pPr>
              <w:widowControl w:val="0"/>
              <w:ind w:left="88" w:firstLine="0"/>
              <w:jc w:val="left"/>
              <w:rPr>
                <w:szCs w:val="28"/>
              </w:rPr>
            </w:pPr>
          </w:p>
          <w:p w14:paraId="52F5D077" w14:textId="198235C5" w:rsidR="00EB71A5" w:rsidRDefault="00EB71A5" w:rsidP="00D34D4F">
            <w:pPr>
              <w:widowControl w:val="0"/>
              <w:ind w:left="88" w:firstLine="0"/>
              <w:jc w:val="left"/>
              <w:rPr>
                <w:szCs w:val="28"/>
              </w:rPr>
            </w:pPr>
            <w:r>
              <w:rPr>
                <w:szCs w:val="28"/>
              </w:rPr>
              <w:t>«_____» __________________ 20</w:t>
            </w:r>
            <w:r w:rsidR="00BF6ACF">
              <w:rPr>
                <w:szCs w:val="28"/>
              </w:rPr>
              <w:t>23</w:t>
            </w:r>
            <w:r>
              <w:rPr>
                <w:szCs w:val="28"/>
              </w:rPr>
              <w:t xml:space="preserve"> г.</w:t>
            </w:r>
          </w:p>
          <w:p w14:paraId="3B4B424B" w14:textId="77777777" w:rsidR="00EB71A5" w:rsidRDefault="00EB71A5" w:rsidP="00D34D4F">
            <w:pPr>
              <w:widowControl w:val="0"/>
              <w:ind w:left="88" w:firstLine="0"/>
              <w:jc w:val="left"/>
              <w:rPr>
                <w:szCs w:val="28"/>
              </w:rPr>
            </w:pPr>
          </w:p>
        </w:tc>
      </w:tr>
    </w:tbl>
    <w:p w14:paraId="5FBB254E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2992FFAC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07673744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1DBFCDA6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624117A5" w14:textId="77777777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6871380D" w14:textId="3550AD52" w:rsidR="00EB71A5" w:rsidRDefault="00EB71A5" w:rsidP="00EB71A5">
      <w:pPr>
        <w:widowControl w:val="0"/>
        <w:ind w:firstLine="0"/>
        <w:jc w:val="left"/>
        <w:rPr>
          <w:szCs w:val="28"/>
        </w:rPr>
      </w:pPr>
    </w:p>
    <w:p w14:paraId="731604CB" w14:textId="77777777" w:rsidR="004D65BD" w:rsidRDefault="004D65BD" w:rsidP="00EB71A5">
      <w:pPr>
        <w:widowControl w:val="0"/>
        <w:ind w:firstLine="0"/>
        <w:jc w:val="left"/>
        <w:rPr>
          <w:szCs w:val="28"/>
        </w:rPr>
      </w:pPr>
    </w:p>
    <w:p w14:paraId="5A80290E" w14:textId="77777777" w:rsidR="00EB71A5" w:rsidRDefault="00EB71A5" w:rsidP="00EB71A5">
      <w:pPr>
        <w:widowControl w:val="0"/>
        <w:ind w:firstLine="0"/>
        <w:jc w:val="center"/>
        <w:rPr>
          <w:szCs w:val="28"/>
        </w:rPr>
      </w:pPr>
      <w:bookmarkStart w:id="2" w:name="_Toc143067983"/>
      <w:bookmarkStart w:id="3" w:name="_Toc150571762"/>
      <w:bookmarkStart w:id="4" w:name="_Toc154462860"/>
      <w:bookmarkStart w:id="5" w:name="_Toc154667207"/>
      <w:bookmarkStart w:id="6" w:name="_Toc182733104"/>
      <w:bookmarkStart w:id="7" w:name="_Toc182735224"/>
      <w:bookmarkStart w:id="8" w:name="_Toc182800955"/>
      <w:bookmarkStart w:id="9" w:name="_Toc184522017"/>
      <w:r>
        <w:rPr>
          <w:szCs w:val="28"/>
        </w:rPr>
        <w:t>г. Владивосток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</w:p>
    <w:p w14:paraId="6C7C6D43" w14:textId="762EA647" w:rsidR="004D65BD" w:rsidRDefault="00EB71A5" w:rsidP="004D65BD">
      <w:pPr>
        <w:ind w:firstLine="0"/>
        <w:jc w:val="center"/>
        <w:rPr>
          <w:szCs w:val="28"/>
        </w:rPr>
      </w:pPr>
      <w:r>
        <w:rPr>
          <w:szCs w:val="28"/>
        </w:rPr>
        <w:t>20</w:t>
      </w:r>
      <w:r w:rsidRPr="00841D8F">
        <w:rPr>
          <w:szCs w:val="28"/>
        </w:rPr>
        <w:t>2</w:t>
      </w:r>
      <w:r w:rsidR="00CE0EE7">
        <w:rPr>
          <w:szCs w:val="28"/>
        </w:rPr>
        <w:t>4</w:t>
      </w:r>
      <w:r w:rsidR="004D65BD">
        <w:rPr>
          <w:szCs w:val="28"/>
        </w:rPr>
        <w:br w:type="page"/>
      </w:r>
    </w:p>
    <w:p w14:paraId="09E31934" w14:textId="77777777" w:rsidR="004D65BD" w:rsidRPr="002E2F28" w:rsidRDefault="004D65BD" w:rsidP="004D65BD">
      <w:pPr>
        <w:spacing w:line="360" w:lineRule="auto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2E2F28">
        <w:rPr>
          <w:rFonts w:eastAsia="Times New Roman" w:cs="Times New Roman"/>
          <w:b/>
          <w:bCs/>
          <w:color w:val="000000"/>
          <w:szCs w:val="28"/>
          <w:lang w:eastAsia="ru-RU"/>
        </w:rPr>
        <w:lastRenderedPageBreak/>
        <w:t>Задание</w:t>
      </w:r>
    </w:p>
    <w:p w14:paraId="684A99A9" w14:textId="77777777" w:rsidR="004D65BD" w:rsidRPr="00777F88" w:rsidRDefault="004D65BD" w:rsidP="004D65BD">
      <w:pPr>
        <w:spacing w:line="36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 xml:space="preserve">На курсовую работу по дисциплине </w:t>
      </w:r>
    </w:p>
    <w:p w14:paraId="10F5C3F6" w14:textId="77777777" w:rsidR="004D65BD" w:rsidRPr="00176609" w:rsidRDefault="004D65BD" w:rsidP="004D65BD">
      <w:pPr>
        <w:spacing w:line="360" w:lineRule="auto"/>
        <w:ind w:firstLine="0"/>
        <w:jc w:val="center"/>
        <w:rPr>
          <w:rFonts w:eastAsia="Times New Roman" w:cs="Times New Roman"/>
          <w:b/>
          <w:color w:val="000000"/>
          <w:szCs w:val="28"/>
          <w:lang w:eastAsia="ru-RU"/>
        </w:rPr>
      </w:pPr>
      <w:r w:rsidRPr="00176609">
        <w:rPr>
          <w:rFonts w:eastAsia="Times New Roman" w:cs="Times New Roman"/>
          <w:b/>
          <w:color w:val="000000"/>
          <w:szCs w:val="28"/>
          <w:lang w:eastAsia="ru-RU"/>
        </w:rPr>
        <w:t>«Системный анализ и моделирование систем»</w:t>
      </w:r>
    </w:p>
    <w:p w14:paraId="3F6B667F" w14:textId="77777777" w:rsidR="004D65BD" w:rsidRPr="002E2F28" w:rsidRDefault="004D65BD" w:rsidP="004D65BD">
      <w:pPr>
        <w:spacing w:line="360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Студенту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гр. Б9121-0.9.03.03пиэ</w:t>
      </w:r>
    </w:p>
    <w:p w14:paraId="1647DD79" w14:textId="77777777" w:rsidR="004D65BD" w:rsidRPr="00066ECF" w:rsidRDefault="004D65BD" w:rsidP="004D65BD">
      <w:pPr>
        <w:spacing w:line="360" w:lineRule="auto"/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Туровец Владислав Юрьевич</w:t>
      </w:r>
    </w:p>
    <w:p w14:paraId="5E081B6F" w14:textId="77777777" w:rsidR="004D65BD" w:rsidRPr="002E2F28" w:rsidRDefault="004D65BD" w:rsidP="004D65BD">
      <w:pPr>
        <w:spacing w:line="360" w:lineRule="auto"/>
        <w:jc w:val="left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Руководитель</w:t>
      </w:r>
    </w:p>
    <w:p w14:paraId="78115F2A" w14:textId="77777777" w:rsidR="004D65BD" w:rsidRPr="002E2F28" w:rsidRDefault="004D65BD" w:rsidP="004D65BD">
      <w:pPr>
        <w:spacing w:line="360" w:lineRule="auto"/>
        <w:ind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Березкина Галина</w:t>
      </w:r>
      <w:r w:rsidRPr="00777F88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Леонидовна</w:t>
      </w:r>
    </w:p>
    <w:p w14:paraId="4D7CD966" w14:textId="77777777" w:rsidR="004D65BD" w:rsidRPr="002E2F28" w:rsidRDefault="004D65BD" w:rsidP="004D65BD">
      <w:pPr>
        <w:spacing w:line="360" w:lineRule="auto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2E2F28">
        <w:rPr>
          <w:rFonts w:eastAsia="Times New Roman" w:cs="Times New Roman"/>
          <w:b/>
          <w:bCs/>
          <w:color w:val="000000"/>
          <w:szCs w:val="28"/>
          <w:lang w:eastAsia="ru-RU"/>
        </w:rPr>
        <w:t>Тема курсовой работы</w:t>
      </w:r>
    </w:p>
    <w:p w14:paraId="49AD03BB" w14:textId="77777777" w:rsidR="004D65BD" w:rsidRPr="00D170AE" w:rsidRDefault="004D65BD" w:rsidP="004D65BD">
      <w:pPr>
        <w:widowControl w:val="0"/>
        <w:spacing w:line="360" w:lineRule="auto"/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Исследование на имитационной модели </w:t>
      </w:r>
      <w:r w:rsidRPr="00E34D77">
        <w:rPr>
          <w:rFonts w:cs="Times New Roman"/>
          <w:szCs w:val="28"/>
        </w:rPr>
        <w:t>вычислительно</w:t>
      </w:r>
      <w:r>
        <w:rPr>
          <w:rFonts w:cs="Times New Roman"/>
          <w:szCs w:val="28"/>
        </w:rPr>
        <w:t>го</w:t>
      </w:r>
      <w:r w:rsidRPr="00E34D77">
        <w:rPr>
          <w:rFonts w:cs="Times New Roman"/>
          <w:szCs w:val="28"/>
        </w:rPr>
        <w:t xml:space="preserve"> центр</w:t>
      </w:r>
      <w:r>
        <w:rPr>
          <w:rFonts w:cs="Times New Roman"/>
          <w:szCs w:val="28"/>
        </w:rPr>
        <w:t>а.</w:t>
      </w:r>
    </w:p>
    <w:p w14:paraId="0D75096F" w14:textId="77777777" w:rsidR="004D65BD" w:rsidRPr="002E2F28" w:rsidRDefault="004D65BD" w:rsidP="004D65BD">
      <w:pPr>
        <w:spacing w:line="360" w:lineRule="auto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eastAsia="ru-RU"/>
        </w:rPr>
      </w:pPr>
      <w:r w:rsidRPr="002E2F28">
        <w:rPr>
          <w:rFonts w:eastAsia="Times New Roman" w:cs="Times New Roman"/>
          <w:b/>
          <w:bCs/>
          <w:color w:val="000000"/>
          <w:szCs w:val="28"/>
          <w:lang w:eastAsia="ru-RU"/>
        </w:rPr>
        <w:t>Техническое задание</w:t>
      </w:r>
    </w:p>
    <w:p w14:paraId="5DF79B66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1. Ознакомиться с рекомендуемой литературой. Дать аналитический обзор моделирования системы.</w:t>
      </w:r>
    </w:p>
    <w:p w14:paraId="7F117B1B" w14:textId="77777777" w:rsidR="004D65BD" w:rsidRPr="00693EC4" w:rsidRDefault="004D65BD" w:rsidP="004D65BD">
      <w:pPr>
        <w:spacing w:line="360" w:lineRule="auto"/>
      </w:pPr>
      <w:r w:rsidRPr="002E2F28">
        <w:rPr>
          <w:rFonts w:eastAsia="Times New Roman" w:cs="Times New Roman"/>
          <w:color w:val="000000"/>
          <w:sz w:val="27"/>
          <w:szCs w:val="27"/>
          <w:lang w:eastAsia="ru-RU"/>
        </w:rPr>
        <w:t xml:space="preserve">2. </w:t>
      </w:r>
      <w:r w:rsidRPr="002E2F28">
        <w:rPr>
          <w:rFonts w:eastAsia="Times New Roman" w:cs="Times New Roman"/>
          <w:color w:val="000000"/>
          <w:szCs w:val="28"/>
          <w:lang w:eastAsia="ru-RU"/>
        </w:rPr>
        <w:t xml:space="preserve">Теоретический материал: </w:t>
      </w:r>
      <w:r w:rsidRPr="007C62C7">
        <w:t>На вычислительном центре в обработку принимаются три класса заданий А, В и С. Исходя ни наличия оперативной памяти ЭВМ задания классов А и В могут решаться одновременно, а задания класса С монополизируют ЭВМ, Задания класса А поступают через 20 ± 5 мин, класса В — через 20 ± 10 мин и класса С — через 30 ± 10 мин и требуют для выполнения: класс А - 20 + 5 мин, класс В — 21 ± 3 мин и класс С - 28 ± 5 мин. Задачи класса С загружаются в ЭВМ, если она полностью свободна. Задачи классов А и В могут до загружаться к решающейся задаче.</w:t>
      </w:r>
      <w:r>
        <w:t xml:space="preserve"> </w:t>
      </w:r>
    </w:p>
    <w:p w14:paraId="5CACBFF4" w14:textId="77777777" w:rsidR="004D65BD" w:rsidRPr="00693EC4" w:rsidRDefault="004D65BD" w:rsidP="004D65BD">
      <w:pPr>
        <w:spacing w:line="360" w:lineRule="auto"/>
        <w:rPr>
          <w:rFonts w:eastAsia="Times New Roman" w:cs="Times New Roman"/>
          <w:szCs w:val="28"/>
          <w:lang w:eastAsia="ru-RU"/>
        </w:rPr>
      </w:pPr>
      <w:r w:rsidRPr="00CC0634">
        <w:rPr>
          <w:rFonts w:eastAsia="Times New Roman" w:cs="Times New Roman"/>
          <w:sz w:val="27"/>
          <w:szCs w:val="27"/>
          <w:lang w:eastAsia="ru-RU"/>
        </w:rPr>
        <w:t>3</w:t>
      </w:r>
      <w:r w:rsidRPr="00CC0634">
        <w:rPr>
          <w:rFonts w:eastAsia="Times New Roman" w:cs="Times New Roman"/>
          <w:szCs w:val="28"/>
          <w:lang w:eastAsia="ru-RU"/>
        </w:rPr>
        <w:t xml:space="preserve">. Исходные данные: средний интервал поступления </w:t>
      </w:r>
      <w:r>
        <w:rPr>
          <w:rFonts w:eastAsia="Times New Roman" w:cs="Times New Roman"/>
          <w:szCs w:val="28"/>
          <w:lang w:eastAsia="ru-RU"/>
        </w:rPr>
        <w:t>задание</w:t>
      </w:r>
      <w:r w:rsidRPr="00CC0634">
        <w:rPr>
          <w:rFonts w:eastAsia="Times New Roman" w:cs="Times New Roman"/>
          <w:szCs w:val="28"/>
          <w:lang w:eastAsia="ru-RU"/>
        </w:rPr>
        <w:t xml:space="preserve"> распределен по</w:t>
      </w:r>
      <w:r>
        <w:rPr>
          <w:rFonts w:eastAsia="Times New Roman" w:cs="Times New Roman"/>
          <w:szCs w:val="28"/>
          <w:lang w:eastAsia="ru-RU"/>
        </w:rPr>
        <w:t xml:space="preserve"> заданному закону распределению</w:t>
      </w:r>
      <w:r w:rsidRPr="00CC0634">
        <w:rPr>
          <w:rFonts w:eastAsia="Times New Roman" w:cs="Times New Roman"/>
          <w:szCs w:val="28"/>
          <w:lang w:eastAsia="ru-RU"/>
        </w:rPr>
        <w:t xml:space="preserve">; длительность обслуживания распределена по </w:t>
      </w:r>
      <w:r>
        <w:rPr>
          <w:rFonts w:eastAsia="Times New Roman" w:cs="Times New Roman"/>
          <w:szCs w:val="28"/>
          <w:lang w:eastAsia="ru-RU"/>
        </w:rPr>
        <w:t xml:space="preserve">нормального </w:t>
      </w:r>
      <w:r w:rsidRPr="007C62C7">
        <w:rPr>
          <w:rFonts w:eastAsia="Times New Roman" w:cs="Times New Roman"/>
          <w:szCs w:val="28"/>
          <w:lang w:eastAsia="ru-RU"/>
        </w:rPr>
        <w:t>распределению</w:t>
      </w:r>
      <w:r w:rsidRPr="00CC0634">
        <w:rPr>
          <w:rFonts w:eastAsia="Times New Roman" w:cs="Times New Roman"/>
          <w:szCs w:val="28"/>
          <w:lang w:eastAsia="ru-RU"/>
        </w:rPr>
        <w:t>.</w:t>
      </w:r>
    </w:p>
    <w:p w14:paraId="6A4CEB4D" w14:textId="77777777" w:rsidR="004D65BD" w:rsidRDefault="004D65BD" w:rsidP="004D65BD">
      <w:pPr>
        <w:spacing w:line="360" w:lineRule="auto"/>
      </w:pPr>
      <w:r w:rsidRPr="00CC0634">
        <w:rPr>
          <w:rFonts w:eastAsia="Times New Roman" w:cs="Times New Roman"/>
          <w:sz w:val="27"/>
          <w:szCs w:val="27"/>
          <w:lang w:eastAsia="ru-RU"/>
        </w:rPr>
        <w:t xml:space="preserve">4. </w:t>
      </w:r>
      <w:r w:rsidRPr="00CC0634">
        <w:rPr>
          <w:rFonts w:eastAsia="Times New Roman" w:cs="Times New Roman"/>
          <w:szCs w:val="28"/>
          <w:lang w:eastAsia="ru-RU"/>
        </w:rPr>
        <w:t xml:space="preserve">Имитационный эксперимент: </w:t>
      </w:r>
      <w:r>
        <w:t>с</w:t>
      </w:r>
      <w:r w:rsidRPr="007C62C7">
        <w:t>моделировать работу ЭBM за 80 ч. Определить се нагрузку.</w:t>
      </w:r>
    </w:p>
    <w:p w14:paraId="23EBC5E3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5. Отчётный материал курсовой работы:</w:t>
      </w:r>
    </w:p>
    <w:p w14:paraId="271351EF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а) пояснительная записка;</w:t>
      </w:r>
    </w:p>
    <w:p w14:paraId="2B3B07B5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б) графический материал;</w:t>
      </w:r>
    </w:p>
    <w:p w14:paraId="12A361FB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в) таблица характеристик процесса обслуживания;</w:t>
      </w:r>
    </w:p>
    <w:p w14:paraId="20F288A4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lastRenderedPageBreak/>
        <w:t>г) график зависимости критерия эффективности от интервала поступления.</w:t>
      </w:r>
    </w:p>
    <w:p w14:paraId="1370C6BC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Cs w:val="28"/>
          <w:lang w:eastAsia="ru-RU"/>
        </w:rPr>
      </w:pPr>
      <w:r w:rsidRPr="002E2F28">
        <w:rPr>
          <w:rFonts w:eastAsia="Times New Roman" w:cs="Times New Roman"/>
          <w:color w:val="000000"/>
          <w:szCs w:val="28"/>
          <w:lang w:eastAsia="ru-RU"/>
        </w:rPr>
        <w:t>6. Рекомендуемая литература:</w:t>
      </w:r>
    </w:p>
    <w:p w14:paraId="6884D4E3" w14:textId="77777777" w:rsidR="004D65BD" w:rsidRPr="002E2F28" w:rsidRDefault="004D65BD" w:rsidP="004D65BD">
      <w:pPr>
        <w:numPr>
          <w:ilvl w:val="0"/>
          <w:numId w:val="5"/>
        </w:numPr>
        <w:spacing w:line="360" w:lineRule="auto"/>
        <w:rPr>
          <w:rFonts w:eastAsia="Times New Roman" w:cs="Times New Roman"/>
          <w:szCs w:val="28"/>
          <w:lang w:eastAsia="ru-RU"/>
        </w:rPr>
      </w:pPr>
      <w:proofErr w:type="spellStart"/>
      <w:r w:rsidRPr="002E2F28">
        <w:rPr>
          <w:rFonts w:eastAsia="Times New Roman" w:cs="Times New Roman"/>
          <w:szCs w:val="28"/>
          <w:lang w:eastAsia="ru-RU"/>
        </w:rPr>
        <w:t>Лычкина</w:t>
      </w:r>
      <w:proofErr w:type="spellEnd"/>
      <w:r w:rsidRPr="002E2F28">
        <w:rPr>
          <w:rFonts w:eastAsia="Times New Roman" w:cs="Times New Roman"/>
          <w:szCs w:val="28"/>
          <w:lang w:eastAsia="ru-RU"/>
        </w:rPr>
        <w:t xml:space="preserve">, Н.Н. Имитационное моделирование экономических процессов: Учеб. </w:t>
      </w:r>
      <w:proofErr w:type="gramStart"/>
      <w:r w:rsidRPr="002E2F28">
        <w:rPr>
          <w:rFonts w:eastAsia="Times New Roman" w:cs="Times New Roman"/>
          <w:szCs w:val="28"/>
          <w:lang w:eastAsia="ru-RU"/>
        </w:rPr>
        <w:t>пособие.–</w:t>
      </w:r>
      <w:proofErr w:type="gramEnd"/>
      <w:r w:rsidRPr="002E2F28">
        <w:rPr>
          <w:rFonts w:eastAsia="Times New Roman" w:cs="Times New Roman"/>
          <w:szCs w:val="28"/>
          <w:lang w:eastAsia="ru-RU"/>
        </w:rPr>
        <w:t xml:space="preserve"> М.: ИНФРА-М, 2014.–254 с. (Высшее образование). </w:t>
      </w:r>
      <w:r w:rsidRPr="002E2F28">
        <w:rPr>
          <w:rFonts w:eastAsia="Times New Roman" w:cs="Times New Roman"/>
          <w:szCs w:val="28"/>
          <w:lang w:val="en-US" w:eastAsia="ru-RU"/>
        </w:rPr>
        <w:t>URL</w:t>
      </w:r>
      <w:r w:rsidRPr="002E2F28">
        <w:rPr>
          <w:rFonts w:eastAsia="Times New Roman" w:cs="Times New Roman"/>
          <w:szCs w:val="28"/>
          <w:lang w:eastAsia="ru-RU"/>
        </w:rPr>
        <w:t xml:space="preserve">: </w:t>
      </w:r>
      <w:r w:rsidRPr="002E2F28">
        <w:rPr>
          <w:rFonts w:eastAsia="Calibri" w:cs="Times New Roman"/>
          <w:color w:val="0000FF"/>
          <w:szCs w:val="28"/>
          <w:u w:val="single"/>
          <w:lang w:val="en-US" w:eastAsia="ru-RU"/>
        </w:rPr>
        <w:t>http</w:t>
      </w:r>
      <w:r w:rsidRPr="002E2F28">
        <w:rPr>
          <w:rFonts w:eastAsia="Calibri" w:cs="Times New Roman"/>
          <w:color w:val="0000FF"/>
          <w:szCs w:val="28"/>
          <w:u w:val="single"/>
          <w:lang w:eastAsia="ru-RU"/>
        </w:rPr>
        <w:t>://</w:t>
      </w:r>
      <w:proofErr w:type="spellStart"/>
      <w:r w:rsidRPr="002E2F28">
        <w:rPr>
          <w:rFonts w:eastAsia="Calibri" w:cs="Times New Roman"/>
          <w:color w:val="0000FF"/>
          <w:szCs w:val="28"/>
          <w:u w:val="single"/>
          <w:lang w:val="en-US" w:eastAsia="ru-RU"/>
        </w:rPr>
        <w:t>znanium</w:t>
      </w:r>
      <w:proofErr w:type="spellEnd"/>
      <w:r w:rsidRPr="002E2F28">
        <w:rPr>
          <w:rFonts w:eastAsia="Calibri" w:cs="Times New Roman"/>
          <w:color w:val="0000FF"/>
          <w:szCs w:val="28"/>
          <w:u w:val="single"/>
          <w:lang w:eastAsia="ru-RU"/>
        </w:rPr>
        <w:t>.</w:t>
      </w:r>
      <w:r w:rsidRPr="002E2F28">
        <w:rPr>
          <w:rFonts w:eastAsia="Calibri" w:cs="Times New Roman"/>
          <w:color w:val="0000FF"/>
          <w:szCs w:val="28"/>
          <w:u w:val="single"/>
          <w:lang w:val="en-US" w:eastAsia="ru-RU"/>
        </w:rPr>
        <w:t>com</w:t>
      </w:r>
      <w:r w:rsidRPr="002E2F28">
        <w:rPr>
          <w:rFonts w:eastAsia="Calibri" w:cs="Times New Roman"/>
          <w:color w:val="0000FF"/>
          <w:szCs w:val="28"/>
          <w:u w:val="single"/>
          <w:lang w:eastAsia="ru-RU"/>
        </w:rPr>
        <w:t>/</w:t>
      </w:r>
      <w:r w:rsidRPr="002E2F28">
        <w:rPr>
          <w:rFonts w:eastAsia="Calibri" w:cs="Times New Roman"/>
          <w:color w:val="0000FF"/>
          <w:szCs w:val="28"/>
          <w:u w:val="single"/>
          <w:lang w:val="en-US" w:eastAsia="ru-RU"/>
        </w:rPr>
        <w:t>catalog</w:t>
      </w:r>
      <w:r w:rsidRPr="002E2F28">
        <w:rPr>
          <w:rFonts w:eastAsia="Calibri" w:cs="Times New Roman"/>
          <w:color w:val="0000FF"/>
          <w:szCs w:val="28"/>
          <w:u w:val="single"/>
          <w:lang w:eastAsia="ru-RU"/>
        </w:rPr>
        <w:t>/</w:t>
      </w:r>
      <w:r w:rsidRPr="002E2F28">
        <w:rPr>
          <w:rFonts w:eastAsia="Calibri" w:cs="Times New Roman"/>
          <w:color w:val="0000FF"/>
          <w:szCs w:val="28"/>
          <w:u w:val="single"/>
          <w:lang w:val="en-US" w:eastAsia="ru-RU"/>
        </w:rPr>
        <w:t>product</w:t>
      </w:r>
      <w:r w:rsidRPr="002E2F28">
        <w:rPr>
          <w:rFonts w:eastAsia="Calibri" w:cs="Times New Roman"/>
          <w:color w:val="0000FF"/>
          <w:szCs w:val="28"/>
          <w:u w:val="single"/>
          <w:lang w:eastAsia="ru-RU"/>
        </w:rPr>
        <w:t>/429005</w:t>
      </w:r>
    </w:p>
    <w:p w14:paraId="4AE80A51" w14:textId="77777777" w:rsidR="004D65BD" w:rsidRPr="002E2F28" w:rsidRDefault="004D65BD" w:rsidP="004D65BD">
      <w:pPr>
        <w:numPr>
          <w:ilvl w:val="0"/>
          <w:numId w:val="5"/>
        </w:numPr>
        <w:spacing w:line="360" w:lineRule="auto"/>
        <w:rPr>
          <w:rFonts w:eastAsia="Times New Roman" w:cs="Times New Roman"/>
          <w:szCs w:val="28"/>
          <w:lang w:eastAsia="ru-RU"/>
        </w:rPr>
      </w:pPr>
      <w:r w:rsidRPr="002E2F28">
        <w:rPr>
          <w:rFonts w:eastAsia="Times New Roman" w:cs="Times New Roman"/>
          <w:szCs w:val="28"/>
          <w:lang w:eastAsia="ru-RU"/>
        </w:rPr>
        <w:t xml:space="preserve">Советов, Б.Я.  Моделирование систем. Практикум: учебное пособие для бакалавров / Б. Я. Советов, С. А. Яковлев. –4-е изд., </w:t>
      </w:r>
      <w:proofErr w:type="spellStart"/>
      <w:r w:rsidRPr="002E2F28">
        <w:rPr>
          <w:rFonts w:eastAsia="Times New Roman" w:cs="Times New Roman"/>
          <w:szCs w:val="28"/>
          <w:lang w:eastAsia="ru-RU"/>
        </w:rPr>
        <w:t>перераб</w:t>
      </w:r>
      <w:proofErr w:type="spellEnd"/>
      <w:r w:rsidRPr="002E2F28">
        <w:rPr>
          <w:rFonts w:eastAsia="Times New Roman" w:cs="Times New Roman"/>
          <w:szCs w:val="28"/>
          <w:lang w:eastAsia="ru-RU"/>
        </w:rPr>
        <w:t xml:space="preserve">. и доп. </w:t>
      </w:r>
      <w:proofErr w:type="gramStart"/>
      <w:r w:rsidRPr="002E2F28">
        <w:rPr>
          <w:rFonts w:eastAsia="Times New Roman" w:cs="Times New Roman"/>
          <w:szCs w:val="28"/>
          <w:lang w:eastAsia="ru-RU"/>
        </w:rPr>
        <w:t>–  М</w:t>
      </w:r>
      <w:proofErr w:type="gramEnd"/>
      <w:r w:rsidRPr="002E2F28">
        <w:rPr>
          <w:rFonts w:eastAsia="Times New Roman" w:cs="Times New Roman"/>
          <w:szCs w:val="28"/>
          <w:lang w:eastAsia="ru-RU"/>
        </w:rPr>
        <w:t xml:space="preserve">: Изд-во </w:t>
      </w:r>
      <w:proofErr w:type="spellStart"/>
      <w:r w:rsidRPr="002E2F28">
        <w:rPr>
          <w:rFonts w:eastAsia="Times New Roman" w:cs="Times New Roman"/>
          <w:szCs w:val="28"/>
          <w:lang w:eastAsia="ru-RU"/>
        </w:rPr>
        <w:t>Юрайт</w:t>
      </w:r>
      <w:proofErr w:type="spellEnd"/>
      <w:r w:rsidRPr="002E2F28">
        <w:rPr>
          <w:rFonts w:eastAsia="Times New Roman" w:cs="Times New Roman"/>
          <w:szCs w:val="28"/>
          <w:lang w:eastAsia="ru-RU"/>
        </w:rPr>
        <w:t>, 2012. – 295 с.</w:t>
      </w:r>
    </w:p>
    <w:p w14:paraId="42E096F3" w14:textId="77777777" w:rsidR="004D65BD" w:rsidRPr="002E2F28" w:rsidRDefault="004D65BD" w:rsidP="004D65BD">
      <w:pPr>
        <w:numPr>
          <w:ilvl w:val="0"/>
          <w:numId w:val="5"/>
        </w:numPr>
        <w:spacing w:line="360" w:lineRule="auto"/>
        <w:rPr>
          <w:rFonts w:eastAsia="Times New Roman" w:cs="Times New Roman"/>
          <w:szCs w:val="28"/>
          <w:lang w:eastAsia="ru-RU"/>
        </w:rPr>
      </w:pPr>
      <w:r w:rsidRPr="002E2F28">
        <w:rPr>
          <w:rFonts w:eastAsia="Times New Roman" w:cs="Times New Roman"/>
          <w:szCs w:val="28"/>
          <w:lang w:eastAsia="ru-RU"/>
        </w:rPr>
        <w:t xml:space="preserve">Васильев, А. И. Имитационное моделирование систем с использованием GPSS </w:t>
      </w:r>
      <w:proofErr w:type="spellStart"/>
      <w:r w:rsidRPr="002E2F28">
        <w:rPr>
          <w:rFonts w:eastAsia="Times New Roman" w:cs="Times New Roman"/>
          <w:szCs w:val="28"/>
          <w:lang w:eastAsia="ru-RU"/>
        </w:rPr>
        <w:t>World</w:t>
      </w:r>
      <w:proofErr w:type="spellEnd"/>
      <w:r w:rsidRPr="002E2F28">
        <w:rPr>
          <w:rFonts w:eastAsia="Times New Roman" w:cs="Times New Roman"/>
          <w:szCs w:val="28"/>
          <w:lang w:eastAsia="ru-RU"/>
        </w:rPr>
        <w:t xml:space="preserve"> [Электронный ресурс</w:t>
      </w:r>
      <w:proofErr w:type="gramStart"/>
      <w:r w:rsidRPr="002E2F28">
        <w:rPr>
          <w:rFonts w:eastAsia="Times New Roman" w:cs="Times New Roman"/>
          <w:szCs w:val="28"/>
          <w:lang w:eastAsia="ru-RU"/>
        </w:rPr>
        <w:t>] :</w:t>
      </w:r>
      <w:proofErr w:type="gramEnd"/>
      <w:r w:rsidRPr="002E2F28">
        <w:rPr>
          <w:rFonts w:eastAsia="Times New Roman" w:cs="Times New Roman"/>
          <w:szCs w:val="28"/>
          <w:lang w:eastAsia="ru-RU"/>
        </w:rPr>
        <w:t xml:space="preserve"> учебное электронное издание : учебное пособие / А. И. Васильев ; Дальневосточный федеральный университет – Владивосток: Изд-во Дальневосточного федерального университета, 2018 – 108 с. – </w:t>
      </w:r>
    </w:p>
    <w:p w14:paraId="3D0BB3BB" w14:textId="77777777" w:rsidR="004D65BD" w:rsidRPr="002E2F28" w:rsidRDefault="004D65BD" w:rsidP="004D65BD">
      <w:pPr>
        <w:spacing w:line="360" w:lineRule="auto"/>
        <w:ind w:left="349" w:firstLine="0"/>
        <w:rPr>
          <w:rFonts w:eastAsia="Times New Roman" w:cs="Times New Roman"/>
          <w:szCs w:val="28"/>
          <w:lang w:val="en-US" w:eastAsia="ru-RU"/>
        </w:rPr>
      </w:pPr>
      <w:r w:rsidRPr="002E2F28">
        <w:rPr>
          <w:rFonts w:eastAsia="Times New Roman" w:cs="Times New Roman"/>
          <w:szCs w:val="28"/>
          <w:lang w:val="en-US" w:eastAsia="ru-RU"/>
        </w:rPr>
        <w:t xml:space="preserve">URL: </w:t>
      </w:r>
      <w:r w:rsidRPr="002E2F28">
        <w:rPr>
          <w:rFonts w:eastAsiaTheme="majorEastAsia" w:cs="Times New Roman"/>
          <w:color w:val="0000FF"/>
          <w:szCs w:val="28"/>
          <w:u w:val="single"/>
          <w:lang w:val="en-US" w:eastAsia="ru-RU"/>
        </w:rPr>
        <w:t>https://elib.dvfu.ru/vital/access/manager/Repository/vtls:000849267</w:t>
      </w:r>
    </w:p>
    <w:p w14:paraId="04FAE368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 w:val="27"/>
          <w:szCs w:val="27"/>
          <w:lang w:val="en-US" w:eastAsia="ru-RU"/>
        </w:rPr>
      </w:pPr>
    </w:p>
    <w:p w14:paraId="27F2B16C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 w:val="27"/>
          <w:szCs w:val="27"/>
          <w:lang w:val="en-US" w:eastAsia="ru-RU"/>
        </w:rPr>
      </w:pPr>
    </w:p>
    <w:p w14:paraId="248D4F42" w14:textId="77777777" w:rsidR="004D65BD" w:rsidRPr="002E2F28" w:rsidRDefault="004D65BD" w:rsidP="004D65BD">
      <w:pPr>
        <w:spacing w:line="360" w:lineRule="auto"/>
        <w:rPr>
          <w:rFonts w:eastAsia="Times New Roman" w:cs="Times New Roman"/>
          <w:color w:val="000000"/>
          <w:sz w:val="27"/>
          <w:szCs w:val="27"/>
          <w:lang w:eastAsia="ru-RU"/>
        </w:rPr>
      </w:pPr>
      <w:r>
        <w:rPr>
          <w:rFonts w:eastAsia="Times New Roman" w:cs="Times New Roman"/>
          <w:color w:val="000000"/>
          <w:sz w:val="27"/>
          <w:szCs w:val="27"/>
          <w:lang w:eastAsia="ru-RU"/>
        </w:rPr>
        <w:t>Задание выдано «21</w:t>
      </w:r>
      <w:r w:rsidRPr="002E2F28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>сентября</w:t>
      </w:r>
      <w:r w:rsidRPr="002E2F28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202</w:t>
      </w:r>
      <w:r w:rsidRPr="004D65BD">
        <w:rPr>
          <w:rFonts w:eastAsia="Times New Roman" w:cs="Times New Roman"/>
          <w:color w:val="000000"/>
          <w:sz w:val="27"/>
          <w:szCs w:val="27"/>
          <w:lang w:eastAsia="ru-RU"/>
        </w:rPr>
        <w:t>3</w:t>
      </w:r>
      <w:r w:rsidRPr="002E2F28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года»</w:t>
      </w:r>
    </w:p>
    <w:p w14:paraId="5C265457" w14:textId="77777777" w:rsidR="004D65BD" w:rsidRPr="002E2F28" w:rsidRDefault="004D65BD" w:rsidP="004D65BD">
      <w:pPr>
        <w:spacing w:line="360" w:lineRule="auto"/>
        <w:contextualSpacing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2E2F28">
        <w:rPr>
          <w:rFonts w:eastAsia="Times New Roman" w:cs="Times New Roman"/>
          <w:color w:val="000000"/>
          <w:sz w:val="27"/>
          <w:szCs w:val="27"/>
          <w:lang w:eastAsia="ru-RU"/>
        </w:rPr>
        <w:t>Руководитель_______________/</w:t>
      </w:r>
      <w:r>
        <w:rPr>
          <w:rFonts w:eastAsia="Times New Roman" w:cs="Times New Roman"/>
          <w:color w:val="000000"/>
          <w:sz w:val="27"/>
          <w:szCs w:val="27"/>
          <w:lang w:eastAsia="ru-RU"/>
        </w:rPr>
        <w:t>Березкина Г.Л.</w:t>
      </w:r>
      <w:r w:rsidRPr="002E2F28">
        <w:rPr>
          <w:rFonts w:eastAsia="Times New Roman" w:cs="Times New Roman"/>
          <w:color w:val="000000"/>
          <w:sz w:val="27"/>
          <w:szCs w:val="27"/>
          <w:lang w:eastAsia="ru-RU"/>
        </w:rPr>
        <w:t>/</w:t>
      </w:r>
    </w:p>
    <w:p w14:paraId="21B73F86" w14:textId="76ADDEBC" w:rsidR="004D65BD" w:rsidRPr="00CE0EE7" w:rsidRDefault="004D65BD" w:rsidP="00CE0EE7">
      <w:pPr>
        <w:spacing w:line="360" w:lineRule="auto"/>
        <w:contextualSpacing/>
        <w:jc w:val="center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2E2F28">
        <w:rPr>
          <w:rFonts w:eastAsia="Times New Roman" w:cs="Times New Roman"/>
          <w:color w:val="000000"/>
          <w:sz w:val="27"/>
          <w:szCs w:val="27"/>
          <w:lang w:eastAsia="ru-RU"/>
        </w:rPr>
        <w:t xml:space="preserve">                                            (подпись)</w:t>
      </w:r>
      <w:r>
        <w:br w:type="page"/>
      </w:r>
    </w:p>
    <w:sdt>
      <w:sdtPr>
        <w:rPr>
          <w:rFonts w:cs="Times New Roman"/>
          <w:b/>
          <w:color w:val="auto"/>
          <w:sz w:val="24"/>
          <w:szCs w:val="24"/>
        </w:rPr>
        <w:id w:val="-145478883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807B122" w14:textId="27F21354" w:rsidR="008B13BC" w:rsidRPr="00CE0EE7" w:rsidRDefault="007E52EC" w:rsidP="007E52EC">
          <w:pPr>
            <w:pStyle w:val="ab"/>
            <w:tabs>
              <w:tab w:val="left" w:pos="1092"/>
              <w:tab w:val="center" w:pos="5032"/>
            </w:tabs>
            <w:jc w:val="left"/>
            <w:rPr>
              <w:rFonts w:cs="Times New Roman"/>
              <w:b/>
              <w:sz w:val="24"/>
              <w:szCs w:val="24"/>
            </w:rPr>
          </w:pPr>
          <w:r w:rsidRPr="00CE0EE7">
            <w:rPr>
              <w:rFonts w:cs="Times New Roman"/>
              <w:b/>
              <w:color w:val="auto"/>
              <w:sz w:val="24"/>
              <w:szCs w:val="24"/>
            </w:rPr>
            <w:tab/>
          </w:r>
          <w:r w:rsidRPr="00CE0EE7">
            <w:rPr>
              <w:rFonts w:cs="Times New Roman"/>
              <w:b/>
              <w:color w:val="auto"/>
              <w:sz w:val="24"/>
              <w:szCs w:val="24"/>
            </w:rPr>
            <w:tab/>
          </w:r>
          <w:r w:rsidR="008B13BC" w:rsidRPr="00CE0EE7">
            <w:rPr>
              <w:rFonts w:cs="Times New Roman"/>
              <w:b/>
              <w:sz w:val="24"/>
              <w:szCs w:val="24"/>
            </w:rPr>
            <w:t>Содержание</w:t>
          </w:r>
        </w:p>
        <w:p w14:paraId="346A3FCF" w14:textId="22B2CD55" w:rsidR="00CE0EE7" w:rsidRPr="00CE0EE7" w:rsidRDefault="008B13BC">
          <w:pPr>
            <w:pStyle w:val="11"/>
            <w:rPr>
              <w:lang w:eastAsia="ja-JP"/>
            </w:rPr>
          </w:pPr>
          <w:r w:rsidRPr="00CE0EE7">
            <w:fldChar w:fldCharType="begin"/>
          </w:r>
          <w:r w:rsidRPr="00CE0EE7">
            <w:instrText xml:space="preserve"> TOC \o "1-3" \h \z \u </w:instrText>
          </w:r>
          <w:r w:rsidRPr="00CE0EE7">
            <w:fldChar w:fldCharType="separate"/>
          </w:r>
          <w:hyperlink w:anchor="_Toc157505380" w:history="1">
            <w:r w:rsidR="00CE0EE7" w:rsidRPr="00CE0EE7">
              <w:rPr>
                <w:rStyle w:val="af6"/>
              </w:rPr>
              <w:t>Введение</w:t>
            </w:r>
            <w:r w:rsidR="00CE0EE7" w:rsidRPr="00CE0EE7">
              <w:rPr>
                <w:webHidden/>
              </w:rPr>
              <w:tab/>
            </w:r>
            <w:r w:rsidR="00CE0EE7" w:rsidRPr="00CE0EE7">
              <w:rPr>
                <w:webHidden/>
              </w:rPr>
              <w:fldChar w:fldCharType="begin"/>
            </w:r>
            <w:r w:rsidR="00CE0EE7" w:rsidRPr="00CE0EE7">
              <w:rPr>
                <w:webHidden/>
              </w:rPr>
              <w:instrText xml:space="preserve"> PAGEREF _Toc157505380 \h </w:instrText>
            </w:r>
            <w:r w:rsidR="00CE0EE7" w:rsidRPr="00CE0EE7">
              <w:rPr>
                <w:webHidden/>
              </w:rPr>
            </w:r>
            <w:r w:rsidR="00CE0EE7" w:rsidRPr="00CE0EE7">
              <w:rPr>
                <w:webHidden/>
              </w:rPr>
              <w:fldChar w:fldCharType="separate"/>
            </w:r>
            <w:r w:rsidR="00CE0EE7" w:rsidRPr="00CE0EE7">
              <w:rPr>
                <w:webHidden/>
              </w:rPr>
              <w:t>5</w:t>
            </w:r>
            <w:r w:rsidR="00CE0EE7" w:rsidRPr="00CE0EE7">
              <w:rPr>
                <w:webHidden/>
              </w:rPr>
              <w:fldChar w:fldCharType="end"/>
            </w:r>
          </w:hyperlink>
        </w:p>
        <w:p w14:paraId="6B1EA9D6" w14:textId="64AE0D86" w:rsidR="00CE0EE7" w:rsidRPr="00CE0EE7" w:rsidRDefault="00CE0EE7">
          <w:pPr>
            <w:pStyle w:val="11"/>
            <w:rPr>
              <w:lang w:eastAsia="ja-JP"/>
            </w:rPr>
          </w:pPr>
          <w:hyperlink w:anchor="_Toc157505381" w:history="1">
            <w:r w:rsidRPr="00CE0EE7">
              <w:rPr>
                <w:rStyle w:val="af6"/>
              </w:rPr>
              <w:t>Задание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_Toc157505381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6</w:t>
            </w:r>
            <w:r w:rsidRPr="00CE0EE7">
              <w:rPr>
                <w:webHidden/>
              </w:rPr>
              <w:fldChar w:fldCharType="end"/>
            </w:r>
          </w:hyperlink>
        </w:p>
        <w:p w14:paraId="12665514" w14:textId="2537493E" w:rsidR="00CE0EE7" w:rsidRPr="00CE0EE7" w:rsidRDefault="00CE0EE7">
          <w:pPr>
            <w:pStyle w:val="11"/>
            <w:rPr>
              <w:lang w:eastAsia="ja-JP"/>
            </w:rPr>
          </w:pPr>
          <w:hyperlink w:anchor="_Toc157505382" w:history="1">
            <w:r w:rsidRPr="00CE0EE7">
              <w:rPr>
                <w:rStyle w:val="af6"/>
              </w:rPr>
              <w:t>1 Построение структурной схемы и ее формализация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_Toc157505382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7</w:t>
            </w:r>
            <w:r w:rsidRPr="00CE0EE7">
              <w:rPr>
                <w:webHidden/>
              </w:rPr>
              <w:fldChar w:fldCharType="end"/>
            </w:r>
          </w:hyperlink>
        </w:p>
        <w:p w14:paraId="7ADAAE1D" w14:textId="32DF1E4A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83" w:history="1">
            <w:r w:rsidRPr="00CE0EE7">
              <w:rPr>
                <w:rStyle w:val="af6"/>
              </w:rPr>
              <w:t>1.1</w:t>
            </w:r>
            <w:r w:rsidRPr="00CE0EE7">
              <w:rPr>
                <w:lang w:eastAsia="ja-JP"/>
              </w:rPr>
              <w:tab/>
            </w:r>
            <w:r w:rsidRPr="00CE0EE7">
              <w:rPr>
                <w:rStyle w:val="af6"/>
              </w:rPr>
              <w:t>Цель моделирования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_Toc157505383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7</w:t>
            </w:r>
            <w:r w:rsidRPr="00CE0EE7">
              <w:rPr>
                <w:webHidden/>
              </w:rPr>
              <w:fldChar w:fldCharType="end"/>
            </w:r>
          </w:hyperlink>
        </w:p>
        <w:p w14:paraId="3256842C" w14:textId="10A384E0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84" w:history="1">
            <w:r w:rsidRPr="00CE0EE7">
              <w:rPr>
                <w:rStyle w:val="af6"/>
              </w:rPr>
              <w:t>1.2</w:t>
            </w:r>
            <w:r w:rsidRPr="00CE0EE7">
              <w:rPr>
                <w:lang w:eastAsia="ja-JP"/>
              </w:rPr>
              <w:tab/>
            </w:r>
            <w:r w:rsidRPr="00CE0EE7">
              <w:rPr>
                <w:rStyle w:val="af6"/>
              </w:rPr>
              <w:t>Схемы структурной модели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_Toc157505384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7</w:t>
            </w:r>
            <w:r w:rsidRPr="00CE0EE7">
              <w:rPr>
                <w:webHidden/>
              </w:rPr>
              <w:fldChar w:fldCharType="end"/>
            </w:r>
          </w:hyperlink>
        </w:p>
        <w:p w14:paraId="3C196CB8" w14:textId="751E9CAE" w:rsidR="00CE0EE7" w:rsidRPr="00CE0EE7" w:rsidRDefault="00CE0EE7">
          <w:pPr>
            <w:pStyle w:val="11"/>
            <w:rPr>
              <w:lang w:eastAsia="ja-JP"/>
            </w:rPr>
          </w:pPr>
          <w:hyperlink w:anchor="_Toc157505385" w:history="1">
            <w:r w:rsidRPr="00CE0EE7">
              <w:rPr>
                <w:rStyle w:val="af6"/>
              </w:rPr>
              <w:t>2 Машинная реализация модели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_Toc157505385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8</w:t>
            </w:r>
            <w:r w:rsidRPr="00CE0EE7">
              <w:rPr>
                <w:webHidden/>
              </w:rPr>
              <w:fldChar w:fldCharType="end"/>
            </w:r>
          </w:hyperlink>
        </w:p>
        <w:p w14:paraId="366C956D" w14:textId="40F735C1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86" w:history="1">
            <w:r w:rsidRPr="00CE0EE7">
              <w:rPr>
                <w:rStyle w:val="af6"/>
              </w:rPr>
              <w:t>2.1 Блок-схема модели в терминах GPSS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_Toc157505386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8</w:t>
            </w:r>
            <w:r w:rsidRPr="00CE0EE7">
              <w:rPr>
                <w:webHidden/>
              </w:rPr>
              <w:fldChar w:fldCharType="end"/>
            </w:r>
          </w:hyperlink>
        </w:p>
        <w:p w14:paraId="7EAD547B" w14:textId="5D8B4490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87" w:history="1">
            <w:r w:rsidRPr="00CE0EE7">
              <w:rPr>
                <w:rStyle w:val="af6"/>
              </w:rPr>
              <w:t xml:space="preserve">2.2 Объекты в </w:t>
            </w:r>
            <w:r w:rsidRPr="00CE0EE7">
              <w:rPr>
                <w:rStyle w:val="af6"/>
                <w:lang w:val="en-US"/>
              </w:rPr>
              <w:t>GPSS WORLD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_Toc157505387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9</w:t>
            </w:r>
            <w:r w:rsidRPr="00CE0EE7">
              <w:rPr>
                <w:webHidden/>
              </w:rPr>
              <w:fldChar w:fldCharType="end"/>
            </w:r>
          </w:hyperlink>
        </w:p>
        <w:p w14:paraId="5A8EE360" w14:textId="2EF22BCF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88" w:history="1">
            <w:r w:rsidRPr="00CE0EE7">
              <w:rPr>
                <w:rStyle w:val="af6"/>
              </w:rPr>
              <w:t>2.3 Код программы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_Toc157505388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9</w:t>
            </w:r>
            <w:r w:rsidRPr="00CE0EE7">
              <w:rPr>
                <w:webHidden/>
              </w:rPr>
              <w:fldChar w:fldCharType="end"/>
            </w:r>
          </w:hyperlink>
        </w:p>
        <w:p w14:paraId="36B5BAE8" w14:textId="34D40A02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89" w:history="1">
            <w:r w:rsidRPr="00CE0EE7">
              <w:rPr>
                <w:rStyle w:val="af6"/>
              </w:rPr>
              <w:t>2.3 Результаты моделирования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_Toc157505389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10</w:t>
            </w:r>
            <w:r w:rsidRPr="00CE0EE7">
              <w:rPr>
                <w:webHidden/>
              </w:rPr>
              <w:fldChar w:fldCharType="end"/>
            </w:r>
          </w:hyperlink>
        </w:p>
        <w:p w14:paraId="74D038BC" w14:textId="616FA426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90" w:history="1">
            <w:r w:rsidRPr="00CE0EE7">
              <w:rPr>
                <w:rStyle w:val="af6"/>
              </w:rPr>
              <w:t>2.4 Дисперсионный анализ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_Toc157505390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12</w:t>
            </w:r>
            <w:r w:rsidRPr="00CE0EE7">
              <w:rPr>
                <w:webHidden/>
              </w:rPr>
              <w:fldChar w:fldCharType="end"/>
            </w:r>
          </w:hyperlink>
        </w:p>
        <w:p w14:paraId="731D780F" w14:textId="25169470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91" w:history="1">
            <w:r w:rsidRPr="00CE0EE7">
              <w:rPr>
                <w:rStyle w:val="af6"/>
              </w:rPr>
              <w:t>2.5 Отсеивающий эксперимент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_Toc157505391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24</w:t>
            </w:r>
            <w:r w:rsidRPr="00CE0EE7">
              <w:rPr>
                <w:webHidden/>
              </w:rPr>
              <w:fldChar w:fldCharType="end"/>
            </w:r>
          </w:hyperlink>
        </w:p>
        <w:p w14:paraId="4C93C9B7" w14:textId="387D2DBF" w:rsidR="00CE0EE7" w:rsidRPr="00CE0EE7" w:rsidRDefault="00CE0EE7" w:rsidP="00F31D52">
          <w:pPr>
            <w:pStyle w:val="21"/>
            <w:rPr>
              <w:lang w:eastAsia="ja-JP"/>
            </w:rPr>
          </w:pPr>
          <w:hyperlink w:anchor="_Toc157505392" w:history="1">
            <w:r w:rsidRPr="00CE0EE7">
              <w:rPr>
                <w:rStyle w:val="af6"/>
              </w:rPr>
              <w:t>2.6 Оптимизирующий эксперимент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_Toc157505392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26</w:t>
            </w:r>
            <w:r w:rsidRPr="00CE0EE7">
              <w:rPr>
                <w:webHidden/>
              </w:rPr>
              <w:fldChar w:fldCharType="end"/>
            </w:r>
          </w:hyperlink>
        </w:p>
        <w:p w14:paraId="5CAE4B78" w14:textId="12449E8D" w:rsidR="00CE0EE7" w:rsidRPr="00CE0EE7" w:rsidRDefault="00CE0EE7">
          <w:pPr>
            <w:pStyle w:val="11"/>
            <w:rPr>
              <w:lang w:eastAsia="ja-JP"/>
            </w:rPr>
          </w:pPr>
          <w:hyperlink w:anchor="_Toc157505393" w:history="1">
            <w:r w:rsidRPr="00CE0EE7">
              <w:rPr>
                <w:rStyle w:val="af6"/>
              </w:rPr>
              <w:t>3 Оценка полученных результатов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_Toc157505393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28</w:t>
            </w:r>
            <w:r w:rsidRPr="00CE0EE7">
              <w:rPr>
                <w:webHidden/>
              </w:rPr>
              <w:fldChar w:fldCharType="end"/>
            </w:r>
          </w:hyperlink>
        </w:p>
        <w:p w14:paraId="25921A34" w14:textId="3DC78247" w:rsidR="00CE0EE7" w:rsidRPr="00CE0EE7" w:rsidRDefault="00CE0EE7">
          <w:pPr>
            <w:pStyle w:val="11"/>
            <w:rPr>
              <w:lang w:eastAsia="ja-JP"/>
            </w:rPr>
          </w:pPr>
          <w:hyperlink w:anchor="_Toc157505394" w:history="1">
            <w:r w:rsidRPr="00CE0EE7">
              <w:rPr>
                <w:rStyle w:val="af6"/>
              </w:rPr>
              <w:t>Вывод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_Toc157505394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31</w:t>
            </w:r>
            <w:r w:rsidRPr="00CE0EE7">
              <w:rPr>
                <w:webHidden/>
              </w:rPr>
              <w:fldChar w:fldCharType="end"/>
            </w:r>
          </w:hyperlink>
        </w:p>
        <w:p w14:paraId="71040E09" w14:textId="3A51063F" w:rsidR="00CE0EE7" w:rsidRPr="00CE0EE7" w:rsidRDefault="00CE0EE7">
          <w:pPr>
            <w:pStyle w:val="11"/>
            <w:rPr>
              <w:lang w:eastAsia="ja-JP"/>
            </w:rPr>
          </w:pPr>
          <w:hyperlink w:anchor="_Toc157505395" w:history="1">
            <w:r w:rsidRPr="00CE0EE7">
              <w:rPr>
                <w:rStyle w:val="af6"/>
              </w:rPr>
              <w:t>Список использованной литературы</w:t>
            </w:r>
            <w:r w:rsidRPr="00CE0EE7">
              <w:rPr>
                <w:webHidden/>
              </w:rPr>
              <w:tab/>
            </w:r>
            <w:r w:rsidRPr="00CE0EE7">
              <w:rPr>
                <w:webHidden/>
              </w:rPr>
              <w:fldChar w:fldCharType="begin"/>
            </w:r>
            <w:r w:rsidRPr="00CE0EE7">
              <w:rPr>
                <w:webHidden/>
              </w:rPr>
              <w:instrText xml:space="preserve"> PAGEREF _Toc157505395 \h </w:instrText>
            </w:r>
            <w:r w:rsidRPr="00CE0EE7">
              <w:rPr>
                <w:webHidden/>
              </w:rPr>
            </w:r>
            <w:r w:rsidRPr="00CE0EE7">
              <w:rPr>
                <w:webHidden/>
              </w:rPr>
              <w:fldChar w:fldCharType="separate"/>
            </w:r>
            <w:r w:rsidRPr="00CE0EE7">
              <w:rPr>
                <w:webHidden/>
              </w:rPr>
              <w:t>32</w:t>
            </w:r>
            <w:r w:rsidRPr="00CE0EE7">
              <w:rPr>
                <w:webHidden/>
              </w:rPr>
              <w:fldChar w:fldCharType="end"/>
            </w:r>
          </w:hyperlink>
        </w:p>
        <w:p w14:paraId="19F28152" w14:textId="439B649B" w:rsidR="007E52EC" w:rsidRPr="00F24314" w:rsidRDefault="008B13BC" w:rsidP="00F24314">
          <w:pPr>
            <w:ind w:firstLine="0"/>
            <w:rPr>
              <w:rFonts w:cs="Times New Roman"/>
              <w:sz w:val="24"/>
              <w:szCs w:val="24"/>
            </w:rPr>
          </w:pPr>
          <w:r w:rsidRPr="00CE0EE7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1074F0F" w14:textId="007B1010" w:rsidR="00B3162B" w:rsidRDefault="00B3162B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63924DF4" w14:textId="2848453A" w:rsidR="00B3162B" w:rsidRDefault="00B3162B" w:rsidP="00B3162B">
      <w:pPr>
        <w:pStyle w:val="aa"/>
      </w:pPr>
      <w:bookmarkStart w:id="10" w:name="_Toc157505380"/>
      <w:r>
        <w:lastRenderedPageBreak/>
        <w:t>Введение</w:t>
      </w:r>
      <w:bookmarkEnd w:id="10"/>
    </w:p>
    <w:p w14:paraId="19314236" w14:textId="77777777" w:rsidR="00B3162B" w:rsidRDefault="00B3162B" w:rsidP="00B3162B">
      <w:pPr>
        <w:pStyle w:val="ab"/>
        <w:rPr>
          <w:lang w:eastAsia="ru-RU"/>
        </w:rPr>
      </w:pPr>
    </w:p>
    <w:p w14:paraId="367F5A28" w14:textId="09E39F69" w:rsidR="007E52EC" w:rsidRDefault="007E52EC" w:rsidP="007E52EC">
      <w:pPr>
        <w:pStyle w:val="ab"/>
        <w:rPr>
          <w:lang w:eastAsia="ru-RU"/>
        </w:rPr>
      </w:pPr>
      <w:r>
        <w:rPr>
          <w:lang w:eastAsia="ru-RU"/>
        </w:rPr>
        <w:t>Целью данной курсовой работы является получение практических навыков по созданию имитационных моделей систем массового обслуживания (СМО) с помощью языка имитационного моделирования GPSS/PC. В качестве средства программной реализации модели применен язык GPSS (</w:t>
      </w:r>
      <w:proofErr w:type="spellStart"/>
      <w:r>
        <w:rPr>
          <w:lang w:eastAsia="ru-RU"/>
        </w:rPr>
        <w:t>General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Purpose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System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Simulator</w:t>
      </w:r>
      <w:proofErr w:type="spellEnd"/>
      <w:r>
        <w:rPr>
          <w:lang w:eastAsia="ru-RU"/>
        </w:rPr>
        <w:t>).</w:t>
      </w:r>
    </w:p>
    <w:p w14:paraId="319B99E2" w14:textId="64B5A83F" w:rsidR="007E52EC" w:rsidRDefault="007E52EC" w:rsidP="007E52EC">
      <w:pPr>
        <w:pStyle w:val="ab"/>
        <w:rPr>
          <w:lang w:eastAsia="ru-RU"/>
        </w:rPr>
      </w:pPr>
      <w:r>
        <w:rPr>
          <w:lang w:eastAsia="ru-RU"/>
        </w:rPr>
        <w:t xml:space="preserve">Пакет моделирования дискретных систем (ПДМС) построен в предположении, что моделью сложной дискретной системы является описание ее элементов и логических правил их взаимодействия в процессе функционирования моделируемой системы. Каждый блок ПДМС имеет свой графический аналог, с помощью которых отображается пространственная конструкция модели, упрощая дальнейшую линеаризацию программы модели. Основой ПДМС являются программы, описывающие функционирование набора объектов для обеспечения заданных программистом маршрутов продвижения динамических объектов, называемых далее </w:t>
      </w:r>
      <w:proofErr w:type="spellStart"/>
      <w:r>
        <w:rPr>
          <w:lang w:eastAsia="ru-RU"/>
        </w:rPr>
        <w:t>транзактами</w:t>
      </w:r>
      <w:proofErr w:type="spellEnd"/>
      <w:r>
        <w:rPr>
          <w:lang w:eastAsia="ru-RU"/>
        </w:rPr>
        <w:t xml:space="preserve"> (сообщениями); планирования событий, происходящих в модели, путем регистрации времени наступления каждого события и выполнение их в нарастающей временной последовательности; регистрация статической информации о функционировании модели; продвижения модельного времени в процессе моделирования системы. В ПДМС имеется два основных типа объектов: </w:t>
      </w:r>
      <w:proofErr w:type="spellStart"/>
      <w:r>
        <w:rPr>
          <w:lang w:eastAsia="ru-RU"/>
        </w:rPr>
        <w:t>транзакты</w:t>
      </w:r>
      <w:proofErr w:type="spellEnd"/>
      <w:r>
        <w:rPr>
          <w:lang w:eastAsia="ru-RU"/>
        </w:rPr>
        <w:t xml:space="preserve"> и блоки, относящиеся соответственно к динамической и операционной категориям. Практически все изменения состояний модели системы происходят в результате входа </w:t>
      </w:r>
      <w:proofErr w:type="spellStart"/>
      <w:r>
        <w:rPr>
          <w:lang w:eastAsia="ru-RU"/>
        </w:rPr>
        <w:t>транзактов</w:t>
      </w:r>
      <w:proofErr w:type="spellEnd"/>
      <w:r>
        <w:rPr>
          <w:lang w:eastAsia="ru-RU"/>
        </w:rPr>
        <w:t xml:space="preserve"> в блоки и выполнения блоками своих функций.</w:t>
      </w:r>
    </w:p>
    <w:p w14:paraId="7E0CC11F" w14:textId="396B4EAA" w:rsidR="007E52EC" w:rsidRDefault="007E52EC" w:rsidP="007E52EC">
      <w:pPr>
        <w:pStyle w:val="ab"/>
        <w:rPr>
          <w:lang w:eastAsia="ru-RU"/>
        </w:rPr>
      </w:pPr>
      <w:r>
        <w:rPr>
          <w:lang w:eastAsia="ru-RU"/>
        </w:rPr>
        <w:t>В данной работе требуется с помощью пакета моделирования систем GPSS/PC исследовать модель заданной СМО.</w:t>
      </w:r>
    </w:p>
    <w:p w14:paraId="6B2CBB21" w14:textId="2E13D880" w:rsidR="00B3162B" w:rsidRDefault="00B3162B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4A65758D" w14:textId="0134E521" w:rsidR="00B3162B" w:rsidRDefault="00B3162B" w:rsidP="00B3162B">
      <w:pPr>
        <w:pStyle w:val="aa"/>
      </w:pPr>
      <w:bookmarkStart w:id="11" w:name="_Toc157505381"/>
      <w:r>
        <w:lastRenderedPageBreak/>
        <w:t>Задание</w:t>
      </w:r>
      <w:bookmarkEnd w:id="11"/>
    </w:p>
    <w:p w14:paraId="667F48DB" w14:textId="77777777" w:rsidR="00B3162B" w:rsidRDefault="00B3162B" w:rsidP="00B3162B">
      <w:pPr>
        <w:pStyle w:val="ab"/>
        <w:rPr>
          <w:lang w:eastAsia="ru-RU"/>
        </w:rPr>
      </w:pPr>
    </w:p>
    <w:p w14:paraId="389A0B84" w14:textId="78049B93" w:rsidR="0046549A" w:rsidRDefault="004D65BD" w:rsidP="00E85142">
      <w:pPr>
        <w:pStyle w:val="ab"/>
        <w:rPr>
          <w:lang w:eastAsia="ru-RU"/>
        </w:rPr>
      </w:pPr>
      <w:r w:rsidRPr="004D65BD">
        <w:rPr>
          <w:lang w:eastAsia="ru-RU"/>
        </w:rPr>
        <w:t>На вычислительном центре в обработку принимаются три класса заданий А, В и С. Исходя ни наличия оперативной памяти ЭВМ задания классов А и В могут решаться одновременно, а задания класса С монополизируют ЭВМ, Задания класса А поступают через 20 ± 5 мин, класса В — через 20 ± 10 мин и класса С — через 30 ± 10 мин и требуют для выполнения: класс А - 20 + 5 мин, класс В — 21 ± 3 мин и класс С - 28 ± 5 мин. Задачи класса С загружаются в ЭВМ, если она полностью свободна. Задачи классов А и В могут до загружаться к решающейся задаче.</w:t>
      </w:r>
    </w:p>
    <w:p w14:paraId="63D148E4" w14:textId="12714996" w:rsidR="004D65BD" w:rsidRPr="004D65BD" w:rsidRDefault="004D65BD" w:rsidP="004D65BD">
      <w:pPr>
        <w:pStyle w:val="PreformattedText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4D77">
        <w:rPr>
          <w:rFonts w:ascii="Times New Roman" w:hAnsi="Times New Roman" w:cs="Times New Roman"/>
          <w:sz w:val="28"/>
          <w:szCs w:val="28"/>
          <w:lang w:val="ru-RU"/>
        </w:rPr>
        <w:t>Смоделировать работу ЭBM за 80 ч. Определить се нагрузку.</w:t>
      </w:r>
    </w:p>
    <w:p w14:paraId="0A38F4C7" w14:textId="77777777" w:rsidR="009026C1" w:rsidRDefault="00B3162B" w:rsidP="0088381C">
      <w:pPr>
        <w:pStyle w:val="ac"/>
      </w:pPr>
      <w:r>
        <w:br w:type="page"/>
      </w:r>
    </w:p>
    <w:p w14:paraId="69139247" w14:textId="1B8FE068" w:rsidR="009026C1" w:rsidRPr="00467836" w:rsidRDefault="009026C1" w:rsidP="009026C1">
      <w:pPr>
        <w:pStyle w:val="ac"/>
      </w:pPr>
      <w:bookmarkStart w:id="12" w:name="_Toc157505382"/>
      <w:r w:rsidRPr="00467836">
        <w:lastRenderedPageBreak/>
        <w:t xml:space="preserve">1 Построение </w:t>
      </w:r>
      <w:r w:rsidR="00231A35" w:rsidRPr="00467836">
        <w:t xml:space="preserve">структурной </w:t>
      </w:r>
      <w:r w:rsidRPr="00467836">
        <w:t>схемы и ее формализация</w:t>
      </w:r>
      <w:bookmarkEnd w:id="12"/>
    </w:p>
    <w:p w14:paraId="6770558C" w14:textId="77777777" w:rsidR="009026C1" w:rsidRPr="002C7AC1" w:rsidRDefault="009026C1" w:rsidP="009026C1">
      <w:pPr>
        <w:pStyle w:val="ab"/>
        <w:rPr>
          <w:highlight w:val="yellow"/>
          <w:lang w:eastAsia="ru-RU"/>
        </w:rPr>
      </w:pPr>
    </w:p>
    <w:p w14:paraId="11F94ADC" w14:textId="52E6229D" w:rsidR="009026C1" w:rsidRPr="00D53065" w:rsidRDefault="009026C1" w:rsidP="009026C1">
      <w:pPr>
        <w:pStyle w:val="ae"/>
        <w:numPr>
          <w:ilvl w:val="1"/>
          <w:numId w:val="2"/>
        </w:numPr>
        <w:rPr>
          <w:lang w:eastAsia="ru-RU"/>
        </w:rPr>
      </w:pPr>
      <w:bookmarkStart w:id="13" w:name="_Toc157505383"/>
      <w:r w:rsidRPr="00D53065">
        <w:rPr>
          <w:lang w:eastAsia="ru-RU"/>
        </w:rPr>
        <w:t>Цель моделирования</w:t>
      </w:r>
      <w:bookmarkEnd w:id="13"/>
    </w:p>
    <w:p w14:paraId="61CAC0CB" w14:textId="77777777" w:rsidR="00467836" w:rsidRPr="00467836" w:rsidRDefault="00467836" w:rsidP="00467836">
      <w:pPr>
        <w:pStyle w:val="ab"/>
        <w:rPr>
          <w:highlight w:val="yellow"/>
          <w:lang w:eastAsia="ru-RU"/>
        </w:rPr>
      </w:pPr>
    </w:p>
    <w:p w14:paraId="09BC836E" w14:textId="2857D450" w:rsidR="006448C1" w:rsidRPr="004863B2" w:rsidRDefault="004863B2" w:rsidP="00467836">
      <w:pPr>
        <w:pStyle w:val="ab"/>
        <w:ind w:left="1069" w:firstLine="0"/>
        <w:rPr>
          <w:highlight w:val="yellow"/>
          <w:lang w:eastAsia="ru-RU"/>
        </w:rPr>
      </w:pPr>
      <w:r>
        <w:rPr>
          <w:lang w:val="en-US"/>
        </w:rPr>
        <w:t>C</w:t>
      </w:r>
      <w:r w:rsidRPr="007C62C7">
        <w:t>моделировать работу ЭBM за 80 ч. Определить се нагрузку.</w:t>
      </w:r>
    </w:p>
    <w:p w14:paraId="598F8F5F" w14:textId="77777777" w:rsidR="00E70329" w:rsidRPr="002C7AC1" w:rsidRDefault="00E70329" w:rsidP="002C7653">
      <w:pPr>
        <w:pStyle w:val="ab"/>
        <w:rPr>
          <w:highlight w:val="yellow"/>
          <w:lang w:eastAsia="ru-RU"/>
        </w:rPr>
      </w:pPr>
    </w:p>
    <w:p w14:paraId="3F7B4F8D" w14:textId="79236875" w:rsidR="00E70329" w:rsidRPr="0046528A" w:rsidRDefault="00E70329" w:rsidP="00E70329">
      <w:pPr>
        <w:pStyle w:val="ae"/>
        <w:numPr>
          <w:ilvl w:val="1"/>
          <w:numId w:val="2"/>
        </w:numPr>
        <w:rPr>
          <w:lang w:eastAsia="ru-RU"/>
        </w:rPr>
      </w:pPr>
      <w:bookmarkStart w:id="14" w:name="_Toc157505384"/>
      <w:r w:rsidRPr="0046528A">
        <w:rPr>
          <w:lang w:eastAsia="ru-RU"/>
        </w:rPr>
        <w:t>Схемы</w:t>
      </w:r>
      <w:r w:rsidR="00231A35" w:rsidRPr="0046528A">
        <w:rPr>
          <w:lang w:eastAsia="ru-RU"/>
        </w:rPr>
        <w:t xml:space="preserve"> структурной</w:t>
      </w:r>
      <w:r w:rsidRPr="0046528A">
        <w:rPr>
          <w:lang w:eastAsia="ru-RU"/>
        </w:rPr>
        <w:t xml:space="preserve"> модели</w:t>
      </w:r>
      <w:bookmarkEnd w:id="14"/>
    </w:p>
    <w:p w14:paraId="0857ED29" w14:textId="58FCC6DD" w:rsidR="0046528A" w:rsidRPr="0046528A" w:rsidRDefault="00B21AFA" w:rsidP="0046528A">
      <w:pPr>
        <w:pStyle w:val="ab"/>
        <w:jc w:val="left"/>
        <w:rPr>
          <w:lang w:eastAsia="ru-RU"/>
        </w:rPr>
      </w:pPr>
      <w:r w:rsidRPr="0046528A">
        <w:rPr>
          <w:lang w:eastAsia="ru-RU"/>
        </w:rPr>
        <w:t>Н</w:t>
      </w:r>
      <w:r w:rsidR="00E70329" w:rsidRPr="0046528A">
        <w:rPr>
          <w:lang w:eastAsia="ru-RU"/>
        </w:rPr>
        <w:t xml:space="preserve">а рисунке 1–2 представлены схемы </w:t>
      </w:r>
      <w:r w:rsidR="00231A35" w:rsidRPr="0046528A">
        <w:rPr>
          <w:lang w:eastAsia="ru-RU"/>
        </w:rPr>
        <w:t>структурн</w:t>
      </w:r>
      <w:r w:rsidR="00E70329" w:rsidRPr="0046528A">
        <w:rPr>
          <w:lang w:eastAsia="ru-RU"/>
        </w:rPr>
        <w:t>ой модели, котор</w:t>
      </w:r>
      <w:r w:rsidR="002E45E0" w:rsidRPr="0046528A">
        <w:rPr>
          <w:lang w:eastAsia="ru-RU"/>
        </w:rPr>
        <w:t>ые</w:t>
      </w:r>
      <w:r w:rsidR="00E70329" w:rsidRPr="0046528A">
        <w:rPr>
          <w:lang w:eastAsia="ru-RU"/>
        </w:rPr>
        <w:t xml:space="preserve"> показыва</w:t>
      </w:r>
      <w:r w:rsidR="002E45E0" w:rsidRPr="0046528A">
        <w:rPr>
          <w:lang w:eastAsia="ru-RU"/>
        </w:rPr>
        <w:t>ю</w:t>
      </w:r>
      <w:r w:rsidR="00E70329" w:rsidRPr="0046528A">
        <w:rPr>
          <w:lang w:eastAsia="ru-RU"/>
        </w:rPr>
        <w:t xml:space="preserve">т работу </w:t>
      </w:r>
      <w:r w:rsidR="00596328" w:rsidRPr="0046528A">
        <w:rPr>
          <w:lang w:eastAsia="ru-RU"/>
        </w:rPr>
        <w:t>системы обработки информации</w:t>
      </w:r>
      <w:r w:rsidR="00E70329" w:rsidRPr="0046528A">
        <w:rPr>
          <w:lang w:eastAsia="ru-RU"/>
        </w:rPr>
        <w:t>:</w:t>
      </w:r>
    </w:p>
    <w:p w14:paraId="7465FD46" w14:textId="69866DBB" w:rsidR="0046528A" w:rsidRPr="002C7AC1" w:rsidRDefault="0046528A" w:rsidP="0046528A">
      <w:pPr>
        <w:pStyle w:val="ab"/>
        <w:ind w:firstLine="0"/>
        <w:jc w:val="left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652C92EC" wp14:editId="3F98C7F8">
            <wp:extent cx="6067451" cy="2687216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712" cy="269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F80F" w14:textId="2C8E46E3" w:rsidR="00E70329" w:rsidRPr="0046528A" w:rsidRDefault="00E70329" w:rsidP="0046528A">
      <w:pPr>
        <w:pStyle w:val="ab"/>
        <w:ind w:firstLine="0"/>
        <w:jc w:val="center"/>
        <w:rPr>
          <w:lang w:eastAsia="ru-RU"/>
        </w:rPr>
      </w:pPr>
      <w:r w:rsidRPr="0046528A">
        <w:rPr>
          <w:lang w:eastAsia="ru-RU"/>
        </w:rPr>
        <w:t xml:space="preserve">Рисунок 1 – </w:t>
      </w:r>
      <w:r w:rsidR="00231A35" w:rsidRPr="0046528A">
        <w:rPr>
          <w:lang w:eastAsia="ru-RU"/>
        </w:rPr>
        <w:t>Структурная схема процесса функционирования СЦ</w:t>
      </w:r>
    </w:p>
    <w:p w14:paraId="69424110" w14:textId="5AA9CB07" w:rsidR="0046528A" w:rsidRPr="002C7AC1" w:rsidRDefault="0046528A" w:rsidP="0046528A">
      <w:pPr>
        <w:pStyle w:val="ab"/>
        <w:ind w:firstLine="0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3EDEAD40" wp14:editId="45EB4E43">
            <wp:extent cx="4650067" cy="2518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1914" cy="260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68CC" w14:textId="260A599A" w:rsidR="009026C1" w:rsidRPr="0046528A" w:rsidRDefault="00E70329" w:rsidP="0046528A">
      <w:pPr>
        <w:pStyle w:val="ab"/>
        <w:ind w:firstLine="0"/>
        <w:jc w:val="center"/>
        <w:rPr>
          <w:lang w:eastAsia="ru-RU"/>
        </w:rPr>
      </w:pPr>
      <w:r w:rsidRPr="0046528A">
        <w:rPr>
          <w:lang w:eastAsia="ru-RU"/>
        </w:rPr>
        <w:t xml:space="preserve">Рисунок 2 – </w:t>
      </w:r>
      <w:r w:rsidR="00231A35" w:rsidRPr="0046528A">
        <w:rPr>
          <w:lang w:eastAsia="ru-RU"/>
        </w:rPr>
        <w:t>Структурная схема модели процесса функционирования СЦ в символике Q-схем</w:t>
      </w:r>
    </w:p>
    <w:p w14:paraId="037F8B49" w14:textId="46132F8A" w:rsidR="00B3162B" w:rsidRPr="0046528A" w:rsidRDefault="00B27E4C" w:rsidP="0088381C">
      <w:pPr>
        <w:pStyle w:val="ac"/>
      </w:pPr>
      <w:bookmarkStart w:id="15" w:name="_Toc157505385"/>
      <w:r w:rsidRPr="0046528A">
        <w:lastRenderedPageBreak/>
        <w:t>2</w:t>
      </w:r>
      <w:r w:rsidR="00B3162B" w:rsidRPr="0046528A">
        <w:t xml:space="preserve"> Машинная реализация модели</w:t>
      </w:r>
      <w:bookmarkEnd w:id="15"/>
    </w:p>
    <w:p w14:paraId="6DE81071" w14:textId="33A81E1E" w:rsidR="00163B72" w:rsidRPr="002C7AC1" w:rsidRDefault="00163B72" w:rsidP="003B430A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</w:p>
    <w:p w14:paraId="3E6F3097" w14:textId="18DA3D75" w:rsidR="0048019D" w:rsidRPr="0046528A" w:rsidRDefault="00B27E4C" w:rsidP="0048019D">
      <w:pPr>
        <w:pStyle w:val="ae"/>
        <w:rPr>
          <w:lang w:eastAsia="ru-RU"/>
        </w:rPr>
      </w:pPr>
      <w:bookmarkStart w:id="16" w:name="_Toc157505386"/>
      <w:r w:rsidRPr="0046528A">
        <w:rPr>
          <w:lang w:eastAsia="ru-RU"/>
        </w:rPr>
        <w:t>2</w:t>
      </w:r>
      <w:r w:rsidR="00B3162B" w:rsidRPr="0046528A">
        <w:rPr>
          <w:lang w:eastAsia="ru-RU"/>
        </w:rPr>
        <w:t>.</w:t>
      </w:r>
      <w:r w:rsidR="00F761FA" w:rsidRPr="0046528A">
        <w:rPr>
          <w:lang w:eastAsia="ru-RU"/>
        </w:rPr>
        <w:t>1</w:t>
      </w:r>
      <w:r w:rsidR="00B3162B" w:rsidRPr="0046528A">
        <w:rPr>
          <w:lang w:eastAsia="ru-RU"/>
        </w:rPr>
        <w:t xml:space="preserve"> Блок-схема модели в терминах GPSS</w:t>
      </w:r>
      <w:bookmarkEnd w:id="16"/>
    </w:p>
    <w:p w14:paraId="6A497DA1" w14:textId="4A5AE7C5" w:rsidR="003B430A" w:rsidRPr="0046528A" w:rsidRDefault="003B430A" w:rsidP="003B430A">
      <w:pPr>
        <w:pStyle w:val="ab"/>
        <w:rPr>
          <w:lang w:eastAsia="ru-RU"/>
        </w:rPr>
      </w:pPr>
      <w:r w:rsidRPr="0046528A">
        <w:rPr>
          <w:lang w:eastAsia="ru-RU"/>
        </w:rPr>
        <w:t xml:space="preserve">На рисунке </w:t>
      </w:r>
      <w:r w:rsidR="005542A6" w:rsidRPr="0046528A">
        <w:rPr>
          <w:lang w:eastAsia="ru-RU"/>
        </w:rPr>
        <w:t>3</w:t>
      </w:r>
      <w:r w:rsidRPr="0046528A">
        <w:rPr>
          <w:lang w:eastAsia="ru-RU"/>
        </w:rPr>
        <w:t xml:space="preserve"> представлена блох-схема в терминах </w:t>
      </w:r>
      <w:r w:rsidRPr="0046528A">
        <w:rPr>
          <w:lang w:val="en-US" w:eastAsia="ru-RU"/>
        </w:rPr>
        <w:t>GPSS</w:t>
      </w:r>
      <w:r w:rsidRPr="0046528A">
        <w:rPr>
          <w:lang w:eastAsia="ru-RU"/>
        </w:rPr>
        <w:t>.</w:t>
      </w:r>
    </w:p>
    <w:p w14:paraId="17FE9B85" w14:textId="1DA0F750" w:rsidR="0046528A" w:rsidRPr="0046528A" w:rsidRDefault="0046528A" w:rsidP="0046528A">
      <w:pPr>
        <w:pStyle w:val="ab"/>
        <w:ind w:firstLine="0"/>
        <w:jc w:val="center"/>
        <w:rPr>
          <w:lang w:eastAsia="ru-RU"/>
        </w:rPr>
      </w:pPr>
      <w:r w:rsidRPr="0046528A">
        <w:rPr>
          <w:rFonts w:ascii="Courier New CYR" w:hAnsi="Courier New CYR" w:cs="Courier New CYR"/>
          <w:noProof/>
          <w:sz w:val="20"/>
          <w:szCs w:val="20"/>
        </w:rPr>
        <w:drawing>
          <wp:inline distT="0" distB="0" distL="0" distR="0" wp14:anchorId="433C822B" wp14:editId="5D46575E">
            <wp:extent cx="5940425" cy="54717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5784" w14:textId="03BA2A8A" w:rsidR="00163B72" w:rsidRPr="0046528A" w:rsidRDefault="003B430A" w:rsidP="003B430A">
      <w:pPr>
        <w:pStyle w:val="ab"/>
        <w:jc w:val="center"/>
        <w:rPr>
          <w:lang w:eastAsia="ru-RU"/>
        </w:rPr>
      </w:pPr>
      <w:r w:rsidRPr="0046528A">
        <w:rPr>
          <w:lang w:eastAsia="ru-RU"/>
        </w:rPr>
        <w:t xml:space="preserve">Рисунок </w:t>
      </w:r>
      <w:r w:rsidR="005542A6" w:rsidRPr="0046528A">
        <w:rPr>
          <w:lang w:eastAsia="ru-RU"/>
        </w:rPr>
        <w:t>3</w:t>
      </w:r>
      <w:r w:rsidRPr="0046528A">
        <w:rPr>
          <w:lang w:eastAsia="ru-RU"/>
        </w:rPr>
        <w:t xml:space="preserve"> – Блок-схема модели</w:t>
      </w:r>
    </w:p>
    <w:p w14:paraId="59A7A305" w14:textId="0F25D621" w:rsidR="003B430A" w:rsidRPr="002C7AC1" w:rsidRDefault="003B430A" w:rsidP="003B430A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  <w:r w:rsidRPr="002C7AC1">
        <w:rPr>
          <w:highlight w:val="yellow"/>
          <w:lang w:eastAsia="ru-RU"/>
        </w:rPr>
        <w:br w:type="page"/>
      </w:r>
    </w:p>
    <w:p w14:paraId="407E24F3" w14:textId="2CB11E2D" w:rsidR="009E49AA" w:rsidRPr="00810ED2" w:rsidRDefault="00B27E4C" w:rsidP="00810ED2">
      <w:pPr>
        <w:pStyle w:val="2"/>
        <w:rPr>
          <w:lang w:val="en-US"/>
        </w:rPr>
      </w:pPr>
      <w:bookmarkStart w:id="17" w:name="_Toc157505387"/>
      <w:r w:rsidRPr="00810ED2">
        <w:rPr>
          <w:lang w:eastAsia="ru-RU"/>
        </w:rPr>
        <w:lastRenderedPageBreak/>
        <w:t>2</w:t>
      </w:r>
      <w:r w:rsidR="00B3162B" w:rsidRPr="00810ED2">
        <w:rPr>
          <w:lang w:eastAsia="ru-RU"/>
        </w:rPr>
        <w:t>.</w:t>
      </w:r>
      <w:r w:rsidR="00F761FA" w:rsidRPr="00810ED2">
        <w:rPr>
          <w:lang w:eastAsia="ru-RU"/>
        </w:rPr>
        <w:t>2</w:t>
      </w:r>
      <w:r w:rsidR="00B3162B" w:rsidRPr="00810ED2">
        <w:rPr>
          <w:lang w:eastAsia="ru-RU"/>
        </w:rPr>
        <w:t xml:space="preserve"> </w:t>
      </w:r>
      <w:bookmarkStart w:id="18" w:name="_Toc125298038"/>
      <w:r w:rsidR="00810ED2">
        <w:t xml:space="preserve">Объекты в </w:t>
      </w:r>
      <w:r w:rsidR="00810ED2">
        <w:rPr>
          <w:lang w:val="en-US"/>
        </w:rPr>
        <w:t>GPSS WORLD</w:t>
      </w:r>
      <w:bookmarkEnd w:id="17"/>
      <w:bookmarkEnd w:id="18"/>
    </w:p>
    <w:p w14:paraId="5A434A79" w14:textId="77777777" w:rsidR="00810ED2" w:rsidRDefault="00810ED2" w:rsidP="00810ED2">
      <w:pPr>
        <w:pStyle w:val="afd"/>
      </w:pPr>
      <w:r>
        <w:t>В таблице 1 «Таблица соответствий модели» представлено описание всех объектов</w:t>
      </w:r>
      <w:r w:rsidRPr="00CA2D32">
        <w:t xml:space="preserve"> </w:t>
      </w:r>
      <w:r>
        <w:t>системы.</w:t>
      </w:r>
    </w:p>
    <w:p w14:paraId="628CE164" w14:textId="7CE11DEF" w:rsidR="00810ED2" w:rsidRDefault="00810ED2" w:rsidP="00810ED2">
      <w:pPr>
        <w:pStyle w:val="afd"/>
        <w:ind w:firstLine="0"/>
      </w:pPr>
      <w:r w:rsidRPr="00CA2D32">
        <w:rPr>
          <w:spacing w:val="20"/>
        </w:rPr>
        <w:t>Таблица</w:t>
      </w:r>
      <w:r>
        <w:t xml:space="preserve">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Таблица соответствий модели</w:t>
      </w: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4248"/>
        <w:gridCol w:w="5386"/>
      </w:tblGrid>
      <w:tr w:rsidR="00810ED2" w:rsidRPr="007753A1" w14:paraId="4BE4B8C5" w14:textId="77777777" w:rsidTr="00796F4B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D0041" w14:textId="77777777" w:rsidR="00810ED2" w:rsidRPr="00CC6F82" w:rsidRDefault="00810ED2" w:rsidP="00EE7D41">
            <w:pPr>
              <w:pStyle w:val="13"/>
              <w:ind w:firstLine="0"/>
              <w:rPr>
                <w:bCs/>
                <w:lang w:val="en-US" w:eastAsia="en-US"/>
              </w:rPr>
            </w:pPr>
            <w:r w:rsidRPr="00CC6F82">
              <w:rPr>
                <w:bCs/>
                <w:lang w:eastAsia="en-US"/>
              </w:rPr>
              <w:t xml:space="preserve">Объект </w:t>
            </w:r>
            <w:r w:rsidRPr="00CC6F82">
              <w:rPr>
                <w:bCs/>
                <w:lang w:val="en-US" w:eastAsia="en-US"/>
              </w:rPr>
              <w:t>GPSS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F91AE" w14:textId="77777777" w:rsidR="00810ED2" w:rsidRPr="00CC6F82" w:rsidRDefault="00810ED2" w:rsidP="00EE7D41">
            <w:pPr>
              <w:pStyle w:val="13"/>
              <w:ind w:firstLine="0"/>
              <w:rPr>
                <w:bCs/>
                <w:lang w:eastAsia="en-US"/>
              </w:rPr>
            </w:pPr>
            <w:r w:rsidRPr="00CC6F82">
              <w:rPr>
                <w:bCs/>
                <w:lang w:eastAsia="en-US"/>
              </w:rPr>
              <w:t>Объект реальной системы</w:t>
            </w:r>
          </w:p>
        </w:tc>
      </w:tr>
      <w:tr w:rsidR="00810ED2" w:rsidRPr="007753A1" w14:paraId="28D23A86" w14:textId="77777777" w:rsidTr="00796F4B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68BE1" w14:textId="3C261F11" w:rsidR="00810ED2" w:rsidRPr="00796F4B" w:rsidRDefault="00796F4B" w:rsidP="00EE7D41">
            <w:pPr>
              <w:pStyle w:val="13"/>
              <w:ind w:firstLine="0"/>
              <w:rPr>
                <w:b/>
                <w:bCs/>
                <w:lang w:eastAsia="en-US"/>
              </w:rPr>
            </w:pPr>
            <w:r w:rsidRPr="00796F4B">
              <w:rPr>
                <w:b/>
                <w:bCs/>
                <w:lang w:eastAsia="en-US"/>
              </w:rPr>
              <w:t>Переменные</w:t>
            </w:r>
            <w:r>
              <w:rPr>
                <w:b/>
                <w:bCs/>
                <w:lang w:eastAsia="en-US"/>
              </w:rPr>
              <w:t>:</w:t>
            </w:r>
          </w:p>
          <w:p w14:paraId="7D60FDEB" w14:textId="51AB8C28" w:rsidR="00810ED2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NORMA</w:t>
            </w:r>
          </w:p>
          <w:p w14:paraId="48AF11E8" w14:textId="25264142" w:rsidR="00796F4B" w:rsidRDefault="00796F4B" w:rsidP="00796F4B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NORM</w:t>
            </w:r>
            <w:r>
              <w:rPr>
                <w:lang w:val="en-US" w:eastAsia="en-US"/>
              </w:rPr>
              <w:t>B</w:t>
            </w:r>
          </w:p>
          <w:p w14:paraId="7F4EDFA6" w14:textId="36E81F1D" w:rsidR="00796F4B" w:rsidRDefault="00796F4B" w:rsidP="00796F4B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NORM</w:t>
            </w:r>
            <w:r>
              <w:rPr>
                <w:lang w:val="en-US" w:eastAsia="en-US"/>
              </w:rPr>
              <w:t>C</w:t>
            </w:r>
          </w:p>
          <w:p w14:paraId="3D2CC275" w14:textId="6C2FB687" w:rsidR="00796F4B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TRA</w:t>
            </w:r>
          </w:p>
          <w:p w14:paraId="7D7A3D5E" w14:textId="4DB7AC3D" w:rsidR="00796F4B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TRB</w:t>
            </w:r>
          </w:p>
          <w:p w14:paraId="5BE3D037" w14:textId="60FF54DD" w:rsidR="00796F4B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TRC</w:t>
            </w:r>
          </w:p>
          <w:p w14:paraId="3E679A19" w14:textId="1621E3AF" w:rsidR="00796F4B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OHE</w:t>
            </w:r>
          </w:p>
          <w:p w14:paraId="2D286E77" w14:textId="4F85AF6B" w:rsidR="00796F4B" w:rsidRPr="00CC1159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TAUA</w:t>
            </w:r>
          </w:p>
          <w:p w14:paraId="71B794A6" w14:textId="51F4BEB8" w:rsidR="00796F4B" w:rsidRPr="00796F4B" w:rsidRDefault="00796F4B" w:rsidP="00796F4B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TAU</w:t>
            </w:r>
            <w:r>
              <w:rPr>
                <w:lang w:val="en-US" w:eastAsia="en-US"/>
              </w:rPr>
              <w:t>B</w:t>
            </w:r>
          </w:p>
          <w:p w14:paraId="0B99219C" w14:textId="77777777" w:rsidR="00796F4B" w:rsidRDefault="00796F4B" w:rsidP="00796F4B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TAU</w:t>
            </w:r>
            <w:r>
              <w:rPr>
                <w:lang w:val="en-US" w:eastAsia="en-US"/>
              </w:rPr>
              <w:t>C</w:t>
            </w:r>
          </w:p>
          <w:p w14:paraId="0CFA0FA5" w14:textId="12E5F6F1" w:rsidR="00810ED2" w:rsidRPr="008158FB" w:rsidRDefault="00796F4B" w:rsidP="00796F4B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TEMP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6D660" w14:textId="77777777" w:rsidR="00810ED2" w:rsidRDefault="00810ED2" w:rsidP="00EE7D41">
            <w:pPr>
              <w:pStyle w:val="13"/>
              <w:ind w:firstLine="0"/>
              <w:rPr>
                <w:lang w:eastAsia="en-US"/>
              </w:rPr>
            </w:pPr>
          </w:p>
          <w:p w14:paraId="02CB0BE0" w14:textId="308285CA" w:rsidR="00810ED2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Интервал поступления заданий класса </w:t>
            </w:r>
            <w:r>
              <w:rPr>
                <w:lang w:val="en-US" w:eastAsia="en-US"/>
              </w:rPr>
              <w:t>A</w:t>
            </w:r>
          </w:p>
          <w:p w14:paraId="2B464ECE" w14:textId="572FC265" w:rsidR="00796F4B" w:rsidRPr="00796F4B" w:rsidRDefault="00796F4B" w:rsidP="00796F4B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Интервал поступления заданий класса </w:t>
            </w:r>
            <w:r>
              <w:rPr>
                <w:lang w:val="en-US" w:eastAsia="en-US"/>
              </w:rPr>
              <w:t>B</w:t>
            </w:r>
          </w:p>
          <w:p w14:paraId="434A0F93" w14:textId="0F5BFD5E" w:rsidR="00796F4B" w:rsidRPr="00796F4B" w:rsidRDefault="00796F4B" w:rsidP="00796F4B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Интервал поступления заданий класса </w:t>
            </w:r>
            <w:r>
              <w:rPr>
                <w:lang w:val="en-US" w:eastAsia="en-US"/>
              </w:rPr>
              <w:t>C</w:t>
            </w:r>
          </w:p>
          <w:p w14:paraId="526C1DF8" w14:textId="1B133EA2" w:rsidR="00810ED2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Время выполнения класса </w:t>
            </w:r>
            <w:r>
              <w:rPr>
                <w:lang w:val="en-US" w:eastAsia="en-US"/>
              </w:rPr>
              <w:t>A</w:t>
            </w:r>
          </w:p>
          <w:p w14:paraId="0B5F3FED" w14:textId="1E6E0635" w:rsidR="00796F4B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Время выполнения класса </w:t>
            </w:r>
            <w:r>
              <w:rPr>
                <w:lang w:val="en-US" w:eastAsia="en-US"/>
              </w:rPr>
              <w:t>B</w:t>
            </w:r>
          </w:p>
          <w:p w14:paraId="5707F7E2" w14:textId="77777777" w:rsidR="00796F4B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Время выполнения класса </w:t>
            </w:r>
            <w:r>
              <w:rPr>
                <w:lang w:val="en-US" w:eastAsia="en-US"/>
              </w:rPr>
              <w:t>C</w:t>
            </w:r>
          </w:p>
          <w:p w14:paraId="3A5043FB" w14:textId="77777777" w:rsid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Длина очереди</w:t>
            </w:r>
          </w:p>
          <w:p w14:paraId="0B770645" w14:textId="77777777" w:rsidR="00796F4B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eastAsia="en-US"/>
              </w:rPr>
              <w:t xml:space="preserve">Среднее время поступления задания </w:t>
            </w:r>
            <w:r>
              <w:rPr>
                <w:lang w:val="en-US" w:eastAsia="en-US"/>
              </w:rPr>
              <w:t>A</w:t>
            </w:r>
          </w:p>
          <w:p w14:paraId="65D5E98B" w14:textId="614975E2" w:rsidR="00796F4B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Среднее время поступления задания </w:t>
            </w:r>
            <w:r>
              <w:rPr>
                <w:lang w:eastAsia="en-US"/>
              </w:rPr>
              <w:t>B</w:t>
            </w:r>
          </w:p>
          <w:p w14:paraId="7BF15914" w14:textId="77777777" w:rsid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Среднее время поступления задания </w:t>
            </w:r>
            <w:r>
              <w:rPr>
                <w:lang w:eastAsia="en-US"/>
              </w:rPr>
              <w:t>C</w:t>
            </w:r>
          </w:p>
          <w:p w14:paraId="42935289" w14:textId="2620B6F4" w:rsidR="00796F4B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Коэффициент для интервалов</w:t>
            </w:r>
          </w:p>
        </w:tc>
      </w:tr>
      <w:tr w:rsidR="00810ED2" w:rsidRPr="007753A1" w14:paraId="133BE372" w14:textId="77777777" w:rsidTr="00796F4B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BEE9D" w14:textId="4F141747" w:rsidR="00810ED2" w:rsidRPr="00796F4B" w:rsidRDefault="00796F4B" w:rsidP="00EE7D41">
            <w:pPr>
              <w:pStyle w:val="13"/>
              <w:ind w:firstLine="0"/>
              <w:rPr>
                <w:b/>
                <w:bCs/>
                <w:lang w:val="en-US" w:eastAsia="en-US"/>
              </w:rPr>
            </w:pPr>
            <w:r w:rsidRPr="00796F4B">
              <w:rPr>
                <w:b/>
                <w:bCs/>
                <w:lang w:eastAsia="en-US"/>
              </w:rPr>
              <w:t>Очередь</w:t>
            </w:r>
            <w:r w:rsidR="00810ED2" w:rsidRPr="00796F4B">
              <w:rPr>
                <w:b/>
                <w:bCs/>
                <w:lang w:val="en-US" w:eastAsia="en-US"/>
              </w:rPr>
              <w:t>:</w:t>
            </w:r>
          </w:p>
          <w:p w14:paraId="5E9DBEE5" w14:textId="00CAE46B" w:rsidR="00810ED2" w:rsidRPr="00796F4B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BUFA</w:t>
            </w:r>
          </w:p>
          <w:p w14:paraId="125EFE17" w14:textId="4F9EE25F" w:rsidR="00796F4B" w:rsidRPr="00796F4B" w:rsidRDefault="00796F4B" w:rsidP="00796F4B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val="en-US" w:eastAsia="en-US"/>
              </w:rPr>
              <w:t>BUF</w:t>
            </w:r>
            <w:r>
              <w:rPr>
                <w:lang w:val="en-US" w:eastAsia="en-US"/>
              </w:rPr>
              <w:t>B</w:t>
            </w:r>
          </w:p>
          <w:p w14:paraId="008145BE" w14:textId="7013CFEF" w:rsidR="00810ED2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BUF</w:t>
            </w:r>
            <w:r>
              <w:rPr>
                <w:lang w:val="en-US" w:eastAsia="en-US"/>
              </w:rPr>
              <w:t>C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D2D16" w14:textId="77777777" w:rsidR="00810ED2" w:rsidRPr="003A2C60" w:rsidRDefault="00810ED2" w:rsidP="00EE7D41">
            <w:pPr>
              <w:pStyle w:val="13"/>
              <w:ind w:firstLine="0"/>
              <w:rPr>
                <w:lang w:eastAsia="en-US"/>
              </w:rPr>
            </w:pPr>
          </w:p>
          <w:p w14:paraId="6397A57E" w14:textId="28EAB1AA" w:rsidR="00810ED2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Очередь заданий класса A</w:t>
            </w:r>
          </w:p>
          <w:p w14:paraId="4BB4CBEF" w14:textId="2E1EC4FC" w:rsidR="00810ED2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Очередь заданий класса </w:t>
            </w:r>
            <w:r>
              <w:rPr>
                <w:lang w:val="en-US" w:eastAsia="en-US"/>
              </w:rPr>
              <w:t>B</w:t>
            </w:r>
          </w:p>
          <w:p w14:paraId="72005EA5" w14:textId="789405D5" w:rsidR="00810ED2" w:rsidRPr="00BF56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 xml:space="preserve">Очередь заданий класса </w:t>
            </w:r>
            <w:r>
              <w:rPr>
                <w:lang w:eastAsia="en-US"/>
              </w:rPr>
              <w:t>C</w:t>
            </w:r>
          </w:p>
        </w:tc>
      </w:tr>
      <w:tr w:rsidR="00810ED2" w:rsidRPr="007753A1" w14:paraId="374CCE71" w14:textId="77777777" w:rsidTr="00796F4B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91377F" w14:textId="289D3046" w:rsidR="00810ED2" w:rsidRPr="00796F4B" w:rsidRDefault="00796F4B" w:rsidP="00EE7D41">
            <w:pPr>
              <w:pStyle w:val="13"/>
              <w:ind w:firstLine="0"/>
              <w:rPr>
                <w:b/>
                <w:bCs/>
                <w:lang w:eastAsia="en-US"/>
              </w:rPr>
            </w:pPr>
            <w:r w:rsidRPr="00796F4B">
              <w:rPr>
                <w:b/>
                <w:bCs/>
                <w:lang w:eastAsia="en-US"/>
              </w:rPr>
              <w:t>Устройства</w:t>
            </w:r>
            <w:r w:rsidR="00810ED2" w:rsidRPr="00796F4B">
              <w:rPr>
                <w:b/>
                <w:bCs/>
                <w:lang w:eastAsia="en-US"/>
              </w:rPr>
              <w:t>:</w:t>
            </w:r>
          </w:p>
          <w:p w14:paraId="0D0AEDFD" w14:textId="3322C168" w:rsidR="00810ED2" w:rsidRPr="00796F4B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val="en-US" w:eastAsia="en-US"/>
              </w:rPr>
              <w:t>EVM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8B748" w14:textId="77777777" w:rsidR="00810ED2" w:rsidRDefault="00810ED2" w:rsidP="00EE7D41">
            <w:pPr>
              <w:pStyle w:val="13"/>
              <w:ind w:firstLine="0"/>
              <w:rPr>
                <w:lang w:val="en-US" w:eastAsia="en-US"/>
              </w:rPr>
            </w:pPr>
          </w:p>
          <w:p w14:paraId="217C4416" w14:textId="6EBF5F9A" w:rsidR="00810ED2" w:rsidRPr="007753A1" w:rsidRDefault="00796F4B" w:rsidP="00EE7D41">
            <w:pPr>
              <w:pStyle w:val="13"/>
              <w:ind w:firstLine="0"/>
              <w:rPr>
                <w:lang w:val="en-US" w:eastAsia="en-US"/>
              </w:rPr>
            </w:pPr>
            <w:r>
              <w:rPr>
                <w:lang w:eastAsia="en-US"/>
              </w:rPr>
              <w:t>Двухканальное устройство</w:t>
            </w:r>
          </w:p>
        </w:tc>
      </w:tr>
      <w:tr w:rsidR="00810ED2" w:rsidRPr="007753A1" w14:paraId="2688516B" w14:textId="77777777" w:rsidTr="00796F4B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8A5B6" w14:textId="6B15A53E" w:rsidR="00810ED2" w:rsidRPr="00FC0953" w:rsidRDefault="00810ED2" w:rsidP="00EE7D41">
            <w:pPr>
              <w:pStyle w:val="13"/>
              <w:ind w:firstLine="0"/>
            </w:pPr>
            <w:r w:rsidRPr="00FC0953">
              <w:t xml:space="preserve">Сохраняемые </w:t>
            </w:r>
            <w:r w:rsidR="00796F4B">
              <w:t>переменные</w:t>
            </w:r>
            <w:r>
              <w:t>:</w:t>
            </w:r>
          </w:p>
          <w:p w14:paraId="3319F6BC" w14:textId="6A5DC847" w:rsidR="00810ED2" w:rsidRDefault="00810ED2" w:rsidP="00EE7D41">
            <w:pPr>
              <w:pStyle w:val="13"/>
              <w:ind w:firstLine="0"/>
              <w:rPr>
                <w:lang w:eastAsia="en-US"/>
              </w:rPr>
            </w:pPr>
            <w:r w:rsidRPr="00FC0953">
              <w:rPr>
                <w:lang w:val="en-US" w:eastAsia="en-US"/>
              </w:rPr>
              <w:t>KR</w:t>
            </w:r>
            <w:r w:rsidR="00796F4B">
              <w:rPr>
                <w:lang w:val="en-US" w:eastAsia="en-US"/>
              </w:rPr>
              <w:t>IT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B45F2" w14:textId="77777777" w:rsidR="00810ED2" w:rsidRDefault="00810ED2" w:rsidP="00EE7D41">
            <w:pPr>
              <w:pStyle w:val="13"/>
              <w:ind w:firstLine="0"/>
              <w:rPr>
                <w:lang w:val="en-US" w:eastAsia="en-US"/>
              </w:rPr>
            </w:pPr>
          </w:p>
          <w:p w14:paraId="5F56F881" w14:textId="36BB7184" w:rsidR="00810ED2" w:rsidRPr="00FC0953" w:rsidRDefault="00796F4B" w:rsidP="00EE7D41">
            <w:pPr>
              <w:pStyle w:val="13"/>
              <w:ind w:firstLine="0"/>
              <w:rPr>
                <w:lang w:eastAsia="en-US"/>
              </w:rPr>
            </w:pPr>
            <w:r>
              <w:rPr>
                <w:lang w:eastAsia="en-US"/>
              </w:rPr>
              <w:t>Критерий эффективности</w:t>
            </w:r>
          </w:p>
        </w:tc>
      </w:tr>
    </w:tbl>
    <w:p w14:paraId="63466351" w14:textId="1233DE8C" w:rsidR="00810ED2" w:rsidRDefault="00810ED2" w:rsidP="00810ED2">
      <w:pPr>
        <w:pStyle w:val="afd"/>
        <w:ind w:firstLine="0"/>
      </w:pPr>
    </w:p>
    <w:p w14:paraId="47384F66" w14:textId="5FC45B70" w:rsidR="00810ED2" w:rsidRDefault="00810ED2" w:rsidP="00810ED2">
      <w:pPr>
        <w:pStyle w:val="2"/>
      </w:pPr>
      <w:bookmarkStart w:id="19" w:name="_Toc125298039"/>
      <w:bookmarkStart w:id="20" w:name="_Toc157505388"/>
      <w:r>
        <w:t xml:space="preserve">2.3 </w:t>
      </w:r>
      <w:r>
        <w:t>Код программы</w:t>
      </w:r>
      <w:bookmarkEnd w:id="19"/>
      <w:bookmarkEnd w:id="20"/>
    </w:p>
    <w:p w14:paraId="564ADBBD" w14:textId="77777777" w:rsidR="00810ED2" w:rsidRDefault="00810ED2" w:rsidP="00810ED2">
      <w:pPr>
        <w:pStyle w:val="afd"/>
      </w:pPr>
      <w:r w:rsidRPr="00FC0953">
        <w:t xml:space="preserve">Ниже приведен код программы. Для написания программы использовались язык GPSS и программа GPSS </w:t>
      </w:r>
      <w:proofErr w:type="spellStart"/>
      <w:r w:rsidRPr="00FC0953">
        <w:t>World</w:t>
      </w:r>
      <w:proofErr w:type="spellEnd"/>
      <w:r w:rsidRPr="00FC0953">
        <w:t>.</w:t>
      </w:r>
    </w:p>
    <w:p w14:paraId="26C09A7E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EVM STORAGE 2</w:t>
      </w:r>
    </w:p>
    <w:p w14:paraId="45F3AE49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TAUA</w:t>
      </w:r>
      <w:r>
        <w:rPr>
          <w:rFonts w:ascii="Courier New" w:hAnsi="Courier New" w:cs="Courier New"/>
          <w:sz w:val="20"/>
          <w:szCs w:val="20"/>
          <w:lang w:val="en-US"/>
        </w:rPr>
        <w:tab/>
        <w:t>EQU</w:t>
      </w:r>
      <w:r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3072108B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TAUB</w:t>
      </w:r>
      <w:r>
        <w:rPr>
          <w:rFonts w:ascii="Courier New" w:hAnsi="Courier New" w:cs="Courier New"/>
          <w:sz w:val="20"/>
          <w:szCs w:val="20"/>
          <w:lang w:val="en-US"/>
        </w:rPr>
        <w:tab/>
        <w:t>EQU</w:t>
      </w:r>
      <w:r>
        <w:rPr>
          <w:rFonts w:ascii="Courier New" w:hAnsi="Courier New" w:cs="Courier New"/>
          <w:sz w:val="20"/>
          <w:szCs w:val="20"/>
          <w:lang w:val="en-US"/>
        </w:rPr>
        <w:tab/>
        <w:t>20</w:t>
      </w:r>
    </w:p>
    <w:p w14:paraId="22F17F29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TAUC</w:t>
      </w:r>
      <w:r>
        <w:rPr>
          <w:rFonts w:ascii="Courier New" w:hAnsi="Courier New" w:cs="Courier New"/>
          <w:sz w:val="20"/>
          <w:szCs w:val="20"/>
          <w:lang w:val="en-US"/>
        </w:rPr>
        <w:tab/>
        <w:t>EQU</w:t>
      </w:r>
      <w:r>
        <w:rPr>
          <w:rFonts w:ascii="Courier New" w:hAnsi="Courier New" w:cs="Courier New"/>
          <w:sz w:val="20"/>
          <w:szCs w:val="20"/>
          <w:lang w:val="en-US"/>
        </w:rPr>
        <w:tab/>
        <w:t>30</w:t>
      </w:r>
    </w:p>
    <w:p w14:paraId="25A8197E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TEMP</w:t>
      </w:r>
      <w:r>
        <w:rPr>
          <w:rFonts w:ascii="Courier New" w:hAnsi="Courier New" w:cs="Courier New"/>
          <w:sz w:val="20"/>
          <w:szCs w:val="20"/>
          <w:lang w:val="en-US"/>
        </w:rPr>
        <w:tab/>
        <w:t>EQU</w:t>
      </w:r>
      <w:r>
        <w:rPr>
          <w:rFonts w:ascii="Courier New" w:hAnsi="Courier New" w:cs="Courier New"/>
          <w:sz w:val="20"/>
          <w:szCs w:val="20"/>
          <w:lang w:val="en-US"/>
        </w:rPr>
        <w:tab/>
        <w:t>0.7</w:t>
      </w:r>
    </w:p>
    <w:p w14:paraId="3CE6C93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OHE</w:t>
      </w:r>
      <w:r>
        <w:rPr>
          <w:rFonts w:ascii="Courier New" w:hAnsi="Courier New" w:cs="Courier New"/>
          <w:sz w:val="20"/>
          <w:szCs w:val="20"/>
          <w:lang w:val="en-US"/>
        </w:rPr>
        <w:tab/>
        <w:t>EQU</w:t>
      </w:r>
      <w:r>
        <w:rPr>
          <w:rFonts w:ascii="Courier New" w:hAnsi="Courier New" w:cs="Courier New"/>
          <w:sz w:val="20"/>
          <w:szCs w:val="20"/>
          <w:lang w:val="en-US"/>
        </w:rPr>
        <w:tab/>
        <w:t>10</w:t>
      </w:r>
    </w:p>
    <w:p w14:paraId="7CC1558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FFA4DF8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NORMA</w:t>
      </w:r>
      <w:r>
        <w:rPr>
          <w:rFonts w:ascii="Courier New" w:hAnsi="Courier New" w:cs="Courier New"/>
          <w:sz w:val="20"/>
          <w:szCs w:val="20"/>
          <w:lang w:val="en-US"/>
        </w:rPr>
        <w:tab/>
        <w:t>VARIABLE TEMP#GAMMA(1,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0,TAUA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/3,3)</w:t>
      </w:r>
    </w:p>
    <w:p w14:paraId="608DF2BE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NORMB </w:t>
      </w:r>
      <w:r>
        <w:rPr>
          <w:rFonts w:ascii="Courier New" w:hAnsi="Courier New" w:cs="Courier New"/>
          <w:sz w:val="20"/>
          <w:szCs w:val="20"/>
          <w:lang w:val="en-US"/>
        </w:rPr>
        <w:tab/>
        <w:t>VARIABLE TEMP#GAMMA(1,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0,TAUB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/3,3)</w:t>
      </w:r>
    </w:p>
    <w:p w14:paraId="40A64016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NORMC</w:t>
      </w:r>
      <w:r>
        <w:rPr>
          <w:rFonts w:ascii="Courier New" w:hAnsi="Courier New" w:cs="Courier New"/>
          <w:sz w:val="20"/>
          <w:szCs w:val="20"/>
          <w:lang w:val="en-US"/>
        </w:rPr>
        <w:tab/>
        <w:t>VARIABLE TEMP#GAMMA(1,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0,TAUC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/3,3)</w:t>
      </w:r>
    </w:p>
    <w:p w14:paraId="44F55665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TRA</w:t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VARIABLE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UNIFORM(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1,15,25)</w:t>
      </w:r>
    </w:p>
    <w:p w14:paraId="130048B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TRB</w:t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VARIABLE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UNIFORM(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1,18,24)</w:t>
      </w:r>
    </w:p>
    <w:p w14:paraId="0CF18CA4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lastRenderedPageBreak/>
        <w:t>TRC</w:t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VARIABLE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UNIFORM(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1,23,33)</w:t>
      </w:r>
    </w:p>
    <w:p w14:paraId="29AD16FE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KRIT</w:t>
      </w:r>
      <w:r>
        <w:rPr>
          <w:rFonts w:ascii="Courier New" w:hAnsi="Courier New" w:cs="Courier New"/>
          <w:sz w:val="20"/>
          <w:szCs w:val="20"/>
          <w:lang w:val="en-US"/>
        </w:rPr>
        <w:tab/>
        <w:t>VARIABLE 2#(N$OBRA+N$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OBRB)+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2.5#N$OBRC-1#N$OTKA-1#OTKB-2#N$OTKC-2#(1000-SR$EVM)</w:t>
      </w:r>
    </w:p>
    <w:p w14:paraId="7057D694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4CFD077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37D6A3A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GENERATE V$NORMA</w:t>
      </w:r>
    </w:p>
    <w:p w14:paraId="5D611CCB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TEST L</w:t>
      </w:r>
      <w:r>
        <w:rPr>
          <w:rFonts w:ascii="Courier New" w:hAnsi="Courier New" w:cs="Courier New"/>
          <w:sz w:val="20"/>
          <w:szCs w:val="20"/>
          <w:lang w:val="en-US"/>
        </w:rPr>
        <w:tab/>
        <w:t>Q$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BUFA,OHE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,OTKA</w:t>
      </w:r>
    </w:p>
    <w:p w14:paraId="719A7CE6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QUEUE</w:t>
      </w:r>
      <w:r>
        <w:rPr>
          <w:rFonts w:ascii="Courier New" w:hAnsi="Courier New" w:cs="Courier New"/>
          <w:sz w:val="20"/>
          <w:szCs w:val="20"/>
          <w:lang w:val="en-US"/>
        </w:rPr>
        <w:tab/>
        <w:t>BUFA</w:t>
      </w:r>
    </w:p>
    <w:p w14:paraId="4EB665A3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ENTER</w:t>
      </w:r>
      <w:r>
        <w:rPr>
          <w:rFonts w:ascii="Courier New" w:hAnsi="Courier New" w:cs="Courier New"/>
          <w:sz w:val="20"/>
          <w:szCs w:val="20"/>
          <w:lang w:val="en-US"/>
        </w:rPr>
        <w:tab/>
        <w:t>EVM,1</w:t>
      </w:r>
    </w:p>
    <w:p w14:paraId="4665EF36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DEPART</w:t>
      </w:r>
      <w:r>
        <w:rPr>
          <w:rFonts w:ascii="Courier New" w:hAnsi="Courier New" w:cs="Courier New"/>
          <w:sz w:val="20"/>
          <w:szCs w:val="20"/>
          <w:lang w:val="en-US"/>
        </w:rPr>
        <w:tab/>
        <w:t xml:space="preserve">BUFA </w:t>
      </w:r>
    </w:p>
    <w:p w14:paraId="4F96D205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ADVANCE</w:t>
      </w:r>
      <w:r>
        <w:rPr>
          <w:rFonts w:ascii="Courier New" w:hAnsi="Courier New" w:cs="Courier New"/>
          <w:sz w:val="20"/>
          <w:szCs w:val="20"/>
          <w:lang w:val="en-US"/>
        </w:rPr>
        <w:tab/>
        <w:t>V$TRA</w:t>
      </w:r>
    </w:p>
    <w:p w14:paraId="6803D6C4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LEAVE</w:t>
      </w:r>
      <w:r>
        <w:rPr>
          <w:rFonts w:ascii="Courier New" w:hAnsi="Courier New" w:cs="Courier New"/>
          <w:sz w:val="20"/>
          <w:szCs w:val="20"/>
          <w:lang w:val="en-US"/>
        </w:rPr>
        <w:tab/>
        <w:t>EVM,1</w:t>
      </w:r>
    </w:p>
    <w:p w14:paraId="76530BF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OBRA</w:t>
      </w:r>
      <w:r>
        <w:rPr>
          <w:rFonts w:ascii="Courier New" w:hAnsi="Courier New" w:cs="Courier New"/>
          <w:sz w:val="20"/>
          <w:szCs w:val="20"/>
          <w:lang w:val="en-US"/>
        </w:rPr>
        <w:tab/>
        <w:t>TERMINATE</w:t>
      </w:r>
    </w:p>
    <w:p w14:paraId="6AFE2E95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OTKA </w:t>
      </w:r>
      <w:r>
        <w:rPr>
          <w:rFonts w:ascii="Courier New" w:hAnsi="Courier New" w:cs="Courier New"/>
          <w:sz w:val="20"/>
          <w:szCs w:val="20"/>
          <w:lang w:val="en-US"/>
        </w:rPr>
        <w:tab/>
        <w:t>TERMINATE</w:t>
      </w:r>
    </w:p>
    <w:p w14:paraId="344E0B15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10BEF55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GENERATE V$NORMB</w:t>
      </w:r>
    </w:p>
    <w:p w14:paraId="31E96D64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TEST L </w:t>
      </w:r>
      <w:r>
        <w:rPr>
          <w:rFonts w:ascii="Courier New" w:hAnsi="Courier New" w:cs="Courier New"/>
          <w:sz w:val="20"/>
          <w:szCs w:val="20"/>
          <w:lang w:val="en-US"/>
        </w:rPr>
        <w:tab/>
        <w:t>Q$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BUFB,OHE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,OTKB</w:t>
      </w:r>
    </w:p>
    <w:p w14:paraId="6316632D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QUEUE </w:t>
      </w:r>
      <w:r>
        <w:rPr>
          <w:rFonts w:ascii="Courier New" w:hAnsi="Courier New" w:cs="Courier New"/>
          <w:sz w:val="20"/>
          <w:szCs w:val="20"/>
          <w:lang w:val="en-US"/>
        </w:rPr>
        <w:tab/>
        <w:t>BUFB</w:t>
      </w:r>
    </w:p>
    <w:p w14:paraId="6CE7AAFC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ENTER </w:t>
      </w:r>
      <w:r>
        <w:rPr>
          <w:rFonts w:ascii="Courier New" w:hAnsi="Courier New" w:cs="Courier New"/>
          <w:sz w:val="20"/>
          <w:szCs w:val="20"/>
          <w:lang w:val="en-US"/>
        </w:rPr>
        <w:tab/>
        <w:t>EVM,1</w:t>
      </w:r>
    </w:p>
    <w:p w14:paraId="0E97662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DEPART </w:t>
      </w:r>
      <w:r>
        <w:rPr>
          <w:rFonts w:ascii="Courier New" w:hAnsi="Courier New" w:cs="Courier New"/>
          <w:sz w:val="20"/>
          <w:szCs w:val="20"/>
          <w:lang w:val="en-US"/>
        </w:rPr>
        <w:tab/>
        <w:t>BUFB</w:t>
      </w:r>
    </w:p>
    <w:p w14:paraId="6135DF1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ADVANCE </w:t>
      </w:r>
      <w:r>
        <w:rPr>
          <w:rFonts w:ascii="Courier New" w:hAnsi="Courier New" w:cs="Courier New"/>
          <w:sz w:val="20"/>
          <w:szCs w:val="20"/>
          <w:lang w:val="en-US"/>
        </w:rPr>
        <w:tab/>
        <w:t>V$TRB</w:t>
      </w:r>
    </w:p>
    <w:p w14:paraId="6ABBA2A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LEAVE </w:t>
      </w:r>
      <w:r>
        <w:rPr>
          <w:rFonts w:ascii="Courier New" w:hAnsi="Courier New" w:cs="Courier New"/>
          <w:sz w:val="20"/>
          <w:szCs w:val="20"/>
          <w:lang w:val="en-US"/>
        </w:rPr>
        <w:tab/>
        <w:t>EVM,1</w:t>
      </w:r>
    </w:p>
    <w:p w14:paraId="3B5B0CAD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OBRB</w:t>
      </w:r>
      <w:r>
        <w:rPr>
          <w:rFonts w:ascii="Courier New" w:hAnsi="Courier New" w:cs="Courier New"/>
          <w:sz w:val="20"/>
          <w:szCs w:val="20"/>
          <w:lang w:val="en-US"/>
        </w:rPr>
        <w:tab/>
        <w:t>TERMINATE</w:t>
      </w:r>
    </w:p>
    <w:p w14:paraId="2F020AF0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 xml:space="preserve">OTKB </w:t>
      </w:r>
      <w:r>
        <w:rPr>
          <w:rFonts w:ascii="Courier New" w:hAnsi="Courier New" w:cs="Courier New"/>
          <w:sz w:val="20"/>
          <w:szCs w:val="20"/>
          <w:lang w:val="en-US"/>
        </w:rPr>
        <w:tab/>
        <w:t>TERMINATE</w:t>
      </w:r>
    </w:p>
    <w:p w14:paraId="7C6A549A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63C99B9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GENERATE V$NORMC</w:t>
      </w:r>
    </w:p>
    <w:p w14:paraId="2DE218C3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TEST L </w:t>
      </w:r>
      <w:r>
        <w:rPr>
          <w:rFonts w:ascii="Courier New" w:hAnsi="Courier New" w:cs="Courier New"/>
          <w:sz w:val="20"/>
          <w:szCs w:val="20"/>
          <w:lang w:val="en-US"/>
        </w:rPr>
        <w:tab/>
        <w:t>Q$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BUFC,OHE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,OTKC</w:t>
      </w:r>
    </w:p>
    <w:p w14:paraId="55DCC06A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QUEUE </w:t>
      </w:r>
      <w:r>
        <w:rPr>
          <w:rFonts w:ascii="Courier New" w:hAnsi="Courier New" w:cs="Courier New"/>
          <w:sz w:val="20"/>
          <w:szCs w:val="20"/>
          <w:lang w:val="en-US"/>
        </w:rPr>
        <w:tab/>
        <w:t>BUFC</w:t>
      </w:r>
    </w:p>
    <w:p w14:paraId="10CE789B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ENTER </w:t>
      </w:r>
      <w:r>
        <w:rPr>
          <w:rFonts w:ascii="Courier New" w:hAnsi="Courier New" w:cs="Courier New"/>
          <w:sz w:val="20"/>
          <w:szCs w:val="20"/>
          <w:lang w:val="en-US"/>
        </w:rPr>
        <w:tab/>
        <w:t>EVM,2</w:t>
      </w:r>
    </w:p>
    <w:p w14:paraId="5BF57A78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DEPART </w:t>
      </w:r>
      <w:r>
        <w:rPr>
          <w:rFonts w:ascii="Courier New" w:hAnsi="Courier New" w:cs="Courier New"/>
          <w:sz w:val="20"/>
          <w:szCs w:val="20"/>
          <w:lang w:val="en-US"/>
        </w:rPr>
        <w:tab/>
        <w:t>BUFC</w:t>
      </w:r>
    </w:p>
    <w:p w14:paraId="73683537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ADVANCE </w:t>
      </w:r>
      <w:r>
        <w:rPr>
          <w:rFonts w:ascii="Courier New" w:hAnsi="Courier New" w:cs="Courier New"/>
          <w:sz w:val="20"/>
          <w:szCs w:val="20"/>
          <w:lang w:val="en-US"/>
        </w:rPr>
        <w:tab/>
        <w:t>V$TRC</w:t>
      </w:r>
    </w:p>
    <w:p w14:paraId="7FCE8732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LEAVE </w:t>
      </w:r>
      <w:r>
        <w:rPr>
          <w:rFonts w:ascii="Courier New" w:hAnsi="Courier New" w:cs="Courier New"/>
          <w:sz w:val="20"/>
          <w:szCs w:val="20"/>
          <w:lang w:val="en-US"/>
        </w:rPr>
        <w:tab/>
        <w:t>EVM,2</w:t>
      </w:r>
    </w:p>
    <w:p w14:paraId="3125920F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OBRC</w:t>
      </w:r>
      <w:r>
        <w:rPr>
          <w:rFonts w:ascii="Courier New" w:hAnsi="Courier New" w:cs="Courier New"/>
          <w:sz w:val="20"/>
          <w:szCs w:val="20"/>
          <w:lang w:val="en-US"/>
        </w:rPr>
        <w:tab/>
        <w:t>TERMINATE</w:t>
      </w:r>
    </w:p>
    <w:p w14:paraId="09611DE6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>OTKC</w:t>
      </w:r>
      <w:r>
        <w:rPr>
          <w:rFonts w:ascii="Courier New" w:hAnsi="Courier New" w:cs="Courier New"/>
          <w:sz w:val="20"/>
          <w:szCs w:val="20"/>
          <w:lang w:val="en-US"/>
        </w:rPr>
        <w:tab/>
        <w:t>TERMINATE</w:t>
      </w:r>
    </w:p>
    <w:p w14:paraId="6DC4A8DD" w14:textId="77777777" w:rsidR="00810ED2" w:rsidRPr="004133E4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C8F1BD9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GENERATE 4800</w:t>
      </w:r>
    </w:p>
    <w:p w14:paraId="092C2D86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 xml:space="preserve">SAVEVALUE </w:t>
      </w:r>
      <w:proofErr w:type="gramStart"/>
      <w:r>
        <w:rPr>
          <w:rFonts w:ascii="Courier New" w:hAnsi="Courier New" w:cs="Courier New"/>
          <w:sz w:val="20"/>
          <w:szCs w:val="20"/>
          <w:lang w:val="en-US"/>
        </w:rPr>
        <w:t>KR,V</w:t>
      </w:r>
      <w:proofErr w:type="gramEnd"/>
      <w:r>
        <w:rPr>
          <w:rFonts w:ascii="Courier New" w:hAnsi="Courier New" w:cs="Courier New"/>
          <w:sz w:val="20"/>
          <w:szCs w:val="20"/>
          <w:lang w:val="en-US"/>
        </w:rPr>
        <w:t>$KRIT</w:t>
      </w:r>
    </w:p>
    <w:p w14:paraId="7EDB3169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TERMINATE 1</w:t>
      </w:r>
    </w:p>
    <w:p w14:paraId="3A039124" w14:textId="77777777" w:rsidR="00810ED2" w:rsidRDefault="00810ED2" w:rsidP="00810ED2">
      <w:pPr>
        <w:tabs>
          <w:tab w:val="left" w:pos="1200"/>
          <w:tab w:val="left" w:pos="2400"/>
          <w:tab w:val="left" w:pos="4440"/>
          <w:tab w:val="left" w:pos="5280"/>
          <w:tab w:val="left" w:pos="6000"/>
        </w:tabs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  <w:lang w:val="en-US"/>
        </w:rPr>
        <w:tab/>
        <w:t>; START 1</w:t>
      </w:r>
    </w:p>
    <w:p w14:paraId="08E8AB53" w14:textId="77777777" w:rsidR="00C74F56" w:rsidRPr="002C7AC1" w:rsidRDefault="00C74F56" w:rsidP="00C74F56">
      <w:pPr>
        <w:pStyle w:val="ab"/>
        <w:rPr>
          <w:highlight w:val="yellow"/>
        </w:rPr>
      </w:pPr>
    </w:p>
    <w:p w14:paraId="33ECD184" w14:textId="19BA5650" w:rsidR="00B3162B" w:rsidRPr="00810ED2" w:rsidRDefault="00B27E4C" w:rsidP="00B3162B">
      <w:pPr>
        <w:pStyle w:val="ae"/>
        <w:rPr>
          <w:lang w:eastAsia="ru-RU"/>
        </w:rPr>
      </w:pPr>
      <w:bookmarkStart w:id="21" w:name="_Toc157505389"/>
      <w:r w:rsidRPr="00810ED2">
        <w:rPr>
          <w:lang w:eastAsia="ru-RU"/>
        </w:rPr>
        <w:t>2</w:t>
      </w:r>
      <w:r w:rsidR="00B3162B" w:rsidRPr="00810ED2">
        <w:rPr>
          <w:lang w:eastAsia="ru-RU"/>
        </w:rPr>
        <w:t>.</w:t>
      </w:r>
      <w:r w:rsidR="00F761FA" w:rsidRPr="00810ED2">
        <w:rPr>
          <w:lang w:eastAsia="ru-RU"/>
        </w:rPr>
        <w:t>3</w:t>
      </w:r>
      <w:r w:rsidR="00B3162B" w:rsidRPr="00810ED2">
        <w:rPr>
          <w:lang w:eastAsia="ru-RU"/>
        </w:rPr>
        <w:t xml:space="preserve"> Результаты моделирования</w:t>
      </w:r>
      <w:bookmarkEnd w:id="21"/>
    </w:p>
    <w:p w14:paraId="0733DF0C" w14:textId="77777777" w:rsidR="00810ED2" w:rsidRDefault="00810ED2" w:rsidP="00810ED2">
      <w:pPr>
        <w:pStyle w:val="afd"/>
      </w:pPr>
      <w:r>
        <w:t>Ниже приведен результат прогона программы:</w:t>
      </w:r>
    </w:p>
    <w:p w14:paraId="6C0072A6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683B3959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4313ECAA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10ED2">
        <w:rPr>
          <w:rFonts w:ascii="Courier New" w:hAnsi="Courier New" w:cs="Courier New"/>
          <w:sz w:val="20"/>
          <w:szCs w:val="20"/>
        </w:rPr>
        <w:t xml:space="preserve">              </w:t>
      </w:r>
      <w:r w:rsidRPr="004133E4">
        <w:rPr>
          <w:rFonts w:ascii="Courier New" w:hAnsi="Courier New" w:cs="Courier New"/>
          <w:sz w:val="20"/>
          <w:szCs w:val="20"/>
          <w:lang w:val="en-US"/>
        </w:rPr>
        <w:t>GPSS World Simulation Report - Untitled Model 1.8.1</w:t>
      </w:r>
    </w:p>
    <w:p w14:paraId="6E6B0DB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BFA557D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DAE69C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Tuesday, January 23, 2024 05:18:13  </w:t>
      </w:r>
    </w:p>
    <w:p w14:paraId="571E1C64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933FB46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START TIME           END </w:t>
      </w:r>
      <w:proofErr w:type="gramStart"/>
      <w:r w:rsidRPr="004133E4">
        <w:rPr>
          <w:rFonts w:ascii="Courier New" w:hAnsi="Courier New" w:cs="Courier New"/>
          <w:sz w:val="20"/>
          <w:szCs w:val="20"/>
          <w:lang w:val="en-US"/>
        </w:rPr>
        <w:t>TIME  BLOCKS</w:t>
      </w:r>
      <w:proofErr w:type="gramEnd"/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FACILITIES  STORAGES</w:t>
      </w:r>
    </w:p>
    <w:p w14:paraId="1A3B8932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0.000           4800.000    30        0          1</w:t>
      </w:r>
    </w:p>
    <w:p w14:paraId="790AF1B1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3E70BC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1BBFADB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NAME                       VALUE  </w:t>
      </w:r>
    </w:p>
    <w:p w14:paraId="63937F6B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BUFA                        10015.000</w:t>
      </w:r>
    </w:p>
    <w:p w14:paraId="2C8C203C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BUFB                        10013.000</w:t>
      </w:r>
    </w:p>
    <w:p w14:paraId="16BD7B03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BUFC                        10014.000</w:t>
      </w:r>
    </w:p>
    <w:p w14:paraId="7E24D410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EVM                         10000.000</w:t>
      </w:r>
    </w:p>
    <w:p w14:paraId="65E86FE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KR                          10016.000</w:t>
      </w:r>
    </w:p>
    <w:p w14:paraId="211B030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KRIT                        10012.000</w:t>
      </w:r>
    </w:p>
    <w:p w14:paraId="24512B1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NORMA                       10006.000</w:t>
      </w:r>
    </w:p>
    <w:p w14:paraId="58F0017A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NORMB                       10007.000</w:t>
      </w:r>
    </w:p>
    <w:p w14:paraId="0A758E86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NORMC                       10008.000</w:t>
      </w:r>
    </w:p>
    <w:p w14:paraId="5AE95F0E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OBRA                            8.000</w:t>
      </w:r>
    </w:p>
    <w:p w14:paraId="45F074A7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OBRB                           17.000</w:t>
      </w:r>
    </w:p>
    <w:p w14:paraId="34B7F8F8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OBRC                           26.000</w:t>
      </w:r>
    </w:p>
    <w:p w14:paraId="10D714D1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OHE                            10.000</w:t>
      </w:r>
    </w:p>
    <w:p w14:paraId="26465DC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OTKA                            9.000</w:t>
      </w:r>
    </w:p>
    <w:p w14:paraId="7488A2E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OTKB                           18.000</w:t>
      </w:r>
    </w:p>
    <w:p w14:paraId="38DEBC02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OTKC                           27.000</w:t>
      </w:r>
    </w:p>
    <w:p w14:paraId="53DF59D7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TAUA                           20.000</w:t>
      </w:r>
    </w:p>
    <w:p w14:paraId="3A866107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TAUB                           20.000</w:t>
      </w:r>
    </w:p>
    <w:p w14:paraId="50450DCD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TAUC                           30.000</w:t>
      </w:r>
    </w:p>
    <w:p w14:paraId="042F5D86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TEMP                            0.700</w:t>
      </w:r>
    </w:p>
    <w:p w14:paraId="28238E4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TRA                         10009.000</w:t>
      </w:r>
    </w:p>
    <w:p w14:paraId="7717421D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TRB                         10010.000</w:t>
      </w:r>
    </w:p>
    <w:p w14:paraId="5250556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TRC                         10011.000</w:t>
      </w:r>
    </w:p>
    <w:p w14:paraId="6EEA69C0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1E7D034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52B32A2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LABEL              </w:t>
      </w:r>
      <w:proofErr w:type="gramStart"/>
      <w:r w:rsidRPr="004133E4">
        <w:rPr>
          <w:rFonts w:ascii="Courier New" w:hAnsi="Courier New" w:cs="Courier New"/>
          <w:sz w:val="20"/>
          <w:szCs w:val="20"/>
          <w:lang w:val="en-US"/>
        </w:rPr>
        <w:t>LOC  BLOCK</w:t>
      </w:r>
      <w:proofErr w:type="gramEnd"/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TYPE     ENTRY COUNT CURRENT COUNT RETRY</w:t>
      </w:r>
    </w:p>
    <w:p w14:paraId="05423F3B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 1    GENERATE           346             0       0</w:t>
      </w:r>
    </w:p>
    <w:p w14:paraId="59806DC2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 2    TEST               346             0       0</w:t>
      </w:r>
    </w:p>
    <w:p w14:paraId="2EFF9594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 3    QUEUE              243            10       0</w:t>
      </w:r>
    </w:p>
    <w:p w14:paraId="1E1A0A0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 4    ENTER              233             0       0</w:t>
      </w:r>
    </w:p>
    <w:p w14:paraId="67FFC8BE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 5    DEPART             233             0       0</w:t>
      </w:r>
    </w:p>
    <w:p w14:paraId="5AC51A2E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 6    ADVANCE            233             0       0</w:t>
      </w:r>
    </w:p>
    <w:p w14:paraId="568A4BE6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 7    LEAVE              233             0       0</w:t>
      </w:r>
    </w:p>
    <w:p w14:paraId="128E93B2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OBRA                8    TERMINATE          233             0       0</w:t>
      </w:r>
    </w:p>
    <w:p w14:paraId="02C4BEAD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OTKA                9    TERMINATE          103             0       0</w:t>
      </w:r>
    </w:p>
    <w:p w14:paraId="50D3B05D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10    GENERATE           335             0       0</w:t>
      </w:r>
    </w:p>
    <w:p w14:paraId="6421BE7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11    TEST               335             0       0</w:t>
      </w:r>
    </w:p>
    <w:p w14:paraId="7D95EF64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12    QUEUE              240             7       0</w:t>
      </w:r>
    </w:p>
    <w:p w14:paraId="7C0DC6B0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13    ENTER              233             0       0</w:t>
      </w:r>
    </w:p>
    <w:p w14:paraId="378C356A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14    DEPART             233             0       0</w:t>
      </w:r>
    </w:p>
    <w:p w14:paraId="18E9F781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15    ADVANCE            233             2       0</w:t>
      </w:r>
    </w:p>
    <w:p w14:paraId="62C8DB17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16    LEAVE              231             0       0</w:t>
      </w:r>
    </w:p>
    <w:p w14:paraId="4E89E948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OBRB               17    TERMINATE          231             0       0</w:t>
      </w:r>
    </w:p>
    <w:p w14:paraId="1BC74686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OTKB               18    TERMINATE           95             0       0</w:t>
      </w:r>
    </w:p>
    <w:p w14:paraId="46E95494" w14:textId="77777777" w:rsidR="00810ED2" w:rsidRP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r w:rsidRPr="00810ED2">
        <w:rPr>
          <w:rFonts w:ascii="Courier New" w:hAnsi="Courier New" w:cs="Courier New"/>
          <w:sz w:val="20"/>
          <w:szCs w:val="20"/>
          <w:lang w:val="en-US"/>
        </w:rPr>
        <w:t>19    GENERATE           238             0       0</w:t>
      </w:r>
    </w:p>
    <w:p w14:paraId="005E79B3" w14:textId="77777777" w:rsidR="00810ED2" w:rsidRP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10ED2">
        <w:rPr>
          <w:rFonts w:ascii="Courier New" w:hAnsi="Courier New" w:cs="Courier New"/>
          <w:sz w:val="20"/>
          <w:szCs w:val="20"/>
          <w:lang w:val="en-US"/>
        </w:rPr>
        <w:t xml:space="preserve">                   20    TEST               238             0       0</w:t>
      </w:r>
    </w:p>
    <w:p w14:paraId="436F89E4" w14:textId="77777777" w:rsidR="00810ED2" w:rsidRP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10ED2">
        <w:rPr>
          <w:rFonts w:ascii="Courier New" w:hAnsi="Courier New" w:cs="Courier New"/>
          <w:sz w:val="20"/>
          <w:szCs w:val="20"/>
          <w:lang w:val="en-US"/>
        </w:rPr>
        <w:t xml:space="preserve">                   21    QUEUE               10            10       0</w:t>
      </w:r>
    </w:p>
    <w:p w14:paraId="2909BCB5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810ED2">
        <w:rPr>
          <w:rFonts w:ascii="Courier New" w:hAnsi="Courier New" w:cs="Courier New"/>
          <w:sz w:val="20"/>
          <w:szCs w:val="20"/>
          <w:lang w:val="en-US"/>
        </w:rPr>
        <w:t xml:space="preserve">                   </w:t>
      </w:r>
      <w:r w:rsidRPr="004133E4">
        <w:rPr>
          <w:rFonts w:ascii="Courier New" w:hAnsi="Courier New" w:cs="Courier New"/>
          <w:sz w:val="20"/>
          <w:szCs w:val="20"/>
          <w:lang w:val="en-US"/>
        </w:rPr>
        <w:t>22    ENTER                0             0       0</w:t>
      </w:r>
    </w:p>
    <w:p w14:paraId="75993B8D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23    DEPART               0             0       0</w:t>
      </w:r>
    </w:p>
    <w:p w14:paraId="128E7B3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24    ADVANCE              0             0       0</w:t>
      </w:r>
    </w:p>
    <w:p w14:paraId="7F19FBDD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25    LEAVE                0             0       0</w:t>
      </w:r>
    </w:p>
    <w:p w14:paraId="22E05C66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OBRC               26    TERMINATE            0             0       0</w:t>
      </w:r>
    </w:p>
    <w:p w14:paraId="14458C80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OTKC               27    TERMINATE          228             0       0</w:t>
      </w:r>
    </w:p>
    <w:p w14:paraId="4B2BBD00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28    GENERATE             1             0       0</w:t>
      </w:r>
    </w:p>
    <w:p w14:paraId="67FE932C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29    SAVEVALUE            1             0       0</w:t>
      </w:r>
    </w:p>
    <w:p w14:paraId="2C60E796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               30    TERMINATE            1             0       0</w:t>
      </w:r>
    </w:p>
    <w:p w14:paraId="1CA12ED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E8F0E00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11907AC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QUEUE              MAX CONT. ENTRY </w:t>
      </w:r>
      <w:proofErr w:type="gramStart"/>
      <w:r w:rsidRPr="004133E4">
        <w:rPr>
          <w:rFonts w:ascii="Courier New" w:hAnsi="Courier New" w:cs="Courier New"/>
          <w:sz w:val="20"/>
          <w:szCs w:val="20"/>
          <w:lang w:val="en-US"/>
        </w:rPr>
        <w:t>ENTRY(</w:t>
      </w:r>
      <w:proofErr w:type="gramEnd"/>
      <w:r w:rsidRPr="004133E4">
        <w:rPr>
          <w:rFonts w:ascii="Courier New" w:hAnsi="Courier New" w:cs="Courier New"/>
          <w:sz w:val="20"/>
          <w:szCs w:val="20"/>
          <w:lang w:val="en-US"/>
        </w:rPr>
        <w:t>0) AVE.CONT. AVE.TIME   AVE.(-0) RETRY</w:t>
      </w:r>
    </w:p>
    <w:p w14:paraId="3847F3BA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BUFB               10    7    240      2     8.706    174.116    175.580   0</w:t>
      </w:r>
    </w:p>
    <w:p w14:paraId="3B5E00C9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BUFC               10   10     10      0     9.803   4705.447   4705.447   0</w:t>
      </w:r>
    </w:p>
    <w:p w14:paraId="2050F8A3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BUFA               10   10    243      1     8.763    173.096    173.811   0</w:t>
      </w:r>
    </w:p>
    <w:p w14:paraId="5D5F41FB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2A731FF0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D9D074B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STORAGE            CAP. REM. MIN. MAX.  ENTRIES AVL.  AVE.C. UTIL. RETRY DELAY</w:t>
      </w:r>
    </w:p>
    <w:p w14:paraId="2C2D7834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EVM                 2    0   0     2      466   1    </w:t>
      </w:r>
      <w:proofErr w:type="gramStart"/>
      <w:r w:rsidRPr="004133E4">
        <w:rPr>
          <w:rFonts w:ascii="Courier New" w:hAnsi="Courier New" w:cs="Courier New"/>
          <w:sz w:val="20"/>
          <w:szCs w:val="20"/>
          <w:lang w:val="en-US"/>
        </w:rPr>
        <w:t>1.989  0.995</w:t>
      </w:r>
      <w:proofErr w:type="gramEnd"/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 0   27</w:t>
      </w:r>
    </w:p>
    <w:p w14:paraId="67691FF5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6FBD544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63174AF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>SAVEVALUE               RETRY       VALUE</w:t>
      </w:r>
    </w:p>
    <w:p w14:paraId="72563563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KR                       0        340.487                            </w:t>
      </w:r>
    </w:p>
    <w:p w14:paraId="704B12AB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B182622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87B8B24" w14:textId="77777777" w:rsidR="00810ED2" w:rsidRPr="004133E4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FEC XN   PRI         BDT      </w:t>
      </w:r>
      <w:proofErr w:type="gramStart"/>
      <w:r w:rsidRPr="004133E4">
        <w:rPr>
          <w:rFonts w:ascii="Courier New" w:hAnsi="Courier New" w:cs="Courier New"/>
          <w:sz w:val="20"/>
          <w:szCs w:val="20"/>
          <w:lang w:val="en-US"/>
        </w:rPr>
        <w:t>ASSEM  CURRENT</w:t>
      </w:r>
      <w:proofErr w:type="gramEnd"/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NEXT  PARAMETER    VALUE</w:t>
      </w:r>
    </w:p>
    <w:p w14:paraId="7695C508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4133E4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920    0        4800.466    920      0     10</w:t>
      </w:r>
    </w:p>
    <w:p w14:paraId="6AB4C5C1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923    0        4806.899    923      0      1</w:t>
      </w:r>
    </w:p>
    <w:p w14:paraId="34137513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874    0        4812.869    874     15     16</w:t>
      </w:r>
    </w:p>
    <w:p w14:paraId="697F2C52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880    0        4816.256    880     15     16</w:t>
      </w:r>
    </w:p>
    <w:p w14:paraId="4ED43E7F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922    0        4840.986    922      0     19</w:t>
      </w:r>
    </w:p>
    <w:p w14:paraId="3F6E7FE1" w14:textId="77777777" w:rsidR="00810ED2" w:rsidRDefault="00810ED2" w:rsidP="00810ED2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924    0        9600.000    924      0     28</w:t>
      </w:r>
    </w:p>
    <w:p w14:paraId="66E67292" w14:textId="647B59E7" w:rsidR="00B3162B" w:rsidRPr="002C7AC1" w:rsidRDefault="00B3162B" w:rsidP="003B430A">
      <w:pPr>
        <w:spacing w:after="160" w:line="259" w:lineRule="auto"/>
        <w:ind w:firstLine="0"/>
        <w:jc w:val="left"/>
        <w:rPr>
          <w:highlight w:val="yellow"/>
          <w:lang w:eastAsia="ru-RU"/>
        </w:rPr>
      </w:pPr>
    </w:p>
    <w:p w14:paraId="10FA2643" w14:textId="77777777" w:rsidR="00A722CD" w:rsidRPr="009C41E0" w:rsidRDefault="00A722CD" w:rsidP="00A722CD">
      <w:pPr>
        <w:spacing w:after="160" w:line="259" w:lineRule="auto"/>
        <w:ind w:left="720" w:firstLine="0"/>
        <w:jc w:val="left"/>
        <w:rPr>
          <w:highlight w:val="yellow"/>
          <w:lang w:eastAsia="ru-RU"/>
        </w:rPr>
      </w:pPr>
    </w:p>
    <w:p w14:paraId="22CCA1F5" w14:textId="0D46E753" w:rsidR="00A26132" w:rsidRPr="009C41E0" w:rsidRDefault="00B27E4C" w:rsidP="00AA77CC">
      <w:pPr>
        <w:pStyle w:val="ae"/>
        <w:rPr>
          <w:lang w:eastAsia="ru-RU"/>
        </w:rPr>
      </w:pPr>
      <w:bookmarkStart w:id="22" w:name="_Toc157505390"/>
      <w:r w:rsidRPr="009C41E0">
        <w:rPr>
          <w:lang w:eastAsia="ru-RU"/>
        </w:rPr>
        <w:t>2</w:t>
      </w:r>
      <w:r w:rsidR="00B3162B" w:rsidRPr="009C41E0">
        <w:rPr>
          <w:lang w:eastAsia="ru-RU"/>
        </w:rPr>
        <w:t>.</w:t>
      </w:r>
      <w:r w:rsidR="00F761FA" w:rsidRPr="009C41E0">
        <w:rPr>
          <w:lang w:eastAsia="ru-RU"/>
        </w:rPr>
        <w:t>4</w:t>
      </w:r>
      <w:r w:rsidR="00B3162B" w:rsidRPr="009C41E0">
        <w:rPr>
          <w:lang w:eastAsia="ru-RU"/>
        </w:rPr>
        <w:t xml:space="preserve"> Дисперсионный анализ</w:t>
      </w:r>
      <w:bookmarkEnd w:id="22"/>
    </w:p>
    <w:p w14:paraId="6901A437" w14:textId="77777777" w:rsidR="0041630D" w:rsidRPr="009C41E0" w:rsidRDefault="005542A6" w:rsidP="0041630D">
      <w:pPr>
        <w:pStyle w:val="ab"/>
      </w:pPr>
      <w:r w:rsidRPr="009C41E0">
        <w:t xml:space="preserve">Для проведения дисперсионного анализа модели каждый фактор нужно исследовать на трех уровнях по 4 реплики. </w:t>
      </w:r>
    </w:p>
    <w:p w14:paraId="4B09A901" w14:textId="0A693917" w:rsidR="005542A6" w:rsidRPr="009C41E0" w:rsidRDefault="005542A6" w:rsidP="0041630D">
      <w:pPr>
        <w:pStyle w:val="ab"/>
      </w:pPr>
      <w:r w:rsidRPr="009C41E0">
        <w:t xml:space="preserve">Ниже представлен текстовый файл для параметра </w:t>
      </w:r>
      <w:r w:rsidR="00263AAF" w:rsidRPr="009C41E0">
        <w:rPr>
          <w:lang w:val="en-US"/>
        </w:rPr>
        <w:t>TAU</w:t>
      </w:r>
      <w:r w:rsidR="00124CED">
        <w:rPr>
          <w:lang w:val="en-US"/>
        </w:rPr>
        <w:t>A</w:t>
      </w:r>
      <w:r w:rsidR="0041630D" w:rsidRPr="009C41E0">
        <w:t xml:space="preserve"> и результаты моделирования по этому параметру</w:t>
      </w:r>
      <w:r w:rsidRPr="009C41E0">
        <w:t>:</w:t>
      </w:r>
    </w:p>
    <w:p w14:paraId="113CEACA" w14:textId="1BF2A11B" w:rsidR="00AA77CC" w:rsidRPr="00124CED" w:rsidRDefault="00263AAF" w:rsidP="00AA77CC">
      <w:pPr>
        <w:pStyle w:val="ab"/>
        <w:rPr>
          <w:lang w:val="en-US"/>
        </w:rPr>
      </w:pPr>
      <w:r w:rsidRPr="00124CED">
        <w:rPr>
          <w:lang w:val="en-US"/>
        </w:rPr>
        <w:t>TAU</w:t>
      </w:r>
      <w:r w:rsidR="00124CED" w:rsidRPr="00124CED">
        <w:rPr>
          <w:lang w:val="en-US"/>
        </w:rPr>
        <w:t>A</w:t>
      </w:r>
      <w:r w:rsidR="00AA77CC" w:rsidRPr="00124CED">
        <w:t xml:space="preserve"> </w:t>
      </w:r>
      <w:proofErr w:type="gramStart"/>
      <w:r w:rsidR="00A26132" w:rsidRPr="00124CED">
        <w:t>=</w:t>
      </w:r>
      <w:r w:rsidR="00AA77CC" w:rsidRPr="00124CED">
        <w:t xml:space="preserve"> </w:t>
      </w:r>
      <w:r w:rsidR="003A3C2F" w:rsidRPr="00124CED">
        <w:t xml:space="preserve"> </w:t>
      </w:r>
      <w:r w:rsidRPr="00124CED">
        <w:t>20</w:t>
      </w:r>
      <w:proofErr w:type="gramEnd"/>
      <w:r w:rsidR="003A3C2F" w:rsidRPr="00124CED">
        <w:t xml:space="preserve">, </w:t>
      </w:r>
      <w:r w:rsidR="00124CED">
        <w:rPr>
          <w:lang w:val="en-US"/>
        </w:rPr>
        <w:t>40, 60</w:t>
      </w:r>
    </w:p>
    <w:p w14:paraId="7D28F978" w14:textId="3709795F" w:rsidR="00EE645F" w:rsidRPr="00124CED" w:rsidRDefault="00217854" w:rsidP="00EE645F">
      <w:pPr>
        <w:rPr>
          <w:lang w:val="en-US"/>
        </w:rPr>
      </w:pPr>
      <w:r w:rsidRPr="00124CED">
        <w:t>Содержимое</w:t>
      </w:r>
      <w:r w:rsidRPr="00124CED">
        <w:rPr>
          <w:lang w:val="en-US"/>
        </w:rPr>
        <w:t xml:space="preserve"> </w:t>
      </w:r>
      <w:r w:rsidRPr="00124CED">
        <w:t>файла</w:t>
      </w:r>
      <w:r w:rsidRPr="00124CED">
        <w:rPr>
          <w:lang w:val="en-US"/>
        </w:rPr>
        <w:t xml:space="preserve"> te</w:t>
      </w:r>
      <w:r w:rsidR="00CC1159" w:rsidRPr="00124CED">
        <w:rPr>
          <w:lang w:val="en-US"/>
        </w:rPr>
        <w:t>s</w:t>
      </w:r>
      <w:r w:rsidRPr="00124CED">
        <w:rPr>
          <w:lang w:val="en-US"/>
        </w:rPr>
        <w:t>t1.txt:</w:t>
      </w:r>
    </w:p>
    <w:p w14:paraId="3E1EF4BD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RES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MATRIX ,3,4    </w:t>
      </w:r>
    </w:p>
    <w:p w14:paraId="449FD24C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</w:p>
    <w:p w14:paraId="42538D11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TAUA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20</w:t>
      </w:r>
    </w:p>
    <w:p w14:paraId="1A57AEC1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1</w:t>
      </w:r>
    </w:p>
    <w:p w14:paraId="30D7D2F8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62C5380D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43044142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15486875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15DBFE10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33AE7013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460E4E96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2DE9A77C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7CB1576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450352C4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2B8B0FA2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10E378F2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1A38D25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A6A84E0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OFF </w:t>
      </w:r>
    </w:p>
    <w:p w14:paraId="63788DAB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 </w:t>
      </w:r>
    </w:p>
    <w:p w14:paraId="22DFCE16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7EF1EA38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21B36A72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lastRenderedPageBreak/>
        <w:tab/>
        <w:t>MSAVEVALUE        RES,1,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B0753E1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6329CEFB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5F650EB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TAUA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     40</w:t>
      </w:r>
    </w:p>
    <w:p w14:paraId="658B2A20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2</w:t>
      </w:r>
    </w:p>
    <w:p w14:paraId="26DBF6E7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5F9BB742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73D259C8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$KRIT 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</w:p>
    <w:p w14:paraId="67CB42B1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BCA7603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211E38A5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1F6FC69E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1E23697A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4F922B23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358DB1EF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17EFFDF6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6CEE7B90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1407422B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5823306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1EEC715B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6FC5736B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04E9B507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14D2896A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6BEE6000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32E5DE8E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3797BF7C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TAUA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EQU    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60</w:t>
      </w:r>
    </w:p>
    <w:p w14:paraId="5399BFFA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3</w:t>
      </w:r>
    </w:p>
    <w:p w14:paraId="4C66C20C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1D2F133D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201CC93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0A11ECD6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6CB78184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6F0927F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6631018E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1158240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313286AD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A6561E1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1E68E193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38A284C4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4DCC2E2A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2D13EEBB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0BA3DDE" w14:textId="77777777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33E467DC" w14:textId="5490ECB3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lastRenderedPageBreak/>
        <w:tab/>
        <w:t>RMULT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5C712049" w14:textId="2B385B34" w:rsidR="00124CED" w:rsidRPr="00124CED" w:rsidRDefault="00124CED" w:rsidP="00124CED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71F41119" w14:textId="2AEAF017" w:rsidR="00AD2F07" w:rsidRPr="00A55E98" w:rsidRDefault="00124CED" w:rsidP="00124CED">
      <w:pPr>
        <w:pStyle w:val="ab"/>
        <w:rPr>
          <w:rFonts w:cs="Times New Roman"/>
          <w:color w:val="auto"/>
          <w:szCs w:val="28"/>
          <w:highlight w:val="yellow"/>
          <w:lang w:val="en-US"/>
        </w:rPr>
      </w:pPr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124CED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6491C62E" w14:textId="1CE55471" w:rsidR="00AA77CC" w:rsidRPr="00384626" w:rsidRDefault="005542A6" w:rsidP="00384626">
      <w:pPr>
        <w:pStyle w:val="ab"/>
        <w:rPr>
          <w:noProof/>
          <w:lang w:eastAsia="ru-RU"/>
        </w:rPr>
      </w:pPr>
      <w:r w:rsidRPr="00384626">
        <w:rPr>
          <w:lang w:eastAsia="ru-RU"/>
        </w:rPr>
        <w:t xml:space="preserve">Результаты </w:t>
      </w:r>
      <w:r w:rsidR="00F37B41" w:rsidRPr="00384626">
        <w:rPr>
          <w:lang w:eastAsia="ru-RU"/>
        </w:rPr>
        <w:t>моделирования (</w:t>
      </w:r>
      <w:r w:rsidR="00F37B41" w:rsidRPr="00384626">
        <w:rPr>
          <w:lang w:val="en-US" w:eastAsia="ru-RU"/>
        </w:rPr>
        <w:t>ANOVA</w:t>
      </w:r>
      <w:r w:rsidR="00F37B41" w:rsidRPr="00384626">
        <w:rPr>
          <w:lang w:eastAsia="ru-RU"/>
        </w:rPr>
        <w:t>)</w:t>
      </w:r>
      <w:r w:rsidRPr="00384626">
        <w:rPr>
          <w:lang w:eastAsia="ru-RU"/>
        </w:rPr>
        <w:t xml:space="preserve"> представлены на рисунке </w:t>
      </w:r>
      <w:r w:rsidR="00F37B41" w:rsidRPr="00384626">
        <w:rPr>
          <w:lang w:eastAsia="ru-RU"/>
        </w:rPr>
        <w:t>4</w:t>
      </w:r>
      <w:r w:rsidRPr="00384626">
        <w:rPr>
          <w:lang w:eastAsia="ru-RU"/>
        </w:rPr>
        <w:t xml:space="preserve">. Фактический критерий Фишера </w:t>
      </w:r>
      <w:r w:rsidR="00384626" w:rsidRPr="00384626">
        <w:rPr>
          <w:lang w:eastAsia="ru-RU"/>
        </w:rPr>
        <w:t>больше</w:t>
      </w:r>
      <w:r w:rsidRPr="00384626">
        <w:rPr>
          <w:lang w:eastAsia="ru-RU"/>
        </w:rPr>
        <w:t xml:space="preserve"> табличного, поэтому фактор</w:t>
      </w:r>
      <w:r w:rsidR="00DA636E" w:rsidRPr="00384626">
        <w:rPr>
          <w:lang w:eastAsia="ru-RU"/>
        </w:rPr>
        <w:t xml:space="preserve"> </w:t>
      </w:r>
      <w:r w:rsidRPr="00384626">
        <w:rPr>
          <w:lang w:eastAsia="ru-RU"/>
        </w:rPr>
        <w:t>будет статистически значим.</w:t>
      </w:r>
      <w:r w:rsidR="00FD624B" w:rsidRPr="00384626">
        <w:rPr>
          <w:noProof/>
          <w:lang w:eastAsia="ru-RU"/>
        </w:rPr>
        <w:t xml:space="preserve"> </w:t>
      </w:r>
    </w:p>
    <w:p w14:paraId="2F34FF5E" w14:textId="3F8EF7C6" w:rsidR="00124CED" w:rsidRPr="002C7AC1" w:rsidRDefault="00124CED" w:rsidP="00124CED">
      <w:pPr>
        <w:pStyle w:val="ab"/>
        <w:ind w:firstLine="0"/>
        <w:rPr>
          <w:highlight w:val="yellow"/>
          <w:lang w:eastAsia="ru-RU"/>
        </w:rPr>
      </w:pPr>
      <w:r w:rsidRPr="00124CED">
        <w:rPr>
          <w:lang w:eastAsia="ru-RU"/>
        </w:rPr>
        <w:drawing>
          <wp:inline distT="0" distB="0" distL="0" distR="0" wp14:anchorId="6AC436F3" wp14:editId="3DB4A715">
            <wp:extent cx="5940425" cy="46037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BCB8" w14:textId="387C335B" w:rsidR="00AA77CC" w:rsidRPr="003758B8" w:rsidRDefault="00AA77CC" w:rsidP="0041630D">
      <w:pPr>
        <w:pStyle w:val="ab"/>
        <w:jc w:val="center"/>
        <w:rPr>
          <w:lang w:eastAsia="ru-RU"/>
        </w:rPr>
      </w:pPr>
      <w:r w:rsidRPr="003758B8">
        <w:rPr>
          <w:lang w:eastAsia="ru-RU"/>
        </w:rPr>
        <w:t xml:space="preserve">Рисунок </w:t>
      </w:r>
      <w:r w:rsidR="00070952" w:rsidRPr="003758B8">
        <w:rPr>
          <w:lang w:eastAsia="ru-RU"/>
        </w:rPr>
        <w:t>4</w:t>
      </w:r>
      <w:r w:rsidRPr="003758B8">
        <w:rPr>
          <w:lang w:eastAsia="ru-RU"/>
        </w:rPr>
        <w:t xml:space="preserve"> – Результаты моделирования</w:t>
      </w:r>
      <w:r w:rsidR="003D2F46" w:rsidRPr="003758B8">
        <w:rPr>
          <w:lang w:eastAsia="ru-RU"/>
        </w:rPr>
        <w:t xml:space="preserve"> (</w:t>
      </w:r>
      <w:r w:rsidR="003D2F46" w:rsidRPr="003758B8">
        <w:rPr>
          <w:lang w:val="en-US" w:eastAsia="ru-RU"/>
        </w:rPr>
        <w:t>ANOVA</w:t>
      </w:r>
      <w:r w:rsidR="003D2F46" w:rsidRPr="003758B8">
        <w:rPr>
          <w:lang w:eastAsia="ru-RU"/>
        </w:rPr>
        <w:t>)</w:t>
      </w:r>
    </w:p>
    <w:p w14:paraId="75FB5106" w14:textId="3E405822" w:rsidR="00AA77CC" w:rsidRPr="003758B8" w:rsidRDefault="00AA77CC" w:rsidP="00AA77CC">
      <w:pPr>
        <w:pStyle w:val="ab"/>
        <w:rPr>
          <w:lang w:eastAsia="ru-RU"/>
        </w:rPr>
      </w:pPr>
      <w:r w:rsidRPr="003758B8">
        <w:rPr>
          <w:lang w:eastAsia="ru-RU"/>
        </w:rPr>
        <w:t xml:space="preserve">Для дисперсионного анализа </w:t>
      </w:r>
      <w:r w:rsidR="00070952" w:rsidRPr="003758B8">
        <w:rPr>
          <w:lang w:eastAsia="ru-RU"/>
        </w:rPr>
        <w:t>построена</w:t>
      </w:r>
      <w:r w:rsidRPr="003758B8">
        <w:rPr>
          <w:lang w:eastAsia="ru-RU"/>
        </w:rPr>
        <w:t xml:space="preserve"> матрица результатов, приведенная на рисунке </w:t>
      </w:r>
      <w:r w:rsidR="00070952" w:rsidRPr="003758B8">
        <w:rPr>
          <w:lang w:eastAsia="ru-RU"/>
        </w:rPr>
        <w:t>5</w:t>
      </w:r>
      <w:r w:rsidRPr="003758B8">
        <w:rPr>
          <w:lang w:eastAsia="ru-RU"/>
        </w:rPr>
        <w:t>–</w:t>
      </w:r>
      <w:r w:rsidR="00070952" w:rsidRPr="003758B8">
        <w:rPr>
          <w:lang w:eastAsia="ru-RU"/>
        </w:rPr>
        <w:t>6</w:t>
      </w:r>
      <w:r w:rsidRPr="003758B8">
        <w:rPr>
          <w:lang w:eastAsia="ru-RU"/>
        </w:rPr>
        <w:t>.</w:t>
      </w:r>
    </w:p>
    <w:p w14:paraId="38F125A6" w14:textId="572DB91C" w:rsidR="00FD624B" w:rsidRPr="003758B8" w:rsidRDefault="003758B8" w:rsidP="00FD624B">
      <w:pPr>
        <w:pStyle w:val="ab"/>
        <w:ind w:firstLine="0"/>
        <w:rPr>
          <w:lang w:val="en-US" w:eastAsia="ru-RU"/>
        </w:rPr>
      </w:pPr>
      <w:r w:rsidRPr="003758B8">
        <w:rPr>
          <w:lang w:eastAsia="ru-RU"/>
        </w:rPr>
        <w:drawing>
          <wp:inline distT="0" distB="0" distL="0" distR="0" wp14:anchorId="10234150" wp14:editId="00A7F4A1">
            <wp:extent cx="5940425" cy="836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53FB" w14:textId="496C1970" w:rsidR="00AA77CC" w:rsidRPr="003758B8" w:rsidRDefault="00AA77CC" w:rsidP="004C3178">
      <w:pPr>
        <w:pStyle w:val="ab"/>
        <w:jc w:val="center"/>
        <w:rPr>
          <w:lang w:eastAsia="ru-RU"/>
        </w:rPr>
      </w:pPr>
      <w:r w:rsidRPr="003758B8">
        <w:rPr>
          <w:lang w:eastAsia="ru-RU"/>
        </w:rPr>
        <w:t xml:space="preserve">Рисунок </w:t>
      </w:r>
      <w:r w:rsidR="00070952" w:rsidRPr="003758B8">
        <w:rPr>
          <w:lang w:eastAsia="ru-RU"/>
        </w:rPr>
        <w:t>5</w:t>
      </w:r>
      <w:r w:rsidRPr="003758B8">
        <w:rPr>
          <w:lang w:eastAsia="ru-RU"/>
        </w:rPr>
        <w:t xml:space="preserve"> – Результаты дисперсионного анализа (1)</w:t>
      </w:r>
    </w:p>
    <w:p w14:paraId="6CD707DB" w14:textId="2146115B" w:rsidR="00600025" w:rsidRPr="003758B8" w:rsidRDefault="00600025" w:rsidP="00600025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 w:rsidRPr="003758B8">
        <w:rPr>
          <w:lang w:eastAsia="ru-RU"/>
        </w:rPr>
        <w:br w:type="page"/>
      </w:r>
    </w:p>
    <w:p w14:paraId="36701178" w14:textId="599CBE38" w:rsidR="003758B8" w:rsidRPr="003758B8" w:rsidRDefault="003758B8" w:rsidP="003758B8">
      <w:pPr>
        <w:pStyle w:val="ab"/>
        <w:ind w:firstLine="0"/>
        <w:rPr>
          <w:lang w:eastAsia="ru-RU"/>
        </w:rPr>
      </w:pPr>
      <w:r w:rsidRPr="003758B8">
        <w:rPr>
          <w:lang w:eastAsia="ru-RU"/>
        </w:rPr>
        <w:lastRenderedPageBreak/>
        <w:drawing>
          <wp:inline distT="0" distB="0" distL="0" distR="0" wp14:anchorId="6D3A3F76" wp14:editId="10692B96">
            <wp:extent cx="5940425" cy="8540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A751" w14:textId="20C593C1" w:rsidR="00AA77CC" w:rsidRDefault="00AA77CC" w:rsidP="003758B8">
      <w:pPr>
        <w:pStyle w:val="ab"/>
        <w:ind w:firstLine="0"/>
        <w:jc w:val="center"/>
        <w:rPr>
          <w:lang w:eastAsia="ru-RU"/>
        </w:rPr>
      </w:pPr>
      <w:r w:rsidRPr="003758B8">
        <w:rPr>
          <w:lang w:eastAsia="ru-RU"/>
        </w:rPr>
        <w:t xml:space="preserve">Рисунок </w:t>
      </w:r>
      <w:r w:rsidR="00070952" w:rsidRPr="003758B8">
        <w:rPr>
          <w:lang w:eastAsia="ru-RU"/>
        </w:rPr>
        <w:t>6</w:t>
      </w:r>
      <w:r w:rsidRPr="003758B8">
        <w:rPr>
          <w:lang w:eastAsia="ru-RU"/>
        </w:rPr>
        <w:t xml:space="preserve"> – Результаты дисперсионного анализа (2)</w:t>
      </w:r>
    </w:p>
    <w:p w14:paraId="53156DCF" w14:textId="67E25F43" w:rsidR="00814CF5" w:rsidRDefault="007A2FE4" w:rsidP="007A2FE4">
      <w:pPr>
        <w:pStyle w:val="ab"/>
        <w:rPr>
          <w:lang w:eastAsia="ru-RU"/>
        </w:rPr>
      </w:pPr>
      <w:r w:rsidRPr="007A2FE4">
        <w:rPr>
          <w:lang w:eastAsia="ru-RU"/>
        </w:rPr>
        <w:t>По результатам таблицы ANOVA видно, что параметр TAU</w:t>
      </w:r>
      <w:r w:rsidRPr="007A2FE4">
        <w:rPr>
          <w:lang w:val="en-US" w:eastAsia="ru-RU"/>
        </w:rPr>
        <w:t>A</w:t>
      </w:r>
      <w:r w:rsidRPr="007A2FE4">
        <w:rPr>
          <w:lang w:eastAsia="ru-RU"/>
        </w:rPr>
        <w:t xml:space="preserve"> является очень важным, так как его F-статистика намного превышает </w:t>
      </w:r>
      <w:proofErr w:type="spellStart"/>
      <w:r w:rsidRPr="007A2FE4">
        <w:rPr>
          <w:lang w:eastAsia="ru-RU"/>
        </w:rPr>
        <w:t>Fкр</w:t>
      </w:r>
      <w:proofErr w:type="spellEnd"/>
      <w:r w:rsidRPr="007A2FE4">
        <w:rPr>
          <w:lang w:eastAsia="ru-RU"/>
        </w:rPr>
        <w:t xml:space="preserve"> (</w:t>
      </w:r>
      <w:proofErr w:type="gramStart"/>
      <w:r w:rsidRPr="007A2FE4">
        <w:rPr>
          <w:lang w:eastAsia="ru-RU"/>
        </w:rPr>
        <w:t>50.105 &gt;</w:t>
      </w:r>
      <w:proofErr w:type="gramEnd"/>
      <w:r w:rsidRPr="007A2FE4">
        <w:rPr>
          <w:lang w:eastAsia="ru-RU"/>
        </w:rPr>
        <w:t xml:space="preserve"> 4.26).</w:t>
      </w:r>
    </w:p>
    <w:p w14:paraId="159CB080" w14:textId="696DA89D" w:rsidR="00D21914" w:rsidRPr="009C41E0" w:rsidRDefault="00D21914" w:rsidP="00D21914">
      <w:pPr>
        <w:pStyle w:val="ab"/>
      </w:pPr>
      <w:r w:rsidRPr="009C41E0">
        <w:t xml:space="preserve">Ниже представлен текстовый файл для параметра </w:t>
      </w:r>
      <w:r w:rsidRPr="009C41E0">
        <w:rPr>
          <w:lang w:val="en-US"/>
        </w:rPr>
        <w:t>TAU</w:t>
      </w:r>
      <w:r>
        <w:rPr>
          <w:lang w:val="en-US"/>
        </w:rPr>
        <w:t>B</w:t>
      </w:r>
      <w:r w:rsidRPr="009C41E0">
        <w:t xml:space="preserve"> и результаты моделирования по этому параметру:</w:t>
      </w:r>
    </w:p>
    <w:p w14:paraId="372BD50C" w14:textId="765A7DCB" w:rsidR="00D21914" w:rsidRPr="00D21914" w:rsidRDefault="00D21914" w:rsidP="00D21914">
      <w:pPr>
        <w:pStyle w:val="ab"/>
      </w:pPr>
      <w:r w:rsidRPr="00124CED">
        <w:rPr>
          <w:lang w:val="en-US"/>
        </w:rPr>
        <w:t>TAU</w:t>
      </w:r>
      <w:r>
        <w:rPr>
          <w:lang w:val="en-US"/>
        </w:rPr>
        <w:t>B</w:t>
      </w:r>
      <w:r w:rsidRPr="00124CED">
        <w:t xml:space="preserve"> </w:t>
      </w:r>
      <w:proofErr w:type="gramStart"/>
      <w:r w:rsidRPr="00124CED">
        <w:t>=  20</w:t>
      </w:r>
      <w:proofErr w:type="gramEnd"/>
      <w:r w:rsidRPr="00124CED">
        <w:t xml:space="preserve">, </w:t>
      </w:r>
      <w:r w:rsidRPr="00D21914">
        <w:t>40, 60</w:t>
      </w:r>
    </w:p>
    <w:p w14:paraId="27991031" w14:textId="72D73EC2" w:rsidR="00D21914" w:rsidRPr="00D21914" w:rsidRDefault="00D21914" w:rsidP="00D21914">
      <w:r w:rsidRPr="00124CED">
        <w:t>Содержимое</w:t>
      </w:r>
      <w:r w:rsidRPr="00D21914">
        <w:t xml:space="preserve"> </w:t>
      </w:r>
      <w:r w:rsidRPr="00124CED">
        <w:t>файла</w:t>
      </w:r>
      <w:r w:rsidRPr="00D21914">
        <w:t xml:space="preserve"> </w:t>
      </w:r>
      <w:r w:rsidRPr="00124CED">
        <w:rPr>
          <w:lang w:val="en-US"/>
        </w:rPr>
        <w:t>test</w:t>
      </w:r>
      <w:r w:rsidRPr="00D21914">
        <w:t>2</w:t>
      </w:r>
      <w:r w:rsidRPr="00D21914">
        <w:t>.</w:t>
      </w:r>
      <w:r w:rsidRPr="00124CED">
        <w:rPr>
          <w:lang w:val="en-US"/>
        </w:rPr>
        <w:t>txt</w:t>
      </w:r>
      <w:r w:rsidRPr="00D21914">
        <w:t>:</w:t>
      </w:r>
    </w:p>
    <w:p w14:paraId="4156671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RES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MATRIX ,3,4    </w:t>
      </w:r>
    </w:p>
    <w:p w14:paraId="2ABDD1C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</w:p>
    <w:p w14:paraId="4F263CE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TAUB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20</w:t>
      </w:r>
    </w:p>
    <w:p w14:paraId="08FC2452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1</w:t>
      </w:r>
    </w:p>
    <w:p w14:paraId="4C0A178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3A36A483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D520E1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2FF302F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18C56E3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6921D51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51F904D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93C518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A10673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62543AD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461206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2D248C92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6E319A9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0005C0F3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OFF </w:t>
      </w:r>
    </w:p>
    <w:p w14:paraId="77C7CF1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 </w:t>
      </w:r>
    </w:p>
    <w:p w14:paraId="475FA022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3A8F21C7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200F9893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115D0B9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399308B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8C2DC7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TAUB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     40</w:t>
      </w:r>
    </w:p>
    <w:p w14:paraId="469024E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2</w:t>
      </w:r>
    </w:p>
    <w:p w14:paraId="22E4BF2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3C864A6E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lastRenderedPageBreak/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6E24331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$KRIT 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</w:p>
    <w:p w14:paraId="3138717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5D66953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4377196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4B17382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4D1E391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131422B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0685B08A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1D2459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0AC5B40A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D989DDA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42EC933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08D8180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651E4165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54BFA7C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793EF81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615817E1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0B9901C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07E636D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TAUB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EQU    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60</w:t>
      </w:r>
    </w:p>
    <w:p w14:paraId="25D2A023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3</w:t>
      </w:r>
    </w:p>
    <w:p w14:paraId="1C5623E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2FAB14F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14FA08B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6CECE6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6D16AC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AFA765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559BA36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4ED97E0A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08C51FA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0D5AF66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75AA6BA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25F1015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29CE5E5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6D073993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4938BF27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210A13A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1AA101BB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E625E90" w14:textId="2DCC136A" w:rsidR="00A55E98" w:rsidRPr="002C7AC1" w:rsidRDefault="00FD624B" w:rsidP="00FD624B">
      <w:pPr>
        <w:pStyle w:val="ab"/>
        <w:rPr>
          <w:highlight w:val="yellow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32CC3C7" w14:textId="6D83425E" w:rsidR="003758B8" w:rsidRPr="002C7AC1" w:rsidRDefault="0041630D" w:rsidP="00384626">
      <w:pPr>
        <w:pStyle w:val="ab"/>
        <w:jc w:val="left"/>
        <w:rPr>
          <w:highlight w:val="yellow"/>
          <w:lang w:eastAsia="ru-RU"/>
        </w:rPr>
      </w:pPr>
      <w:r w:rsidRPr="0084004A">
        <w:rPr>
          <w:lang w:eastAsia="ru-RU"/>
        </w:rPr>
        <w:lastRenderedPageBreak/>
        <w:t xml:space="preserve">Результаты моделирования (ANOVA) представлены на рисунке 7. </w:t>
      </w:r>
      <w:r w:rsidRPr="00384626">
        <w:rPr>
          <w:lang w:eastAsia="ru-RU"/>
        </w:rPr>
        <w:t>Фактический критерий Фишера больше табличного, поэтому фактор будет статистически значим.</w:t>
      </w:r>
    </w:p>
    <w:p w14:paraId="096E4ABE" w14:textId="4AC531DB" w:rsidR="003758B8" w:rsidRDefault="003758B8" w:rsidP="003758B8">
      <w:pPr>
        <w:pStyle w:val="ab"/>
        <w:ind w:firstLine="0"/>
        <w:jc w:val="center"/>
        <w:rPr>
          <w:highlight w:val="yellow"/>
          <w:lang w:eastAsia="ru-RU"/>
        </w:rPr>
      </w:pPr>
      <w:r w:rsidRPr="003758B8">
        <w:rPr>
          <w:lang w:eastAsia="ru-RU"/>
        </w:rPr>
        <w:drawing>
          <wp:inline distT="0" distB="0" distL="0" distR="0" wp14:anchorId="0A167421" wp14:editId="3D0DAFF0">
            <wp:extent cx="5940425" cy="468884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153B" w14:textId="6BDFF2B0" w:rsidR="004A44DA" w:rsidRPr="007A2FE4" w:rsidRDefault="004A44DA" w:rsidP="00C8214B">
      <w:pPr>
        <w:pStyle w:val="ab"/>
        <w:jc w:val="center"/>
        <w:rPr>
          <w:lang w:eastAsia="ru-RU"/>
        </w:rPr>
      </w:pPr>
      <w:r w:rsidRPr="007A2FE4">
        <w:rPr>
          <w:lang w:eastAsia="ru-RU"/>
        </w:rPr>
        <w:t xml:space="preserve">Рисунок </w:t>
      </w:r>
      <w:r w:rsidR="0041630D" w:rsidRPr="007A2FE4">
        <w:rPr>
          <w:lang w:eastAsia="ru-RU"/>
        </w:rPr>
        <w:t>7</w:t>
      </w:r>
      <w:r w:rsidRPr="007A2FE4">
        <w:rPr>
          <w:lang w:eastAsia="ru-RU"/>
        </w:rPr>
        <w:t xml:space="preserve"> – Результаты моделирования</w:t>
      </w:r>
      <w:r w:rsidR="0041630D" w:rsidRPr="007A2FE4">
        <w:rPr>
          <w:lang w:eastAsia="ru-RU"/>
        </w:rPr>
        <w:t xml:space="preserve"> </w:t>
      </w:r>
      <w:r w:rsidR="003D2F46" w:rsidRPr="007A2FE4">
        <w:rPr>
          <w:lang w:eastAsia="ru-RU"/>
        </w:rPr>
        <w:t>(</w:t>
      </w:r>
      <w:r w:rsidR="003D2F46" w:rsidRPr="007A2FE4">
        <w:rPr>
          <w:lang w:val="en-US" w:eastAsia="ru-RU"/>
        </w:rPr>
        <w:t>ANOVA</w:t>
      </w:r>
      <w:r w:rsidR="003D2F46" w:rsidRPr="007A2FE4">
        <w:rPr>
          <w:lang w:eastAsia="ru-RU"/>
        </w:rPr>
        <w:t>)</w:t>
      </w:r>
    </w:p>
    <w:p w14:paraId="3AB91BF3" w14:textId="77777777" w:rsidR="004A44DA" w:rsidRPr="002C7AC1" w:rsidRDefault="004A44DA" w:rsidP="004A44DA">
      <w:pPr>
        <w:pStyle w:val="ab"/>
        <w:rPr>
          <w:highlight w:val="yellow"/>
          <w:lang w:eastAsia="ru-RU"/>
        </w:rPr>
      </w:pPr>
    </w:p>
    <w:p w14:paraId="6A7216DC" w14:textId="01CA93AF" w:rsidR="004A44DA" w:rsidRPr="007A2FE4" w:rsidRDefault="004A44DA" w:rsidP="004A44DA">
      <w:pPr>
        <w:pStyle w:val="ab"/>
        <w:rPr>
          <w:lang w:eastAsia="ru-RU"/>
        </w:rPr>
      </w:pPr>
      <w:r w:rsidRPr="007A2FE4">
        <w:rPr>
          <w:lang w:eastAsia="ru-RU"/>
        </w:rPr>
        <w:t xml:space="preserve">Для дисперсионного анализа </w:t>
      </w:r>
      <w:r w:rsidR="0041630D" w:rsidRPr="007A2FE4">
        <w:rPr>
          <w:lang w:eastAsia="ru-RU"/>
        </w:rPr>
        <w:t>построена</w:t>
      </w:r>
      <w:r w:rsidRPr="007A2FE4">
        <w:rPr>
          <w:lang w:eastAsia="ru-RU"/>
        </w:rPr>
        <w:t xml:space="preserve"> матрица результатов, приведенная на рисунке </w:t>
      </w:r>
      <w:r w:rsidR="0041630D" w:rsidRPr="007A2FE4">
        <w:rPr>
          <w:lang w:eastAsia="ru-RU"/>
        </w:rPr>
        <w:t>8</w:t>
      </w:r>
      <w:r w:rsidRPr="007A2FE4">
        <w:rPr>
          <w:lang w:eastAsia="ru-RU"/>
        </w:rPr>
        <w:t>–</w:t>
      </w:r>
      <w:r w:rsidR="0041630D" w:rsidRPr="007A2FE4">
        <w:rPr>
          <w:lang w:eastAsia="ru-RU"/>
        </w:rPr>
        <w:t>9</w:t>
      </w:r>
      <w:r w:rsidRPr="007A2FE4">
        <w:rPr>
          <w:lang w:eastAsia="ru-RU"/>
        </w:rPr>
        <w:t>.</w:t>
      </w:r>
    </w:p>
    <w:p w14:paraId="53904DC1" w14:textId="2181AF0D" w:rsidR="0084004A" w:rsidRPr="007A2FE4" w:rsidRDefault="007A2FE4" w:rsidP="007A2FE4">
      <w:pPr>
        <w:pStyle w:val="ab"/>
        <w:ind w:firstLine="0"/>
        <w:jc w:val="center"/>
        <w:rPr>
          <w:lang w:eastAsia="ru-RU"/>
        </w:rPr>
      </w:pPr>
      <w:r w:rsidRPr="007A2FE4">
        <w:rPr>
          <w:lang w:eastAsia="ru-RU"/>
        </w:rPr>
        <w:drawing>
          <wp:inline distT="0" distB="0" distL="0" distR="0" wp14:anchorId="07254D35" wp14:editId="615C25DB">
            <wp:extent cx="5940425" cy="76136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F11B" w14:textId="0AC82F1F" w:rsidR="004A44DA" w:rsidRPr="007A2FE4" w:rsidRDefault="004A44DA" w:rsidP="004A44DA">
      <w:pPr>
        <w:pStyle w:val="ab"/>
        <w:jc w:val="center"/>
        <w:rPr>
          <w:lang w:eastAsia="ru-RU"/>
        </w:rPr>
      </w:pPr>
      <w:r w:rsidRPr="007A2FE4">
        <w:rPr>
          <w:lang w:eastAsia="ru-RU"/>
        </w:rPr>
        <w:t xml:space="preserve">Рисунок </w:t>
      </w:r>
      <w:r w:rsidR="0041630D" w:rsidRPr="007A2FE4">
        <w:rPr>
          <w:lang w:eastAsia="ru-RU"/>
        </w:rPr>
        <w:t>8</w:t>
      </w:r>
      <w:r w:rsidRPr="007A2FE4">
        <w:rPr>
          <w:lang w:eastAsia="ru-RU"/>
        </w:rPr>
        <w:t xml:space="preserve"> – Результаты дисперсионного анализа (1)</w:t>
      </w:r>
    </w:p>
    <w:p w14:paraId="3CC479C0" w14:textId="5DE42B53" w:rsidR="0084004A" w:rsidRPr="007A2FE4" w:rsidRDefault="007A2FE4" w:rsidP="0084004A">
      <w:pPr>
        <w:pStyle w:val="ab"/>
        <w:ind w:firstLine="0"/>
        <w:jc w:val="center"/>
        <w:rPr>
          <w:lang w:val="en-US" w:eastAsia="ru-RU"/>
        </w:rPr>
      </w:pPr>
      <w:r w:rsidRPr="007A2FE4">
        <w:rPr>
          <w:lang w:val="en-US" w:eastAsia="ru-RU"/>
        </w:rPr>
        <w:drawing>
          <wp:inline distT="0" distB="0" distL="0" distR="0" wp14:anchorId="155EF249" wp14:editId="6739E9B0">
            <wp:extent cx="5940425" cy="73914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3F7" w14:textId="0CDA4360" w:rsidR="004A44DA" w:rsidRPr="007A2FE4" w:rsidRDefault="004A44DA" w:rsidP="004A44DA">
      <w:pPr>
        <w:pStyle w:val="ab"/>
        <w:jc w:val="center"/>
        <w:rPr>
          <w:lang w:eastAsia="ru-RU"/>
        </w:rPr>
      </w:pPr>
      <w:r w:rsidRPr="007A2FE4">
        <w:rPr>
          <w:lang w:eastAsia="ru-RU"/>
        </w:rPr>
        <w:lastRenderedPageBreak/>
        <w:t xml:space="preserve">Рисунок </w:t>
      </w:r>
      <w:r w:rsidR="0041630D" w:rsidRPr="007A2FE4">
        <w:rPr>
          <w:lang w:eastAsia="ru-RU"/>
        </w:rPr>
        <w:t>9</w:t>
      </w:r>
      <w:r w:rsidRPr="007A2FE4">
        <w:rPr>
          <w:lang w:eastAsia="ru-RU"/>
        </w:rPr>
        <w:t xml:space="preserve"> – Результаты дисперсионного анализа (2)</w:t>
      </w:r>
    </w:p>
    <w:p w14:paraId="33DD283C" w14:textId="504079C9" w:rsidR="004A44DA" w:rsidRPr="007A2FE4" w:rsidRDefault="004A44DA" w:rsidP="0041630D">
      <w:pPr>
        <w:pStyle w:val="ab"/>
        <w:rPr>
          <w:lang w:eastAsia="ru-RU"/>
        </w:rPr>
      </w:pPr>
      <w:r w:rsidRPr="007A2FE4">
        <w:rPr>
          <w:lang w:eastAsia="ru-RU"/>
        </w:rPr>
        <w:t xml:space="preserve">По результатам таблицы ANOVA видно, что параметр </w:t>
      </w:r>
      <w:r w:rsidR="007A2FE4" w:rsidRPr="007A2FE4">
        <w:rPr>
          <w:lang w:val="en-US"/>
        </w:rPr>
        <w:t>TAU</w:t>
      </w:r>
      <w:r w:rsidR="007A2FE4" w:rsidRPr="007A2FE4">
        <w:rPr>
          <w:lang w:val="en-US"/>
        </w:rPr>
        <w:t>B</w:t>
      </w:r>
      <w:r w:rsidR="007A2FE4" w:rsidRPr="007A2FE4">
        <w:t xml:space="preserve"> </w:t>
      </w:r>
      <w:r w:rsidRPr="007A2FE4">
        <w:rPr>
          <w:lang w:eastAsia="ru-RU"/>
        </w:rPr>
        <w:t xml:space="preserve">является важным, так как его F-статистика превышает </w:t>
      </w:r>
      <w:proofErr w:type="spellStart"/>
      <w:r w:rsidRPr="007A2FE4">
        <w:rPr>
          <w:lang w:eastAsia="ru-RU"/>
        </w:rPr>
        <w:t>Fкр</w:t>
      </w:r>
      <w:proofErr w:type="spellEnd"/>
      <w:r w:rsidRPr="007A2FE4">
        <w:rPr>
          <w:lang w:eastAsia="ru-RU"/>
        </w:rPr>
        <w:t xml:space="preserve"> (</w:t>
      </w:r>
      <w:proofErr w:type="gramStart"/>
      <w:r w:rsidR="007A2FE4" w:rsidRPr="007A2FE4">
        <w:rPr>
          <w:lang w:eastAsia="ru-RU"/>
        </w:rPr>
        <w:t>5</w:t>
      </w:r>
      <w:r w:rsidR="000D7119" w:rsidRPr="007A2FE4">
        <w:rPr>
          <w:lang w:eastAsia="ru-RU"/>
        </w:rPr>
        <w:t>.</w:t>
      </w:r>
      <w:r w:rsidR="007A2FE4" w:rsidRPr="007A2FE4">
        <w:rPr>
          <w:lang w:eastAsia="ru-RU"/>
        </w:rPr>
        <w:t>035</w:t>
      </w:r>
      <w:r w:rsidRPr="007A2FE4">
        <w:rPr>
          <w:lang w:eastAsia="ru-RU"/>
        </w:rPr>
        <w:t xml:space="preserve"> &gt;</w:t>
      </w:r>
      <w:proofErr w:type="gramEnd"/>
      <w:r w:rsidRPr="007A2FE4">
        <w:rPr>
          <w:lang w:eastAsia="ru-RU"/>
        </w:rPr>
        <w:t xml:space="preserve"> 4.26).</w:t>
      </w:r>
    </w:p>
    <w:p w14:paraId="7796607D" w14:textId="288F88DE" w:rsidR="00D21914" w:rsidRPr="009C41E0" w:rsidRDefault="00D21914" w:rsidP="00D21914">
      <w:pPr>
        <w:pStyle w:val="ab"/>
      </w:pPr>
      <w:r w:rsidRPr="009C41E0">
        <w:t xml:space="preserve">Ниже представлен текстовый файл для параметра </w:t>
      </w:r>
      <w:r w:rsidRPr="009C41E0">
        <w:rPr>
          <w:lang w:val="en-US"/>
        </w:rPr>
        <w:t>TAU</w:t>
      </w:r>
      <w:r>
        <w:rPr>
          <w:lang w:val="en-US"/>
        </w:rPr>
        <w:t>C</w:t>
      </w:r>
      <w:r w:rsidRPr="009C41E0">
        <w:t xml:space="preserve"> и результаты моделирования по этому параметру:</w:t>
      </w:r>
    </w:p>
    <w:p w14:paraId="5F0094CB" w14:textId="3456E6F7" w:rsidR="00D21914" w:rsidRPr="00D21914" w:rsidRDefault="00D21914" w:rsidP="00D21914">
      <w:pPr>
        <w:pStyle w:val="ab"/>
      </w:pPr>
      <w:r w:rsidRPr="00124CED">
        <w:rPr>
          <w:lang w:val="en-US"/>
        </w:rPr>
        <w:t>TAU</w:t>
      </w:r>
      <w:r>
        <w:rPr>
          <w:lang w:val="en-US"/>
        </w:rPr>
        <w:t>C</w:t>
      </w:r>
      <w:r w:rsidRPr="00124CED">
        <w:t xml:space="preserve"> </w:t>
      </w:r>
      <w:proofErr w:type="gramStart"/>
      <w:r w:rsidRPr="00124CED">
        <w:t xml:space="preserve">=  </w:t>
      </w:r>
      <w:r w:rsidR="00B34705">
        <w:t>3</w:t>
      </w:r>
      <w:r w:rsidRPr="00124CED">
        <w:t>0</w:t>
      </w:r>
      <w:proofErr w:type="gramEnd"/>
      <w:r w:rsidRPr="00124CED">
        <w:t xml:space="preserve">, </w:t>
      </w:r>
      <w:r w:rsidR="00B34705">
        <w:t>6</w:t>
      </w:r>
      <w:r w:rsidRPr="00D21914">
        <w:t xml:space="preserve">0, </w:t>
      </w:r>
      <w:r w:rsidR="00B34705">
        <w:t>9</w:t>
      </w:r>
      <w:r w:rsidRPr="00D21914">
        <w:t>0</w:t>
      </w:r>
    </w:p>
    <w:p w14:paraId="3459137A" w14:textId="19EFEC49" w:rsidR="00D21914" w:rsidRPr="00D21914" w:rsidRDefault="00D21914" w:rsidP="00D21914">
      <w:r w:rsidRPr="00124CED">
        <w:t>Содержимое</w:t>
      </w:r>
      <w:r w:rsidRPr="00D21914">
        <w:t xml:space="preserve"> </w:t>
      </w:r>
      <w:r w:rsidRPr="00124CED">
        <w:t>файла</w:t>
      </w:r>
      <w:r w:rsidRPr="00D21914">
        <w:t xml:space="preserve"> </w:t>
      </w:r>
      <w:r w:rsidRPr="00124CED">
        <w:rPr>
          <w:lang w:val="en-US"/>
        </w:rPr>
        <w:t>test</w:t>
      </w:r>
      <w:r w:rsidRPr="00D21914">
        <w:t>3</w:t>
      </w:r>
      <w:r w:rsidRPr="00D21914">
        <w:t>.</w:t>
      </w:r>
      <w:r w:rsidRPr="00124CED">
        <w:rPr>
          <w:lang w:val="en-US"/>
        </w:rPr>
        <w:t>txt</w:t>
      </w:r>
      <w:r w:rsidRPr="00D21914">
        <w:t>:</w:t>
      </w:r>
    </w:p>
    <w:p w14:paraId="2E22300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RES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MATRIX ,3,4    </w:t>
      </w:r>
    </w:p>
    <w:p w14:paraId="709A8C4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</w:p>
    <w:p w14:paraId="7404A861" w14:textId="016829EF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TAUC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r w:rsidR="00B34705">
        <w:rPr>
          <w:rFonts w:ascii="Courier New CYR" w:hAnsi="Courier New CYR" w:cs="Courier New CYR"/>
          <w:color w:val="auto"/>
          <w:sz w:val="20"/>
          <w:szCs w:val="20"/>
        </w:rPr>
        <w:t>3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0</w:t>
      </w:r>
    </w:p>
    <w:p w14:paraId="71BC85C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1</w:t>
      </w:r>
    </w:p>
    <w:p w14:paraId="686401F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5FAC849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7867C4E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3FFAFF7B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1B27F8D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6782EE5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24FE07A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4077494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3B4440C7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4475ED6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7B2183D2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4FCB15B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D0CBBD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2C8FD17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OFF </w:t>
      </w:r>
    </w:p>
    <w:p w14:paraId="2463CDA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 </w:t>
      </w:r>
    </w:p>
    <w:p w14:paraId="23D61A9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67C734A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603ABE2E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489EE5AB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12DDADB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D5ECC41" w14:textId="4B6720F3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TAUC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EQU     </w:t>
      </w:r>
      <w:r w:rsidR="00B34705">
        <w:rPr>
          <w:rFonts w:ascii="Courier New CYR" w:hAnsi="Courier New CYR" w:cs="Courier New CYR"/>
          <w:color w:val="auto"/>
          <w:sz w:val="20"/>
          <w:szCs w:val="20"/>
        </w:rPr>
        <w:t>6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0</w:t>
      </w:r>
    </w:p>
    <w:p w14:paraId="18CEB3FB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2</w:t>
      </w:r>
    </w:p>
    <w:p w14:paraId="4CDB59E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1614FC31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E1B8E4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$KRIT 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</w:p>
    <w:p w14:paraId="422E5FF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08251BBE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12A60FA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07B36C63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951C8F7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lastRenderedPageBreak/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21976BA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49097075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0A2C1857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58AE814B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9A3033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3DBF678A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2F3FE0F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156678FE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173C5F5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222A038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05693161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2F98101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77ADEF26" w14:textId="32D3D14D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TAUC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EQU    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r w:rsidR="00B34705">
        <w:rPr>
          <w:rFonts w:ascii="Courier New CYR" w:hAnsi="Courier New CYR" w:cs="Courier New CYR"/>
          <w:color w:val="auto"/>
          <w:sz w:val="20"/>
          <w:szCs w:val="20"/>
        </w:rPr>
        <w:t>9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0</w:t>
      </w:r>
    </w:p>
    <w:p w14:paraId="66BC8D96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3</w:t>
      </w:r>
    </w:p>
    <w:p w14:paraId="6A9090A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470941D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493078C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63972F2E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39F9E85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4352B89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577FEC57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619AB8FE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07B7DDFD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33CBF41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32603DF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31363999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84C68A5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6572F0C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09B4C68A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77315440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3A7A1D54" w14:textId="77777777" w:rsidR="00FD624B" w:rsidRPr="00FD624B" w:rsidRDefault="00FD624B" w:rsidP="00FD624B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49671B4" w14:textId="79C3DF93" w:rsidR="004A44DA" w:rsidRPr="00FD624B" w:rsidRDefault="00FD624B" w:rsidP="00FD624B">
      <w:pPr>
        <w:pStyle w:val="ab"/>
        <w:rPr>
          <w:highlight w:val="yellow"/>
          <w:lang w:val="en-US" w:eastAsia="ru-RU"/>
        </w:rPr>
      </w:pPr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FD624B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1A94A68A" w14:textId="3CBD2934" w:rsidR="004A44DA" w:rsidRPr="00384626" w:rsidRDefault="0041630D" w:rsidP="004A44DA">
      <w:pPr>
        <w:pStyle w:val="ab"/>
        <w:rPr>
          <w:lang w:eastAsia="ru-RU"/>
        </w:rPr>
      </w:pPr>
      <w:r w:rsidRPr="00384626">
        <w:rPr>
          <w:lang w:eastAsia="ru-RU"/>
        </w:rPr>
        <w:t xml:space="preserve">Результаты моделирования (ANOVA) представлены на рисунке 10. Фактический критерий Фишера </w:t>
      </w:r>
      <w:r w:rsidR="00384626" w:rsidRPr="00384626">
        <w:rPr>
          <w:lang w:eastAsia="ru-RU"/>
        </w:rPr>
        <w:t>значительно больше</w:t>
      </w:r>
      <w:r w:rsidRPr="00384626">
        <w:rPr>
          <w:lang w:eastAsia="ru-RU"/>
        </w:rPr>
        <w:t xml:space="preserve"> табличного, поэтому фактор</w:t>
      </w:r>
      <w:r w:rsidR="00DA636E" w:rsidRPr="00384626">
        <w:rPr>
          <w:lang w:eastAsia="ru-RU"/>
        </w:rPr>
        <w:t xml:space="preserve"> </w:t>
      </w:r>
      <w:r w:rsidRPr="00384626">
        <w:rPr>
          <w:lang w:eastAsia="ru-RU"/>
        </w:rPr>
        <w:t xml:space="preserve">будет статистически </w:t>
      </w:r>
      <w:r w:rsidR="00384626" w:rsidRPr="00384626">
        <w:rPr>
          <w:lang w:eastAsia="ru-RU"/>
        </w:rPr>
        <w:t xml:space="preserve">очень </w:t>
      </w:r>
      <w:r w:rsidRPr="00384626">
        <w:rPr>
          <w:lang w:eastAsia="ru-RU"/>
        </w:rPr>
        <w:t>значим.</w:t>
      </w:r>
    </w:p>
    <w:p w14:paraId="62475992" w14:textId="01FFCE4F" w:rsidR="0077785F" w:rsidRDefault="0077785F" w:rsidP="0077785F">
      <w:pPr>
        <w:pStyle w:val="ab"/>
        <w:ind w:firstLine="0"/>
        <w:jc w:val="center"/>
        <w:rPr>
          <w:highlight w:val="yellow"/>
          <w:lang w:eastAsia="ru-RU"/>
        </w:rPr>
      </w:pPr>
      <w:r w:rsidRPr="0077785F">
        <w:rPr>
          <w:lang w:eastAsia="ru-RU"/>
        </w:rPr>
        <w:lastRenderedPageBreak/>
        <w:drawing>
          <wp:inline distT="0" distB="0" distL="0" distR="0" wp14:anchorId="4D9A65B8" wp14:editId="151E2C2E">
            <wp:extent cx="5940425" cy="439356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AA63" w14:textId="178EF485" w:rsidR="004A44DA" w:rsidRPr="00384626" w:rsidRDefault="004A44DA" w:rsidP="00C617EA">
      <w:pPr>
        <w:pStyle w:val="ab"/>
        <w:jc w:val="center"/>
        <w:rPr>
          <w:lang w:eastAsia="ru-RU"/>
        </w:rPr>
      </w:pPr>
      <w:r w:rsidRPr="00384626">
        <w:rPr>
          <w:lang w:eastAsia="ru-RU"/>
        </w:rPr>
        <w:t xml:space="preserve">Рисунок </w:t>
      </w:r>
      <w:r w:rsidR="0041630D" w:rsidRPr="00384626">
        <w:rPr>
          <w:lang w:eastAsia="ru-RU"/>
        </w:rPr>
        <w:t>10</w:t>
      </w:r>
      <w:r w:rsidRPr="00384626">
        <w:rPr>
          <w:lang w:eastAsia="ru-RU"/>
        </w:rPr>
        <w:t xml:space="preserve"> – Результаты </w:t>
      </w:r>
      <w:r w:rsidR="003D2F46" w:rsidRPr="00384626">
        <w:rPr>
          <w:lang w:eastAsia="ru-RU"/>
        </w:rPr>
        <w:t>моделирования (</w:t>
      </w:r>
      <w:r w:rsidR="003D2F46" w:rsidRPr="00384626">
        <w:rPr>
          <w:lang w:val="en-US" w:eastAsia="ru-RU"/>
        </w:rPr>
        <w:t>ANOVA</w:t>
      </w:r>
      <w:r w:rsidR="003D2F46" w:rsidRPr="00384626">
        <w:rPr>
          <w:lang w:eastAsia="ru-RU"/>
        </w:rPr>
        <w:t>)</w:t>
      </w:r>
    </w:p>
    <w:p w14:paraId="535B789F" w14:textId="34AFB84E" w:rsidR="004A44DA" w:rsidRPr="0077785F" w:rsidRDefault="004A44DA" w:rsidP="004A44DA">
      <w:pPr>
        <w:pStyle w:val="ab"/>
        <w:rPr>
          <w:lang w:eastAsia="ru-RU"/>
        </w:rPr>
      </w:pPr>
      <w:r w:rsidRPr="0077785F">
        <w:rPr>
          <w:lang w:eastAsia="ru-RU"/>
        </w:rPr>
        <w:t xml:space="preserve">Для дисперсионного анализа </w:t>
      </w:r>
      <w:r w:rsidR="0041630D" w:rsidRPr="0077785F">
        <w:rPr>
          <w:lang w:eastAsia="ru-RU"/>
        </w:rPr>
        <w:t>построена</w:t>
      </w:r>
      <w:r w:rsidRPr="0077785F">
        <w:rPr>
          <w:lang w:eastAsia="ru-RU"/>
        </w:rPr>
        <w:t xml:space="preserve"> матрица результатов, приведенная на рисунке </w:t>
      </w:r>
      <w:r w:rsidR="0041630D" w:rsidRPr="0077785F">
        <w:rPr>
          <w:lang w:eastAsia="ru-RU"/>
        </w:rPr>
        <w:t>11</w:t>
      </w:r>
      <w:r w:rsidRPr="0077785F">
        <w:rPr>
          <w:lang w:eastAsia="ru-RU"/>
        </w:rPr>
        <w:t>–</w:t>
      </w:r>
      <w:r w:rsidR="003D2F46" w:rsidRPr="0077785F">
        <w:rPr>
          <w:lang w:eastAsia="ru-RU"/>
        </w:rPr>
        <w:t>1</w:t>
      </w:r>
      <w:r w:rsidR="0041630D" w:rsidRPr="0077785F">
        <w:rPr>
          <w:lang w:eastAsia="ru-RU"/>
        </w:rPr>
        <w:t>2</w:t>
      </w:r>
      <w:r w:rsidRPr="0077785F">
        <w:rPr>
          <w:lang w:eastAsia="ru-RU"/>
        </w:rPr>
        <w:t>.</w:t>
      </w:r>
    </w:p>
    <w:p w14:paraId="543E44F4" w14:textId="785AE349" w:rsidR="0077785F" w:rsidRPr="0077785F" w:rsidRDefault="0077785F" w:rsidP="0077785F">
      <w:pPr>
        <w:pStyle w:val="ab"/>
        <w:ind w:firstLine="0"/>
        <w:rPr>
          <w:lang w:eastAsia="ru-RU"/>
        </w:rPr>
      </w:pPr>
      <w:r w:rsidRPr="0077785F">
        <w:rPr>
          <w:lang w:eastAsia="ru-RU"/>
        </w:rPr>
        <w:drawing>
          <wp:inline distT="0" distB="0" distL="0" distR="0" wp14:anchorId="51CE4FAB" wp14:editId="5822BE6E">
            <wp:extent cx="5940425" cy="72136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51BC" w14:textId="6EBEADF2" w:rsidR="004A44DA" w:rsidRPr="0077785F" w:rsidRDefault="004A44DA" w:rsidP="004A44DA">
      <w:pPr>
        <w:pStyle w:val="ab"/>
        <w:jc w:val="center"/>
        <w:rPr>
          <w:lang w:eastAsia="ru-RU"/>
        </w:rPr>
      </w:pPr>
      <w:r w:rsidRPr="0077785F">
        <w:rPr>
          <w:lang w:eastAsia="ru-RU"/>
        </w:rPr>
        <w:t xml:space="preserve">Рисунок </w:t>
      </w:r>
      <w:r w:rsidR="0041630D" w:rsidRPr="0077785F">
        <w:rPr>
          <w:lang w:eastAsia="ru-RU"/>
        </w:rPr>
        <w:t>11</w:t>
      </w:r>
      <w:r w:rsidRPr="0077785F">
        <w:rPr>
          <w:lang w:eastAsia="ru-RU"/>
        </w:rPr>
        <w:t xml:space="preserve"> – Результаты дисперсионного анализа (1)</w:t>
      </w:r>
    </w:p>
    <w:p w14:paraId="24242150" w14:textId="7A45FCBE" w:rsidR="0077785F" w:rsidRPr="0077785F" w:rsidRDefault="0077785F" w:rsidP="0077785F">
      <w:pPr>
        <w:pStyle w:val="ab"/>
        <w:ind w:firstLine="0"/>
        <w:jc w:val="center"/>
        <w:rPr>
          <w:lang w:eastAsia="ru-RU"/>
        </w:rPr>
      </w:pPr>
      <w:r w:rsidRPr="0077785F">
        <w:rPr>
          <w:lang w:eastAsia="ru-RU"/>
        </w:rPr>
        <w:drawing>
          <wp:inline distT="0" distB="0" distL="0" distR="0" wp14:anchorId="69FDFAF6" wp14:editId="7CCE25F2">
            <wp:extent cx="5940425" cy="782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A1AA" w14:textId="26C85A5F" w:rsidR="004A44DA" w:rsidRPr="0077785F" w:rsidRDefault="004A44DA" w:rsidP="004A44DA">
      <w:pPr>
        <w:pStyle w:val="ab"/>
        <w:jc w:val="center"/>
        <w:rPr>
          <w:lang w:eastAsia="ru-RU"/>
        </w:rPr>
      </w:pPr>
      <w:r w:rsidRPr="0077785F">
        <w:rPr>
          <w:lang w:eastAsia="ru-RU"/>
        </w:rPr>
        <w:t xml:space="preserve">Рисунок </w:t>
      </w:r>
      <w:r w:rsidR="00FA327C" w:rsidRPr="0077785F">
        <w:rPr>
          <w:lang w:eastAsia="ru-RU"/>
        </w:rPr>
        <w:t>1</w:t>
      </w:r>
      <w:r w:rsidR="0041630D" w:rsidRPr="0077785F">
        <w:rPr>
          <w:lang w:eastAsia="ru-RU"/>
        </w:rPr>
        <w:t>2</w:t>
      </w:r>
      <w:r w:rsidRPr="0077785F">
        <w:rPr>
          <w:lang w:eastAsia="ru-RU"/>
        </w:rPr>
        <w:t xml:space="preserve"> – Результаты дисперсионного анализа (2)</w:t>
      </w:r>
    </w:p>
    <w:p w14:paraId="20F429EC" w14:textId="4E4B5B4E" w:rsidR="004C3178" w:rsidRPr="00AE35D1" w:rsidRDefault="004A44DA" w:rsidP="00B3162B">
      <w:pPr>
        <w:pStyle w:val="ab"/>
        <w:rPr>
          <w:lang w:eastAsia="ru-RU"/>
        </w:rPr>
      </w:pPr>
      <w:r w:rsidRPr="00AE35D1">
        <w:rPr>
          <w:lang w:eastAsia="ru-RU"/>
        </w:rPr>
        <w:t xml:space="preserve">По результатам таблицы ANOVA видно, что параметр </w:t>
      </w:r>
      <w:r w:rsidR="00AE35D1" w:rsidRPr="00AE35D1">
        <w:rPr>
          <w:lang w:val="en-US"/>
        </w:rPr>
        <w:t>TAUC</w:t>
      </w:r>
      <w:r w:rsidR="00AE35D1" w:rsidRPr="00AE35D1">
        <w:t xml:space="preserve"> </w:t>
      </w:r>
      <w:r w:rsidRPr="00AE35D1">
        <w:rPr>
          <w:lang w:eastAsia="ru-RU"/>
        </w:rPr>
        <w:t xml:space="preserve">является очень важным, так как его F-статистика </w:t>
      </w:r>
      <w:r w:rsidR="00AE35D1" w:rsidRPr="00AE35D1">
        <w:rPr>
          <w:lang w:eastAsia="ru-RU"/>
        </w:rPr>
        <w:t>значительно больше</w:t>
      </w:r>
      <w:r w:rsidR="001F0099" w:rsidRPr="00AE35D1">
        <w:rPr>
          <w:lang w:eastAsia="ru-RU"/>
        </w:rPr>
        <w:t xml:space="preserve"> </w:t>
      </w:r>
      <w:proofErr w:type="spellStart"/>
      <w:r w:rsidRPr="00AE35D1">
        <w:rPr>
          <w:lang w:eastAsia="ru-RU"/>
        </w:rPr>
        <w:t>Fкр</w:t>
      </w:r>
      <w:proofErr w:type="spellEnd"/>
      <w:r w:rsidRPr="00AE35D1">
        <w:rPr>
          <w:lang w:eastAsia="ru-RU"/>
        </w:rPr>
        <w:t xml:space="preserve"> (</w:t>
      </w:r>
      <w:r w:rsidR="00AE35D1" w:rsidRPr="00AE35D1">
        <w:rPr>
          <w:lang w:eastAsia="ru-RU"/>
        </w:rPr>
        <w:t>422</w:t>
      </w:r>
      <w:r w:rsidR="001F0099" w:rsidRPr="00AE35D1">
        <w:rPr>
          <w:lang w:eastAsia="ru-RU"/>
        </w:rPr>
        <w:t>.</w:t>
      </w:r>
      <w:r w:rsidR="00320EA5" w:rsidRPr="00AE35D1">
        <w:rPr>
          <w:lang w:eastAsia="ru-RU"/>
        </w:rPr>
        <w:t>7</w:t>
      </w:r>
      <w:r w:rsidR="00AE35D1" w:rsidRPr="00AE35D1">
        <w:rPr>
          <w:lang w:eastAsia="ru-RU"/>
        </w:rPr>
        <w:t>52</w:t>
      </w:r>
      <w:r w:rsidRPr="00AE35D1">
        <w:rPr>
          <w:lang w:eastAsia="ru-RU"/>
        </w:rPr>
        <w:t xml:space="preserve"> </w:t>
      </w:r>
      <w:proofErr w:type="gramStart"/>
      <w:r w:rsidR="001F0099" w:rsidRPr="00AE35D1">
        <w:rPr>
          <w:lang w:eastAsia="ru-RU"/>
        </w:rPr>
        <w:t>&lt;</w:t>
      </w:r>
      <w:r w:rsidRPr="00AE35D1">
        <w:rPr>
          <w:lang w:eastAsia="ru-RU"/>
        </w:rPr>
        <w:t xml:space="preserve"> 4.26</w:t>
      </w:r>
      <w:proofErr w:type="gramEnd"/>
      <w:r w:rsidRPr="00AE35D1">
        <w:rPr>
          <w:lang w:eastAsia="ru-RU"/>
        </w:rPr>
        <w:t>).</w:t>
      </w:r>
    </w:p>
    <w:p w14:paraId="0F5C6ED0" w14:textId="6813DC01" w:rsidR="004A44DA" w:rsidRPr="002C7AC1" w:rsidRDefault="004A44DA" w:rsidP="004A44DA">
      <w:pPr>
        <w:spacing w:after="160" w:line="259" w:lineRule="auto"/>
        <w:ind w:firstLine="0"/>
        <w:jc w:val="left"/>
        <w:rPr>
          <w:highlight w:val="yellow"/>
          <w:lang w:eastAsia="ru-RU"/>
        </w:rPr>
      </w:pPr>
      <w:r w:rsidRPr="002C7AC1">
        <w:rPr>
          <w:highlight w:val="yellow"/>
          <w:lang w:eastAsia="ru-RU"/>
        </w:rPr>
        <w:br w:type="page"/>
      </w:r>
    </w:p>
    <w:p w14:paraId="7ACB802B" w14:textId="3818419C" w:rsidR="00D21914" w:rsidRPr="009C41E0" w:rsidRDefault="00D21914" w:rsidP="00D21914">
      <w:pPr>
        <w:pStyle w:val="ab"/>
      </w:pPr>
      <w:r w:rsidRPr="009C41E0">
        <w:lastRenderedPageBreak/>
        <w:t xml:space="preserve">Ниже представлен текстовый файл для параметра </w:t>
      </w:r>
      <w:r>
        <w:rPr>
          <w:lang w:val="en-US"/>
        </w:rPr>
        <w:t>O</w:t>
      </w:r>
      <w:r w:rsidR="00DD3583">
        <w:rPr>
          <w:lang w:val="en-US"/>
        </w:rPr>
        <w:t>H</w:t>
      </w:r>
      <w:r>
        <w:rPr>
          <w:lang w:val="en-US"/>
        </w:rPr>
        <w:t>E</w:t>
      </w:r>
      <w:r w:rsidRPr="00124CED">
        <w:t xml:space="preserve"> </w:t>
      </w:r>
      <w:r w:rsidRPr="009C41E0">
        <w:t>и результаты моделирования по этому параметру:</w:t>
      </w:r>
    </w:p>
    <w:p w14:paraId="6C00E5E8" w14:textId="485560A0" w:rsidR="00D21914" w:rsidRPr="00D21914" w:rsidRDefault="00D21914" w:rsidP="00D21914">
      <w:pPr>
        <w:pStyle w:val="ab"/>
      </w:pPr>
      <w:r>
        <w:rPr>
          <w:lang w:val="en-US"/>
        </w:rPr>
        <w:t>O</w:t>
      </w:r>
      <w:r w:rsidR="00DD3583">
        <w:rPr>
          <w:lang w:val="en-US"/>
        </w:rPr>
        <w:t>H</w:t>
      </w:r>
      <w:r>
        <w:rPr>
          <w:lang w:val="en-US"/>
        </w:rPr>
        <w:t>E</w:t>
      </w:r>
      <w:r w:rsidRPr="00124CED">
        <w:t xml:space="preserve"> </w:t>
      </w:r>
      <w:proofErr w:type="gramStart"/>
      <w:r w:rsidRPr="00124CED">
        <w:t xml:space="preserve">=  </w:t>
      </w:r>
      <w:r>
        <w:rPr>
          <w:lang w:val="en-US"/>
        </w:rPr>
        <w:t>1</w:t>
      </w:r>
      <w:r w:rsidRPr="00124CED">
        <w:t>0</w:t>
      </w:r>
      <w:proofErr w:type="gramEnd"/>
      <w:r w:rsidRPr="00124CED">
        <w:t xml:space="preserve">, </w:t>
      </w:r>
      <w:r>
        <w:rPr>
          <w:lang w:val="en-US"/>
        </w:rPr>
        <w:t>2</w:t>
      </w:r>
      <w:r w:rsidRPr="00D21914">
        <w:t xml:space="preserve">0, </w:t>
      </w:r>
      <w:r>
        <w:rPr>
          <w:lang w:val="en-US"/>
        </w:rPr>
        <w:t>3</w:t>
      </w:r>
      <w:r w:rsidRPr="00D21914">
        <w:t>0</w:t>
      </w:r>
    </w:p>
    <w:p w14:paraId="7980F1E2" w14:textId="12E0080E" w:rsidR="00D21914" w:rsidRPr="00D21914" w:rsidRDefault="00D21914" w:rsidP="00D21914">
      <w:r w:rsidRPr="00124CED">
        <w:t>Содержимое</w:t>
      </w:r>
      <w:r w:rsidRPr="00D21914">
        <w:t xml:space="preserve"> </w:t>
      </w:r>
      <w:r w:rsidRPr="00124CED">
        <w:t>файла</w:t>
      </w:r>
      <w:r w:rsidRPr="00D21914">
        <w:t xml:space="preserve"> </w:t>
      </w:r>
      <w:r w:rsidRPr="00124CED">
        <w:rPr>
          <w:lang w:val="en-US"/>
        </w:rPr>
        <w:t>test</w:t>
      </w:r>
      <w:r w:rsidRPr="00D21914">
        <w:t>4</w:t>
      </w:r>
      <w:r w:rsidRPr="00D21914">
        <w:t>.</w:t>
      </w:r>
      <w:r w:rsidRPr="00124CED">
        <w:rPr>
          <w:lang w:val="en-US"/>
        </w:rPr>
        <w:t>txt</w:t>
      </w:r>
      <w:r w:rsidRPr="00D21914">
        <w:t>:</w:t>
      </w:r>
    </w:p>
    <w:p w14:paraId="623FDCE6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RES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MATRIX ,3,4    </w:t>
      </w:r>
    </w:p>
    <w:p w14:paraId="470A4AC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</w:p>
    <w:p w14:paraId="70E4A636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OHE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10</w:t>
      </w:r>
    </w:p>
    <w:p w14:paraId="0EC95C9B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1</w:t>
      </w:r>
    </w:p>
    <w:p w14:paraId="5DF26AD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37FAA835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2613BFC3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5EB072C1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322F4AED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B5A46C1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31594018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47FC945D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3FD47DBD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55E8A037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8572EAD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23A694B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48A4F418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B3529F6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OFF </w:t>
      </w:r>
    </w:p>
    <w:p w14:paraId="4197BC20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 </w:t>
      </w:r>
    </w:p>
    <w:p w14:paraId="7518F7E8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59EB68C7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71F90E8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RES,1,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5106DC5D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0F40AB96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3F035E20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OHE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     20</w:t>
      </w:r>
    </w:p>
    <w:p w14:paraId="7F3EDA25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2</w:t>
      </w:r>
    </w:p>
    <w:p w14:paraId="2943CC8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290B3B07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2EE45469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$KRIT 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</w:p>
    <w:p w14:paraId="088703F5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3EAF903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703D63E0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7E2D81E8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2DD9319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960FC9F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18C85819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58E88621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6B6E9207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lastRenderedPageBreak/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0BE501EB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6B875315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418B4E1B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184036DB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72852940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798C7734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RES,2,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1CC608F1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451D38C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022DA570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OHE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EQU    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30</w:t>
      </w:r>
    </w:p>
    <w:p w14:paraId="2C306BAB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UROVEN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EQU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3</w:t>
      </w:r>
    </w:p>
    <w:p w14:paraId="589F3884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411</w:t>
      </w:r>
    </w:p>
    <w:p w14:paraId="6F48160A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3B8261AA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13E97D1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F71B0E0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479B7E6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421</w:t>
      </w:r>
    </w:p>
    <w:p w14:paraId="334E21F2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7790E8A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2,V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5A2FA4DD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70D49F3A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27ED7852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431</w:t>
      </w:r>
    </w:p>
    <w:p w14:paraId="5C2DAC31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F33BBCD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3,V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5EB885CE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CLEAR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OFF</w:t>
      </w:r>
    </w:p>
    <w:p w14:paraId="67F223F9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SAVEVALUE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 xml:space="preserve">   TIM,0</w:t>
      </w:r>
    </w:p>
    <w:p w14:paraId="4F5AF620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RMULT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441</w:t>
      </w:r>
    </w:p>
    <w:p w14:paraId="6FA10E53" w14:textId="77777777" w:rsidR="00D21914" w:rsidRPr="00D21914" w:rsidRDefault="00D21914" w:rsidP="00D21914">
      <w:pPr>
        <w:pStyle w:val="ab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START</w:t>
      </w: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1,NP</w:t>
      </w:r>
      <w:proofErr w:type="gramEnd"/>
    </w:p>
    <w:p w14:paraId="50A4212A" w14:textId="10AF8B27" w:rsidR="00A55E98" w:rsidRPr="00D21914" w:rsidRDefault="00D21914" w:rsidP="00D21914">
      <w:pPr>
        <w:pStyle w:val="ab"/>
        <w:rPr>
          <w:highlight w:val="yellow"/>
          <w:lang w:val="en-US"/>
        </w:rPr>
      </w:pPr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ab/>
        <w:t>MSAVEVALUE        RES,3,</w:t>
      </w:r>
      <w:proofErr w:type="gramStart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4,V</w:t>
      </w:r>
      <w:proofErr w:type="gramEnd"/>
      <w:r w:rsidRPr="00D21914">
        <w:rPr>
          <w:rFonts w:ascii="Courier New CYR" w:hAnsi="Courier New CYR" w:cs="Courier New CYR"/>
          <w:color w:val="auto"/>
          <w:sz w:val="20"/>
          <w:szCs w:val="20"/>
          <w:lang w:val="en-US"/>
        </w:rPr>
        <w:t>$KRIT</w:t>
      </w:r>
    </w:p>
    <w:p w14:paraId="763BC1CD" w14:textId="6D01F812" w:rsidR="00AF3B98" w:rsidRPr="002C7AC1" w:rsidRDefault="00AF3B98" w:rsidP="00AF3B98">
      <w:pPr>
        <w:pStyle w:val="ab"/>
        <w:rPr>
          <w:highlight w:val="yellow"/>
          <w:lang w:eastAsia="ru-RU"/>
        </w:rPr>
      </w:pPr>
      <w:r w:rsidRPr="00AE35D1">
        <w:rPr>
          <w:lang w:eastAsia="ru-RU"/>
        </w:rPr>
        <w:t>Результаты моделирования (ANOVA) представлены на рисунке 1</w:t>
      </w:r>
      <w:r w:rsidR="00D638E3" w:rsidRPr="00AE35D1">
        <w:rPr>
          <w:lang w:eastAsia="ru-RU"/>
        </w:rPr>
        <w:t>3</w:t>
      </w:r>
      <w:r w:rsidRPr="00AE35D1">
        <w:rPr>
          <w:lang w:eastAsia="ru-RU"/>
        </w:rPr>
        <w:t xml:space="preserve">. </w:t>
      </w:r>
      <w:r w:rsidRPr="00384626">
        <w:rPr>
          <w:lang w:eastAsia="ru-RU"/>
        </w:rPr>
        <w:t xml:space="preserve">Фактический критерий Фишера </w:t>
      </w:r>
      <w:r w:rsidR="00384626" w:rsidRPr="00384626">
        <w:rPr>
          <w:lang w:eastAsia="ru-RU"/>
        </w:rPr>
        <w:t>больше</w:t>
      </w:r>
      <w:r w:rsidRPr="00384626">
        <w:rPr>
          <w:lang w:eastAsia="ru-RU"/>
        </w:rPr>
        <w:t xml:space="preserve"> табличного, поэтому фактор</w:t>
      </w:r>
      <w:r w:rsidR="00C74CDC" w:rsidRPr="00384626">
        <w:rPr>
          <w:lang w:eastAsia="ru-RU"/>
        </w:rPr>
        <w:t xml:space="preserve"> </w:t>
      </w:r>
      <w:r w:rsidRPr="00384626">
        <w:rPr>
          <w:lang w:eastAsia="ru-RU"/>
        </w:rPr>
        <w:t>будет статистически значим.</w:t>
      </w:r>
    </w:p>
    <w:p w14:paraId="1623F86C" w14:textId="7EE1BD5C" w:rsidR="00AE35D1" w:rsidRDefault="00AE35D1" w:rsidP="00AE35D1">
      <w:pPr>
        <w:pStyle w:val="ab"/>
        <w:ind w:firstLine="0"/>
        <w:jc w:val="center"/>
        <w:rPr>
          <w:highlight w:val="yellow"/>
          <w:lang w:eastAsia="ru-RU"/>
        </w:rPr>
      </w:pPr>
      <w:r w:rsidRPr="00AE35D1">
        <w:rPr>
          <w:lang w:eastAsia="ru-RU"/>
        </w:rPr>
        <w:lastRenderedPageBreak/>
        <w:drawing>
          <wp:inline distT="0" distB="0" distL="0" distR="0" wp14:anchorId="352A81B0" wp14:editId="74635C7D">
            <wp:extent cx="5940425" cy="43795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DE5D" w14:textId="3BFA8DF0" w:rsidR="00AF3B98" w:rsidRPr="00384626" w:rsidRDefault="00AF3B98" w:rsidP="00AF3B98">
      <w:pPr>
        <w:pStyle w:val="ab"/>
        <w:jc w:val="center"/>
        <w:rPr>
          <w:lang w:eastAsia="ru-RU"/>
        </w:rPr>
      </w:pPr>
      <w:r w:rsidRPr="00384626">
        <w:rPr>
          <w:lang w:eastAsia="ru-RU"/>
        </w:rPr>
        <w:t>Рисунок 1</w:t>
      </w:r>
      <w:r w:rsidR="00D638E3" w:rsidRPr="00384626">
        <w:rPr>
          <w:lang w:eastAsia="ru-RU"/>
        </w:rPr>
        <w:t>3</w:t>
      </w:r>
      <w:r w:rsidRPr="00384626">
        <w:rPr>
          <w:lang w:eastAsia="ru-RU"/>
        </w:rPr>
        <w:t xml:space="preserve"> – Результаты моделирования (</w:t>
      </w:r>
      <w:r w:rsidRPr="00384626">
        <w:rPr>
          <w:lang w:val="en-US" w:eastAsia="ru-RU"/>
        </w:rPr>
        <w:t>ANOVA</w:t>
      </w:r>
      <w:r w:rsidRPr="00384626">
        <w:rPr>
          <w:lang w:eastAsia="ru-RU"/>
        </w:rPr>
        <w:t>)</w:t>
      </w:r>
    </w:p>
    <w:p w14:paraId="6A0D9097" w14:textId="4B23CC2B" w:rsidR="00AF3B98" w:rsidRPr="00913B16" w:rsidRDefault="00AF3B98" w:rsidP="00AF3B98">
      <w:pPr>
        <w:pStyle w:val="ab"/>
        <w:rPr>
          <w:lang w:eastAsia="ru-RU"/>
        </w:rPr>
      </w:pPr>
      <w:r w:rsidRPr="00913B16">
        <w:rPr>
          <w:lang w:eastAsia="ru-RU"/>
        </w:rPr>
        <w:t>Для дисперсионного анализа построена матрица результатов, приведенная на рисунке 1</w:t>
      </w:r>
      <w:r w:rsidR="00D638E3" w:rsidRPr="00913B16">
        <w:rPr>
          <w:lang w:eastAsia="ru-RU"/>
        </w:rPr>
        <w:t>4</w:t>
      </w:r>
      <w:r w:rsidRPr="00913B16">
        <w:rPr>
          <w:lang w:eastAsia="ru-RU"/>
        </w:rPr>
        <w:t>–1</w:t>
      </w:r>
      <w:r w:rsidR="00D638E3" w:rsidRPr="00913B16">
        <w:rPr>
          <w:lang w:eastAsia="ru-RU"/>
        </w:rPr>
        <w:t>5</w:t>
      </w:r>
      <w:r w:rsidRPr="00913B16">
        <w:rPr>
          <w:lang w:eastAsia="ru-RU"/>
        </w:rPr>
        <w:t>.</w:t>
      </w:r>
    </w:p>
    <w:p w14:paraId="375C58C6" w14:textId="07D1CD2C" w:rsidR="00913B16" w:rsidRPr="00913B16" w:rsidRDefault="00913B16" w:rsidP="00913B16">
      <w:pPr>
        <w:pStyle w:val="ab"/>
        <w:ind w:firstLine="0"/>
        <w:rPr>
          <w:lang w:eastAsia="ru-RU"/>
        </w:rPr>
      </w:pPr>
      <w:r w:rsidRPr="00913B16">
        <w:rPr>
          <w:lang w:eastAsia="ru-RU"/>
        </w:rPr>
        <w:drawing>
          <wp:inline distT="0" distB="0" distL="0" distR="0" wp14:anchorId="16B8C92F" wp14:editId="7F8D2D47">
            <wp:extent cx="5940425" cy="75755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197A" w14:textId="0A8518FF" w:rsidR="00D638E3" w:rsidRPr="00913B16" w:rsidRDefault="00AF3B98" w:rsidP="00AE35D1">
      <w:pPr>
        <w:pStyle w:val="ab"/>
        <w:jc w:val="center"/>
        <w:rPr>
          <w:lang w:val="en-US" w:eastAsia="ru-RU"/>
        </w:rPr>
      </w:pPr>
      <w:r w:rsidRPr="00913B16">
        <w:rPr>
          <w:lang w:eastAsia="ru-RU"/>
        </w:rPr>
        <w:t>Рисунок 1</w:t>
      </w:r>
      <w:r w:rsidR="00D638E3" w:rsidRPr="00913B16">
        <w:rPr>
          <w:lang w:eastAsia="ru-RU"/>
        </w:rPr>
        <w:t>4</w:t>
      </w:r>
      <w:r w:rsidRPr="00913B16">
        <w:rPr>
          <w:lang w:eastAsia="ru-RU"/>
        </w:rPr>
        <w:t xml:space="preserve"> – Результаты дисперсионного анализа (1)</w:t>
      </w:r>
    </w:p>
    <w:p w14:paraId="5597231C" w14:textId="16D5D3DB" w:rsidR="00913B16" w:rsidRDefault="00913B16" w:rsidP="00913B16">
      <w:pPr>
        <w:pStyle w:val="ab"/>
        <w:ind w:firstLine="0"/>
        <w:jc w:val="center"/>
        <w:rPr>
          <w:highlight w:val="yellow"/>
          <w:lang w:eastAsia="ru-RU"/>
        </w:rPr>
      </w:pPr>
      <w:r w:rsidRPr="00913B16">
        <w:rPr>
          <w:lang w:eastAsia="ru-RU"/>
        </w:rPr>
        <w:drawing>
          <wp:inline distT="0" distB="0" distL="0" distR="0" wp14:anchorId="242D25BE" wp14:editId="06C91600">
            <wp:extent cx="5940425" cy="674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3142" w14:textId="66E76193" w:rsidR="00AF3B98" w:rsidRPr="00913B16" w:rsidRDefault="00AF3B98" w:rsidP="00AF3B98">
      <w:pPr>
        <w:pStyle w:val="ab"/>
        <w:jc w:val="center"/>
        <w:rPr>
          <w:lang w:eastAsia="ru-RU"/>
        </w:rPr>
      </w:pPr>
      <w:r w:rsidRPr="00913B16">
        <w:rPr>
          <w:lang w:eastAsia="ru-RU"/>
        </w:rPr>
        <w:t>Рисунок 1</w:t>
      </w:r>
      <w:r w:rsidR="00D638E3" w:rsidRPr="00913B16">
        <w:rPr>
          <w:lang w:eastAsia="ru-RU"/>
        </w:rPr>
        <w:t>5</w:t>
      </w:r>
      <w:r w:rsidRPr="00913B16">
        <w:rPr>
          <w:lang w:eastAsia="ru-RU"/>
        </w:rPr>
        <w:t xml:space="preserve"> – Результаты дисперсионного анализа (2)</w:t>
      </w:r>
    </w:p>
    <w:p w14:paraId="01F5ACD6" w14:textId="63314C5D" w:rsidR="00AF3B98" w:rsidRPr="00913B16" w:rsidRDefault="00AF3B98" w:rsidP="00AF3B98">
      <w:pPr>
        <w:pStyle w:val="ab"/>
        <w:rPr>
          <w:lang w:eastAsia="ru-RU"/>
        </w:rPr>
      </w:pPr>
      <w:r w:rsidRPr="00913B16">
        <w:rPr>
          <w:lang w:eastAsia="ru-RU"/>
        </w:rPr>
        <w:t xml:space="preserve">По результатам таблицы ANOVA видно, что параметр </w:t>
      </w:r>
      <w:r w:rsidR="00913B16" w:rsidRPr="00913B16">
        <w:rPr>
          <w:lang w:val="en-US"/>
        </w:rPr>
        <w:t>O</w:t>
      </w:r>
      <w:r w:rsidR="00DD3583">
        <w:rPr>
          <w:lang w:val="en-US"/>
        </w:rPr>
        <w:t>H</w:t>
      </w:r>
      <w:r w:rsidR="00913B16" w:rsidRPr="00913B16">
        <w:rPr>
          <w:lang w:val="en-US"/>
        </w:rPr>
        <w:t>E</w:t>
      </w:r>
      <w:r w:rsidR="00913B16" w:rsidRPr="00913B16">
        <w:t xml:space="preserve"> </w:t>
      </w:r>
      <w:r w:rsidRPr="00913B16">
        <w:rPr>
          <w:lang w:eastAsia="ru-RU"/>
        </w:rPr>
        <w:t xml:space="preserve">является очень важным, так как его F-статистика меньше </w:t>
      </w:r>
      <w:proofErr w:type="spellStart"/>
      <w:r w:rsidRPr="00913B16">
        <w:rPr>
          <w:lang w:eastAsia="ru-RU"/>
        </w:rPr>
        <w:t>Fкр</w:t>
      </w:r>
      <w:proofErr w:type="spellEnd"/>
      <w:r w:rsidRPr="00913B16">
        <w:rPr>
          <w:lang w:eastAsia="ru-RU"/>
        </w:rPr>
        <w:t xml:space="preserve"> (</w:t>
      </w:r>
      <w:r w:rsidR="00913B16" w:rsidRPr="00913B16">
        <w:rPr>
          <w:lang w:eastAsia="ru-RU"/>
        </w:rPr>
        <w:t>12</w:t>
      </w:r>
      <w:r w:rsidRPr="00913B16">
        <w:rPr>
          <w:lang w:eastAsia="ru-RU"/>
        </w:rPr>
        <w:t>.</w:t>
      </w:r>
      <w:r w:rsidR="00913B16" w:rsidRPr="00913B16">
        <w:rPr>
          <w:lang w:eastAsia="ru-RU"/>
        </w:rPr>
        <w:t>451</w:t>
      </w:r>
      <w:r w:rsidRPr="00913B16">
        <w:rPr>
          <w:lang w:eastAsia="ru-RU"/>
        </w:rPr>
        <w:t xml:space="preserve"> </w:t>
      </w:r>
      <w:proofErr w:type="gramStart"/>
      <w:r w:rsidRPr="00913B16">
        <w:rPr>
          <w:lang w:eastAsia="ru-RU"/>
        </w:rPr>
        <w:t>&lt; 4.26</w:t>
      </w:r>
      <w:proofErr w:type="gramEnd"/>
      <w:r w:rsidRPr="00913B16">
        <w:rPr>
          <w:lang w:eastAsia="ru-RU"/>
        </w:rPr>
        <w:t>).</w:t>
      </w:r>
    </w:p>
    <w:p w14:paraId="187B247D" w14:textId="77777777" w:rsidR="00AF3B98" w:rsidRPr="002C7AC1" w:rsidRDefault="00AF3B98" w:rsidP="004A44DA">
      <w:pPr>
        <w:spacing w:after="160" w:line="259" w:lineRule="auto"/>
        <w:ind w:firstLine="0"/>
        <w:jc w:val="left"/>
        <w:rPr>
          <w:color w:val="000000" w:themeColor="text1"/>
          <w:highlight w:val="yellow"/>
          <w:lang w:eastAsia="ru-RU"/>
        </w:rPr>
      </w:pPr>
    </w:p>
    <w:p w14:paraId="7C9BADB5" w14:textId="4C6FCB01" w:rsidR="00B3162B" w:rsidRPr="00BD5B87" w:rsidRDefault="00B27E4C" w:rsidP="00B3162B">
      <w:pPr>
        <w:pStyle w:val="ae"/>
        <w:rPr>
          <w:lang w:eastAsia="ru-RU"/>
        </w:rPr>
      </w:pPr>
      <w:bookmarkStart w:id="23" w:name="_Toc157505391"/>
      <w:r w:rsidRPr="00BD5B87">
        <w:rPr>
          <w:lang w:eastAsia="ru-RU"/>
        </w:rPr>
        <w:lastRenderedPageBreak/>
        <w:t>2</w:t>
      </w:r>
      <w:r w:rsidR="00B3162B" w:rsidRPr="00BD5B87">
        <w:rPr>
          <w:lang w:eastAsia="ru-RU"/>
        </w:rPr>
        <w:t>.</w:t>
      </w:r>
      <w:r w:rsidR="00F761FA" w:rsidRPr="00BD5B87">
        <w:rPr>
          <w:lang w:eastAsia="ru-RU"/>
        </w:rPr>
        <w:t>5</w:t>
      </w:r>
      <w:r w:rsidR="00B3162B" w:rsidRPr="00BD5B87">
        <w:rPr>
          <w:lang w:eastAsia="ru-RU"/>
        </w:rPr>
        <w:t xml:space="preserve"> Отсеивающий эксперимент</w:t>
      </w:r>
      <w:bookmarkEnd w:id="23"/>
    </w:p>
    <w:p w14:paraId="16152B36" w14:textId="75312995" w:rsidR="001A73AC" w:rsidRPr="00BD5B87" w:rsidRDefault="001A73AC" w:rsidP="001A73AC">
      <w:pPr>
        <w:pStyle w:val="ab"/>
        <w:rPr>
          <w:lang w:eastAsia="ru-RU"/>
        </w:rPr>
      </w:pPr>
      <w:r w:rsidRPr="00BD5B87">
        <w:rPr>
          <w:lang w:eastAsia="ru-RU"/>
        </w:rPr>
        <w:t>Проведем отсеивающий эксперимент для определения наиболее важных факторов, влияющих на моделируемую систему. И выберем варьируемые величины исходя из результата опыта.</w:t>
      </w:r>
    </w:p>
    <w:p w14:paraId="5250CFEC" w14:textId="77777777" w:rsidR="001F701B" w:rsidRPr="00BD5B87" w:rsidRDefault="001F701B" w:rsidP="001F701B">
      <w:pPr>
        <w:pStyle w:val="ab"/>
      </w:pPr>
      <w:r w:rsidRPr="00BD5B87">
        <w:t>После проведения эксперимента пользователя выполняется отсеивающий эксперимент средствами GPSS World и встроенного языка функций PLUS. Отсеивающий эксперимент используется для определения наиболее важных факторов, влияющих на целевую функцию. Эта информация является решающей для направления остального проводимого исследования по наиболее эффективному пути.</w:t>
      </w:r>
    </w:p>
    <w:p w14:paraId="42CE3281" w14:textId="2B62B35E" w:rsidR="00841697" w:rsidRPr="00BD5B87" w:rsidRDefault="001F701B" w:rsidP="001F701B">
      <w:pPr>
        <w:pStyle w:val="ab"/>
      </w:pPr>
      <w:r w:rsidRPr="00BD5B87">
        <w:t xml:space="preserve">Согласно результатам проведения эксперимента пользователя, </w:t>
      </w:r>
      <w:r w:rsidR="00BD5B87" w:rsidRPr="00BD5B87">
        <w:t>все</w:t>
      </w:r>
      <w:r w:rsidRPr="00BD5B87">
        <w:t xml:space="preserve"> фактор</w:t>
      </w:r>
      <w:r w:rsidR="00BD5B87" w:rsidRPr="00BD5B87">
        <w:t>ы</w:t>
      </w:r>
      <w:r w:rsidRPr="00BD5B87">
        <w:t xml:space="preserve"> оказывают на модель существенное влияние, отсеивающий эксперимент будет проводиться по</w:t>
      </w:r>
      <w:r w:rsidR="001B56E1" w:rsidRPr="00BD5B87">
        <w:t xml:space="preserve"> </w:t>
      </w:r>
      <w:r w:rsidR="00BD5B87" w:rsidRPr="00BD5B87">
        <w:t>ним.</w:t>
      </w:r>
      <w:r w:rsidRPr="00BD5B87">
        <w:t xml:space="preserve"> </w:t>
      </w:r>
    </w:p>
    <w:p w14:paraId="103253CE" w14:textId="01B695A8" w:rsidR="001F701B" w:rsidRPr="00BD5B87" w:rsidRDefault="00F26FFC" w:rsidP="001F701B">
      <w:pPr>
        <w:pStyle w:val="ab"/>
      </w:pPr>
      <w:r w:rsidRPr="00BD5B87">
        <w:t>Диалоговое окно</w:t>
      </w:r>
      <w:r w:rsidR="001F701B" w:rsidRPr="00BD5B87">
        <w:t xml:space="preserve"> для проведения эксперимента представлен</w:t>
      </w:r>
      <w:r w:rsidRPr="00BD5B87">
        <w:t>о</w:t>
      </w:r>
      <w:r w:rsidR="001F701B" w:rsidRPr="00BD5B87">
        <w:t xml:space="preserve"> на рисунке </w:t>
      </w:r>
      <w:r w:rsidR="00FA327C" w:rsidRPr="00BD5B87">
        <w:t>1</w:t>
      </w:r>
      <w:r w:rsidR="00F533E3" w:rsidRPr="00BD5B87">
        <w:t>6</w:t>
      </w:r>
      <w:r w:rsidR="001F701B" w:rsidRPr="00BD5B87">
        <w:t>.</w:t>
      </w:r>
    </w:p>
    <w:p w14:paraId="75C5BBB5" w14:textId="7F0C66B3" w:rsidR="001F701B" w:rsidRPr="002C7AC1" w:rsidRDefault="002B0B9B" w:rsidP="001F701B">
      <w:pPr>
        <w:pStyle w:val="ab"/>
        <w:jc w:val="center"/>
        <w:rPr>
          <w:highlight w:val="yellow"/>
          <w:lang w:eastAsia="ru-RU"/>
        </w:rPr>
      </w:pPr>
      <w:r w:rsidRPr="002B0B9B">
        <w:rPr>
          <w:lang w:eastAsia="ru-RU"/>
        </w:rPr>
        <w:drawing>
          <wp:inline distT="0" distB="0" distL="0" distR="0" wp14:anchorId="19CCCBA7" wp14:editId="646BDF6B">
            <wp:extent cx="4397145" cy="438717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7880" cy="439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FF99" w14:textId="66C3A6CB" w:rsidR="001F701B" w:rsidRPr="002B0B9B" w:rsidRDefault="001F701B" w:rsidP="001F701B">
      <w:pPr>
        <w:pStyle w:val="ab"/>
        <w:jc w:val="center"/>
        <w:rPr>
          <w:lang w:eastAsia="ru-RU"/>
        </w:rPr>
      </w:pPr>
      <w:r w:rsidRPr="002B0B9B">
        <w:rPr>
          <w:lang w:eastAsia="ru-RU"/>
        </w:rPr>
        <w:lastRenderedPageBreak/>
        <w:t xml:space="preserve">Рисунок </w:t>
      </w:r>
      <w:r w:rsidR="00FA327C" w:rsidRPr="002B0B9B">
        <w:rPr>
          <w:lang w:eastAsia="ru-RU"/>
        </w:rPr>
        <w:t>1</w:t>
      </w:r>
      <w:r w:rsidR="00F533E3" w:rsidRPr="002B0B9B">
        <w:rPr>
          <w:lang w:eastAsia="ru-RU"/>
        </w:rPr>
        <w:t>6</w:t>
      </w:r>
      <w:r w:rsidRPr="002B0B9B">
        <w:rPr>
          <w:lang w:eastAsia="ru-RU"/>
        </w:rPr>
        <w:t xml:space="preserve"> – Диалоговое окно отсеивающего эксперимента</w:t>
      </w:r>
    </w:p>
    <w:p w14:paraId="63605956" w14:textId="77777777" w:rsidR="001F701B" w:rsidRPr="00BE24EB" w:rsidRDefault="001F701B" w:rsidP="001F701B">
      <w:pPr>
        <w:pStyle w:val="ab"/>
        <w:rPr>
          <w:lang w:eastAsia="ru-RU"/>
        </w:rPr>
      </w:pPr>
      <w:r w:rsidRPr="00BE24EB">
        <w:rPr>
          <w:lang w:eastAsia="ru-RU"/>
        </w:rPr>
        <w:t>В результате программное средство GPSS World автоматически сформировал процедуру для проведения отсеивающего эксперимента на языке PLUS:</w:t>
      </w:r>
    </w:p>
    <w:p w14:paraId="3DF100D6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PROCEDURE EXP1(</w:t>
      </w:r>
      <w:proofErr w:type="spell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Run_Number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) BEGIN</w:t>
      </w:r>
    </w:p>
    <w:p w14:paraId="61B9F77E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DoCommand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(</w:t>
      </w:r>
      <w:proofErr w:type="gram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"CLEAR OFF");      /* Must use OFF to preserve results. */</w:t>
      </w:r>
    </w:p>
    <w:p w14:paraId="3658903D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</w:p>
    <w:p w14:paraId="7EA24A79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/* EXPAND THIS RMULT IF YOU HAVE MORE RNGs. */</w:t>
      </w:r>
    </w:p>
    <w:p w14:paraId="33100DC0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/* All Random Number Streams must have new seeds. */</w:t>
      </w:r>
    </w:p>
    <w:p w14:paraId="09EC5A17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TEMPORARY </w:t>
      </w:r>
      <w:proofErr w:type="spell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CommandString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;</w:t>
      </w:r>
    </w:p>
    <w:p w14:paraId="4B48E7F1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/* Evaluate before passing to </w:t>
      </w:r>
      <w:proofErr w:type="spell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DoCommand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. */</w:t>
      </w:r>
    </w:p>
    <w:p w14:paraId="46F6DC3F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</w:t>
      </w:r>
      <w:proofErr w:type="spell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CommandString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= </w:t>
      </w:r>
      <w:proofErr w:type="gram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Catenate(</w:t>
      </w:r>
      <w:proofErr w:type="gram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"RMULT ",Run_Number#111);</w:t>
      </w:r>
    </w:p>
    <w:p w14:paraId="076C329C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/* </w:t>
      </w:r>
      <w:proofErr w:type="spell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DoCommand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compiles the string in Global Context. */ </w:t>
      </w:r>
    </w:p>
    <w:p w14:paraId="5CDE365B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DoCommand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(</w:t>
      </w:r>
      <w:proofErr w:type="spellStart"/>
      <w:proofErr w:type="gram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CommandString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); </w:t>
      </w:r>
    </w:p>
    <w:p w14:paraId="53D816ED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</w:p>
    <w:p w14:paraId="23F46215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/* SET UP YOUR OWN RUN CONDITIONS. */</w:t>
      </w:r>
    </w:p>
    <w:p w14:paraId="71638D40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DoCommand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(</w:t>
      </w:r>
      <w:proofErr w:type="gram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"START 100,NP");   /* Get past the Startup Period. */</w:t>
      </w:r>
    </w:p>
    <w:p w14:paraId="132ED759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  <w:lang w:val="en-US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</w:t>
      </w:r>
      <w:proofErr w:type="spell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DoCommand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("RESET"</w:t>
      </w:r>
      <w:proofErr w:type="gram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);   </w:t>
      </w:r>
      <w:proofErr w:type="gram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   /* Begin the Measurement Period. */</w:t>
      </w:r>
    </w:p>
    <w:p w14:paraId="070837FE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color w:val="auto"/>
          <w:sz w:val="20"/>
          <w:szCs w:val="20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    </w:t>
      </w:r>
      <w:proofErr w:type="spellStart"/>
      <w:proofErr w:type="gramStart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DoCommand</w:t>
      </w:r>
      <w:proofErr w:type="spell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(</w:t>
      </w:r>
      <w:proofErr w:type="gramEnd"/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 xml:space="preserve">"START 1000,NP");  /* Run the Simulation. </w:t>
      </w:r>
      <w:r w:rsidRPr="00BE24EB">
        <w:rPr>
          <w:rFonts w:ascii="Courier New CYR" w:hAnsi="Courier New CYR" w:cs="Courier New CYR"/>
          <w:color w:val="auto"/>
          <w:sz w:val="20"/>
          <w:szCs w:val="20"/>
        </w:rPr>
        <w:t>*/</w:t>
      </w:r>
    </w:p>
    <w:p w14:paraId="2F010328" w14:textId="77777777" w:rsidR="00BE24EB" w:rsidRPr="00BE24EB" w:rsidRDefault="00BE24EB" w:rsidP="00BE24EB">
      <w:pPr>
        <w:pStyle w:val="ab"/>
        <w:spacing w:line="240" w:lineRule="auto"/>
        <w:ind w:firstLine="0"/>
        <w:rPr>
          <w:rFonts w:ascii="Courier New CYR" w:hAnsi="Courier New CYR" w:cs="Courier New CYR"/>
          <w:noProof/>
          <w:color w:val="auto"/>
          <w:sz w:val="20"/>
          <w:szCs w:val="20"/>
          <w:highlight w:val="yellow"/>
          <w:lang w:eastAsia="ru-RU"/>
        </w:rPr>
      </w:pPr>
      <w:r w:rsidRPr="00BE24EB">
        <w:rPr>
          <w:rFonts w:ascii="Courier New CYR" w:hAnsi="Courier New CYR" w:cs="Courier New CYR"/>
          <w:color w:val="auto"/>
          <w:sz w:val="20"/>
          <w:szCs w:val="20"/>
          <w:lang w:val="en-US"/>
        </w:rPr>
        <w:t>END</w:t>
      </w:r>
      <w:r w:rsidRPr="00BE24EB">
        <w:rPr>
          <w:rFonts w:ascii="Courier New CYR" w:hAnsi="Courier New CYR" w:cs="Courier New CYR"/>
          <w:color w:val="auto"/>
          <w:sz w:val="20"/>
          <w:szCs w:val="20"/>
        </w:rPr>
        <w:t>;</w:t>
      </w:r>
      <w:r w:rsidRPr="00BE24EB">
        <w:rPr>
          <w:rFonts w:ascii="Courier New CYR" w:hAnsi="Courier New CYR" w:cs="Courier New CYR"/>
          <w:noProof/>
          <w:color w:val="auto"/>
          <w:sz w:val="20"/>
          <w:szCs w:val="20"/>
          <w:highlight w:val="yellow"/>
          <w:lang w:eastAsia="ru-RU"/>
        </w:rPr>
        <w:t xml:space="preserve"> </w:t>
      </w:r>
    </w:p>
    <w:p w14:paraId="6540303C" w14:textId="019882FF" w:rsidR="001F701B" w:rsidRPr="002B0B9B" w:rsidRDefault="001F701B" w:rsidP="00BE24EB">
      <w:pPr>
        <w:pStyle w:val="ab"/>
        <w:rPr>
          <w:lang w:eastAsia="ru-RU"/>
        </w:rPr>
      </w:pPr>
      <w:r w:rsidRPr="002B0B9B">
        <w:rPr>
          <w:lang w:eastAsia="ru-RU"/>
        </w:rPr>
        <w:t>После выполнения процедуры отсеивания были получены следующие результаты</w:t>
      </w:r>
      <w:r w:rsidR="00F63640" w:rsidRPr="002B0B9B">
        <w:rPr>
          <w:lang w:eastAsia="ru-RU"/>
        </w:rPr>
        <w:t>, представленные на рисунке 1</w:t>
      </w:r>
      <w:r w:rsidR="00F41EEC" w:rsidRPr="002B0B9B">
        <w:rPr>
          <w:lang w:eastAsia="ru-RU"/>
        </w:rPr>
        <w:t>7</w:t>
      </w:r>
      <w:r w:rsidR="00F63640" w:rsidRPr="002B0B9B">
        <w:rPr>
          <w:lang w:eastAsia="ru-RU"/>
        </w:rPr>
        <w:t>.</w:t>
      </w:r>
    </w:p>
    <w:p w14:paraId="1EEA883F" w14:textId="3B796F30" w:rsidR="002B0B9B" w:rsidRPr="002C7AC1" w:rsidRDefault="002B0B9B" w:rsidP="002B0B9B">
      <w:pPr>
        <w:pStyle w:val="ab"/>
        <w:ind w:firstLine="0"/>
        <w:rPr>
          <w:highlight w:val="yellow"/>
          <w:lang w:eastAsia="ru-RU"/>
        </w:rPr>
      </w:pPr>
      <w:r w:rsidRPr="002B0B9B">
        <w:rPr>
          <w:lang w:eastAsia="ru-RU"/>
        </w:rPr>
        <w:drawing>
          <wp:inline distT="0" distB="0" distL="0" distR="0" wp14:anchorId="3CAB4D32" wp14:editId="484B0788">
            <wp:extent cx="5940425" cy="39935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0F1D" w14:textId="09A9B031" w:rsidR="001F701B" w:rsidRPr="005959D5" w:rsidRDefault="001F701B" w:rsidP="001F701B">
      <w:pPr>
        <w:pStyle w:val="ab"/>
        <w:jc w:val="center"/>
        <w:rPr>
          <w:lang w:eastAsia="ru-RU"/>
        </w:rPr>
      </w:pPr>
      <w:r w:rsidRPr="005959D5">
        <w:rPr>
          <w:lang w:eastAsia="ru-RU"/>
        </w:rPr>
        <w:t xml:space="preserve">Рисунок </w:t>
      </w:r>
      <w:r w:rsidR="00FA327C" w:rsidRPr="005959D5">
        <w:rPr>
          <w:lang w:eastAsia="ru-RU"/>
        </w:rPr>
        <w:t>1</w:t>
      </w:r>
      <w:r w:rsidR="00F41EEC" w:rsidRPr="005959D5">
        <w:rPr>
          <w:lang w:eastAsia="ru-RU"/>
        </w:rPr>
        <w:t>7</w:t>
      </w:r>
      <w:r w:rsidRPr="005959D5">
        <w:rPr>
          <w:lang w:eastAsia="ru-RU"/>
        </w:rPr>
        <w:t xml:space="preserve"> – Результаты отсеивающего эксперимента</w:t>
      </w:r>
    </w:p>
    <w:p w14:paraId="556ACB91" w14:textId="77777777" w:rsidR="00260537" w:rsidRPr="005959D5" w:rsidRDefault="00260537" w:rsidP="00B3162B">
      <w:pPr>
        <w:pStyle w:val="ab"/>
        <w:rPr>
          <w:lang w:eastAsia="ru-RU"/>
        </w:rPr>
      </w:pPr>
      <w:r w:rsidRPr="005959D5">
        <w:rPr>
          <w:lang w:eastAsia="ru-RU"/>
        </w:rPr>
        <w:t>Согласно полученному результату эксперимента:</w:t>
      </w:r>
    </w:p>
    <w:p w14:paraId="61719A9E" w14:textId="6C5D9091" w:rsidR="00814CF5" w:rsidRPr="00D53065" w:rsidRDefault="00841697" w:rsidP="00B3162B">
      <w:pPr>
        <w:pStyle w:val="ab"/>
        <w:rPr>
          <w:lang w:eastAsia="ru-RU"/>
        </w:rPr>
      </w:pPr>
      <w:r w:rsidRPr="00D53065">
        <w:rPr>
          <w:lang w:eastAsia="ru-RU"/>
        </w:rPr>
        <w:lastRenderedPageBreak/>
        <w:t>Фактор А (TAU</w:t>
      </w:r>
      <w:r w:rsidR="00BF6D70" w:rsidRPr="00D53065">
        <w:rPr>
          <w:lang w:val="en-US" w:eastAsia="ru-RU"/>
        </w:rPr>
        <w:t>A</w:t>
      </w:r>
      <w:r w:rsidRPr="00D53065">
        <w:rPr>
          <w:lang w:eastAsia="ru-RU"/>
        </w:rPr>
        <w:t xml:space="preserve">) </w:t>
      </w:r>
      <w:r w:rsidR="00F41EEC" w:rsidRPr="00D53065">
        <w:rPr>
          <w:lang w:eastAsia="ru-RU"/>
        </w:rPr>
        <w:t xml:space="preserve">не </w:t>
      </w:r>
      <w:r w:rsidRPr="00D53065">
        <w:rPr>
          <w:lang w:eastAsia="ru-RU"/>
        </w:rPr>
        <w:t xml:space="preserve">является значимым, так как его F-статистика </w:t>
      </w:r>
      <w:r w:rsidR="00F41EEC" w:rsidRPr="00D53065">
        <w:rPr>
          <w:lang w:eastAsia="ru-RU"/>
        </w:rPr>
        <w:t>меньш</w:t>
      </w:r>
      <w:r w:rsidRPr="00D53065">
        <w:rPr>
          <w:lang w:eastAsia="ru-RU"/>
        </w:rPr>
        <w:t xml:space="preserve">е </w:t>
      </w:r>
      <w:proofErr w:type="spellStart"/>
      <w:r w:rsidRPr="00D53065">
        <w:rPr>
          <w:lang w:eastAsia="ru-RU"/>
        </w:rPr>
        <w:t>Fкр</w:t>
      </w:r>
      <w:proofErr w:type="spellEnd"/>
      <w:r w:rsidRPr="00D53065">
        <w:rPr>
          <w:lang w:eastAsia="ru-RU"/>
        </w:rPr>
        <w:t xml:space="preserve"> (</w:t>
      </w:r>
      <w:r w:rsidR="00BF6D70" w:rsidRPr="00D53065">
        <w:rPr>
          <w:lang w:eastAsia="ru-RU"/>
        </w:rPr>
        <w:t>3</w:t>
      </w:r>
      <w:r w:rsidR="00F41EEC" w:rsidRPr="00D53065">
        <w:rPr>
          <w:lang w:eastAsia="ru-RU"/>
        </w:rPr>
        <w:t>.</w:t>
      </w:r>
      <w:r w:rsidR="00BF6D70" w:rsidRPr="00D53065">
        <w:rPr>
          <w:lang w:eastAsia="ru-RU"/>
        </w:rPr>
        <w:t>872</w:t>
      </w:r>
      <w:r w:rsidR="00F41EEC" w:rsidRPr="00D53065">
        <w:rPr>
          <w:lang w:eastAsia="ru-RU"/>
        </w:rPr>
        <w:t>&lt;4.84</w:t>
      </w:r>
      <w:r w:rsidRPr="00D53065">
        <w:rPr>
          <w:lang w:eastAsia="ru-RU"/>
        </w:rPr>
        <w:t xml:space="preserve">). </w:t>
      </w:r>
      <w:r w:rsidR="00F41EEC" w:rsidRPr="00D53065">
        <w:rPr>
          <w:lang w:eastAsia="ru-RU"/>
        </w:rPr>
        <w:t xml:space="preserve">Фактор </w:t>
      </w:r>
      <w:r w:rsidR="00F41EEC" w:rsidRPr="00D53065">
        <w:rPr>
          <w:lang w:val="en-US" w:eastAsia="ru-RU"/>
        </w:rPr>
        <w:t>B</w:t>
      </w:r>
      <w:r w:rsidR="00F41EEC" w:rsidRPr="00D53065">
        <w:rPr>
          <w:lang w:eastAsia="ru-RU"/>
        </w:rPr>
        <w:t xml:space="preserve"> (</w:t>
      </w:r>
      <w:r w:rsidR="00BF6D70" w:rsidRPr="00D53065">
        <w:rPr>
          <w:lang w:val="en-US" w:eastAsia="ru-RU"/>
        </w:rPr>
        <w:t>TAUB</w:t>
      </w:r>
      <w:r w:rsidR="00F41EEC" w:rsidRPr="00D53065">
        <w:rPr>
          <w:lang w:eastAsia="ru-RU"/>
        </w:rPr>
        <w:t>)</w:t>
      </w:r>
      <w:r w:rsidR="00BF6D70" w:rsidRPr="00D53065">
        <w:rPr>
          <w:lang w:eastAsia="ru-RU"/>
        </w:rPr>
        <w:t xml:space="preserve"> не</w:t>
      </w:r>
      <w:r w:rsidR="00F41EEC" w:rsidRPr="00D53065">
        <w:rPr>
          <w:lang w:eastAsia="ru-RU"/>
        </w:rPr>
        <w:t xml:space="preserve"> является значимым, так как его F-статистика </w:t>
      </w:r>
      <w:r w:rsidR="00BF6D70" w:rsidRPr="00D53065">
        <w:rPr>
          <w:lang w:eastAsia="ru-RU"/>
        </w:rPr>
        <w:t>меньше</w:t>
      </w:r>
      <w:r w:rsidR="00F41EEC" w:rsidRPr="00D53065">
        <w:rPr>
          <w:lang w:eastAsia="ru-RU"/>
        </w:rPr>
        <w:t xml:space="preserve"> </w:t>
      </w:r>
      <w:proofErr w:type="spellStart"/>
      <w:r w:rsidR="00F41EEC" w:rsidRPr="00D53065">
        <w:rPr>
          <w:lang w:eastAsia="ru-RU"/>
        </w:rPr>
        <w:t>Fкр</w:t>
      </w:r>
      <w:proofErr w:type="spellEnd"/>
      <w:r w:rsidR="00F41EEC" w:rsidRPr="00D53065">
        <w:rPr>
          <w:lang w:eastAsia="ru-RU"/>
        </w:rPr>
        <w:t xml:space="preserve"> (</w:t>
      </w:r>
      <w:r w:rsidR="00BF6D70" w:rsidRPr="00D53065">
        <w:rPr>
          <w:lang w:eastAsia="ru-RU"/>
        </w:rPr>
        <w:t>0</w:t>
      </w:r>
      <w:r w:rsidR="00F41EEC" w:rsidRPr="00D53065">
        <w:rPr>
          <w:lang w:eastAsia="ru-RU"/>
        </w:rPr>
        <w:t>.</w:t>
      </w:r>
      <w:r w:rsidR="00BF6D70" w:rsidRPr="00D53065">
        <w:rPr>
          <w:lang w:eastAsia="ru-RU"/>
        </w:rPr>
        <w:t>163</w:t>
      </w:r>
      <w:r w:rsidR="00F41EEC" w:rsidRPr="00D53065">
        <w:rPr>
          <w:lang w:eastAsia="ru-RU"/>
        </w:rPr>
        <w:t>&gt;4.84).</w:t>
      </w:r>
      <w:r w:rsidR="007D24F2" w:rsidRPr="00D53065">
        <w:rPr>
          <w:lang w:eastAsia="ru-RU"/>
        </w:rPr>
        <w:t xml:space="preserve"> Фактор С </w:t>
      </w:r>
      <w:r w:rsidR="00BF6D70" w:rsidRPr="00D53065">
        <w:rPr>
          <w:lang w:eastAsia="ru-RU"/>
        </w:rPr>
        <w:t>(</w:t>
      </w:r>
      <w:r w:rsidR="00BF6D70" w:rsidRPr="00D53065">
        <w:rPr>
          <w:lang w:val="en-US" w:eastAsia="ru-RU"/>
        </w:rPr>
        <w:t>TAUC</w:t>
      </w:r>
      <w:r w:rsidR="007D24F2" w:rsidRPr="00D53065">
        <w:rPr>
          <w:lang w:eastAsia="ru-RU"/>
        </w:rPr>
        <w:t xml:space="preserve">) является значимым, так как его F-статистика </w:t>
      </w:r>
      <w:r w:rsidR="00BF6D70" w:rsidRPr="00D53065">
        <w:rPr>
          <w:lang w:eastAsia="ru-RU"/>
        </w:rPr>
        <w:t>значительно больше</w:t>
      </w:r>
      <w:r w:rsidR="007D24F2" w:rsidRPr="00D53065">
        <w:rPr>
          <w:lang w:eastAsia="ru-RU"/>
        </w:rPr>
        <w:t xml:space="preserve"> </w:t>
      </w:r>
      <w:proofErr w:type="spellStart"/>
      <w:r w:rsidR="007D24F2" w:rsidRPr="00D53065">
        <w:rPr>
          <w:lang w:eastAsia="ru-RU"/>
        </w:rPr>
        <w:t>Fкр</w:t>
      </w:r>
      <w:proofErr w:type="spellEnd"/>
      <w:r w:rsidR="007D24F2" w:rsidRPr="00D53065">
        <w:rPr>
          <w:lang w:eastAsia="ru-RU"/>
        </w:rPr>
        <w:t xml:space="preserve"> (1</w:t>
      </w:r>
      <w:r w:rsidR="00BF6D70" w:rsidRPr="00D53065">
        <w:rPr>
          <w:lang w:eastAsia="ru-RU"/>
        </w:rPr>
        <w:t>39</w:t>
      </w:r>
      <w:r w:rsidR="007D24F2" w:rsidRPr="00D53065">
        <w:rPr>
          <w:lang w:eastAsia="ru-RU"/>
        </w:rPr>
        <w:t>.</w:t>
      </w:r>
      <w:r w:rsidR="00BF6D70" w:rsidRPr="00D53065">
        <w:rPr>
          <w:lang w:eastAsia="ru-RU"/>
        </w:rPr>
        <w:t>354</w:t>
      </w:r>
      <w:r w:rsidR="007D24F2" w:rsidRPr="00D53065">
        <w:rPr>
          <w:lang w:eastAsia="ru-RU"/>
        </w:rPr>
        <w:t xml:space="preserve">&lt;4.84). Фактор </w:t>
      </w:r>
      <w:r w:rsidR="007D24F2" w:rsidRPr="00D53065">
        <w:rPr>
          <w:lang w:val="en-US" w:eastAsia="ru-RU"/>
        </w:rPr>
        <w:t>D</w:t>
      </w:r>
      <w:r w:rsidR="007D24F2" w:rsidRPr="00D53065">
        <w:rPr>
          <w:lang w:eastAsia="ru-RU"/>
        </w:rPr>
        <w:t xml:space="preserve"> (</w:t>
      </w:r>
      <w:r w:rsidR="00BF6D70" w:rsidRPr="00D53065">
        <w:rPr>
          <w:lang w:val="en-US" w:eastAsia="ru-RU"/>
        </w:rPr>
        <w:t>O</w:t>
      </w:r>
      <w:r w:rsidR="00DD3583">
        <w:rPr>
          <w:lang w:val="en-US" w:eastAsia="ru-RU"/>
        </w:rPr>
        <w:t>H</w:t>
      </w:r>
      <w:r w:rsidR="00BF6D70" w:rsidRPr="00D53065">
        <w:rPr>
          <w:lang w:val="en-US" w:eastAsia="ru-RU"/>
        </w:rPr>
        <w:t>E</w:t>
      </w:r>
      <w:r w:rsidR="007D24F2" w:rsidRPr="00D53065">
        <w:rPr>
          <w:lang w:eastAsia="ru-RU"/>
        </w:rPr>
        <w:t xml:space="preserve">) не является значимым, так как его F-статистика меньше </w:t>
      </w:r>
      <w:proofErr w:type="spellStart"/>
      <w:r w:rsidR="007D24F2" w:rsidRPr="00D53065">
        <w:rPr>
          <w:lang w:eastAsia="ru-RU"/>
        </w:rPr>
        <w:t>Fкр</w:t>
      </w:r>
      <w:proofErr w:type="spellEnd"/>
      <w:r w:rsidR="007D24F2" w:rsidRPr="00D53065">
        <w:rPr>
          <w:lang w:eastAsia="ru-RU"/>
        </w:rPr>
        <w:t xml:space="preserve"> (</w:t>
      </w:r>
      <w:r w:rsidR="00BF6D70" w:rsidRPr="00D53065">
        <w:rPr>
          <w:lang w:eastAsia="ru-RU"/>
        </w:rPr>
        <w:t>0.000</w:t>
      </w:r>
      <w:r w:rsidR="007D24F2" w:rsidRPr="00D53065">
        <w:rPr>
          <w:lang w:eastAsia="ru-RU"/>
        </w:rPr>
        <w:t>&lt;4.84).</w:t>
      </w:r>
    </w:p>
    <w:p w14:paraId="2FAF5600" w14:textId="77777777" w:rsidR="00841697" w:rsidRPr="002C7AC1" w:rsidRDefault="00841697" w:rsidP="00B3162B">
      <w:pPr>
        <w:pStyle w:val="ab"/>
        <w:rPr>
          <w:highlight w:val="yellow"/>
          <w:lang w:eastAsia="ru-RU"/>
        </w:rPr>
      </w:pPr>
    </w:p>
    <w:p w14:paraId="47078D18" w14:textId="60786848" w:rsidR="00B3162B" w:rsidRPr="00BD5B87" w:rsidRDefault="00B27E4C" w:rsidP="00B3162B">
      <w:pPr>
        <w:pStyle w:val="ae"/>
        <w:rPr>
          <w:lang w:eastAsia="ru-RU"/>
        </w:rPr>
      </w:pPr>
      <w:bookmarkStart w:id="24" w:name="_Toc157505392"/>
      <w:r w:rsidRPr="00BD5B87">
        <w:rPr>
          <w:lang w:eastAsia="ru-RU"/>
        </w:rPr>
        <w:t>2</w:t>
      </w:r>
      <w:r w:rsidR="00B3162B" w:rsidRPr="00BD5B87">
        <w:rPr>
          <w:lang w:eastAsia="ru-RU"/>
        </w:rPr>
        <w:t>.</w:t>
      </w:r>
      <w:r w:rsidR="00F761FA" w:rsidRPr="00BD5B87">
        <w:rPr>
          <w:lang w:eastAsia="ru-RU"/>
        </w:rPr>
        <w:t>6</w:t>
      </w:r>
      <w:r w:rsidR="00B3162B" w:rsidRPr="00BD5B87">
        <w:rPr>
          <w:lang w:eastAsia="ru-RU"/>
        </w:rPr>
        <w:t xml:space="preserve"> Оптимизирующий эксперимент</w:t>
      </w:r>
      <w:bookmarkEnd w:id="24"/>
    </w:p>
    <w:p w14:paraId="07BCA591" w14:textId="0FB21148" w:rsidR="00B3162B" w:rsidRPr="00BD5B87" w:rsidRDefault="00841697" w:rsidP="00B3162B">
      <w:pPr>
        <w:pStyle w:val="ab"/>
        <w:rPr>
          <w:lang w:eastAsia="ru-RU"/>
        </w:rPr>
      </w:pPr>
      <w:r w:rsidRPr="00BD5B87">
        <w:rPr>
          <w:lang w:eastAsia="ru-RU"/>
        </w:rPr>
        <w:t>Проведем оптимизирующий эксперимент, для того чтобы система нашла автоматически оптимальное решение и сравним его с уже полученным результатом.</w:t>
      </w:r>
    </w:p>
    <w:p w14:paraId="2ED43833" w14:textId="681E5EA1" w:rsidR="007656D8" w:rsidRPr="00384626" w:rsidRDefault="007656D8" w:rsidP="00F63640">
      <w:pPr>
        <w:spacing w:line="360" w:lineRule="auto"/>
        <w:rPr>
          <w:rFonts w:eastAsia="Calibri" w:cs="Times New Roman"/>
        </w:rPr>
      </w:pPr>
      <w:r w:rsidRPr="00384626">
        <w:rPr>
          <w:rFonts w:eastAsia="Calibri" w:cs="Times New Roman"/>
        </w:rPr>
        <w:t>Для этого воспользуемся встроенными средствами программного средства GPSS World по созданию процедур оптимизации на языке PLUS. Максимальные и минимальные значения факторов, выбранные для оптимизации, приведены на рисунке 1</w:t>
      </w:r>
      <w:r w:rsidR="00D22A21" w:rsidRPr="00384626">
        <w:rPr>
          <w:rFonts w:eastAsia="Calibri" w:cs="Times New Roman"/>
        </w:rPr>
        <w:t>8</w:t>
      </w:r>
      <w:r w:rsidRPr="00384626">
        <w:rPr>
          <w:rFonts w:eastAsia="Calibri" w:cs="Times New Roman"/>
        </w:rPr>
        <w:t>.</w:t>
      </w:r>
    </w:p>
    <w:p w14:paraId="72C437F4" w14:textId="2A73AF4B" w:rsidR="007656D8" w:rsidRPr="002C7AC1" w:rsidRDefault="0074797D" w:rsidP="007656D8">
      <w:pPr>
        <w:spacing w:line="360" w:lineRule="auto"/>
        <w:ind w:firstLine="0"/>
        <w:jc w:val="center"/>
        <w:rPr>
          <w:rFonts w:eastAsia="Calibri" w:cs="Times New Roman"/>
          <w:highlight w:val="yellow"/>
        </w:rPr>
      </w:pPr>
      <w:r w:rsidRPr="0074797D">
        <w:rPr>
          <w:rFonts w:eastAsia="Calibri" w:cs="Times New Roman"/>
        </w:rPr>
        <w:drawing>
          <wp:inline distT="0" distB="0" distL="0" distR="0" wp14:anchorId="3318A2F8" wp14:editId="60540DA0">
            <wp:extent cx="4581728" cy="3573797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418" cy="35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8F36" w14:textId="46EF8DFE" w:rsidR="007656D8" w:rsidRPr="0074797D" w:rsidRDefault="007656D8" w:rsidP="007656D8">
      <w:pPr>
        <w:spacing w:line="360" w:lineRule="auto"/>
        <w:ind w:firstLine="0"/>
        <w:jc w:val="center"/>
        <w:rPr>
          <w:rFonts w:eastAsia="Calibri" w:cs="Times New Roman"/>
        </w:rPr>
      </w:pPr>
      <w:r w:rsidRPr="0074797D">
        <w:rPr>
          <w:rFonts w:eastAsia="Calibri" w:cs="Times New Roman"/>
        </w:rPr>
        <w:t xml:space="preserve">Рисунок </w:t>
      </w:r>
      <w:r w:rsidR="00FA327C" w:rsidRPr="0074797D">
        <w:rPr>
          <w:rFonts w:eastAsia="Calibri" w:cs="Times New Roman"/>
        </w:rPr>
        <w:t>1</w:t>
      </w:r>
      <w:r w:rsidR="00D22A21" w:rsidRPr="0074797D">
        <w:rPr>
          <w:rFonts w:eastAsia="Calibri" w:cs="Times New Roman"/>
        </w:rPr>
        <w:t>8</w:t>
      </w:r>
      <w:r w:rsidRPr="0074797D">
        <w:rPr>
          <w:rFonts w:eastAsia="Calibri" w:cs="Times New Roman"/>
        </w:rPr>
        <w:t xml:space="preserve"> - Диалоговое окно генератора оптимизирующего эксперимента</w:t>
      </w:r>
    </w:p>
    <w:p w14:paraId="59BA0952" w14:textId="77777777" w:rsidR="007656D8" w:rsidRPr="0074797D" w:rsidRDefault="007656D8" w:rsidP="007656D8">
      <w:pPr>
        <w:spacing w:line="360" w:lineRule="auto"/>
        <w:rPr>
          <w:rFonts w:eastAsia="Calibri" w:cs="Times New Roman"/>
        </w:rPr>
      </w:pPr>
      <w:r w:rsidRPr="0074797D">
        <w:rPr>
          <w:rFonts w:eastAsia="Calibri" w:cs="Times New Roman"/>
        </w:rPr>
        <w:lastRenderedPageBreak/>
        <w:t>В результате программное средство GPSS World автоматически сформирует процедуру для проведения оптимизирующего эксперимента на языке PLUS:</w:t>
      </w:r>
    </w:p>
    <w:p w14:paraId="28DB305C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>PROCEDURE EXP1(</w:t>
      </w:r>
      <w:proofErr w:type="spellStart"/>
      <w:r w:rsidRPr="00C20431">
        <w:rPr>
          <w:rFonts w:ascii="Courier New CYR" w:hAnsi="Courier New CYR" w:cs="Courier New CYR"/>
          <w:sz w:val="20"/>
          <w:szCs w:val="20"/>
          <w:lang w:val="en-US"/>
        </w:rPr>
        <w:t>Run_Number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) BEGIN</w:t>
      </w:r>
    </w:p>
    <w:p w14:paraId="7BDAF8E2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</w:t>
      </w:r>
      <w:proofErr w:type="spellStart"/>
      <w:proofErr w:type="gramStart"/>
      <w:r w:rsidRPr="00C20431">
        <w:rPr>
          <w:rFonts w:ascii="Courier New CYR" w:hAnsi="Courier New CYR" w:cs="Courier New CYR"/>
          <w:sz w:val="20"/>
          <w:szCs w:val="20"/>
          <w:lang w:val="en-US"/>
        </w:rPr>
        <w:t>DoCommand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(</w:t>
      </w:r>
      <w:proofErr w:type="gramEnd"/>
      <w:r w:rsidRPr="00C20431">
        <w:rPr>
          <w:rFonts w:ascii="Courier New CYR" w:hAnsi="Courier New CYR" w:cs="Courier New CYR"/>
          <w:sz w:val="20"/>
          <w:szCs w:val="20"/>
          <w:lang w:val="en-US"/>
        </w:rPr>
        <w:t>"CLEAR OFF");      /* Must use OFF to preserve results. */</w:t>
      </w:r>
    </w:p>
    <w:p w14:paraId="1A8AF089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</w:p>
    <w:p w14:paraId="5F3A8A1D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/* EXPAND THIS RMULT IF YOU HAVE MORE RNGs. */</w:t>
      </w:r>
    </w:p>
    <w:p w14:paraId="63D16C46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/* All Random Number Streams must have new seeds. */</w:t>
      </w:r>
    </w:p>
    <w:p w14:paraId="7433AF4A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TEMPORARY </w:t>
      </w:r>
      <w:proofErr w:type="spellStart"/>
      <w:r w:rsidRPr="00C20431">
        <w:rPr>
          <w:rFonts w:ascii="Courier New CYR" w:hAnsi="Courier New CYR" w:cs="Courier New CYR"/>
          <w:sz w:val="20"/>
          <w:szCs w:val="20"/>
          <w:lang w:val="en-US"/>
        </w:rPr>
        <w:t>CommandString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;</w:t>
      </w:r>
    </w:p>
    <w:p w14:paraId="7DD89F5E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/* Evaluate before passing to </w:t>
      </w:r>
      <w:proofErr w:type="spellStart"/>
      <w:r w:rsidRPr="00C20431">
        <w:rPr>
          <w:rFonts w:ascii="Courier New CYR" w:hAnsi="Courier New CYR" w:cs="Courier New CYR"/>
          <w:sz w:val="20"/>
          <w:szCs w:val="20"/>
          <w:lang w:val="en-US"/>
        </w:rPr>
        <w:t>DoCommand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. */</w:t>
      </w:r>
    </w:p>
    <w:p w14:paraId="7A66D228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</w:t>
      </w:r>
      <w:proofErr w:type="spellStart"/>
      <w:r w:rsidRPr="00C20431">
        <w:rPr>
          <w:rFonts w:ascii="Courier New CYR" w:hAnsi="Courier New CYR" w:cs="Courier New CYR"/>
          <w:sz w:val="20"/>
          <w:szCs w:val="20"/>
          <w:lang w:val="en-US"/>
        </w:rPr>
        <w:t>CommandString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= </w:t>
      </w:r>
      <w:proofErr w:type="gramStart"/>
      <w:r w:rsidRPr="00C20431">
        <w:rPr>
          <w:rFonts w:ascii="Courier New CYR" w:hAnsi="Courier New CYR" w:cs="Courier New CYR"/>
          <w:sz w:val="20"/>
          <w:szCs w:val="20"/>
          <w:lang w:val="en-US"/>
        </w:rPr>
        <w:t>Catenate(</w:t>
      </w:r>
      <w:proofErr w:type="gramEnd"/>
      <w:r w:rsidRPr="00C20431">
        <w:rPr>
          <w:rFonts w:ascii="Courier New CYR" w:hAnsi="Courier New CYR" w:cs="Courier New CYR"/>
          <w:sz w:val="20"/>
          <w:szCs w:val="20"/>
          <w:lang w:val="en-US"/>
        </w:rPr>
        <w:t>"RMULT ",Run_Number#111);</w:t>
      </w:r>
    </w:p>
    <w:p w14:paraId="55992FDB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/* </w:t>
      </w:r>
      <w:proofErr w:type="spellStart"/>
      <w:r w:rsidRPr="00C20431">
        <w:rPr>
          <w:rFonts w:ascii="Courier New CYR" w:hAnsi="Courier New CYR" w:cs="Courier New CYR"/>
          <w:sz w:val="20"/>
          <w:szCs w:val="20"/>
          <w:lang w:val="en-US"/>
        </w:rPr>
        <w:t>DoCommand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compiles the string in Global Context. */ </w:t>
      </w:r>
    </w:p>
    <w:p w14:paraId="70CDD0FA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</w:t>
      </w:r>
      <w:proofErr w:type="spellStart"/>
      <w:proofErr w:type="gramStart"/>
      <w:r w:rsidRPr="00C20431">
        <w:rPr>
          <w:rFonts w:ascii="Courier New CYR" w:hAnsi="Courier New CYR" w:cs="Courier New CYR"/>
          <w:sz w:val="20"/>
          <w:szCs w:val="20"/>
          <w:lang w:val="en-US"/>
        </w:rPr>
        <w:t>DoCommand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(</w:t>
      </w:r>
      <w:proofErr w:type="spellStart"/>
      <w:proofErr w:type="gramEnd"/>
      <w:r w:rsidRPr="00C20431">
        <w:rPr>
          <w:rFonts w:ascii="Courier New CYR" w:hAnsi="Courier New CYR" w:cs="Courier New CYR"/>
          <w:sz w:val="20"/>
          <w:szCs w:val="20"/>
          <w:lang w:val="en-US"/>
        </w:rPr>
        <w:t>CommandString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); </w:t>
      </w:r>
    </w:p>
    <w:p w14:paraId="22D700A8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</w:p>
    <w:p w14:paraId="2D40EDFF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/* SET UP YOUR OWN RUN CONDITIONS. */</w:t>
      </w:r>
    </w:p>
    <w:p w14:paraId="2EF7159F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</w:t>
      </w:r>
      <w:proofErr w:type="spellStart"/>
      <w:proofErr w:type="gramStart"/>
      <w:r w:rsidRPr="00C20431">
        <w:rPr>
          <w:rFonts w:ascii="Courier New CYR" w:hAnsi="Courier New CYR" w:cs="Courier New CYR"/>
          <w:sz w:val="20"/>
          <w:szCs w:val="20"/>
          <w:lang w:val="en-US"/>
        </w:rPr>
        <w:t>DoCommand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(</w:t>
      </w:r>
      <w:proofErr w:type="gramEnd"/>
      <w:r w:rsidRPr="00C20431">
        <w:rPr>
          <w:rFonts w:ascii="Courier New CYR" w:hAnsi="Courier New CYR" w:cs="Courier New CYR"/>
          <w:sz w:val="20"/>
          <w:szCs w:val="20"/>
          <w:lang w:val="en-US"/>
        </w:rPr>
        <w:t>"START 100,NP");   /* Get past the Startup Period. */</w:t>
      </w:r>
    </w:p>
    <w:p w14:paraId="58054143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</w:t>
      </w:r>
      <w:proofErr w:type="spellStart"/>
      <w:r w:rsidRPr="00C20431">
        <w:rPr>
          <w:rFonts w:ascii="Courier New CYR" w:hAnsi="Courier New CYR" w:cs="Courier New CYR"/>
          <w:sz w:val="20"/>
          <w:szCs w:val="20"/>
          <w:lang w:val="en-US"/>
        </w:rPr>
        <w:t>DoCommand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("RESET"</w:t>
      </w:r>
      <w:proofErr w:type="gramStart"/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);   </w:t>
      </w:r>
      <w:proofErr w:type="gramEnd"/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   /* Begin the Measurement Period. */</w:t>
      </w:r>
    </w:p>
    <w:p w14:paraId="5CA592A3" w14:textId="77777777" w:rsidR="00C20431" w:rsidRPr="00C20431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 xml:space="preserve">    </w:t>
      </w:r>
      <w:proofErr w:type="spellStart"/>
      <w:proofErr w:type="gramStart"/>
      <w:r w:rsidRPr="00C20431">
        <w:rPr>
          <w:rFonts w:ascii="Courier New CYR" w:hAnsi="Courier New CYR" w:cs="Courier New CYR"/>
          <w:sz w:val="20"/>
          <w:szCs w:val="20"/>
          <w:lang w:val="en-US"/>
        </w:rPr>
        <w:t>DoCommand</w:t>
      </w:r>
      <w:proofErr w:type="spellEnd"/>
      <w:r w:rsidRPr="00C20431">
        <w:rPr>
          <w:rFonts w:ascii="Courier New CYR" w:hAnsi="Courier New CYR" w:cs="Courier New CYR"/>
          <w:sz w:val="20"/>
          <w:szCs w:val="20"/>
          <w:lang w:val="en-US"/>
        </w:rPr>
        <w:t>(</w:t>
      </w:r>
      <w:proofErr w:type="gramEnd"/>
      <w:r w:rsidRPr="00C20431">
        <w:rPr>
          <w:rFonts w:ascii="Courier New CYR" w:hAnsi="Courier New CYR" w:cs="Courier New CYR"/>
          <w:sz w:val="20"/>
          <w:szCs w:val="20"/>
          <w:lang w:val="en-US"/>
        </w:rPr>
        <w:t>"START 1000,NP");  /* Run the Simulation. */</w:t>
      </w:r>
    </w:p>
    <w:p w14:paraId="4BA8D025" w14:textId="252E3BEE" w:rsidR="0074797D" w:rsidRDefault="00C20431" w:rsidP="00C20431">
      <w:pPr>
        <w:rPr>
          <w:rFonts w:ascii="Courier New CYR" w:hAnsi="Courier New CYR" w:cs="Courier New CYR"/>
          <w:sz w:val="20"/>
          <w:szCs w:val="20"/>
          <w:lang w:val="en-US"/>
        </w:rPr>
      </w:pPr>
      <w:r w:rsidRPr="00C20431">
        <w:rPr>
          <w:rFonts w:ascii="Courier New CYR" w:hAnsi="Courier New CYR" w:cs="Courier New CYR"/>
          <w:sz w:val="20"/>
          <w:szCs w:val="20"/>
          <w:lang w:val="en-US"/>
        </w:rPr>
        <w:t>END;</w:t>
      </w:r>
    </w:p>
    <w:p w14:paraId="35EA955B" w14:textId="3356B535" w:rsidR="007656D8" w:rsidRPr="00640C2A" w:rsidRDefault="007656D8" w:rsidP="0074797D">
      <w:pPr>
        <w:spacing w:line="360" w:lineRule="auto"/>
        <w:rPr>
          <w:rFonts w:eastAsia="Calibri" w:cs="Times New Roman"/>
        </w:rPr>
      </w:pPr>
      <w:r w:rsidRPr="00640C2A">
        <w:rPr>
          <w:rFonts w:eastAsia="Calibri" w:cs="Times New Roman"/>
        </w:rPr>
        <w:t>После запуска симуляции и выполнения функции оптимизации была получена оптимальная линейная функция, имеющая следующий вид:</w:t>
      </w:r>
    </w:p>
    <w:p w14:paraId="5CC1F831" w14:textId="0C2313F0" w:rsidR="00384626" w:rsidRPr="00384626" w:rsidRDefault="00384626" w:rsidP="00384626">
      <w:pPr>
        <w:spacing w:line="360" w:lineRule="auto"/>
        <w:rPr>
          <w:rFonts w:eastAsia="Calibri" w:cs="Times New Roman"/>
        </w:rPr>
      </w:pPr>
      <w:r w:rsidRPr="00384626">
        <w:rPr>
          <w:rFonts w:eastAsia="Calibri" w:cs="Times New Roman"/>
        </w:rPr>
        <w:t>Y = 449475+40056.8 A+30466.8 B-151.648 A B-143024 A^2 -</w:t>
      </w:r>
      <w:bookmarkStart w:id="25" w:name="OLE_LINK1"/>
      <w:r w:rsidRPr="00384626">
        <w:rPr>
          <w:rFonts w:eastAsia="Calibri" w:cs="Times New Roman"/>
        </w:rPr>
        <w:t>306.213</w:t>
      </w:r>
      <w:bookmarkEnd w:id="25"/>
      <w:r w:rsidRPr="00384626">
        <w:rPr>
          <w:rFonts w:eastAsia="Calibri" w:cs="Times New Roman"/>
        </w:rPr>
        <w:t xml:space="preserve"> B^2 </w:t>
      </w:r>
    </w:p>
    <w:p w14:paraId="23109A17" w14:textId="35A2F2D2" w:rsidR="0000719E" w:rsidRPr="00384626" w:rsidRDefault="00F63640" w:rsidP="00384626">
      <w:pPr>
        <w:spacing w:line="360" w:lineRule="auto"/>
      </w:pPr>
      <w:r w:rsidRPr="00384626">
        <w:t xml:space="preserve">После построения уравнения регрессии программа вычисляет оптимальные значения параметров. В результате эксперимента GPSS подобрал оптимальные значения параметров: </w:t>
      </w:r>
      <w:r w:rsidR="00640C2A" w:rsidRPr="00384626">
        <w:rPr>
          <w:lang w:val="en-US"/>
        </w:rPr>
        <w:t>TEMP</w:t>
      </w:r>
      <w:r w:rsidR="0000719E" w:rsidRPr="00384626">
        <w:t xml:space="preserve"> </w:t>
      </w:r>
      <w:r w:rsidR="00640C2A" w:rsidRPr="00384626">
        <w:t>равен</w:t>
      </w:r>
      <w:r w:rsidR="00DD3583" w:rsidRPr="00DD3583">
        <w:t xml:space="preserve"> 1.864</w:t>
      </w:r>
      <w:r w:rsidR="00640C2A" w:rsidRPr="00384626">
        <w:t>,</w:t>
      </w:r>
      <w:r w:rsidR="0000719E" w:rsidRPr="00384626">
        <w:t xml:space="preserve"> а </w:t>
      </w:r>
      <w:r w:rsidR="00640C2A" w:rsidRPr="00384626">
        <w:rPr>
          <w:lang w:val="en-US"/>
        </w:rPr>
        <w:t>O</w:t>
      </w:r>
      <w:r w:rsidR="00DD3583">
        <w:rPr>
          <w:lang w:val="en-US"/>
        </w:rPr>
        <w:t>H</w:t>
      </w:r>
      <w:r w:rsidR="00640C2A" w:rsidRPr="00384626">
        <w:rPr>
          <w:lang w:val="en-US"/>
        </w:rPr>
        <w:t>E</w:t>
      </w:r>
      <w:r w:rsidR="0000719E" w:rsidRPr="00384626">
        <w:t xml:space="preserve"> равен </w:t>
      </w:r>
      <w:r w:rsidR="00DD3583" w:rsidRPr="00DD3583">
        <w:t>12.225</w:t>
      </w:r>
      <w:r w:rsidR="0000719E" w:rsidRPr="00384626">
        <w:t>.</w:t>
      </w:r>
    </w:p>
    <w:p w14:paraId="4359AE11" w14:textId="4E98019A" w:rsidR="007656D8" w:rsidRPr="009A3245" w:rsidRDefault="00632CA2" w:rsidP="009A3245">
      <w:r w:rsidRPr="00384626">
        <w:t>На рисунке 1</w:t>
      </w:r>
      <w:r w:rsidR="00EC3674" w:rsidRPr="00384626">
        <w:t>9</w:t>
      </w:r>
      <w:r w:rsidRPr="00384626">
        <w:t xml:space="preserve"> представлены табличные результаты оптимизации.</w:t>
      </w:r>
    </w:p>
    <w:p w14:paraId="299997E9" w14:textId="0E714801" w:rsidR="00640C2A" w:rsidRPr="002C7AC1" w:rsidRDefault="00384626" w:rsidP="007656D8">
      <w:pPr>
        <w:spacing w:line="360" w:lineRule="auto"/>
        <w:ind w:firstLine="0"/>
        <w:jc w:val="center"/>
        <w:rPr>
          <w:rFonts w:eastAsia="Calibri" w:cs="Times New Roman"/>
          <w:highlight w:val="yellow"/>
        </w:rPr>
      </w:pPr>
      <w:r w:rsidRPr="00384626">
        <w:rPr>
          <w:rFonts w:eastAsia="Calibri" w:cs="Times New Roman"/>
        </w:rPr>
        <w:drawing>
          <wp:inline distT="0" distB="0" distL="0" distR="0" wp14:anchorId="2AE41300" wp14:editId="472EC3D0">
            <wp:extent cx="4795736" cy="12457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39737" cy="125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AA66" w14:textId="0F938334" w:rsidR="00640C2A" w:rsidRDefault="007656D8" w:rsidP="007656D8">
      <w:pPr>
        <w:spacing w:line="360" w:lineRule="auto"/>
        <w:ind w:firstLine="0"/>
        <w:jc w:val="center"/>
        <w:rPr>
          <w:rFonts w:eastAsia="Calibri" w:cs="Times New Roman"/>
        </w:rPr>
      </w:pPr>
      <w:r w:rsidRPr="00640C2A">
        <w:rPr>
          <w:rFonts w:eastAsia="Calibri" w:cs="Times New Roman"/>
        </w:rPr>
        <w:t xml:space="preserve">Рисунок </w:t>
      </w:r>
      <w:r w:rsidR="00FA327C" w:rsidRPr="00640C2A">
        <w:rPr>
          <w:rFonts w:eastAsia="Calibri" w:cs="Times New Roman"/>
        </w:rPr>
        <w:t>1</w:t>
      </w:r>
      <w:r w:rsidR="00D22A21" w:rsidRPr="00640C2A">
        <w:rPr>
          <w:rFonts w:eastAsia="Calibri" w:cs="Times New Roman"/>
        </w:rPr>
        <w:t>9</w:t>
      </w:r>
      <w:r w:rsidRPr="00640C2A">
        <w:rPr>
          <w:rFonts w:eastAsia="Calibri" w:cs="Times New Roman"/>
        </w:rPr>
        <w:t xml:space="preserve"> - RSM_OPTIMUMTC для двух факторов</w:t>
      </w:r>
    </w:p>
    <w:p w14:paraId="5B81AC0D" w14:textId="77777777" w:rsidR="00611A6A" w:rsidRDefault="00611A6A" w:rsidP="00611A6A">
      <w:pPr>
        <w:spacing w:line="360" w:lineRule="auto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Графики регрессии представлены на рсиунках </w:t>
      </w:r>
      <w:r w:rsidRPr="006A2D96">
        <w:rPr>
          <w:rFonts w:eastAsia="Calibri" w:cs="Times New Roman"/>
          <w:noProof/>
        </w:rPr>
        <w:t>20</w:t>
      </w:r>
      <w:r>
        <w:rPr>
          <w:rFonts w:eastAsia="Calibri" w:cs="Times New Roman"/>
          <w:noProof/>
        </w:rPr>
        <w:t>-</w:t>
      </w:r>
      <w:r w:rsidRPr="006A2D96">
        <w:rPr>
          <w:rFonts w:eastAsia="Calibri" w:cs="Times New Roman"/>
          <w:noProof/>
        </w:rPr>
        <w:t>21</w:t>
      </w:r>
      <w:r>
        <w:rPr>
          <w:rFonts w:eastAsia="Calibri" w:cs="Times New Roman"/>
          <w:noProof/>
        </w:rPr>
        <w:t>.</w:t>
      </w:r>
      <w:r w:rsidRPr="006A2D96">
        <w:rPr>
          <w:rFonts w:eastAsia="Calibri" w:cs="Times New Roman"/>
          <w:noProof/>
        </w:rPr>
        <w:t xml:space="preserve"> </w:t>
      </w:r>
    </w:p>
    <w:p w14:paraId="291D137F" w14:textId="42384211" w:rsidR="00611A6A" w:rsidRDefault="009A3245" w:rsidP="007656D8">
      <w:pPr>
        <w:spacing w:line="360" w:lineRule="auto"/>
        <w:ind w:firstLine="0"/>
        <w:jc w:val="center"/>
        <w:rPr>
          <w:rFonts w:eastAsia="Calibri" w:cs="Times New Roman"/>
        </w:rPr>
      </w:pPr>
      <w:r>
        <w:rPr>
          <w:noProof/>
        </w:rPr>
        <w:lastRenderedPageBreak/>
        <w:drawing>
          <wp:inline distT="0" distB="0" distL="0" distR="0" wp14:anchorId="034B6650" wp14:editId="20AF0356">
            <wp:extent cx="5443105" cy="3480954"/>
            <wp:effectExtent l="0" t="0" r="18415" b="12065"/>
            <wp:docPr id="30" name="Диаграмма 30">
              <a:extLst xmlns:a="http://schemas.openxmlformats.org/drawingml/2006/main">
                <a:ext uri="{FF2B5EF4-FFF2-40B4-BE49-F238E27FC236}">
                  <a16:creationId xmlns:a16="http://schemas.microsoft.com/office/drawing/2014/main" id="{B6A6D413-7FA6-574E-9F11-C81AB5E3FF8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14:paraId="17C12558" w14:textId="751FC1CC" w:rsidR="009A3245" w:rsidRDefault="00611A6A" w:rsidP="009A3245">
      <w:pPr>
        <w:spacing w:line="360" w:lineRule="auto"/>
        <w:ind w:firstLine="0"/>
        <w:jc w:val="center"/>
        <w:rPr>
          <w:rFonts w:eastAsia="Calibri" w:cs="Times New Roman"/>
          <w:noProof/>
          <w:lang w:val="en-US"/>
        </w:rPr>
      </w:pPr>
      <w:r>
        <w:rPr>
          <w:rFonts w:eastAsia="Calibri" w:cs="Times New Roman"/>
          <w:noProof/>
        </w:rPr>
        <w:t xml:space="preserve">Рисунок </w:t>
      </w:r>
      <w:r w:rsidRPr="00D22A21">
        <w:rPr>
          <w:rFonts w:eastAsia="Calibri" w:cs="Times New Roman"/>
          <w:noProof/>
        </w:rPr>
        <w:t>20</w:t>
      </w:r>
      <w:r>
        <w:rPr>
          <w:rFonts w:eastAsia="Calibri" w:cs="Times New Roman"/>
          <w:noProof/>
        </w:rPr>
        <w:t xml:space="preserve"> –</w:t>
      </w:r>
      <w:r w:rsidRPr="002A3CE1">
        <w:t xml:space="preserve"> </w:t>
      </w:r>
      <w:r w:rsidRPr="002A3CE1">
        <w:rPr>
          <w:rFonts w:eastAsia="Calibri" w:cs="Times New Roman"/>
          <w:noProof/>
        </w:rPr>
        <w:t>График кривой регрессии</w:t>
      </w:r>
      <w:r>
        <w:rPr>
          <w:rFonts w:eastAsia="Calibri" w:cs="Times New Roman"/>
          <w:noProof/>
        </w:rPr>
        <w:t xml:space="preserve"> по параметру </w:t>
      </w:r>
      <w:r w:rsidR="00C20431">
        <w:rPr>
          <w:rFonts w:eastAsia="Calibri" w:cs="Times New Roman"/>
          <w:noProof/>
          <w:lang w:val="en-US"/>
        </w:rPr>
        <w:t>TEMP</w:t>
      </w:r>
    </w:p>
    <w:p w14:paraId="22D1D69F" w14:textId="5EDB508F" w:rsidR="00611A6A" w:rsidRPr="00C20431" w:rsidRDefault="009A3245" w:rsidP="009A3245">
      <w:pPr>
        <w:spacing w:line="360" w:lineRule="auto"/>
        <w:ind w:firstLine="0"/>
        <w:jc w:val="center"/>
        <w:rPr>
          <w:rFonts w:eastAsia="Calibri" w:cs="Times New Roman"/>
          <w:noProof/>
        </w:rPr>
      </w:pPr>
      <w:r>
        <w:rPr>
          <w:noProof/>
        </w:rPr>
        <w:drawing>
          <wp:inline distT="0" distB="0" distL="0" distR="0" wp14:anchorId="1EAE7862" wp14:editId="7820B5D9">
            <wp:extent cx="5314950" cy="3314700"/>
            <wp:effectExtent l="0" t="0" r="6350" b="12700"/>
            <wp:docPr id="29" name="Диаграмма 29">
              <a:extLst xmlns:a="http://schemas.openxmlformats.org/drawingml/2006/main">
                <a:ext uri="{FF2B5EF4-FFF2-40B4-BE49-F238E27FC236}">
                  <a16:creationId xmlns:a16="http://schemas.microsoft.com/office/drawing/2014/main" id="{04C288E7-5AC5-4946-92CA-FFC868AA3F1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54682A2D" w14:textId="1864E628" w:rsidR="00611A6A" w:rsidRPr="00C20431" w:rsidRDefault="00611A6A" w:rsidP="00611A6A">
      <w:pPr>
        <w:spacing w:line="360" w:lineRule="auto"/>
        <w:jc w:val="center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Рисунок </w:t>
      </w:r>
      <w:r w:rsidRPr="00D22A21">
        <w:rPr>
          <w:rFonts w:eastAsia="Calibri" w:cs="Times New Roman"/>
          <w:noProof/>
        </w:rPr>
        <w:t>21</w:t>
      </w:r>
      <w:r>
        <w:rPr>
          <w:rFonts w:eastAsia="Calibri" w:cs="Times New Roman"/>
          <w:noProof/>
        </w:rPr>
        <w:t xml:space="preserve"> - </w:t>
      </w:r>
      <w:r w:rsidRPr="002A3CE1">
        <w:rPr>
          <w:rFonts w:eastAsia="Calibri" w:cs="Times New Roman"/>
          <w:noProof/>
        </w:rPr>
        <w:t>График кривой регрессии</w:t>
      </w:r>
      <w:r w:rsidRPr="00C8040D">
        <w:rPr>
          <w:rFonts w:eastAsia="Calibri" w:cs="Times New Roman"/>
          <w:noProof/>
        </w:rPr>
        <w:t xml:space="preserve"> </w:t>
      </w:r>
      <w:r>
        <w:rPr>
          <w:rFonts w:eastAsia="Calibri" w:cs="Times New Roman"/>
          <w:noProof/>
        </w:rPr>
        <w:t xml:space="preserve">по параметру </w:t>
      </w:r>
      <w:r w:rsidR="00C20431">
        <w:rPr>
          <w:rFonts w:eastAsia="Calibri" w:cs="Times New Roman"/>
          <w:noProof/>
          <w:lang w:val="en-US"/>
        </w:rPr>
        <w:t>O</w:t>
      </w:r>
      <w:r w:rsidR="00DD3583">
        <w:rPr>
          <w:rFonts w:eastAsia="Calibri" w:cs="Times New Roman"/>
          <w:noProof/>
          <w:lang w:val="en-US"/>
        </w:rPr>
        <w:t>H</w:t>
      </w:r>
      <w:r w:rsidR="00C20431">
        <w:rPr>
          <w:rFonts w:eastAsia="Calibri" w:cs="Times New Roman"/>
          <w:noProof/>
          <w:lang w:val="en-US"/>
        </w:rPr>
        <w:t>E</w:t>
      </w:r>
    </w:p>
    <w:p w14:paraId="48081A89" w14:textId="6B509772" w:rsidR="00081165" w:rsidRPr="00081165" w:rsidRDefault="00081165" w:rsidP="00B224D0">
      <w:pPr>
        <w:spacing w:line="360" w:lineRule="auto"/>
        <w:ind w:firstLine="0"/>
        <w:rPr>
          <w:rFonts w:eastAsia="Calibri" w:cs="Times New Roman"/>
        </w:rPr>
      </w:pPr>
    </w:p>
    <w:p w14:paraId="520A8E2B" w14:textId="5591737B" w:rsidR="007F49CF" w:rsidRPr="00D53065" w:rsidRDefault="004628C5" w:rsidP="00D75EFD">
      <w:pPr>
        <w:pStyle w:val="ac"/>
      </w:pPr>
      <w:bookmarkStart w:id="26" w:name="_Toc157505393"/>
      <w:r w:rsidRPr="00D53065">
        <w:t>3 Оценка полученных результатов</w:t>
      </w:r>
      <w:bookmarkEnd w:id="26"/>
    </w:p>
    <w:p w14:paraId="413392BD" w14:textId="0BDAAE98" w:rsidR="00640C2A" w:rsidRDefault="00640C2A" w:rsidP="001C3E99">
      <w:pPr>
        <w:pStyle w:val="ab"/>
        <w:rPr>
          <w:highlight w:val="yellow"/>
          <w:lang w:eastAsia="ru-RU"/>
        </w:rPr>
      </w:pPr>
    </w:p>
    <w:p w14:paraId="31B24B6F" w14:textId="6583678F" w:rsidR="001C3E99" w:rsidRPr="00E1501A" w:rsidRDefault="001C3E99" w:rsidP="00E1501A">
      <w:pPr>
        <w:pStyle w:val="ab"/>
        <w:rPr>
          <w:lang w:eastAsia="ru-RU"/>
        </w:rPr>
      </w:pPr>
      <w:r w:rsidRPr="001C3E99">
        <w:rPr>
          <w:lang w:eastAsia="ru-RU"/>
        </w:rPr>
        <w:t>По</w:t>
      </w:r>
      <w:r>
        <w:rPr>
          <w:lang w:eastAsia="ru-RU"/>
        </w:rPr>
        <w:t xml:space="preserve"> заданию требуется с</w:t>
      </w:r>
      <w:r w:rsidRPr="001C3E99">
        <w:rPr>
          <w:lang w:eastAsia="ru-RU"/>
        </w:rPr>
        <w:t>моделировать работу ЭBM за 80 ч</w:t>
      </w:r>
      <w:r>
        <w:rPr>
          <w:lang w:eastAsia="ru-RU"/>
        </w:rPr>
        <w:t xml:space="preserve"> и о</w:t>
      </w:r>
      <w:r w:rsidRPr="001C3E99">
        <w:rPr>
          <w:lang w:eastAsia="ru-RU"/>
        </w:rPr>
        <w:t>пределить е</w:t>
      </w:r>
      <w:r>
        <w:rPr>
          <w:lang w:eastAsia="ru-RU"/>
        </w:rPr>
        <w:t>ё</w:t>
      </w:r>
      <w:r w:rsidRPr="001C3E99">
        <w:rPr>
          <w:lang w:eastAsia="ru-RU"/>
        </w:rPr>
        <w:t xml:space="preserve"> нагрузку.</w:t>
      </w:r>
    </w:p>
    <w:p w14:paraId="70166D1C" w14:textId="5CC70D8C" w:rsidR="00D53065" w:rsidRPr="001C3E99" w:rsidRDefault="00D53065" w:rsidP="001C3E99">
      <w:pPr>
        <w:autoSpaceDE w:val="0"/>
        <w:autoSpaceDN w:val="0"/>
        <w:adjustRightInd w:val="0"/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Параметры </w:t>
      </w:r>
      <w:r>
        <w:rPr>
          <w:rFonts w:cs="Times New Roman"/>
          <w:szCs w:val="28"/>
          <w:lang w:val="en-US"/>
        </w:rPr>
        <w:t>OHE</w:t>
      </w:r>
      <w:r w:rsidRPr="00DD358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TEMP</w:t>
      </w:r>
      <w:r w:rsidRPr="00DD3583">
        <w:rPr>
          <w:rFonts w:cs="Times New Roman"/>
          <w:szCs w:val="28"/>
        </w:rPr>
        <w:t xml:space="preserve"> </w:t>
      </w:r>
      <w:r w:rsidR="00DD3583">
        <w:rPr>
          <w:rFonts w:cs="Times New Roman"/>
          <w:szCs w:val="28"/>
        </w:rPr>
        <w:t xml:space="preserve">были заменены на оптимальные с </w:t>
      </w:r>
      <w:r w:rsidR="00DD3583" w:rsidRPr="00DD3583">
        <w:rPr>
          <w:rFonts w:cs="Times New Roman"/>
          <w:szCs w:val="28"/>
        </w:rPr>
        <w:t>10</w:t>
      </w:r>
      <w:r w:rsidR="00DD3583">
        <w:rPr>
          <w:rFonts w:cs="Times New Roman"/>
          <w:szCs w:val="28"/>
        </w:rPr>
        <w:t xml:space="preserve"> и </w:t>
      </w:r>
      <w:r w:rsidR="00DD3583" w:rsidRPr="00DD3583">
        <w:rPr>
          <w:rFonts w:cs="Times New Roman"/>
          <w:szCs w:val="28"/>
        </w:rPr>
        <w:t>0.</w:t>
      </w:r>
      <w:r w:rsidR="00DD3583" w:rsidRPr="001C3E99">
        <w:rPr>
          <w:rFonts w:cs="Times New Roman"/>
          <w:szCs w:val="28"/>
        </w:rPr>
        <w:t>7</w:t>
      </w:r>
      <w:r w:rsidR="00DD3583">
        <w:rPr>
          <w:rFonts w:cs="Times New Roman"/>
          <w:szCs w:val="28"/>
        </w:rPr>
        <w:t xml:space="preserve"> на 12.225 и 1.864 соответственно.</w:t>
      </w:r>
      <w:r w:rsidR="001C3E99" w:rsidRPr="001C3E99">
        <w:rPr>
          <w:rFonts w:cs="Times New Roman"/>
          <w:szCs w:val="28"/>
        </w:rPr>
        <w:t xml:space="preserve"> </w:t>
      </w:r>
      <w:r w:rsidR="001C3E99">
        <w:rPr>
          <w:rFonts w:cs="Times New Roman"/>
          <w:szCs w:val="28"/>
        </w:rPr>
        <w:t xml:space="preserve">После чего была проведена симуляция 80 часов работы ЭВМ. </w:t>
      </w:r>
      <w:r w:rsidR="001C3E99">
        <w:rPr>
          <w:lang w:eastAsia="ru-RU"/>
        </w:rPr>
        <w:t>Результаты моделирования представлены ниже:</w:t>
      </w:r>
    </w:p>
    <w:p w14:paraId="2764B9FE" w14:textId="77777777" w:rsid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</w:p>
    <w:p w14:paraId="5E4011A0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</w:rPr>
        <w:t xml:space="preserve">              </w:t>
      </w:r>
      <w:r w:rsidRPr="00D53065">
        <w:rPr>
          <w:rFonts w:ascii="Courier New" w:hAnsi="Courier New" w:cs="Courier New"/>
          <w:sz w:val="20"/>
          <w:szCs w:val="20"/>
          <w:lang w:val="en-US"/>
        </w:rPr>
        <w:t>GPSS World Simulation Report - Untitled Model 1.27.1</w:t>
      </w:r>
    </w:p>
    <w:p w14:paraId="5AF1047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B45EF5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4FB1AAA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Tuesday, January 30, 2024 01:05:17  </w:t>
      </w:r>
    </w:p>
    <w:p w14:paraId="603AF1F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06103C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START TIME           END </w:t>
      </w:r>
      <w:proofErr w:type="gramStart"/>
      <w:r w:rsidRPr="00D53065">
        <w:rPr>
          <w:rFonts w:ascii="Courier New" w:hAnsi="Courier New" w:cs="Courier New"/>
          <w:sz w:val="20"/>
          <w:szCs w:val="20"/>
          <w:lang w:val="en-US"/>
        </w:rPr>
        <w:t>TIME  BLOCKS</w:t>
      </w:r>
      <w:proofErr w:type="gramEnd"/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FACILITIES  STORAGES</w:t>
      </w:r>
    </w:p>
    <w:p w14:paraId="34DA662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0.000           4800.000    30        0          1</w:t>
      </w:r>
    </w:p>
    <w:p w14:paraId="398D818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4AE8A43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36FACFA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NAME                       VALUE  </w:t>
      </w:r>
    </w:p>
    <w:p w14:paraId="4EFC4288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BUFA                        10015.000</w:t>
      </w:r>
    </w:p>
    <w:p w14:paraId="3E913C97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BUFB                        10013.000</w:t>
      </w:r>
    </w:p>
    <w:p w14:paraId="64CE36E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BUFC                        10014.000</w:t>
      </w:r>
    </w:p>
    <w:p w14:paraId="561C679F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EVM                         10000.000</w:t>
      </w:r>
    </w:p>
    <w:p w14:paraId="1AC031B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KR                          10016.000</w:t>
      </w:r>
    </w:p>
    <w:p w14:paraId="5A3F924B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KRIT                        10012.000</w:t>
      </w:r>
    </w:p>
    <w:p w14:paraId="53DC212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NORMA                       10006.000</w:t>
      </w:r>
    </w:p>
    <w:p w14:paraId="3EF0FA8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NORMB                       10007.000</w:t>
      </w:r>
    </w:p>
    <w:p w14:paraId="3DC82F0A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NORMC                       10008.000</w:t>
      </w:r>
    </w:p>
    <w:p w14:paraId="43C1613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OBRA                            8.000</w:t>
      </w:r>
    </w:p>
    <w:p w14:paraId="6CBC030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OBRB                           17.000</w:t>
      </w:r>
    </w:p>
    <w:p w14:paraId="03CD0148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OBRC                           26.000</w:t>
      </w:r>
    </w:p>
    <w:p w14:paraId="6AB6E39F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OHE                            12.225</w:t>
      </w:r>
    </w:p>
    <w:p w14:paraId="05473B0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OTKA                            9.000</w:t>
      </w:r>
    </w:p>
    <w:p w14:paraId="18AF72F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OTKB                           18.000</w:t>
      </w:r>
    </w:p>
    <w:p w14:paraId="1DD9A91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OTKC                           27.000</w:t>
      </w:r>
    </w:p>
    <w:p w14:paraId="4238EF3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TAUA                           20.000</w:t>
      </w:r>
    </w:p>
    <w:p w14:paraId="1D3EB1C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TAUB                           20.000</w:t>
      </w:r>
    </w:p>
    <w:p w14:paraId="0936149B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TAUC                           30.000</w:t>
      </w:r>
    </w:p>
    <w:p w14:paraId="7AC12977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TEMP                            1.864</w:t>
      </w:r>
    </w:p>
    <w:p w14:paraId="5F60AC0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TRA                         10009.000</w:t>
      </w:r>
    </w:p>
    <w:p w14:paraId="1AB51EE7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TRB                         10010.000</w:t>
      </w:r>
    </w:p>
    <w:p w14:paraId="316F55E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TRC                         10011.000</w:t>
      </w:r>
    </w:p>
    <w:p w14:paraId="173EDABB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159F5A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332BB1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LABEL              </w:t>
      </w:r>
      <w:proofErr w:type="gramStart"/>
      <w:r w:rsidRPr="00D53065">
        <w:rPr>
          <w:rFonts w:ascii="Courier New" w:hAnsi="Courier New" w:cs="Courier New"/>
          <w:sz w:val="20"/>
          <w:szCs w:val="20"/>
          <w:lang w:val="en-US"/>
        </w:rPr>
        <w:t>LOC  BLOCK</w:t>
      </w:r>
      <w:proofErr w:type="gramEnd"/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TYPE     ENTRY COUNT CURRENT COUNT RETRY</w:t>
      </w:r>
    </w:p>
    <w:p w14:paraId="5C40925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 1    GENERATE           133             0       0</w:t>
      </w:r>
    </w:p>
    <w:p w14:paraId="343AC86E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 2    TEST               133             0       0</w:t>
      </w:r>
    </w:p>
    <w:p w14:paraId="4E27FFF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 3    QUEUE              133             5       0</w:t>
      </w:r>
    </w:p>
    <w:p w14:paraId="6F93CF6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 4    ENTER              128             0       0</w:t>
      </w:r>
    </w:p>
    <w:p w14:paraId="14882AAA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 5    DEPART             128             0       0</w:t>
      </w:r>
    </w:p>
    <w:p w14:paraId="46D96EA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 6    ADVANCE            128             0       0</w:t>
      </w:r>
    </w:p>
    <w:p w14:paraId="1E762381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 7    LEAVE              128             0       0</w:t>
      </w:r>
    </w:p>
    <w:p w14:paraId="353CDFD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OBRA                8    TERMINATE          128             0       0</w:t>
      </w:r>
    </w:p>
    <w:p w14:paraId="7B64C62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OTKA                9    TERMINATE            0             0       0</w:t>
      </w:r>
    </w:p>
    <w:p w14:paraId="641287BA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10    GENERATE           123             0       0</w:t>
      </w:r>
    </w:p>
    <w:p w14:paraId="35EDE860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11    TEST               123             0       0</w:t>
      </w:r>
    </w:p>
    <w:p w14:paraId="02F883BE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12    QUEUE              123             3       0</w:t>
      </w:r>
    </w:p>
    <w:p w14:paraId="12E2D3D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13    ENTER              120             0       0</w:t>
      </w:r>
    </w:p>
    <w:p w14:paraId="22E57AF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14    DEPART             120             0       0</w:t>
      </w:r>
    </w:p>
    <w:p w14:paraId="58ABCF8A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15    ADVANCE            120             0       0</w:t>
      </w:r>
    </w:p>
    <w:p w14:paraId="5245D19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16    LEAVE              120             0       0</w:t>
      </w:r>
    </w:p>
    <w:p w14:paraId="5B86CD1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OBRB               17    TERMINATE          120             0       0</w:t>
      </w:r>
    </w:p>
    <w:p w14:paraId="5D761A5B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OTKB               18    TERMINATE            0             0       0</w:t>
      </w:r>
    </w:p>
    <w:p w14:paraId="16DE07B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19    GENERATE            87             0       0</w:t>
      </w:r>
    </w:p>
    <w:p w14:paraId="5EDA346B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       20    TEST                87             0       0</w:t>
      </w:r>
    </w:p>
    <w:p w14:paraId="7419D74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21    QUEUE               85            10       0</w:t>
      </w:r>
    </w:p>
    <w:p w14:paraId="1E64493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22    ENTER               75             0       0</w:t>
      </w:r>
    </w:p>
    <w:p w14:paraId="085959B0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23    DEPART              75             0       0</w:t>
      </w:r>
    </w:p>
    <w:p w14:paraId="66D269D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24    ADVANCE             75             1       0</w:t>
      </w:r>
    </w:p>
    <w:p w14:paraId="313319B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25    LEAVE               74             0       0</w:t>
      </w:r>
    </w:p>
    <w:p w14:paraId="106EA607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OBRC               26    TERMINATE           74             0       0</w:t>
      </w:r>
    </w:p>
    <w:p w14:paraId="7FE40985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OTKC               27    TERMINATE            2             0       0</w:t>
      </w:r>
    </w:p>
    <w:p w14:paraId="6A4E2F3F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28    GENERATE             1             0       0</w:t>
      </w:r>
    </w:p>
    <w:p w14:paraId="54776E82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29    SAVEVALUE            1             0       0</w:t>
      </w:r>
    </w:p>
    <w:p w14:paraId="04D75D47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               30    TERMINATE            1             0       0</w:t>
      </w:r>
    </w:p>
    <w:p w14:paraId="55221D6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18CF8DA8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6D7A1C34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QUEUE              MAX CONT. ENTRY </w:t>
      </w:r>
      <w:proofErr w:type="gramStart"/>
      <w:r w:rsidRPr="00D53065">
        <w:rPr>
          <w:rFonts w:ascii="Courier New" w:hAnsi="Courier New" w:cs="Courier New"/>
          <w:sz w:val="20"/>
          <w:szCs w:val="20"/>
          <w:lang w:val="en-US"/>
        </w:rPr>
        <w:t>ENTRY(</w:t>
      </w:r>
      <w:proofErr w:type="gramEnd"/>
      <w:r w:rsidRPr="00D53065">
        <w:rPr>
          <w:rFonts w:ascii="Courier New" w:hAnsi="Courier New" w:cs="Courier New"/>
          <w:sz w:val="20"/>
          <w:szCs w:val="20"/>
          <w:lang w:val="en-US"/>
        </w:rPr>
        <w:t>0) AVE.CONT. AVE.TIME   AVE.(-0) RETRY</w:t>
      </w:r>
    </w:p>
    <w:p w14:paraId="0098DD3F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BUFB               10    3    123      9     2.532     98.803    106.603   0</w:t>
      </w:r>
    </w:p>
    <w:p w14:paraId="036C7229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BUFC               13   10     85      0     5.749    324.657    324.657   0</w:t>
      </w:r>
    </w:p>
    <w:p w14:paraId="7264522E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BUFA                9    5    133     14     2.747     99.131    110.793   0</w:t>
      </w:r>
    </w:p>
    <w:p w14:paraId="0DB19865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13021A5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E87B7AB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STORAGE            CAP. REM. MIN. MAX.  ENTRIES AVL.  AVE.C. UTIL. RETRY DELAY</w:t>
      </w:r>
    </w:p>
    <w:p w14:paraId="179DF75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EVM                 2    0   0     2      398   1    </w:t>
      </w:r>
      <w:proofErr w:type="gramStart"/>
      <w:r w:rsidRPr="00D53065">
        <w:rPr>
          <w:rFonts w:ascii="Courier New" w:hAnsi="Courier New" w:cs="Courier New"/>
          <w:sz w:val="20"/>
          <w:szCs w:val="20"/>
          <w:lang w:val="en-US"/>
        </w:rPr>
        <w:t>1.907  0.954</w:t>
      </w:r>
      <w:proofErr w:type="gramEnd"/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 0   18</w:t>
      </w:r>
    </w:p>
    <w:p w14:paraId="22274EE7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590ABC8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0BEF3AE6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>SAVEVALUE               RETRY       VALUE</w:t>
      </w:r>
    </w:p>
    <w:p w14:paraId="73B33157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KR                       0        566.330                            </w:t>
      </w:r>
    </w:p>
    <w:p w14:paraId="3C78C1C1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7FADD95C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</w:p>
    <w:p w14:paraId="4B788CDE" w14:textId="77777777" w:rsidR="00D53065" w:rsidRP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  <w:lang w:val="en-US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FEC XN   PRI         BDT      </w:t>
      </w:r>
      <w:proofErr w:type="gramStart"/>
      <w:r w:rsidRPr="00D53065">
        <w:rPr>
          <w:rFonts w:ascii="Courier New" w:hAnsi="Courier New" w:cs="Courier New"/>
          <w:sz w:val="20"/>
          <w:szCs w:val="20"/>
          <w:lang w:val="en-US"/>
        </w:rPr>
        <w:t>ASSEM  CURRENT</w:t>
      </w:r>
      <w:proofErr w:type="gramEnd"/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NEXT  PARAMETER    VALUE</w:t>
      </w:r>
    </w:p>
    <w:p w14:paraId="6AC0F098" w14:textId="77777777" w:rsid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 w:rsidRPr="00D53065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sz w:val="20"/>
          <w:szCs w:val="20"/>
        </w:rPr>
        <w:t>342    0        4809.094    342      0     19</w:t>
      </w:r>
    </w:p>
    <w:p w14:paraId="06DAF028" w14:textId="77777777" w:rsid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346    0        4809.948    346      0      1</w:t>
      </w:r>
    </w:p>
    <w:p w14:paraId="183BE874" w14:textId="77777777" w:rsid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295    0        4819.245    295     24     25</w:t>
      </w:r>
    </w:p>
    <w:p w14:paraId="4D516D47" w14:textId="77777777" w:rsidR="00D53065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347    0        4836.426    347      0     10</w:t>
      </w:r>
    </w:p>
    <w:p w14:paraId="2B5754C4" w14:textId="51C850A9" w:rsidR="004863B2" w:rsidRPr="001C3E99" w:rsidRDefault="00D53065" w:rsidP="001C3E99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 xml:space="preserve">   348    0        9600.000    348      0     28</w:t>
      </w:r>
    </w:p>
    <w:p w14:paraId="6FE0C78D" w14:textId="3FE6F7DF" w:rsidR="00E1501A" w:rsidRDefault="00283650" w:rsidP="00E1501A">
      <w:pPr>
        <w:pStyle w:val="ab"/>
        <w:rPr>
          <w:lang w:eastAsia="ru-RU"/>
        </w:rPr>
      </w:pPr>
      <w:r>
        <w:rPr>
          <w:lang w:eastAsia="ru-RU"/>
        </w:rPr>
        <w:t xml:space="preserve">Разница отчётов до и после изменений переменных в моделирующем алгоритме </w:t>
      </w:r>
      <w:r>
        <w:rPr>
          <w:lang w:val="en-US" w:eastAsia="ru-RU"/>
        </w:rPr>
        <w:t>GPSS</w:t>
      </w:r>
      <w:r w:rsidRPr="00283650">
        <w:rPr>
          <w:lang w:eastAsia="ru-RU"/>
        </w:rPr>
        <w:t xml:space="preserve"> </w:t>
      </w:r>
      <w:r>
        <w:rPr>
          <w:lang w:eastAsia="ru-RU"/>
        </w:rPr>
        <w:t>представлена в таблице 2:</w:t>
      </w:r>
    </w:p>
    <w:p w14:paraId="5384D755" w14:textId="3C787B5B" w:rsidR="00283650" w:rsidRPr="00283650" w:rsidRDefault="00283650" w:rsidP="00DE7F15">
      <w:pPr>
        <w:pStyle w:val="ab"/>
        <w:rPr>
          <w:lang w:eastAsia="ru-RU"/>
        </w:rPr>
      </w:pPr>
      <w:r>
        <w:rPr>
          <w:lang w:eastAsia="ru-RU"/>
        </w:rPr>
        <w:t>Таблица 2</w:t>
      </w:r>
      <w:r w:rsidR="00DE7F15">
        <w:rPr>
          <w:lang w:eastAsia="ru-RU"/>
        </w:rPr>
        <w:t xml:space="preserve"> – Сравнение результатов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823"/>
        <w:gridCol w:w="2835"/>
        <w:gridCol w:w="2687"/>
      </w:tblGrid>
      <w:tr w:rsidR="00E1501A" w14:paraId="68A8DFCE" w14:textId="77777777" w:rsidTr="00E1501A">
        <w:tc>
          <w:tcPr>
            <w:tcW w:w="3823" w:type="dxa"/>
          </w:tcPr>
          <w:p w14:paraId="0810B2AE" w14:textId="1E8E9874" w:rsidR="00E1501A" w:rsidRDefault="00E1501A" w:rsidP="001C3E99">
            <w:pPr>
              <w:pStyle w:val="ab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Наименование</w:t>
            </w:r>
          </w:p>
        </w:tc>
        <w:tc>
          <w:tcPr>
            <w:tcW w:w="2835" w:type="dxa"/>
          </w:tcPr>
          <w:p w14:paraId="03A36AB2" w14:textId="5A54B18D" w:rsidR="00E1501A" w:rsidRDefault="00E1501A" w:rsidP="001C3E99">
            <w:pPr>
              <w:pStyle w:val="ab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До изменений</w:t>
            </w:r>
          </w:p>
        </w:tc>
        <w:tc>
          <w:tcPr>
            <w:tcW w:w="2687" w:type="dxa"/>
          </w:tcPr>
          <w:p w14:paraId="2F40EBF5" w14:textId="2B26975B" w:rsidR="00E1501A" w:rsidRDefault="00E1501A" w:rsidP="001C3E99">
            <w:pPr>
              <w:pStyle w:val="ab"/>
              <w:ind w:firstLine="0"/>
              <w:rPr>
                <w:lang w:eastAsia="ru-RU"/>
              </w:rPr>
            </w:pPr>
            <w:r>
              <w:rPr>
                <w:lang w:eastAsia="ru-RU"/>
              </w:rPr>
              <w:t>После изменений</w:t>
            </w:r>
          </w:p>
        </w:tc>
      </w:tr>
      <w:tr w:rsidR="00E1501A" w14:paraId="274BFD14" w14:textId="77777777" w:rsidTr="00E1501A">
        <w:tc>
          <w:tcPr>
            <w:tcW w:w="3823" w:type="dxa"/>
          </w:tcPr>
          <w:p w14:paraId="319EDED1" w14:textId="17FDF70F" w:rsidR="00E1501A" w:rsidRPr="00CB0D4F" w:rsidRDefault="00CB0D4F" w:rsidP="001C3E99">
            <w:pPr>
              <w:pStyle w:val="ab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BUFA AVE.TIME</w:t>
            </w:r>
          </w:p>
        </w:tc>
        <w:tc>
          <w:tcPr>
            <w:tcW w:w="2835" w:type="dxa"/>
          </w:tcPr>
          <w:p w14:paraId="36D6D0DE" w14:textId="269CD591" w:rsidR="00E1501A" w:rsidRPr="00E1501A" w:rsidRDefault="00CB0D4F" w:rsidP="001C3E99">
            <w:pPr>
              <w:pStyle w:val="ab"/>
              <w:ind w:firstLine="0"/>
              <w:rPr>
                <w:lang w:val="en-US" w:eastAsia="ru-RU"/>
              </w:rPr>
            </w:pPr>
            <w:r w:rsidRPr="00CB0D4F">
              <w:rPr>
                <w:lang w:eastAsia="ru-RU"/>
              </w:rPr>
              <w:t>173.096</w:t>
            </w:r>
          </w:p>
        </w:tc>
        <w:tc>
          <w:tcPr>
            <w:tcW w:w="2687" w:type="dxa"/>
          </w:tcPr>
          <w:p w14:paraId="6A179F6D" w14:textId="73440270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99</w:t>
            </w:r>
            <w:r w:rsidRPr="00CB0D4F">
              <w:rPr>
                <w:lang w:eastAsia="ru-RU"/>
              </w:rPr>
              <w:t>.131</w:t>
            </w:r>
          </w:p>
        </w:tc>
      </w:tr>
      <w:tr w:rsidR="00E1501A" w14:paraId="7717C2AE" w14:textId="77777777" w:rsidTr="00E1501A">
        <w:tc>
          <w:tcPr>
            <w:tcW w:w="3823" w:type="dxa"/>
          </w:tcPr>
          <w:p w14:paraId="2938B1FF" w14:textId="471AD49F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BUF</w:t>
            </w:r>
            <w:r>
              <w:rPr>
                <w:lang w:val="en-US" w:eastAsia="ru-RU"/>
              </w:rPr>
              <w:t>B</w:t>
            </w:r>
            <w:r>
              <w:rPr>
                <w:lang w:val="en-US" w:eastAsia="ru-RU"/>
              </w:rPr>
              <w:t xml:space="preserve"> AVE.TIME</w:t>
            </w:r>
          </w:p>
        </w:tc>
        <w:tc>
          <w:tcPr>
            <w:tcW w:w="2835" w:type="dxa"/>
          </w:tcPr>
          <w:p w14:paraId="7F115348" w14:textId="30D05898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174.116</w:t>
            </w:r>
          </w:p>
        </w:tc>
        <w:tc>
          <w:tcPr>
            <w:tcW w:w="2687" w:type="dxa"/>
          </w:tcPr>
          <w:p w14:paraId="56B4F494" w14:textId="53091BD2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98.803</w:t>
            </w:r>
          </w:p>
        </w:tc>
      </w:tr>
      <w:tr w:rsidR="00E1501A" w14:paraId="7FA2B6AB" w14:textId="77777777" w:rsidTr="00E1501A">
        <w:tc>
          <w:tcPr>
            <w:tcW w:w="3823" w:type="dxa"/>
          </w:tcPr>
          <w:p w14:paraId="65948325" w14:textId="41313572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>
              <w:rPr>
                <w:lang w:val="en-US" w:eastAsia="ru-RU"/>
              </w:rPr>
              <w:t>BUF</w:t>
            </w:r>
            <w:r>
              <w:rPr>
                <w:lang w:val="en-US" w:eastAsia="ru-RU"/>
              </w:rPr>
              <w:t>C</w:t>
            </w:r>
            <w:r>
              <w:rPr>
                <w:lang w:val="en-US" w:eastAsia="ru-RU"/>
              </w:rPr>
              <w:t xml:space="preserve"> AVE.TIME</w:t>
            </w:r>
          </w:p>
        </w:tc>
        <w:tc>
          <w:tcPr>
            <w:tcW w:w="2835" w:type="dxa"/>
          </w:tcPr>
          <w:p w14:paraId="0D781F0D" w14:textId="0193D5BB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4705.447</w:t>
            </w:r>
          </w:p>
        </w:tc>
        <w:tc>
          <w:tcPr>
            <w:tcW w:w="2687" w:type="dxa"/>
          </w:tcPr>
          <w:p w14:paraId="544BEBD2" w14:textId="0E1A5EA0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324.657</w:t>
            </w:r>
          </w:p>
        </w:tc>
      </w:tr>
      <w:tr w:rsidR="00E1501A" w14:paraId="008972F3" w14:textId="77777777" w:rsidTr="00E1501A">
        <w:tc>
          <w:tcPr>
            <w:tcW w:w="3823" w:type="dxa"/>
          </w:tcPr>
          <w:p w14:paraId="2046C718" w14:textId="73203735" w:rsidR="00E1501A" w:rsidRPr="00CB0D4F" w:rsidRDefault="00CB0D4F" w:rsidP="001C3E99">
            <w:pPr>
              <w:pStyle w:val="ab"/>
              <w:ind w:firstLine="0"/>
              <w:rPr>
                <w:lang w:val="en-US" w:eastAsia="ru-RU"/>
              </w:rPr>
            </w:pPr>
            <w:r>
              <w:rPr>
                <w:lang w:val="en-US" w:eastAsia="ru-RU"/>
              </w:rPr>
              <w:t>KR</w:t>
            </w:r>
          </w:p>
        </w:tc>
        <w:tc>
          <w:tcPr>
            <w:tcW w:w="2835" w:type="dxa"/>
          </w:tcPr>
          <w:p w14:paraId="565098B1" w14:textId="46E03FB1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566.330</w:t>
            </w:r>
          </w:p>
        </w:tc>
        <w:tc>
          <w:tcPr>
            <w:tcW w:w="2687" w:type="dxa"/>
          </w:tcPr>
          <w:p w14:paraId="6CFEA83F" w14:textId="31E7EA1B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340.487</w:t>
            </w:r>
          </w:p>
        </w:tc>
      </w:tr>
      <w:tr w:rsidR="00E1501A" w14:paraId="1C28FB9C" w14:textId="77777777" w:rsidTr="00E1501A">
        <w:tc>
          <w:tcPr>
            <w:tcW w:w="3823" w:type="dxa"/>
          </w:tcPr>
          <w:p w14:paraId="340B83B5" w14:textId="1F3404D1" w:rsidR="00E1501A" w:rsidRPr="00CB0D4F" w:rsidRDefault="00CB0D4F" w:rsidP="001C3E99">
            <w:pPr>
              <w:pStyle w:val="ab"/>
              <w:ind w:firstLine="0"/>
              <w:rPr>
                <w:lang w:val="en-US" w:eastAsia="ru-RU"/>
              </w:rPr>
            </w:pPr>
            <w:r w:rsidRPr="00CB0D4F">
              <w:rPr>
                <w:lang w:eastAsia="ru-RU"/>
              </w:rPr>
              <w:t>EVM</w:t>
            </w:r>
            <w:r>
              <w:rPr>
                <w:lang w:val="en-US" w:eastAsia="ru-RU"/>
              </w:rPr>
              <w:t xml:space="preserve"> </w:t>
            </w:r>
            <w:r w:rsidRPr="00CB0D4F">
              <w:rPr>
                <w:lang w:val="en-US" w:eastAsia="ru-RU"/>
              </w:rPr>
              <w:t>ENTRIES</w:t>
            </w:r>
          </w:p>
        </w:tc>
        <w:tc>
          <w:tcPr>
            <w:tcW w:w="2835" w:type="dxa"/>
          </w:tcPr>
          <w:p w14:paraId="38C88FC5" w14:textId="2DB7BC43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466</w:t>
            </w:r>
          </w:p>
        </w:tc>
        <w:tc>
          <w:tcPr>
            <w:tcW w:w="2687" w:type="dxa"/>
          </w:tcPr>
          <w:p w14:paraId="014055D2" w14:textId="03F33C6A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val="en-US" w:eastAsia="ru-RU"/>
              </w:rPr>
              <w:t>398</w:t>
            </w:r>
          </w:p>
        </w:tc>
      </w:tr>
      <w:tr w:rsidR="00E1501A" w14:paraId="2DD3DD71" w14:textId="77777777" w:rsidTr="00E1501A">
        <w:tc>
          <w:tcPr>
            <w:tcW w:w="3823" w:type="dxa"/>
          </w:tcPr>
          <w:p w14:paraId="6B494A7D" w14:textId="1C83E561" w:rsidR="00E1501A" w:rsidRPr="00CB0D4F" w:rsidRDefault="00CB0D4F" w:rsidP="001C3E99">
            <w:pPr>
              <w:pStyle w:val="ab"/>
              <w:ind w:firstLine="0"/>
              <w:rPr>
                <w:lang w:val="en-US" w:eastAsia="ru-RU"/>
              </w:rPr>
            </w:pPr>
            <w:r w:rsidRPr="00CB0D4F">
              <w:rPr>
                <w:lang w:eastAsia="ru-RU"/>
              </w:rPr>
              <w:t>EVM</w:t>
            </w:r>
            <w:r>
              <w:rPr>
                <w:lang w:val="en-US" w:eastAsia="ru-RU"/>
              </w:rPr>
              <w:t xml:space="preserve"> </w:t>
            </w:r>
            <w:r w:rsidRPr="00CB0D4F">
              <w:rPr>
                <w:lang w:val="en-US" w:eastAsia="ru-RU"/>
              </w:rPr>
              <w:t>DELAY</w:t>
            </w:r>
          </w:p>
        </w:tc>
        <w:tc>
          <w:tcPr>
            <w:tcW w:w="2835" w:type="dxa"/>
          </w:tcPr>
          <w:p w14:paraId="75BB994D" w14:textId="7ADDC3A4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27</w:t>
            </w:r>
          </w:p>
        </w:tc>
        <w:tc>
          <w:tcPr>
            <w:tcW w:w="2687" w:type="dxa"/>
          </w:tcPr>
          <w:p w14:paraId="38F5192E" w14:textId="314F362B" w:rsidR="00E1501A" w:rsidRDefault="00CB0D4F" w:rsidP="001C3E99">
            <w:pPr>
              <w:pStyle w:val="ab"/>
              <w:ind w:firstLine="0"/>
              <w:rPr>
                <w:lang w:eastAsia="ru-RU"/>
              </w:rPr>
            </w:pPr>
            <w:r w:rsidRPr="00CB0D4F">
              <w:rPr>
                <w:lang w:eastAsia="ru-RU"/>
              </w:rPr>
              <w:t>18</w:t>
            </w:r>
          </w:p>
        </w:tc>
      </w:tr>
    </w:tbl>
    <w:p w14:paraId="509F44BC" w14:textId="07EC1A92" w:rsidR="004628C5" w:rsidRPr="007F49CF" w:rsidRDefault="00B224D0" w:rsidP="004D65BD">
      <w:pPr>
        <w:pStyle w:val="ab"/>
        <w:rPr>
          <w:lang w:eastAsia="ru-RU"/>
        </w:rPr>
      </w:pPr>
      <w:r>
        <w:rPr>
          <w:lang w:eastAsia="ru-RU"/>
        </w:rPr>
        <w:t xml:space="preserve">В результате использования оптимальных значений улучшились среднее время пребывания заданий </w:t>
      </w:r>
      <w:r>
        <w:rPr>
          <w:lang w:val="en-US" w:eastAsia="ru-RU"/>
        </w:rPr>
        <w:t>A</w:t>
      </w:r>
      <w:r w:rsidRPr="00B224D0">
        <w:rPr>
          <w:lang w:eastAsia="ru-RU"/>
        </w:rPr>
        <w:t xml:space="preserve">, </w:t>
      </w:r>
      <w:r>
        <w:rPr>
          <w:lang w:val="en-US" w:eastAsia="ru-RU"/>
        </w:rPr>
        <w:t>B</w:t>
      </w:r>
      <w:r w:rsidRPr="00B224D0">
        <w:rPr>
          <w:lang w:eastAsia="ru-RU"/>
        </w:rPr>
        <w:t xml:space="preserve">, </w:t>
      </w:r>
      <w:r>
        <w:rPr>
          <w:lang w:val="en-US" w:eastAsia="ru-RU"/>
        </w:rPr>
        <w:t>C</w:t>
      </w:r>
      <w:r>
        <w:rPr>
          <w:lang w:eastAsia="ru-RU"/>
        </w:rPr>
        <w:t xml:space="preserve"> в системе уменьшилась задержка в системе и незначительно уменьшилось количество выполненных заданий.</w:t>
      </w:r>
      <w:r w:rsidR="004628C5" w:rsidRPr="007F49CF">
        <w:rPr>
          <w:lang w:eastAsia="ru-RU"/>
        </w:rPr>
        <w:br w:type="page"/>
      </w:r>
    </w:p>
    <w:p w14:paraId="75962EA7" w14:textId="241DF6AD" w:rsidR="00B3162B" w:rsidRDefault="00B27E4C" w:rsidP="00B3162B">
      <w:pPr>
        <w:pStyle w:val="aa"/>
      </w:pPr>
      <w:bookmarkStart w:id="27" w:name="_Toc157505394"/>
      <w:r>
        <w:lastRenderedPageBreak/>
        <w:t>Вывод</w:t>
      </w:r>
      <w:bookmarkEnd w:id="27"/>
    </w:p>
    <w:p w14:paraId="2963E6FF" w14:textId="77777777" w:rsidR="00B27992" w:rsidRDefault="00B27992" w:rsidP="00B27992">
      <w:pPr>
        <w:pStyle w:val="ab"/>
        <w:rPr>
          <w:lang w:eastAsia="ru-RU"/>
        </w:rPr>
      </w:pPr>
    </w:p>
    <w:p w14:paraId="6ABF4076" w14:textId="7D932B5E" w:rsidR="008A6736" w:rsidRPr="00B27992" w:rsidRDefault="00B27992" w:rsidP="00B27992">
      <w:pPr>
        <w:pStyle w:val="ab"/>
      </w:pPr>
      <w:r w:rsidRPr="00B27992">
        <w:t xml:space="preserve">В ходе выполнение курсовой работы были получены практические </w:t>
      </w:r>
      <w:r>
        <w:t>навыки</w:t>
      </w:r>
      <w:r w:rsidRPr="00B27992">
        <w:t xml:space="preserve"> применения методов проведения экспериментов, обработки и</w:t>
      </w:r>
      <w:r>
        <w:t xml:space="preserve"> </w:t>
      </w:r>
      <w:r w:rsidRPr="00B27992">
        <w:t>анализов результатов исследования для реальной предметной области «</w:t>
      </w:r>
      <w:r w:rsidR="004D65BD">
        <w:t>вычислительный центр</w:t>
      </w:r>
      <w:r w:rsidRPr="00B27992">
        <w:t>».</w:t>
      </w:r>
      <w:r>
        <w:t xml:space="preserve"> </w:t>
      </w:r>
      <w:r w:rsidRPr="00B27992">
        <w:t>Были изучены возможности программного средства GPSS World, позволяющие производить дисперсионный анализ, а также отсеивающий и оптимизирующий эксперименты.</w:t>
      </w:r>
    </w:p>
    <w:p w14:paraId="6730A620" w14:textId="50620406" w:rsidR="008A6736" w:rsidRPr="008A6736" w:rsidRDefault="008A6736" w:rsidP="008A6736">
      <w:pPr>
        <w:spacing w:after="160" w:line="259" w:lineRule="auto"/>
        <w:ind w:firstLine="0"/>
        <w:jc w:val="left"/>
        <w:rPr>
          <w:color w:val="000000" w:themeColor="text1"/>
          <w:lang w:eastAsia="ru-RU"/>
        </w:rPr>
      </w:pPr>
      <w:r>
        <w:rPr>
          <w:lang w:eastAsia="ru-RU"/>
        </w:rPr>
        <w:br w:type="page"/>
      </w:r>
    </w:p>
    <w:p w14:paraId="58BB03B6" w14:textId="22E4DBA0" w:rsidR="00B3162B" w:rsidRDefault="00B3162B" w:rsidP="00B3162B">
      <w:pPr>
        <w:pStyle w:val="aa"/>
      </w:pPr>
      <w:bookmarkStart w:id="28" w:name="_Toc157505395"/>
      <w:r>
        <w:lastRenderedPageBreak/>
        <w:t>Список использованной литературы</w:t>
      </w:r>
      <w:bookmarkEnd w:id="28"/>
    </w:p>
    <w:p w14:paraId="0015F066" w14:textId="77777777" w:rsidR="008A6736" w:rsidRDefault="008A6736" w:rsidP="008A6736">
      <w:pPr>
        <w:pStyle w:val="ab"/>
        <w:rPr>
          <w:lang w:eastAsia="ru-RU"/>
        </w:rPr>
      </w:pPr>
    </w:p>
    <w:p w14:paraId="516F8F56" w14:textId="77777777" w:rsidR="00C8681E" w:rsidRDefault="00C8681E">
      <w:pPr>
        <w:pStyle w:val="ab"/>
        <w:numPr>
          <w:ilvl w:val="0"/>
          <w:numId w:val="1"/>
        </w:numPr>
        <w:rPr>
          <w:lang w:eastAsia="ru-RU"/>
        </w:rPr>
      </w:pPr>
      <w:r w:rsidRPr="00C8681E">
        <w:rPr>
          <w:lang w:eastAsia="ru-RU"/>
        </w:rPr>
        <w:t>Моделирование систем: учебно-метод. Комплекс / А. И. Васильев; Дальневосточный государственный технический университет. – Владивосток: Изд-во ДВГТУ, 2008. - 172с.</w:t>
      </w:r>
    </w:p>
    <w:p w14:paraId="7173142D" w14:textId="7BD4B2A6" w:rsidR="008A6736" w:rsidRDefault="00C8681E" w:rsidP="008A6736">
      <w:pPr>
        <w:pStyle w:val="ab"/>
        <w:numPr>
          <w:ilvl w:val="0"/>
          <w:numId w:val="1"/>
        </w:numPr>
        <w:rPr>
          <w:lang w:eastAsia="ru-RU"/>
        </w:rPr>
      </w:pPr>
      <w:r w:rsidRPr="00C8681E">
        <w:rPr>
          <w:lang w:eastAsia="ru-RU"/>
        </w:rPr>
        <w:t xml:space="preserve">Моделирование систем. Практикум: Учеб. пособие для вузов / Б. Я. Советов, С. А. Яковлев. – 3-е изд., стер. – М.: </w:t>
      </w:r>
      <w:proofErr w:type="spellStart"/>
      <w:r w:rsidRPr="00C8681E">
        <w:rPr>
          <w:lang w:eastAsia="ru-RU"/>
        </w:rPr>
        <w:t>Высш</w:t>
      </w:r>
      <w:proofErr w:type="spellEnd"/>
      <w:r w:rsidRPr="00C8681E">
        <w:rPr>
          <w:lang w:eastAsia="ru-RU"/>
        </w:rPr>
        <w:t>. шк., 2005. – 295 с.: ил.</w:t>
      </w:r>
    </w:p>
    <w:p w14:paraId="2502A0C5" w14:textId="70C5C98D" w:rsidR="00385D43" w:rsidRDefault="00385D43" w:rsidP="00385D43">
      <w:pPr>
        <w:pStyle w:val="ab"/>
        <w:numPr>
          <w:ilvl w:val="0"/>
          <w:numId w:val="1"/>
        </w:numPr>
        <w:rPr>
          <w:lang w:eastAsia="ru-RU"/>
        </w:rPr>
      </w:pPr>
      <w:proofErr w:type="spellStart"/>
      <w:r>
        <w:rPr>
          <w:lang w:eastAsia="ru-RU"/>
        </w:rPr>
        <w:t>Афонин</w:t>
      </w:r>
      <w:proofErr w:type="spellEnd"/>
      <w:r>
        <w:rPr>
          <w:lang w:eastAsia="ru-RU"/>
        </w:rPr>
        <w:t xml:space="preserve"> В.В, </w:t>
      </w:r>
      <w:proofErr w:type="spellStart"/>
      <w:r>
        <w:rPr>
          <w:lang w:eastAsia="ru-RU"/>
        </w:rPr>
        <w:t>Федосин</w:t>
      </w:r>
      <w:proofErr w:type="spellEnd"/>
      <w:r>
        <w:rPr>
          <w:lang w:eastAsia="ru-RU"/>
        </w:rPr>
        <w:t xml:space="preserve"> С.А. Моделирование систем. Практикум по GPSS/</w:t>
      </w:r>
      <w:proofErr w:type="gramStart"/>
      <w:r>
        <w:rPr>
          <w:lang w:eastAsia="ru-RU"/>
        </w:rPr>
        <w:t>РС.—</w:t>
      </w:r>
      <w:proofErr w:type="gramEnd"/>
      <w:r>
        <w:rPr>
          <w:lang w:eastAsia="ru-RU"/>
        </w:rPr>
        <w:t xml:space="preserve"> Саранск: Изд-во </w:t>
      </w:r>
      <w:proofErr w:type="spellStart"/>
      <w:r>
        <w:rPr>
          <w:lang w:eastAsia="ru-RU"/>
        </w:rPr>
        <w:t>Мордов</w:t>
      </w:r>
      <w:proofErr w:type="spellEnd"/>
      <w:r>
        <w:rPr>
          <w:lang w:eastAsia="ru-RU"/>
        </w:rPr>
        <w:t>. ун-та, 2001</w:t>
      </w:r>
    </w:p>
    <w:p w14:paraId="0F219509" w14:textId="5E51185D" w:rsidR="00385D43" w:rsidRPr="008A6736" w:rsidRDefault="00385D43" w:rsidP="00385D43">
      <w:pPr>
        <w:pStyle w:val="ab"/>
        <w:numPr>
          <w:ilvl w:val="0"/>
          <w:numId w:val="1"/>
        </w:numPr>
        <w:rPr>
          <w:lang w:eastAsia="ru-RU"/>
        </w:rPr>
      </w:pPr>
      <w:r>
        <w:rPr>
          <w:lang w:eastAsia="ru-RU"/>
        </w:rPr>
        <w:t xml:space="preserve">Романцев В.В., Яковлев С.А. Моделирование систем массового </w:t>
      </w:r>
      <w:proofErr w:type="gramStart"/>
      <w:r>
        <w:rPr>
          <w:lang w:eastAsia="ru-RU"/>
        </w:rPr>
        <w:t>обслуживания.—</w:t>
      </w:r>
      <w:proofErr w:type="gramEnd"/>
      <w:r>
        <w:rPr>
          <w:lang w:eastAsia="ru-RU"/>
        </w:rPr>
        <w:t xml:space="preserve"> СПб.: </w:t>
      </w:r>
      <w:proofErr w:type="spellStart"/>
      <w:r>
        <w:rPr>
          <w:lang w:eastAsia="ru-RU"/>
        </w:rPr>
        <w:t>Поликом</w:t>
      </w:r>
      <w:proofErr w:type="spellEnd"/>
      <w:r>
        <w:rPr>
          <w:lang w:eastAsia="ru-RU"/>
        </w:rPr>
        <w:t>, 1995</w:t>
      </w:r>
    </w:p>
    <w:sectPr w:rsidR="00385D43" w:rsidRPr="008A6736" w:rsidSect="001B6B51">
      <w:footerReference w:type="defaul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44D7F7" w14:textId="77777777" w:rsidR="00CC54FD" w:rsidRDefault="00CC54FD" w:rsidP="005E3960">
      <w:r>
        <w:separator/>
      </w:r>
    </w:p>
  </w:endnote>
  <w:endnote w:type="continuationSeparator" w:id="0">
    <w:p w14:paraId="6DFA241E" w14:textId="77777777" w:rsidR="00CC54FD" w:rsidRDefault="00CC54FD" w:rsidP="005E39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Mono">
    <w:altName w:val="Courier New"/>
    <w:panose1 w:val="020B0604020202020204"/>
    <w:charset w:val="01"/>
    <w:family w:val="modern"/>
    <w:pitch w:val="fixed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 CYR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16741167"/>
      <w:docPartObj>
        <w:docPartGallery w:val="Page Numbers (Bottom of Page)"/>
        <w:docPartUnique/>
      </w:docPartObj>
    </w:sdtPr>
    <w:sdtEndPr/>
    <w:sdtContent>
      <w:p w14:paraId="3B936F98" w14:textId="50D128D7" w:rsidR="000B20E2" w:rsidRDefault="000B20E2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089A">
          <w:rPr>
            <w:noProof/>
          </w:rPr>
          <w:t>5</w:t>
        </w:r>
        <w:r>
          <w:fldChar w:fldCharType="end"/>
        </w:r>
      </w:p>
    </w:sdtContent>
  </w:sdt>
  <w:p w14:paraId="222CF21D" w14:textId="77777777" w:rsidR="000B20E2" w:rsidRDefault="000B20E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C96736" w14:textId="77777777" w:rsidR="00CC54FD" w:rsidRDefault="00CC54FD" w:rsidP="005E3960">
      <w:r>
        <w:separator/>
      </w:r>
    </w:p>
  </w:footnote>
  <w:footnote w:type="continuationSeparator" w:id="0">
    <w:p w14:paraId="7676AB29" w14:textId="77777777" w:rsidR="00CC54FD" w:rsidRDefault="00CC54FD" w:rsidP="005E39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C0911"/>
    <w:multiLevelType w:val="hybridMultilevel"/>
    <w:tmpl w:val="B846E370"/>
    <w:lvl w:ilvl="0" w:tplc="ED06BA54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4" w:hanging="360"/>
      </w:pPr>
    </w:lvl>
    <w:lvl w:ilvl="2" w:tplc="0419001B" w:tentative="1">
      <w:start w:val="1"/>
      <w:numFmt w:val="lowerRoman"/>
      <w:lvlText w:val="%3."/>
      <w:lvlJc w:val="right"/>
      <w:pPr>
        <w:ind w:left="2534" w:hanging="180"/>
      </w:pPr>
    </w:lvl>
    <w:lvl w:ilvl="3" w:tplc="0419000F" w:tentative="1">
      <w:start w:val="1"/>
      <w:numFmt w:val="decimal"/>
      <w:lvlText w:val="%4."/>
      <w:lvlJc w:val="left"/>
      <w:pPr>
        <w:ind w:left="3254" w:hanging="360"/>
      </w:pPr>
    </w:lvl>
    <w:lvl w:ilvl="4" w:tplc="04190019" w:tentative="1">
      <w:start w:val="1"/>
      <w:numFmt w:val="lowerLetter"/>
      <w:lvlText w:val="%5."/>
      <w:lvlJc w:val="left"/>
      <w:pPr>
        <w:ind w:left="3974" w:hanging="360"/>
      </w:pPr>
    </w:lvl>
    <w:lvl w:ilvl="5" w:tplc="0419001B" w:tentative="1">
      <w:start w:val="1"/>
      <w:numFmt w:val="lowerRoman"/>
      <w:lvlText w:val="%6."/>
      <w:lvlJc w:val="right"/>
      <w:pPr>
        <w:ind w:left="4694" w:hanging="180"/>
      </w:pPr>
    </w:lvl>
    <w:lvl w:ilvl="6" w:tplc="0419000F" w:tentative="1">
      <w:start w:val="1"/>
      <w:numFmt w:val="decimal"/>
      <w:lvlText w:val="%7."/>
      <w:lvlJc w:val="left"/>
      <w:pPr>
        <w:ind w:left="5414" w:hanging="360"/>
      </w:pPr>
    </w:lvl>
    <w:lvl w:ilvl="7" w:tplc="04190019" w:tentative="1">
      <w:start w:val="1"/>
      <w:numFmt w:val="lowerLetter"/>
      <w:lvlText w:val="%8."/>
      <w:lvlJc w:val="left"/>
      <w:pPr>
        <w:ind w:left="6134" w:hanging="360"/>
      </w:pPr>
    </w:lvl>
    <w:lvl w:ilvl="8" w:tplc="041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1" w15:restartNumberingAfterBreak="0">
    <w:nsid w:val="05CD2F35"/>
    <w:multiLevelType w:val="hybridMultilevel"/>
    <w:tmpl w:val="8FD2D42C"/>
    <w:lvl w:ilvl="0" w:tplc="8452AE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B2777D1"/>
    <w:multiLevelType w:val="multilevel"/>
    <w:tmpl w:val="B05C4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2C539D"/>
    <w:multiLevelType w:val="multilevel"/>
    <w:tmpl w:val="F87E81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13392A82"/>
    <w:multiLevelType w:val="multilevel"/>
    <w:tmpl w:val="F15E2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352F76"/>
    <w:multiLevelType w:val="multilevel"/>
    <w:tmpl w:val="0ECAC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D51999"/>
    <w:multiLevelType w:val="multilevel"/>
    <w:tmpl w:val="5B5C4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B04441"/>
    <w:multiLevelType w:val="hybridMultilevel"/>
    <w:tmpl w:val="02B2BA0C"/>
    <w:lvl w:ilvl="0" w:tplc="A13CF3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EF670F2"/>
    <w:multiLevelType w:val="multilevel"/>
    <w:tmpl w:val="A5A2C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43D68AE"/>
    <w:multiLevelType w:val="multilevel"/>
    <w:tmpl w:val="305ED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2F4421"/>
    <w:multiLevelType w:val="multilevel"/>
    <w:tmpl w:val="D41AA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5B302D4"/>
    <w:multiLevelType w:val="multilevel"/>
    <w:tmpl w:val="5F522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9141D2B"/>
    <w:multiLevelType w:val="multilevel"/>
    <w:tmpl w:val="72466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B051EE9"/>
    <w:multiLevelType w:val="multilevel"/>
    <w:tmpl w:val="360E1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7A27CC"/>
    <w:multiLevelType w:val="multilevel"/>
    <w:tmpl w:val="13A63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89C7F86"/>
    <w:multiLevelType w:val="multilevel"/>
    <w:tmpl w:val="FE6C2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6C77FF9"/>
    <w:multiLevelType w:val="multilevel"/>
    <w:tmpl w:val="B3960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A2F3FC2"/>
    <w:multiLevelType w:val="hybridMultilevel"/>
    <w:tmpl w:val="A82060A2"/>
    <w:lvl w:ilvl="0" w:tplc="B434BE1C">
      <w:start w:val="1"/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4E9D34C8"/>
    <w:multiLevelType w:val="multilevel"/>
    <w:tmpl w:val="39642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C613B1"/>
    <w:multiLevelType w:val="multilevel"/>
    <w:tmpl w:val="4F46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C2F4747"/>
    <w:multiLevelType w:val="multilevel"/>
    <w:tmpl w:val="7A767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FA7643B"/>
    <w:multiLevelType w:val="multilevel"/>
    <w:tmpl w:val="D726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00D1194"/>
    <w:multiLevelType w:val="multilevel"/>
    <w:tmpl w:val="3DE85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33D5E56"/>
    <w:multiLevelType w:val="multilevel"/>
    <w:tmpl w:val="A3300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960566C"/>
    <w:multiLevelType w:val="multilevel"/>
    <w:tmpl w:val="5B041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0BE7B6D"/>
    <w:multiLevelType w:val="multilevel"/>
    <w:tmpl w:val="8A0A4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C8D7D95"/>
    <w:multiLevelType w:val="multilevel"/>
    <w:tmpl w:val="1B502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3"/>
  </w:num>
  <w:num w:numId="3">
    <w:abstractNumId w:val="17"/>
  </w:num>
  <w:num w:numId="4">
    <w:abstractNumId w:val="1"/>
  </w:num>
  <w:num w:numId="5">
    <w:abstractNumId w:val="0"/>
  </w:num>
  <w:num w:numId="6">
    <w:abstractNumId w:val="16"/>
  </w:num>
  <w:num w:numId="7">
    <w:abstractNumId w:val="20"/>
  </w:num>
  <w:num w:numId="8">
    <w:abstractNumId w:val="13"/>
  </w:num>
  <w:num w:numId="9">
    <w:abstractNumId w:val="5"/>
  </w:num>
  <w:num w:numId="10">
    <w:abstractNumId w:val="8"/>
  </w:num>
  <w:num w:numId="11">
    <w:abstractNumId w:val="4"/>
  </w:num>
  <w:num w:numId="12">
    <w:abstractNumId w:val="24"/>
  </w:num>
  <w:num w:numId="13">
    <w:abstractNumId w:val="25"/>
  </w:num>
  <w:num w:numId="14">
    <w:abstractNumId w:val="12"/>
  </w:num>
  <w:num w:numId="15">
    <w:abstractNumId w:val="6"/>
  </w:num>
  <w:num w:numId="16">
    <w:abstractNumId w:val="9"/>
  </w:num>
  <w:num w:numId="17">
    <w:abstractNumId w:val="22"/>
  </w:num>
  <w:num w:numId="18">
    <w:abstractNumId w:val="14"/>
  </w:num>
  <w:num w:numId="19">
    <w:abstractNumId w:val="10"/>
  </w:num>
  <w:num w:numId="20">
    <w:abstractNumId w:val="2"/>
  </w:num>
  <w:num w:numId="21">
    <w:abstractNumId w:val="21"/>
  </w:num>
  <w:num w:numId="22">
    <w:abstractNumId w:val="26"/>
  </w:num>
  <w:num w:numId="23">
    <w:abstractNumId w:val="15"/>
  </w:num>
  <w:num w:numId="24">
    <w:abstractNumId w:val="11"/>
  </w:num>
  <w:num w:numId="25">
    <w:abstractNumId w:val="19"/>
  </w:num>
  <w:num w:numId="26">
    <w:abstractNumId w:val="18"/>
  </w:num>
  <w:num w:numId="27">
    <w:abstractNumId w:val="23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77F"/>
    <w:rsid w:val="000009E9"/>
    <w:rsid w:val="00001322"/>
    <w:rsid w:val="00001905"/>
    <w:rsid w:val="000019F4"/>
    <w:rsid w:val="000029E6"/>
    <w:rsid w:val="000061FF"/>
    <w:rsid w:val="0000719E"/>
    <w:rsid w:val="00012240"/>
    <w:rsid w:val="00012E64"/>
    <w:rsid w:val="00013806"/>
    <w:rsid w:val="000253F3"/>
    <w:rsid w:val="000258E0"/>
    <w:rsid w:val="00025D6C"/>
    <w:rsid w:val="00026804"/>
    <w:rsid w:val="0002682B"/>
    <w:rsid w:val="00027CC0"/>
    <w:rsid w:val="00033A1F"/>
    <w:rsid w:val="00034D84"/>
    <w:rsid w:val="00034DDA"/>
    <w:rsid w:val="00035277"/>
    <w:rsid w:val="00035EAC"/>
    <w:rsid w:val="00035F68"/>
    <w:rsid w:val="00036D2E"/>
    <w:rsid w:val="00037891"/>
    <w:rsid w:val="000405E2"/>
    <w:rsid w:val="000411B5"/>
    <w:rsid w:val="00046A23"/>
    <w:rsid w:val="00050C65"/>
    <w:rsid w:val="00050D71"/>
    <w:rsid w:val="000526BD"/>
    <w:rsid w:val="00052D4E"/>
    <w:rsid w:val="00054407"/>
    <w:rsid w:val="00055F15"/>
    <w:rsid w:val="00056C55"/>
    <w:rsid w:val="000637C9"/>
    <w:rsid w:val="00063A9C"/>
    <w:rsid w:val="00070952"/>
    <w:rsid w:val="000725A3"/>
    <w:rsid w:val="00073AC3"/>
    <w:rsid w:val="000743ED"/>
    <w:rsid w:val="00077A18"/>
    <w:rsid w:val="00081165"/>
    <w:rsid w:val="00084283"/>
    <w:rsid w:val="00086F39"/>
    <w:rsid w:val="0009153C"/>
    <w:rsid w:val="00091BC7"/>
    <w:rsid w:val="000924FC"/>
    <w:rsid w:val="00092A43"/>
    <w:rsid w:val="00095E4C"/>
    <w:rsid w:val="000963AB"/>
    <w:rsid w:val="000A0E12"/>
    <w:rsid w:val="000A1F06"/>
    <w:rsid w:val="000A5B0A"/>
    <w:rsid w:val="000A6F1E"/>
    <w:rsid w:val="000B20E2"/>
    <w:rsid w:val="000B2975"/>
    <w:rsid w:val="000B4224"/>
    <w:rsid w:val="000B48BF"/>
    <w:rsid w:val="000C0C4A"/>
    <w:rsid w:val="000C0FA6"/>
    <w:rsid w:val="000C6A02"/>
    <w:rsid w:val="000C6FDA"/>
    <w:rsid w:val="000D0228"/>
    <w:rsid w:val="000D09FF"/>
    <w:rsid w:val="000D11DE"/>
    <w:rsid w:val="000D219C"/>
    <w:rsid w:val="000D37AE"/>
    <w:rsid w:val="000D4800"/>
    <w:rsid w:val="000D7119"/>
    <w:rsid w:val="000D7777"/>
    <w:rsid w:val="000E3735"/>
    <w:rsid w:val="000F12D0"/>
    <w:rsid w:val="000F3664"/>
    <w:rsid w:val="000F59EB"/>
    <w:rsid w:val="000F5AC4"/>
    <w:rsid w:val="000F75CA"/>
    <w:rsid w:val="00101013"/>
    <w:rsid w:val="0010423C"/>
    <w:rsid w:val="0010458A"/>
    <w:rsid w:val="0010458C"/>
    <w:rsid w:val="00106B22"/>
    <w:rsid w:val="0010731F"/>
    <w:rsid w:val="00107AD7"/>
    <w:rsid w:val="00110C34"/>
    <w:rsid w:val="00110E58"/>
    <w:rsid w:val="001119C2"/>
    <w:rsid w:val="00117569"/>
    <w:rsid w:val="0012178D"/>
    <w:rsid w:val="001219EA"/>
    <w:rsid w:val="0012269F"/>
    <w:rsid w:val="00123832"/>
    <w:rsid w:val="001240AC"/>
    <w:rsid w:val="00124CED"/>
    <w:rsid w:val="0012517F"/>
    <w:rsid w:val="00130B76"/>
    <w:rsid w:val="00131271"/>
    <w:rsid w:val="001336B3"/>
    <w:rsid w:val="00134390"/>
    <w:rsid w:val="00134FA0"/>
    <w:rsid w:val="00135F1A"/>
    <w:rsid w:val="00136142"/>
    <w:rsid w:val="00140FC5"/>
    <w:rsid w:val="00142B5F"/>
    <w:rsid w:val="00145089"/>
    <w:rsid w:val="00145F5E"/>
    <w:rsid w:val="00147C4F"/>
    <w:rsid w:val="00154AF1"/>
    <w:rsid w:val="00154B9E"/>
    <w:rsid w:val="001557AE"/>
    <w:rsid w:val="00156340"/>
    <w:rsid w:val="0015657C"/>
    <w:rsid w:val="001606C7"/>
    <w:rsid w:val="00160992"/>
    <w:rsid w:val="00163B72"/>
    <w:rsid w:val="00164248"/>
    <w:rsid w:val="0016635A"/>
    <w:rsid w:val="001664D6"/>
    <w:rsid w:val="00171336"/>
    <w:rsid w:val="00171D19"/>
    <w:rsid w:val="001754C2"/>
    <w:rsid w:val="00180A39"/>
    <w:rsid w:val="00180ED0"/>
    <w:rsid w:val="0018228C"/>
    <w:rsid w:val="00185E13"/>
    <w:rsid w:val="001864FF"/>
    <w:rsid w:val="00187715"/>
    <w:rsid w:val="001878C0"/>
    <w:rsid w:val="00190343"/>
    <w:rsid w:val="00190A00"/>
    <w:rsid w:val="00191E0E"/>
    <w:rsid w:val="001936F5"/>
    <w:rsid w:val="001942F4"/>
    <w:rsid w:val="00194AD1"/>
    <w:rsid w:val="001952CE"/>
    <w:rsid w:val="001955FD"/>
    <w:rsid w:val="00195F6A"/>
    <w:rsid w:val="001961CC"/>
    <w:rsid w:val="0019652B"/>
    <w:rsid w:val="00196E99"/>
    <w:rsid w:val="001975BC"/>
    <w:rsid w:val="00197EAD"/>
    <w:rsid w:val="001A334D"/>
    <w:rsid w:val="001A4E29"/>
    <w:rsid w:val="001A4F0B"/>
    <w:rsid w:val="001A56F3"/>
    <w:rsid w:val="001A6862"/>
    <w:rsid w:val="001A6992"/>
    <w:rsid w:val="001A7323"/>
    <w:rsid w:val="001A73AC"/>
    <w:rsid w:val="001A7B2B"/>
    <w:rsid w:val="001B0DDA"/>
    <w:rsid w:val="001B1DA8"/>
    <w:rsid w:val="001B3080"/>
    <w:rsid w:val="001B53AB"/>
    <w:rsid w:val="001B56E1"/>
    <w:rsid w:val="001B6B51"/>
    <w:rsid w:val="001B7003"/>
    <w:rsid w:val="001B7511"/>
    <w:rsid w:val="001C08EE"/>
    <w:rsid w:val="001C1C14"/>
    <w:rsid w:val="001C2E0E"/>
    <w:rsid w:val="001C3E99"/>
    <w:rsid w:val="001C3FFB"/>
    <w:rsid w:val="001C582C"/>
    <w:rsid w:val="001C5B1D"/>
    <w:rsid w:val="001C5CDA"/>
    <w:rsid w:val="001C5F77"/>
    <w:rsid w:val="001C767B"/>
    <w:rsid w:val="001D13F8"/>
    <w:rsid w:val="001D2F6C"/>
    <w:rsid w:val="001D371D"/>
    <w:rsid w:val="001D580C"/>
    <w:rsid w:val="001D5F11"/>
    <w:rsid w:val="001E0C0A"/>
    <w:rsid w:val="001E24F4"/>
    <w:rsid w:val="001E3361"/>
    <w:rsid w:val="001E761B"/>
    <w:rsid w:val="001E7C7B"/>
    <w:rsid w:val="001F0099"/>
    <w:rsid w:val="001F0D77"/>
    <w:rsid w:val="001F1FAA"/>
    <w:rsid w:val="001F3293"/>
    <w:rsid w:val="001F3E7A"/>
    <w:rsid w:val="001F701B"/>
    <w:rsid w:val="001F7FE8"/>
    <w:rsid w:val="00200E7F"/>
    <w:rsid w:val="00200F74"/>
    <w:rsid w:val="00203059"/>
    <w:rsid w:val="00203959"/>
    <w:rsid w:val="0020429D"/>
    <w:rsid w:val="0020506A"/>
    <w:rsid w:val="002052BC"/>
    <w:rsid w:val="00205552"/>
    <w:rsid w:val="002118FA"/>
    <w:rsid w:val="00212232"/>
    <w:rsid w:val="0021301F"/>
    <w:rsid w:val="002141D1"/>
    <w:rsid w:val="00214526"/>
    <w:rsid w:val="00214780"/>
    <w:rsid w:val="00217854"/>
    <w:rsid w:val="002178AE"/>
    <w:rsid w:val="00220B6F"/>
    <w:rsid w:val="00220BF2"/>
    <w:rsid w:val="00223312"/>
    <w:rsid w:val="002239A3"/>
    <w:rsid w:val="002253CB"/>
    <w:rsid w:val="00225867"/>
    <w:rsid w:val="00227B00"/>
    <w:rsid w:val="00231A35"/>
    <w:rsid w:val="0023333D"/>
    <w:rsid w:val="002336C6"/>
    <w:rsid w:val="00234C3F"/>
    <w:rsid w:val="00234C77"/>
    <w:rsid w:val="00235A1B"/>
    <w:rsid w:val="002424D3"/>
    <w:rsid w:val="00242ABA"/>
    <w:rsid w:val="00242EA5"/>
    <w:rsid w:val="00244DC7"/>
    <w:rsid w:val="00244E35"/>
    <w:rsid w:val="00244FFE"/>
    <w:rsid w:val="0024572D"/>
    <w:rsid w:val="00245DC7"/>
    <w:rsid w:val="00245F4D"/>
    <w:rsid w:val="002468B8"/>
    <w:rsid w:val="00246BFB"/>
    <w:rsid w:val="00246D5D"/>
    <w:rsid w:val="00247868"/>
    <w:rsid w:val="002504CF"/>
    <w:rsid w:val="00251392"/>
    <w:rsid w:val="00251B13"/>
    <w:rsid w:val="00251D0A"/>
    <w:rsid w:val="00252E88"/>
    <w:rsid w:val="002535FA"/>
    <w:rsid w:val="00254F93"/>
    <w:rsid w:val="00256600"/>
    <w:rsid w:val="00257FCA"/>
    <w:rsid w:val="00260537"/>
    <w:rsid w:val="00261411"/>
    <w:rsid w:val="0026243E"/>
    <w:rsid w:val="00263AAF"/>
    <w:rsid w:val="0026514A"/>
    <w:rsid w:val="00266887"/>
    <w:rsid w:val="00266A01"/>
    <w:rsid w:val="00267360"/>
    <w:rsid w:val="002701F1"/>
    <w:rsid w:val="00271271"/>
    <w:rsid w:val="002724BF"/>
    <w:rsid w:val="002727D2"/>
    <w:rsid w:val="002738F6"/>
    <w:rsid w:val="0027599D"/>
    <w:rsid w:val="002761B9"/>
    <w:rsid w:val="002767C1"/>
    <w:rsid w:val="0028090E"/>
    <w:rsid w:val="00281B21"/>
    <w:rsid w:val="00283265"/>
    <w:rsid w:val="00283650"/>
    <w:rsid w:val="0028387B"/>
    <w:rsid w:val="00286D7A"/>
    <w:rsid w:val="00287127"/>
    <w:rsid w:val="002910FA"/>
    <w:rsid w:val="00291CB8"/>
    <w:rsid w:val="002920FE"/>
    <w:rsid w:val="0029420A"/>
    <w:rsid w:val="00295AEF"/>
    <w:rsid w:val="00295B32"/>
    <w:rsid w:val="002965BC"/>
    <w:rsid w:val="00296680"/>
    <w:rsid w:val="00296C76"/>
    <w:rsid w:val="002A05D9"/>
    <w:rsid w:val="002A121D"/>
    <w:rsid w:val="002A1F99"/>
    <w:rsid w:val="002A3215"/>
    <w:rsid w:val="002A368B"/>
    <w:rsid w:val="002A3CE1"/>
    <w:rsid w:val="002A5F7A"/>
    <w:rsid w:val="002A64CE"/>
    <w:rsid w:val="002A74D3"/>
    <w:rsid w:val="002B0B9B"/>
    <w:rsid w:val="002B1070"/>
    <w:rsid w:val="002B1BF0"/>
    <w:rsid w:val="002B62FC"/>
    <w:rsid w:val="002B7DE6"/>
    <w:rsid w:val="002C0C36"/>
    <w:rsid w:val="002C1114"/>
    <w:rsid w:val="002C159B"/>
    <w:rsid w:val="002C2223"/>
    <w:rsid w:val="002C2586"/>
    <w:rsid w:val="002C3FC7"/>
    <w:rsid w:val="002C540D"/>
    <w:rsid w:val="002C7426"/>
    <w:rsid w:val="002C7653"/>
    <w:rsid w:val="002C7AC1"/>
    <w:rsid w:val="002D25C4"/>
    <w:rsid w:val="002D2F5C"/>
    <w:rsid w:val="002D3BBF"/>
    <w:rsid w:val="002D6F9D"/>
    <w:rsid w:val="002D7296"/>
    <w:rsid w:val="002D7507"/>
    <w:rsid w:val="002E0299"/>
    <w:rsid w:val="002E290D"/>
    <w:rsid w:val="002E2D60"/>
    <w:rsid w:val="002E45E0"/>
    <w:rsid w:val="002E4E68"/>
    <w:rsid w:val="002E61BD"/>
    <w:rsid w:val="002E687F"/>
    <w:rsid w:val="002E707D"/>
    <w:rsid w:val="002E76BD"/>
    <w:rsid w:val="002E7A42"/>
    <w:rsid w:val="002F2D63"/>
    <w:rsid w:val="002F46A8"/>
    <w:rsid w:val="002F4DA4"/>
    <w:rsid w:val="002F6214"/>
    <w:rsid w:val="00300168"/>
    <w:rsid w:val="0030149E"/>
    <w:rsid w:val="00303D9D"/>
    <w:rsid w:val="00305715"/>
    <w:rsid w:val="00307CC4"/>
    <w:rsid w:val="0031120D"/>
    <w:rsid w:val="00313E15"/>
    <w:rsid w:val="00316D39"/>
    <w:rsid w:val="003175FD"/>
    <w:rsid w:val="00320624"/>
    <w:rsid w:val="00320EA5"/>
    <w:rsid w:val="003216A8"/>
    <w:rsid w:val="003219CC"/>
    <w:rsid w:val="00323081"/>
    <w:rsid w:val="0033068A"/>
    <w:rsid w:val="003341FA"/>
    <w:rsid w:val="00334CB7"/>
    <w:rsid w:val="003353BD"/>
    <w:rsid w:val="003354E4"/>
    <w:rsid w:val="00337BC5"/>
    <w:rsid w:val="003415F5"/>
    <w:rsid w:val="003424BC"/>
    <w:rsid w:val="00342620"/>
    <w:rsid w:val="00342A71"/>
    <w:rsid w:val="00342ABC"/>
    <w:rsid w:val="00342B38"/>
    <w:rsid w:val="00343E20"/>
    <w:rsid w:val="0034611C"/>
    <w:rsid w:val="00346316"/>
    <w:rsid w:val="0035013B"/>
    <w:rsid w:val="0035565E"/>
    <w:rsid w:val="003610E7"/>
    <w:rsid w:val="0036188E"/>
    <w:rsid w:val="00366343"/>
    <w:rsid w:val="003708CE"/>
    <w:rsid w:val="003717E3"/>
    <w:rsid w:val="00373EBF"/>
    <w:rsid w:val="003758B8"/>
    <w:rsid w:val="003759E2"/>
    <w:rsid w:val="00375ADD"/>
    <w:rsid w:val="00375C57"/>
    <w:rsid w:val="00375F9F"/>
    <w:rsid w:val="003771B5"/>
    <w:rsid w:val="003771F0"/>
    <w:rsid w:val="00377D92"/>
    <w:rsid w:val="00382430"/>
    <w:rsid w:val="00382842"/>
    <w:rsid w:val="00384626"/>
    <w:rsid w:val="0038471C"/>
    <w:rsid w:val="00385D43"/>
    <w:rsid w:val="00385F2D"/>
    <w:rsid w:val="00387D5C"/>
    <w:rsid w:val="00390AC3"/>
    <w:rsid w:val="00391E88"/>
    <w:rsid w:val="00394C6D"/>
    <w:rsid w:val="00394EEC"/>
    <w:rsid w:val="0039508D"/>
    <w:rsid w:val="003A0801"/>
    <w:rsid w:val="003A3C2F"/>
    <w:rsid w:val="003A5C30"/>
    <w:rsid w:val="003A6990"/>
    <w:rsid w:val="003B09AD"/>
    <w:rsid w:val="003B254B"/>
    <w:rsid w:val="003B3AD6"/>
    <w:rsid w:val="003B430A"/>
    <w:rsid w:val="003B49F1"/>
    <w:rsid w:val="003B4DD8"/>
    <w:rsid w:val="003B74E9"/>
    <w:rsid w:val="003C0754"/>
    <w:rsid w:val="003C078B"/>
    <w:rsid w:val="003C0FA8"/>
    <w:rsid w:val="003C1434"/>
    <w:rsid w:val="003C21CE"/>
    <w:rsid w:val="003C2B8F"/>
    <w:rsid w:val="003C332C"/>
    <w:rsid w:val="003C44A3"/>
    <w:rsid w:val="003C5702"/>
    <w:rsid w:val="003C5B18"/>
    <w:rsid w:val="003D0D5D"/>
    <w:rsid w:val="003D181D"/>
    <w:rsid w:val="003D2F46"/>
    <w:rsid w:val="003D35D0"/>
    <w:rsid w:val="003D4A8B"/>
    <w:rsid w:val="003D61B4"/>
    <w:rsid w:val="003E1AF4"/>
    <w:rsid w:val="003E24EE"/>
    <w:rsid w:val="003E2B6B"/>
    <w:rsid w:val="003E40B7"/>
    <w:rsid w:val="003E464C"/>
    <w:rsid w:val="003E6B4B"/>
    <w:rsid w:val="003E7177"/>
    <w:rsid w:val="003E742F"/>
    <w:rsid w:val="003F0DA0"/>
    <w:rsid w:val="003F2B10"/>
    <w:rsid w:val="003F2F6D"/>
    <w:rsid w:val="003F4EDB"/>
    <w:rsid w:val="003F6578"/>
    <w:rsid w:val="00400D36"/>
    <w:rsid w:val="00401016"/>
    <w:rsid w:val="00402B27"/>
    <w:rsid w:val="004040F2"/>
    <w:rsid w:val="00405A1F"/>
    <w:rsid w:val="00405C39"/>
    <w:rsid w:val="00410572"/>
    <w:rsid w:val="004105E1"/>
    <w:rsid w:val="00411ADB"/>
    <w:rsid w:val="00415072"/>
    <w:rsid w:val="004154DA"/>
    <w:rsid w:val="0041630D"/>
    <w:rsid w:val="00416D57"/>
    <w:rsid w:val="00421DF9"/>
    <w:rsid w:val="004232B7"/>
    <w:rsid w:val="00423356"/>
    <w:rsid w:val="00423975"/>
    <w:rsid w:val="004239FD"/>
    <w:rsid w:val="00425E85"/>
    <w:rsid w:val="0042662F"/>
    <w:rsid w:val="0042728D"/>
    <w:rsid w:val="004319A6"/>
    <w:rsid w:val="004329DF"/>
    <w:rsid w:val="0043492D"/>
    <w:rsid w:val="00435D9F"/>
    <w:rsid w:val="00436863"/>
    <w:rsid w:val="0043691C"/>
    <w:rsid w:val="00437E2C"/>
    <w:rsid w:val="00440BED"/>
    <w:rsid w:val="00442A33"/>
    <w:rsid w:val="00443C5E"/>
    <w:rsid w:val="00445011"/>
    <w:rsid w:val="00445534"/>
    <w:rsid w:val="00447770"/>
    <w:rsid w:val="00452CC7"/>
    <w:rsid w:val="004534A7"/>
    <w:rsid w:val="00454630"/>
    <w:rsid w:val="0045490D"/>
    <w:rsid w:val="00454913"/>
    <w:rsid w:val="00456DDA"/>
    <w:rsid w:val="004628C5"/>
    <w:rsid w:val="0046393E"/>
    <w:rsid w:val="0046528A"/>
    <w:rsid w:val="0046549A"/>
    <w:rsid w:val="00466DB0"/>
    <w:rsid w:val="00467836"/>
    <w:rsid w:val="004712D7"/>
    <w:rsid w:val="0047186D"/>
    <w:rsid w:val="00472291"/>
    <w:rsid w:val="00472B97"/>
    <w:rsid w:val="00473646"/>
    <w:rsid w:val="00473879"/>
    <w:rsid w:val="00473FFF"/>
    <w:rsid w:val="00474739"/>
    <w:rsid w:val="004762E0"/>
    <w:rsid w:val="004772C3"/>
    <w:rsid w:val="0048019D"/>
    <w:rsid w:val="004801BA"/>
    <w:rsid w:val="00480F8A"/>
    <w:rsid w:val="0048570A"/>
    <w:rsid w:val="0048634E"/>
    <w:rsid w:val="004863B2"/>
    <w:rsid w:val="00491D73"/>
    <w:rsid w:val="00493D8A"/>
    <w:rsid w:val="0049468A"/>
    <w:rsid w:val="004A07DF"/>
    <w:rsid w:val="004A2118"/>
    <w:rsid w:val="004A3BE8"/>
    <w:rsid w:val="004A400B"/>
    <w:rsid w:val="004A44DA"/>
    <w:rsid w:val="004A5FA8"/>
    <w:rsid w:val="004A768E"/>
    <w:rsid w:val="004B2D45"/>
    <w:rsid w:val="004B5E79"/>
    <w:rsid w:val="004C3178"/>
    <w:rsid w:val="004C36A8"/>
    <w:rsid w:val="004C70EA"/>
    <w:rsid w:val="004D14DB"/>
    <w:rsid w:val="004D2C29"/>
    <w:rsid w:val="004D4BFB"/>
    <w:rsid w:val="004D6208"/>
    <w:rsid w:val="004D65BD"/>
    <w:rsid w:val="004D706A"/>
    <w:rsid w:val="004D7137"/>
    <w:rsid w:val="004E079C"/>
    <w:rsid w:val="004E08BC"/>
    <w:rsid w:val="004E1B90"/>
    <w:rsid w:val="004E59B1"/>
    <w:rsid w:val="004E6FAE"/>
    <w:rsid w:val="004F0A8B"/>
    <w:rsid w:val="004F48F7"/>
    <w:rsid w:val="004F655B"/>
    <w:rsid w:val="004F75BE"/>
    <w:rsid w:val="00501CA9"/>
    <w:rsid w:val="005068AC"/>
    <w:rsid w:val="00506B65"/>
    <w:rsid w:val="00507195"/>
    <w:rsid w:val="00512B37"/>
    <w:rsid w:val="00513461"/>
    <w:rsid w:val="005139E6"/>
    <w:rsid w:val="00513E92"/>
    <w:rsid w:val="005140A1"/>
    <w:rsid w:val="0051451E"/>
    <w:rsid w:val="00514EC6"/>
    <w:rsid w:val="00516A69"/>
    <w:rsid w:val="00517A11"/>
    <w:rsid w:val="00520A14"/>
    <w:rsid w:val="0052150E"/>
    <w:rsid w:val="00521602"/>
    <w:rsid w:val="00522294"/>
    <w:rsid w:val="00523069"/>
    <w:rsid w:val="005270B5"/>
    <w:rsid w:val="005303DB"/>
    <w:rsid w:val="00531B8F"/>
    <w:rsid w:val="00534A7A"/>
    <w:rsid w:val="00535791"/>
    <w:rsid w:val="00536E54"/>
    <w:rsid w:val="005416B5"/>
    <w:rsid w:val="00541CC2"/>
    <w:rsid w:val="00544422"/>
    <w:rsid w:val="0054450B"/>
    <w:rsid w:val="0054692C"/>
    <w:rsid w:val="0055063F"/>
    <w:rsid w:val="005513B3"/>
    <w:rsid w:val="005513E0"/>
    <w:rsid w:val="00551823"/>
    <w:rsid w:val="00551B0B"/>
    <w:rsid w:val="00552454"/>
    <w:rsid w:val="00552637"/>
    <w:rsid w:val="00552DD9"/>
    <w:rsid w:val="00553C1A"/>
    <w:rsid w:val="005542A6"/>
    <w:rsid w:val="00554A9B"/>
    <w:rsid w:val="005550DF"/>
    <w:rsid w:val="0055538D"/>
    <w:rsid w:val="00556119"/>
    <w:rsid w:val="005579E0"/>
    <w:rsid w:val="00560BA2"/>
    <w:rsid w:val="0056162E"/>
    <w:rsid w:val="00566802"/>
    <w:rsid w:val="00570303"/>
    <w:rsid w:val="00571B44"/>
    <w:rsid w:val="00572257"/>
    <w:rsid w:val="00573858"/>
    <w:rsid w:val="00574EFC"/>
    <w:rsid w:val="0057799F"/>
    <w:rsid w:val="00586875"/>
    <w:rsid w:val="00586FCE"/>
    <w:rsid w:val="0058789F"/>
    <w:rsid w:val="00590CD2"/>
    <w:rsid w:val="00592103"/>
    <w:rsid w:val="005945DE"/>
    <w:rsid w:val="00594992"/>
    <w:rsid w:val="00594A60"/>
    <w:rsid w:val="005959D5"/>
    <w:rsid w:val="00596328"/>
    <w:rsid w:val="00597233"/>
    <w:rsid w:val="00597BAE"/>
    <w:rsid w:val="005A27CE"/>
    <w:rsid w:val="005A2CEE"/>
    <w:rsid w:val="005A3664"/>
    <w:rsid w:val="005A69E5"/>
    <w:rsid w:val="005A6C46"/>
    <w:rsid w:val="005A773F"/>
    <w:rsid w:val="005A7B04"/>
    <w:rsid w:val="005B16D1"/>
    <w:rsid w:val="005B2546"/>
    <w:rsid w:val="005B2AE6"/>
    <w:rsid w:val="005B387B"/>
    <w:rsid w:val="005B5475"/>
    <w:rsid w:val="005B5527"/>
    <w:rsid w:val="005B7615"/>
    <w:rsid w:val="005C0570"/>
    <w:rsid w:val="005C22A8"/>
    <w:rsid w:val="005C2F30"/>
    <w:rsid w:val="005C4968"/>
    <w:rsid w:val="005C4A73"/>
    <w:rsid w:val="005C6807"/>
    <w:rsid w:val="005C717A"/>
    <w:rsid w:val="005D266A"/>
    <w:rsid w:val="005D3BC1"/>
    <w:rsid w:val="005D471F"/>
    <w:rsid w:val="005D56DF"/>
    <w:rsid w:val="005D783E"/>
    <w:rsid w:val="005E169F"/>
    <w:rsid w:val="005E171F"/>
    <w:rsid w:val="005E3960"/>
    <w:rsid w:val="005E4077"/>
    <w:rsid w:val="005E4993"/>
    <w:rsid w:val="005E4A48"/>
    <w:rsid w:val="005E5D89"/>
    <w:rsid w:val="005E6294"/>
    <w:rsid w:val="005E68B5"/>
    <w:rsid w:val="005E68BA"/>
    <w:rsid w:val="005E7492"/>
    <w:rsid w:val="005E7F97"/>
    <w:rsid w:val="005F1ECD"/>
    <w:rsid w:val="005F6227"/>
    <w:rsid w:val="005F7166"/>
    <w:rsid w:val="00600025"/>
    <w:rsid w:val="00601501"/>
    <w:rsid w:val="006053F9"/>
    <w:rsid w:val="00605F53"/>
    <w:rsid w:val="0061075E"/>
    <w:rsid w:val="00611A6A"/>
    <w:rsid w:val="00611E33"/>
    <w:rsid w:val="00613BCB"/>
    <w:rsid w:val="0061414B"/>
    <w:rsid w:val="006159EC"/>
    <w:rsid w:val="00615D18"/>
    <w:rsid w:val="00617B5E"/>
    <w:rsid w:val="00624F0E"/>
    <w:rsid w:val="00631D9F"/>
    <w:rsid w:val="00632CA2"/>
    <w:rsid w:val="00634846"/>
    <w:rsid w:val="0063525F"/>
    <w:rsid w:val="00637A99"/>
    <w:rsid w:val="0064059E"/>
    <w:rsid w:val="006406F0"/>
    <w:rsid w:val="00640C2A"/>
    <w:rsid w:val="00641BD2"/>
    <w:rsid w:val="006448C1"/>
    <w:rsid w:val="00644AB8"/>
    <w:rsid w:val="00644B87"/>
    <w:rsid w:val="006453F8"/>
    <w:rsid w:val="00647D0C"/>
    <w:rsid w:val="00647EA1"/>
    <w:rsid w:val="006515EF"/>
    <w:rsid w:val="00651F5B"/>
    <w:rsid w:val="00652CB0"/>
    <w:rsid w:val="00657823"/>
    <w:rsid w:val="00657E53"/>
    <w:rsid w:val="006610E5"/>
    <w:rsid w:val="006615AF"/>
    <w:rsid w:val="006619D6"/>
    <w:rsid w:val="00661B71"/>
    <w:rsid w:val="006624D8"/>
    <w:rsid w:val="00663304"/>
    <w:rsid w:val="00672653"/>
    <w:rsid w:val="0067278B"/>
    <w:rsid w:val="00672B13"/>
    <w:rsid w:val="00674370"/>
    <w:rsid w:val="0067530C"/>
    <w:rsid w:val="00675321"/>
    <w:rsid w:val="00675F60"/>
    <w:rsid w:val="00676381"/>
    <w:rsid w:val="006774CD"/>
    <w:rsid w:val="00677A70"/>
    <w:rsid w:val="00682ED9"/>
    <w:rsid w:val="00683365"/>
    <w:rsid w:val="0068352A"/>
    <w:rsid w:val="0068365A"/>
    <w:rsid w:val="00685844"/>
    <w:rsid w:val="006870F2"/>
    <w:rsid w:val="0069013C"/>
    <w:rsid w:val="006901FD"/>
    <w:rsid w:val="006904B2"/>
    <w:rsid w:val="00691AF6"/>
    <w:rsid w:val="006923D3"/>
    <w:rsid w:val="0069411F"/>
    <w:rsid w:val="00695E5E"/>
    <w:rsid w:val="0069755F"/>
    <w:rsid w:val="006A0B25"/>
    <w:rsid w:val="006A11F1"/>
    <w:rsid w:val="006A2D96"/>
    <w:rsid w:val="006A2F62"/>
    <w:rsid w:val="006A4988"/>
    <w:rsid w:val="006A50D2"/>
    <w:rsid w:val="006A5673"/>
    <w:rsid w:val="006A5DDD"/>
    <w:rsid w:val="006A6636"/>
    <w:rsid w:val="006A6E67"/>
    <w:rsid w:val="006B1431"/>
    <w:rsid w:val="006B22BF"/>
    <w:rsid w:val="006B2A61"/>
    <w:rsid w:val="006B2A88"/>
    <w:rsid w:val="006B49C2"/>
    <w:rsid w:val="006B648E"/>
    <w:rsid w:val="006C0EDF"/>
    <w:rsid w:val="006C0F83"/>
    <w:rsid w:val="006C3538"/>
    <w:rsid w:val="006C48EC"/>
    <w:rsid w:val="006C58BF"/>
    <w:rsid w:val="006C68B0"/>
    <w:rsid w:val="006C6E64"/>
    <w:rsid w:val="006D0F80"/>
    <w:rsid w:val="006D13B9"/>
    <w:rsid w:val="006D4C6B"/>
    <w:rsid w:val="006D63C7"/>
    <w:rsid w:val="006D65FF"/>
    <w:rsid w:val="006E1357"/>
    <w:rsid w:val="006E7ED7"/>
    <w:rsid w:val="006F2C73"/>
    <w:rsid w:val="006F45A6"/>
    <w:rsid w:val="006F6758"/>
    <w:rsid w:val="006F6D76"/>
    <w:rsid w:val="00703F14"/>
    <w:rsid w:val="00704F9A"/>
    <w:rsid w:val="007105F4"/>
    <w:rsid w:val="007106E2"/>
    <w:rsid w:val="007108BE"/>
    <w:rsid w:val="0071170C"/>
    <w:rsid w:val="007126A3"/>
    <w:rsid w:val="007145C8"/>
    <w:rsid w:val="0071769D"/>
    <w:rsid w:val="0072127F"/>
    <w:rsid w:val="0072150A"/>
    <w:rsid w:val="0072320B"/>
    <w:rsid w:val="007235F6"/>
    <w:rsid w:val="00723903"/>
    <w:rsid w:val="007244EF"/>
    <w:rsid w:val="00725D2A"/>
    <w:rsid w:val="0072721E"/>
    <w:rsid w:val="00730A8A"/>
    <w:rsid w:val="0073314E"/>
    <w:rsid w:val="007348CE"/>
    <w:rsid w:val="00735751"/>
    <w:rsid w:val="007369B2"/>
    <w:rsid w:val="0074128B"/>
    <w:rsid w:val="007416A8"/>
    <w:rsid w:val="00742803"/>
    <w:rsid w:val="007433E5"/>
    <w:rsid w:val="00745FC6"/>
    <w:rsid w:val="00746681"/>
    <w:rsid w:val="00746726"/>
    <w:rsid w:val="0074797D"/>
    <w:rsid w:val="00750C23"/>
    <w:rsid w:val="0075202A"/>
    <w:rsid w:val="0075293C"/>
    <w:rsid w:val="00754019"/>
    <w:rsid w:val="00756032"/>
    <w:rsid w:val="007575B3"/>
    <w:rsid w:val="007605C0"/>
    <w:rsid w:val="00761846"/>
    <w:rsid w:val="00761A50"/>
    <w:rsid w:val="007656D8"/>
    <w:rsid w:val="00770EA7"/>
    <w:rsid w:val="00772AD0"/>
    <w:rsid w:val="00772E3B"/>
    <w:rsid w:val="00773FD4"/>
    <w:rsid w:val="00775EAB"/>
    <w:rsid w:val="007773CF"/>
    <w:rsid w:val="0077785F"/>
    <w:rsid w:val="00777DB5"/>
    <w:rsid w:val="00780201"/>
    <w:rsid w:val="00780D01"/>
    <w:rsid w:val="007831EC"/>
    <w:rsid w:val="00783DE6"/>
    <w:rsid w:val="0079042A"/>
    <w:rsid w:val="00790F69"/>
    <w:rsid w:val="00792367"/>
    <w:rsid w:val="00792676"/>
    <w:rsid w:val="007926BC"/>
    <w:rsid w:val="0079279C"/>
    <w:rsid w:val="00792E4A"/>
    <w:rsid w:val="00796A65"/>
    <w:rsid w:val="00796F4B"/>
    <w:rsid w:val="00796F97"/>
    <w:rsid w:val="007A0864"/>
    <w:rsid w:val="007A2FE4"/>
    <w:rsid w:val="007A5030"/>
    <w:rsid w:val="007A608F"/>
    <w:rsid w:val="007A60D6"/>
    <w:rsid w:val="007A78E8"/>
    <w:rsid w:val="007B12DA"/>
    <w:rsid w:val="007B212B"/>
    <w:rsid w:val="007B229D"/>
    <w:rsid w:val="007B28CF"/>
    <w:rsid w:val="007B3FA1"/>
    <w:rsid w:val="007B47ED"/>
    <w:rsid w:val="007B574D"/>
    <w:rsid w:val="007B5F31"/>
    <w:rsid w:val="007B6A5D"/>
    <w:rsid w:val="007B6BBB"/>
    <w:rsid w:val="007C2004"/>
    <w:rsid w:val="007C2427"/>
    <w:rsid w:val="007C6AB3"/>
    <w:rsid w:val="007C7654"/>
    <w:rsid w:val="007D0F9E"/>
    <w:rsid w:val="007D1963"/>
    <w:rsid w:val="007D2213"/>
    <w:rsid w:val="007D24F2"/>
    <w:rsid w:val="007D2876"/>
    <w:rsid w:val="007D3C62"/>
    <w:rsid w:val="007D3E41"/>
    <w:rsid w:val="007D4958"/>
    <w:rsid w:val="007D4DE8"/>
    <w:rsid w:val="007D4E4E"/>
    <w:rsid w:val="007D5030"/>
    <w:rsid w:val="007D50C2"/>
    <w:rsid w:val="007D52FD"/>
    <w:rsid w:val="007D64FA"/>
    <w:rsid w:val="007D686A"/>
    <w:rsid w:val="007D6EE7"/>
    <w:rsid w:val="007E167B"/>
    <w:rsid w:val="007E26B3"/>
    <w:rsid w:val="007E2DF6"/>
    <w:rsid w:val="007E52EC"/>
    <w:rsid w:val="007E5486"/>
    <w:rsid w:val="007E594D"/>
    <w:rsid w:val="007E5EB0"/>
    <w:rsid w:val="007E6A7F"/>
    <w:rsid w:val="007F06A0"/>
    <w:rsid w:val="007F0C39"/>
    <w:rsid w:val="007F1FC8"/>
    <w:rsid w:val="007F2791"/>
    <w:rsid w:val="007F2B29"/>
    <w:rsid w:val="007F48BF"/>
    <w:rsid w:val="007F48DA"/>
    <w:rsid w:val="007F49CF"/>
    <w:rsid w:val="007F554E"/>
    <w:rsid w:val="007F5F90"/>
    <w:rsid w:val="007F7688"/>
    <w:rsid w:val="00800930"/>
    <w:rsid w:val="00801459"/>
    <w:rsid w:val="008059B3"/>
    <w:rsid w:val="00806166"/>
    <w:rsid w:val="008065E4"/>
    <w:rsid w:val="00806D5A"/>
    <w:rsid w:val="00807391"/>
    <w:rsid w:val="00810ED2"/>
    <w:rsid w:val="008125E4"/>
    <w:rsid w:val="00814471"/>
    <w:rsid w:val="00814CF5"/>
    <w:rsid w:val="00816139"/>
    <w:rsid w:val="008171B4"/>
    <w:rsid w:val="0082359B"/>
    <w:rsid w:val="0082445E"/>
    <w:rsid w:val="00824C36"/>
    <w:rsid w:val="00830891"/>
    <w:rsid w:val="008313D3"/>
    <w:rsid w:val="008318A1"/>
    <w:rsid w:val="008335CD"/>
    <w:rsid w:val="0083431E"/>
    <w:rsid w:val="0083621A"/>
    <w:rsid w:val="00836BB7"/>
    <w:rsid w:val="0084004A"/>
    <w:rsid w:val="00840820"/>
    <w:rsid w:val="00840BF4"/>
    <w:rsid w:val="00841697"/>
    <w:rsid w:val="00842F35"/>
    <w:rsid w:val="00846920"/>
    <w:rsid w:val="00850B6F"/>
    <w:rsid w:val="00851B67"/>
    <w:rsid w:val="00853A52"/>
    <w:rsid w:val="00854887"/>
    <w:rsid w:val="0086204D"/>
    <w:rsid w:val="00862E87"/>
    <w:rsid w:val="0086336B"/>
    <w:rsid w:val="00864801"/>
    <w:rsid w:val="00866820"/>
    <w:rsid w:val="0086705F"/>
    <w:rsid w:val="00867DE6"/>
    <w:rsid w:val="00871E37"/>
    <w:rsid w:val="00872487"/>
    <w:rsid w:val="0087280C"/>
    <w:rsid w:val="008730AB"/>
    <w:rsid w:val="008730CC"/>
    <w:rsid w:val="0087350E"/>
    <w:rsid w:val="00875FC7"/>
    <w:rsid w:val="00877F0B"/>
    <w:rsid w:val="00880C2D"/>
    <w:rsid w:val="00881E27"/>
    <w:rsid w:val="008829B1"/>
    <w:rsid w:val="00882AFD"/>
    <w:rsid w:val="00883102"/>
    <w:rsid w:val="0088381C"/>
    <w:rsid w:val="00883A70"/>
    <w:rsid w:val="00883E9B"/>
    <w:rsid w:val="00884765"/>
    <w:rsid w:val="00885154"/>
    <w:rsid w:val="008860D9"/>
    <w:rsid w:val="00887688"/>
    <w:rsid w:val="00887EA3"/>
    <w:rsid w:val="00890B34"/>
    <w:rsid w:val="0089173A"/>
    <w:rsid w:val="00891C6B"/>
    <w:rsid w:val="00891F68"/>
    <w:rsid w:val="00893384"/>
    <w:rsid w:val="00893A98"/>
    <w:rsid w:val="00893D26"/>
    <w:rsid w:val="00894359"/>
    <w:rsid w:val="008950F3"/>
    <w:rsid w:val="00895C54"/>
    <w:rsid w:val="00895DAA"/>
    <w:rsid w:val="00896CA2"/>
    <w:rsid w:val="008A106C"/>
    <w:rsid w:val="008A1FB5"/>
    <w:rsid w:val="008A3207"/>
    <w:rsid w:val="008A323F"/>
    <w:rsid w:val="008A4AB2"/>
    <w:rsid w:val="008A5805"/>
    <w:rsid w:val="008A587A"/>
    <w:rsid w:val="008A6736"/>
    <w:rsid w:val="008A7092"/>
    <w:rsid w:val="008B00E9"/>
    <w:rsid w:val="008B0D54"/>
    <w:rsid w:val="008B13BC"/>
    <w:rsid w:val="008B16CB"/>
    <w:rsid w:val="008B1FCA"/>
    <w:rsid w:val="008B20E7"/>
    <w:rsid w:val="008B21B3"/>
    <w:rsid w:val="008B55D7"/>
    <w:rsid w:val="008B59FE"/>
    <w:rsid w:val="008B5DBF"/>
    <w:rsid w:val="008C23B2"/>
    <w:rsid w:val="008C2EE9"/>
    <w:rsid w:val="008C341B"/>
    <w:rsid w:val="008C3B5A"/>
    <w:rsid w:val="008C3DBE"/>
    <w:rsid w:val="008C40D6"/>
    <w:rsid w:val="008C4780"/>
    <w:rsid w:val="008C57C0"/>
    <w:rsid w:val="008D1471"/>
    <w:rsid w:val="008D73ED"/>
    <w:rsid w:val="008D7C95"/>
    <w:rsid w:val="008D7EBE"/>
    <w:rsid w:val="008E40E7"/>
    <w:rsid w:val="008E6456"/>
    <w:rsid w:val="008E6B55"/>
    <w:rsid w:val="008E7966"/>
    <w:rsid w:val="008F0118"/>
    <w:rsid w:val="008F084B"/>
    <w:rsid w:val="008F3656"/>
    <w:rsid w:val="008F4DD6"/>
    <w:rsid w:val="008F55F2"/>
    <w:rsid w:val="00901C0F"/>
    <w:rsid w:val="00901E15"/>
    <w:rsid w:val="009026C1"/>
    <w:rsid w:val="009044B4"/>
    <w:rsid w:val="009045E6"/>
    <w:rsid w:val="00906B26"/>
    <w:rsid w:val="00907ABE"/>
    <w:rsid w:val="00911032"/>
    <w:rsid w:val="00911C29"/>
    <w:rsid w:val="00912AFC"/>
    <w:rsid w:val="00912C5D"/>
    <w:rsid w:val="00913B16"/>
    <w:rsid w:val="00913FCF"/>
    <w:rsid w:val="00915064"/>
    <w:rsid w:val="00923DD4"/>
    <w:rsid w:val="009245DB"/>
    <w:rsid w:val="00924AAD"/>
    <w:rsid w:val="00924EBF"/>
    <w:rsid w:val="00925C10"/>
    <w:rsid w:val="00927DED"/>
    <w:rsid w:val="0093144B"/>
    <w:rsid w:val="00931B79"/>
    <w:rsid w:val="009325C5"/>
    <w:rsid w:val="00935954"/>
    <w:rsid w:val="009367DE"/>
    <w:rsid w:val="00940486"/>
    <w:rsid w:val="009429D6"/>
    <w:rsid w:val="0094456F"/>
    <w:rsid w:val="00944F37"/>
    <w:rsid w:val="0094645F"/>
    <w:rsid w:val="0095096A"/>
    <w:rsid w:val="0095193B"/>
    <w:rsid w:val="00951EC3"/>
    <w:rsid w:val="009520D5"/>
    <w:rsid w:val="0095339A"/>
    <w:rsid w:val="00953ECE"/>
    <w:rsid w:val="00954473"/>
    <w:rsid w:val="00954591"/>
    <w:rsid w:val="009557CC"/>
    <w:rsid w:val="00960598"/>
    <w:rsid w:val="0096244E"/>
    <w:rsid w:val="0096362B"/>
    <w:rsid w:val="00964CA1"/>
    <w:rsid w:val="009659A0"/>
    <w:rsid w:val="009664F9"/>
    <w:rsid w:val="00967485"/>
    <w:rsid w:val="00970914"/>
    <w:rsid w:val="00975A8E"/>
    <w:rsid w:val="00975E83"/>
    <w:rsid w:val="00976CB4"/>
    <w:rsid w:val="00981F69"/>
    <w:rsid w:val="009821AE"/>
    <w:rsid w:val="009837A8"/>
    <w:rsid w:val="00984004"/>
    <w:rsid w:val="00990542"/>
    <w:rsid w:val="0099346C"/>
    <w:rsid w:val="009938C4"/>
    <w:rsid w:val="0099546D"/>
    <w:rsid w:val="00995CE8"/>
    <w:rsid w:val="00996048"/>
    <w:rsid w:val="009963D1"/>
    <w:rsid w:val="00997DB8"/>
    <w:rsid w:val="00997F44"/>
    <w:rsid w:val="009A2175"/>
    <w:rsid w:val="009A2A9F"/>
    <w:rsid w:val="009A3245"/>
    <w:rsid w:val="009A3B3E"/>
    <w:rsid w:val="009A5670"/>
    <w:rsid w:val="009A60AE"/>
    <w:rsid w:val="009A69A3"/>
    <w:rsid w:val="009B1646"/>
    <w:rsid w:val="009B3C9A"/>
    <w:rsid w:val="009B49F0"/>
    <w:rsid w:val="009C0955"/>
    <w:rsid w:val="009C200B"/>
    <w:rsid w:val="009C268F"/>
    <w:rsid w:val="009C3331"/>
    <w:rsid w:val="009C3E60"/>
    <w:rsid w:val="009C41E0"/>
    <w:rsid w:val="009C4536"/>
    <w:rsid w:val="009C534A"/>
    <w:rsid w:val="009C5E43"/>
    <w:rsid w:val="009C65F7"/>
    <w:rsid w:val="009D2D18"/>
    <w:rsid w:val="009D4F6A"/>
    <w:rsid w:val="009E00E7"/>
    <w:rsid w:val="009E055C"/>
    <w:rsid w:val="009E11C5"/>
    <w:rsid w:val="009E28B3"/>
    <w:rsid w:val="009E3035"/>
    <w:rsid w:val="009E49AA"/>
    <w:rsid w:val="009E501B"/>
    <w:rsid w:val="009E520A"/>
    <w:rsid w:val="009E5721"/>
    <w:rsid w:val="009E5C37"/>
    <w:rsid w:val="009E61E1"/>
    <w:rsid w:val="009F1D07"/>
    <w:rsid w:val="009F28C8"/>
    <w:rsid w:val="009F3AB9"/>
    <w:rsid w:val="009F3ADD"/>
    <w:rsid w:val="009F4691"/>
    <w:rsid w:val="009F5231"/>
    <w:rsid w:val="009F632F"/>
    <w:rsid w:val="009F79A6"/>
    <w:rsid w:val="00A0102D"/>
    <w:rsid w:val="00A016C8"/>
    <w:rsid w:val="00A05A73"/>
    <w:rsid w:val="00A05C73"/>
    <w:rsid w:val="00A1089A"/>
    <w:rsid w:val="00A10BEF"/>
    <w:rsid w:val="00A129F8"/>
    <w:rsid w:val="00A1578A"/>
    <w:rsid w:val="00A2070F"/>
    <w:rsid w:val="00A20747"/>
    <w:rsid w:val="00A20A3F"/>
    <w:rsid w:val="00A21AF5"/>
    <w:rsid w:val="00A2373E"/>
    <w:rsid w:val="00A23F7B"/>
    <w:rsid w:val="00A245D2"/>
    <w:rsid w:val="00A26132"/>
    <w:rsid w:val="00A26E02"/>
    <w:rsid w:val="00A2762D"/>
    <w:rsid w:val="00A27C87"/>
    <w:rsid w:val="00A307EC"/>
    <w:rsid w:val="00A33679"/>
    <w:rsid w:val="00A33B2E"/>
    <w:rsid w:val="00A35932"/>
    <w:rsid w:val="00A35BF3"/>
    <w:rsid w:val="00A361C3"/>
    <w:rsid w:val="00A375FC"/>
    <w:rsid w:val="00A37F2B"/>
    <w:rsid w:val="00A407A3"/>
    <w:rsid w:val="00A41124"/>
    <w:rsid w:val="00A41D3B"/>
    <w:rsid w:val="00A42C0F"/>
    <w:rsid w:val="00A45373"/>
    <w:rsid w:val="00A5039A"/>
    <w:rsid w:val="00A51705"/>
    <w:rsid w:val="00A51D8F"/>
    <w:rsid w:val="00A52AB5"/>
    <w:rsid w:val="00A530C4"/>
    <w:rsid w:val="00A553B4"/>
    <w:rsid w:val="00A55E98"/>
    <w:rsid w:val="00A55F16"/>
    <w:rsid w:val="00A57BDE"/>
    <w:rsid w:val="00A60AD7"/>
    <w:rsid w:val="00A62D9B"/>
    <w:rsid w:val="00A64B7E"/>
    <w:rsid w:val="00A65A1A"/>
    <w:rsid w:val="00A65A6D"/>
    <w:rsid w:val="00A664F4"/>
    <w:rsid w:val="00A71D35"/>
    <w:rsid w:val="00A722C3"/>
    <w:rsid w:val="00A722CD"/>
    <w:rsid w:val="00A72CF3"/>
    <w:rsid w:val="00A76788"/>
    <w:rsid w:val="00A76FF2"/>
    <w:rsid w:val="00A771C3"/>
    <w:rsid w:val="00A82901"/>
    <w:rsid w:val="00A82964"/>
    <w:rsid w:val="00A82EB0"/>
    <w:rsid w:val="00A84324"/>
    <w:rsid w:val="00A865AA"/>
    <w:rsid w:val="00A870D6"/>
    <w:rsid w:val="00A903CF"/>
    <w:rsid w:val="00A9098F"/>
    <w:rsid w:val="00A92397"/>
    <w:rsid w:val="00A93A66"/>
    <w:rsid w:val="00A93B0D"/>
    <w:rsid w:val="00A93C8E"/>
    <w:rsid w:val="00A942C0"/>
    <w:rsid w:val="00A94845"/>
    <w:rsid w:val="00A97A56"/>
    <w:rsid w:val="00A97ADE"/>
    <w:rsid w:val="00AA04A6"/>
    <w:rsid w:val="00AA04F3"/>
    <w:rsid w:val="00AA1004"/>
    <w:rsid w:val="00AA488C"/>
    <w:rsid w:val="00AA77CC"/>
    <w:rsid w:val="00AB2DA6"/>
    <w:rsid w:val="00AB347D"/>
    <w:rsid w:val="00AB3618"/>
    <w:rsid w:val="00AB3C13"/>
    <w:rsid w:val="00AB526C"/>
    <w:rsid w:val="00AB5A2D"/>
    <w:rsid w:val="00AB617F"/>
    <w:rsid w:val="00AB6D69"/>
    <w:rsid w:val="00AC0025"/>
    <w:rsid w:val="00AC06A4"/>
    <w:rsid w:val="00AC246B"/>
    <w:rsid w:val="00AC2671"/>
    <w:rsid w:val="00AC3339"/>
    <w:rsid w:val="00AC4E45"/>
    <w:rsid w:val="00AC5249"/>
    <w:rsid w:val="00AC57FB"/>
    <w:rsid w:val="00AC73A3"/>
    <w:rsid w:val="00AD2F07"/>
    <w:rsid w:val="00AD42D7"/>
    <w:rsid w:val="00AD558E"/>
    <w:rsid w:val="00AD5F90"/>
    <w:rsid w:val="00AD63E6"/>
    <w:rsid w:val="00AD6FEF"/>
    <w:rsid w:val="00AE0008"/>
    <w:rsid w:val="00AE0407"/>
    <w:rsid w:val="00AE0AD7"/>
    <w:rsid w:val="00AE0C69"/>
    <w:rsid w:val="00AE1CAC"/>
    <w:rsid w:val="00AE35D1"/>
    <w:rsid w:val="00AE6BAB"/>
    <w:rsid w:val="00AE6F42"/>
    <w:rsid w:val="00AF0B32"/>
    <w:rsid w:val="00AF1BBF"/>
    <w:rsid w:val="00AF20C5"/>
    <w:rsid w:val="00AF28D3"/>
    <w:rsid w:val="00AF31FA"/>
    <w:rsid w:val="00AF3B98"/>
    <w:rsid w:val="00AF4254"/>
    <w:rsid w:val="00AF4BB9"/>
    <w:rsid w:val="00AF5F4C"/>
    <w:rsid w:val="00B012E5"/>
    <w:rsid w:val="00B017BB"/>
    <w:rsid w:val="00B01FD6"/>
    <w:rsid w:val="00B027D5"/>
    <w:rsid w:val="00B02EDE"/>
    <w:rsid w:val="00B0319B"/>
    <w:rsid w:val="00B04843"/>
    <w:rsid w:val="00B06584"/>
    <w:rsid w:val="00B07047"/>
    <w:rsid w:val="00B117A0"/>
    <w:rsid w:val="00B1495E"/>
    <w:rsid w:val="00B14E41"/>
    <w:rsid w:val="00B1590D"/>
    <w:rsid w:val="00B204D4"/>
    <w:rsid w:val="00B206F3"/>
    <w:rsid w:val="00B2090A"/>
    <w:rsid w:val="00B21AFA"/>
    <w:rsid w:val="00B224D0"/>
    <w:rsid w:val="00B229A1"/>
    <w:rsid w:val="00B23BEE"/>
    <w:rsid w:val="00B250C6"/>
    <w:rsid w:val="00B2733E"/>
    <w:rsid w:val="00B27992"/>
    <w:rsid w:val="00B27E4C"/>
    <w:rsid w:val="00B3162B"/>
    <w:rsid w:val="00B31A23"/>
    <w:rsid w:val="00B3328B"/>
    <w:rsid w:val="00B34705"/>
    <w:rsid w:val="00B35C6D"/>
    <w:rsid w:val="00B37718"/>
    <w:rsid w:val="00B37E00"/>
    <w:rsid w:val="00B421AD"/>
    <w:rsid w:val="00B425E5"/>
    <w:rsid w:val="00B43A09"/>
    <w:rsid w:val="00B444F0"/>
    <w:rsid w:val="00B4675A"/>
    <w:rsid w:val="00B5076A"/>
    <w:rsid w:val="00B51AB8"/>
    <w:rsid w:val="00B53E7D"/>
    <w:rsid w:val="00B61CC5"/>
    <w:rsid w:val="00B642F1"/>
    <w:rsid w:val="00B6498C"/>
    <w:rsid w:val="00B71FC5"/>
    <w:rsid w:val="00B733AD"/>
    <w:rsid w:val="00B73DBE"/>
    <w:rsid w:val="00B74DFD"/>
    <w:rsid w:val="00B75590"/>
    <w:rsid w:val="00B7576C"/>
    <w:rsid w:val="00B75D68"/>
    <w:rsid w:val="00B77836"/>
    <w:rsid w:val="00B77A57"/>
    <w:rsid w:val="00B82F07"/>
    <w:rsid w:val="00B851FC"/>
    <w:rsid w:val="00B85E79"/>
    <w:rsid w:val="00B86674"/>
    <w:rsid w:val="00B86FF2"/>
    <w:rsid w:val="00B87519"/>
    <w:rsid w:val="00B87A79"/>
    <w:rsid w:val="00B90E3F"/>
    <w:rsid w:val="00B91015"/>
    <w:rsid w:val="00B920A1"/>
    <w:rsid w:val="00B921CF"/>
    <w:rsid w:val="00B94F0B"/>
    <w:rsid w:val="00B95ABC"/>
    <w:rsid w:val="00B95F35"/>
    <w:rsid w:val="00B95F40"/>
    <w:rsid w:val="00B975DC"/>
    <w:rsid w:val="00B978DA"/>
    <w:rsid w:val="00B97AA1"/>
    <w:rsid w:val="00B97FF9"/>
    <w:rsid w:val="00BA3BBD"/>
    <w:rsid w:val="00BA3C62"/>
    <w:rsid w:val="00BA4871"/>
    <w:rsid w:val="00BB1439"/>
    <w:rsid w:val="00BB454F"/>
    <w:rsid w:val="00BB5244"/>
    <w:rsid w:val="00BB54EE"/>
    <w:rsid w:val="00BC0481"/>
    <w:rsid w:val="00BC180D"/>
    <w:rsid w:val="00BC1873"/>
    <w:rsid w:val="00BC3043"/>
    <w:rsid w:val="00BC38D7"/>
    <w:rsid w:val="00BC5CEA"/>
    <w:rsid w:val="00BC64A9"/>
    <w:rsid w:val="00BD01AC"/>
    <w:rsid w:val="00BD0B74"/>
    <w:rsid w:val="00BD203D"/>
    <w:rsid w:val="00BD2BD8"/>
    <w:rsid w:val="00BD34E6"/>
    <w:rsid w:val="00BD4063"/>
    <w:rsid w:val="00BD5B87"/>
    <w:rsid w:val="00BE0512"/>
    <w:rsid w:val="00BE066A"/>
    <w:rsid w:val="00BE18A9"/>
    <w:rsid w:val="00BE1917"/>
    <w:rsid w:val="00BE1BB5"/>
    <w:rsid w:val="00BE1D63"/>
    <w:rsid w:val="00BE230D"/>
    <w:rsid w:val="00BE24EB"/>
    <w:rsid w:val="00BE2C07"/>
    <w:rsid w:val="00BE3BEF"/>
    <w:rsid w:val="00BE462B"/>
    <w:rsid w:val="00BE4A95"/>
    <w:rsid w:val="00BE53E9"/>
    <w:rsid w:val="00BE747A"/>
    <w:rsid w:val="00BF0CD1"/>
    <w:rsid w:val="00BF1F9E"/>
    <w:rsid w:val="00BF2CAB"/>
    <w:rsid w:val="00BF346A"/>
    <w:rsid w:val="00BF407D"/>
    <w:rsid w:val="00BF4EC6"/>
    <w:rsid w:val="00BF5F34"/>
    <w:rsid w:val="00BF6ACF"/>
    <w:rsid w:val="00BF6D70"/>
    <w:rsid w:val="00C03B6C"/>
    <w:rsid w:val="00C069B2"/>
    <w:rsid w:val="00C06C59"/>
    <w:rsid w:val="00C10448"/>
    <w:rsid w:val="00C11421"/>
    <w:rsid w:val="00C12F4A"/>
    <w:rsid w:val="00C1307D"/>
    <w:rsid w:val="00C13D36"/>
    <w:rsid w:val="00C13DDA"/>
    <w:rsid w:val="00C146EB"/>
    <w:rsid w:val="00C147F7"/>
    <w:rsid w:val="00C14C0E"/>
    <w:rsid w:val="00C15D01"/>
    <w:rsid w:val="00C1653F"/>
    <w:rsid w:val="00C175D4"/>
    <w:rsid w:val="00C17FD4"/>
    <w:rsid w:val="00C20431"/>
    <w:rsid w:val="00C20899"/>
    <w:rsid w:val="00C208AD"/>
    <w:rsid w:val="00C22477"/>
    <w:rsid w:val="00C23312"/>
    <w:rsid w:val="00C24CE4"/>
    <w:rsid w:val="00C24F9C"/>
    <w:rsid w:val="00C2567C"/>
    <w:rsid w:val="00C25EEF"/>
    <w:rsid w:val="00C2605F"/>
    <w:rsid w:val="00C27E41"/>
    <w:rsid w:val="00C30410"/>
    <w:rsid w:val="00C330B4"/>
    <w:rsid w:val="00C33B71"/>
    <w:rsid w:val="00C343B0"/>
    <w:rsid w:val="00C35BBE"/>
    <w:rsid w:val="00C3615E"/>
    <w:rsid w:val="00C36DD2"/>
    <w:rsid w:val="00C375AD"/>
    <w:rsid w:val="00C404A1"/>
    <w:rsid w:val="00C42257"/>
    <w:rsid w:val="00C44A70"/>
    <w:rsid w:val="00C45E71"/>
    <w:rsid w:val="00C46E9F"/>
    <w:rsid w:val="00C478B8"/>
    <w:rsid w:val="00C52368"/>
    <w:rsid w:val="00C52EC8"/>
    <w:rsid w:val="00C55A5D"/>
    <w:rsid w:val="00C56C75"/>
    <w:rsid w:val="00C57C5D"/>
    <w:rsid w:val="00C60287"/>
    <w:rsid w:val="00C617EA"/>
    <w:rsid w:val="00C63E3D"/>
    <w:rsid w:val="00C6666B"/>
    <w:rsid w:val="00C679ED"/>
    <w:rsid w:val="00C70AC4"/>
    <w:rsid w:val="00C71684"/>
    <w:rsid w:val="00C7240E"/>
    <w:rsid w:val="00C738F3"/>
    <w:rsid w:val="00C74CDC"/>
    <w:rsid w:val="00C74F56"/>
    <w:rsid w:val="00C75550"/>
    <w:rsid w:val="00C8040D"/>
    <w:rsid w:val="00C8214B"/>
    <w:rsid w:val="00C83D09"/>
    <w:rsid w:val="00C847B5"/>
    <w:rsid w:val="00C86727"/>
    <w:rsid w:val="00C8681E"/>
    <w:rsid w:val="00C8736D"/>
    <w:rsid w:val="00C959B0"/>
    <w:rsid w:val="00CA0E29"/>
    <w:rsid w:val="00CA1388"/>
    <w:rsid w:val="00CA1888"/>
    <w:rsid w:val="00CA30D5"/>
    <w:rsid w:val="00CA449B"/>
    <w:rsid w:val="00CA6C1D"/>
    <w:rsid w:val="00CA754A"/>
    <w:rsid w:val="00CA7ACD"/>
    <w:rsid w:val="00CA7AEB"/>
    <w:rsid w:val="00CB0510"/>
    <w:rsid w:val="00CB08FC"/>
    <w:rsid w:val="00CB0D4F"/>
    <w:rsid w:val="00CB1115"/>
    <w:rsid w:val="00CB2137"/>
    <w:rsid w:val="00CB528A"/>
    <w:rsid w:val="00CB553D"/>
    <w:rsid w:val="00CC06AD"/>
    <w:rsid w:val="00CC095C"/>
    <w:rsid w:val="00CC1159"/>
    <w:rsid w:val="00CC2516"/>
    <w:rsid w:val="00CC2B3F"/>
    <w:rsid w:val="00CC33E0"/>
    <w:rsid w:val="00CC54FD"/>
    <w:rsid w:val="00CC6F82"/>
    <w:rsid w:val="00CD09A5"/>
    <w:rsid w:val="00CD3A6D"/>
    <w:rsid w:val="00CD3FB7"/>
    <w:rsid w:val="00CD437A"/>
    <w:rsid w:val="00CD5A84"/>
    <w:rsid w:val="00CD75F4"/>
    <w:rsid w:val="00CE0EE7"/>
    <w:rsid w:val="00CE0F96"/>
    <w:rsid w:val="00CE4EFA"/>
    <w:rsid w:val="00CE54D9"/>
    <w:rsid w:val="00CE7B59"/>
    <w:rsid w:val="00CE7D44"/>
    <w:rsid w:val="00CF054F"/>
    <w:rsid w:val="00CF08E3"/>
    <w:rsid w:val="00CF162A"/>
    <w:rsid w:val="00CF16AD"/>
    <w:rsid w:val="00CF1BAB"/>
    <w:rsid w:val="00CF2287"/>
    <w:rsid w:val="00CF276D"/>
    <w:rsid w:val="00CF4428"/>
    <w:rsid w:val="00CF4EF5"/>
    <w:rsid w:val="00CF6E89"/>
    <w:rsid w:val="00D00AB3"/>
    <w:rsid w:val="00D01C3E"/>
    <w:rsid w:val="00D0343D"/>
    <w:rsid w:val="00D04D15"/>
    <w:rsid w:val="00D06128"/>
    <w:rsid w:val="00D06AB8"/>
    <w:rsid w:val="00D10C30"/>
    <w:rsid w:val="00D129B5"/>
    <w:rsid w:val="00D12E9B"/>
    <w:rsid w:val="00D1650B"/>
    <w:rsid w:val="00D17151"/>
    <w:rsid w:val="00D21412"/>
    <w:rsid w:val="00D21914"/>
    <w:rsid w:val="00D22A21"/>
    <w:rsid w:val="00D233B3"/>
    <w:rsid w:val="00D23D16"/>
    <w:rsid w:val="00D24654"/>
    <w:rsid w:val="00D26B08"/>
    <w:rsid w:val="00D30D5E"/>
    <w:rsid w:val="00D30E53"/>
    <w:rsid w:val="00D320E6"/>
    <w:rsid w:val="00D340E4"/>
    <w:rsid w:val="00D34432"/>
    <w:rsid w:val="00D403C9"/>
    <w:rsid w:val="00D41F5D"/>
    <w:rsid w:val="00D4390F"/>
    <w:rsid w:val="00D43BCA"/>
    <w:rsid w:val="00D43CC7"/>
    <w:rsid w:val="00D45E55"/>
    <w:rsid w:val="00D4612D"/>
    <w:rsid w:val="00D47750"/>
    <w:rsid w:val="00D47A56"/>
    <w:rsid w:val="00D5287F"/>
    <w:rsid w:val="00D53065"/>
    <w:rsid w:val="00D53496"/>
    <w:rsid w:val="00D61A2A"/>
    <w:rsid w:val="00D638E3"/>
    <w:rsid w:val="00D65BFC"/>
    <w:rsid w:val="00D702AC"/>
    <w:rsid w:val="00D703EB"/>
    <w:rsid w:val="00D73343"/>
    <w:rsid w:val="00D73AFD"/>
    <w:rsid w:val="00D73E51"/>
    <w:rsid w:val="00D7461E"/>
    <w:rsid w:val="00D74752"/>
    <w:rsid w:val="00D74848"/>
    <w:rsid w:val="00D75EFD"/>
    <w:rsid w:val="00D76487"/>
    <w:rsid w:val="00D804FD"/>
    <w:rsid w:val="00D82F9A"/>
    <w:rsid w:val="00D8396B"/>
    <w:rsid w:val="00D84D62"/>
    <w:rsid w:val="00D84FD0"/>
    <w:rsid w:val="00D86BD5"/>
    <w:rsid w:val="00D87B30"/>
    <w:rsid w:val="00D9019D"/>
    <w:rsid w:val="00D92BA3"/>
    <w:rsid w:val="00D92E22"/>
    <w:rsid w:val="00D93DD1"/>
    <w:rsid w:val="00DA09DB"/>
    <w:rsid w:val="00DA2CC3"/>
    <w:rsid w:val="00DA483A"/>
    <w:rsid w:val="00DA48DF"/>
    <w:rsid w:val="00DA52C0"/>
    <w:rsid w:val="00DA5630"/>
    <w:rsid w:val="00DA569C"/>
    <w:rsid w:val="00DA5FF9"/>
    <w:rsid w:val="00DA636E"/>
    <w:rsid w:val="00DA770B"/>
    <w:rsid w:val="00DA7D1C"/>
    <w:rsid w:val="00DA7F1B"/>
    <w:rsid w:val="00DB0184"/>
    <w:rsid w:val="00DB2318"/>
    <w:rsid w:val="00DB335D"/>
    <w:rsid w:val="00DB5F9C"/>
    <w:rsid w:val="00DB62F1"/>
    <w:rsid w:val="00DB6ED1"/>
    <w:rsid w:val="00DC10C9"/>
    <w:rsid w:val="00DC3F56"/>
    <w:rsid w:val="00DC400C"/>
    <w:rsid w:val="00DC4288"/>
    <w:rsid w:val="00DC674C"/>
    <w:rsid w:val="00DC7235"/>
    <w:rsid w:val="00DD0DDF"/>
    <w:rsid w:val="00DD26C7"/>
    <w:rsid w:val="00DD2D15"/>
    <w:rsid w:val="00DD3583"/>
    <w:rsid w:val="00DD73C9"/>
    <w:rsid w:val="00DD748E"/>
    <w:rsid w:val="00DE0070"/>
    <w:rsid w:val="00DE1149"/>
    <w:rsid w:val="00DE16DD"/>
    <w:rsid w:val="00DE381B"/>
    <w:rsid w:val="00DE527F"/>
    <w:rsid w:val="00DE658A"/>
    <w:rsid w:val="00DE6944"/>
    <w:rsid w:val="00DE797D"/>
    <w:rsid w:val="00DE7F15"/>
    <w:rsid w:val="00DF2F97"/>
    <w:rsid w:val="00DF3A96"/>
    <w:rsid w:val="00DF65FF"/>
    <w:rsid w:val="00DF6E56"/>
    <w:rsid w:val="00E01FF7"/>
    <w:rsid w:val="00E04562"/>
    <w:rsid w:val="00E046AC"/>
    <w:rsid w:val="00E04700"/>
    <w:rsid w:val="00E04E94"/>
    <w:rsid w:val="00E05DBC"/>
    <w:rsid w:val="00E06E1A"/>
    <w:rsid w:val="00E074EA"/>
    <w:rsid w:val="00E117CF"/>
    <w:rsid w:val="00E14DD5"/>
    <w:rsid w:val="00E1501A"/>
    <w:rsid w:val="00E165B9"/>
    <w:rsid w:val="00E16EA7"/>
    <w:rsid w:val="00E170E6"/>
    <w:rsid w:val="00E20061"/>
    <w:rsid w:val="00E20DA8"/>
    <w:rsid w:val="00E230C4"/>
    <w:rsid w:val="00E2391F"/>
    <w:rsid w:val="00E268A1"/>
    <w:rsid w:val="00E30FBA"/>
    <w:rsid w:val="00E33F61"/>
    <w:rsid w:val="00E34A3F"/>
    <w:rsid w:val="00E35204"/>
    <w:rsid w:val="00E35E69"/>
    <w:rsid w:val="00E36885"/>
    <w:rsid w:val="00E36AE0"/>
    <w:rsid w:val="00E37BE7"/>
    <w:rsid w:val="00E40504"/>
    <w:rsid w:val="00E41F18"/>
    <w:rsid w:val="00E43A34"/>
    <w:rsid w:val="00E44AD5"/>
    <w:rsid w:val="00E55D10"/>
    <w:rsid w:val="00E56E59"/>
    <w:rsid w:val="00E668A2"/>
    <w:rsid w:val="00E67306"/>
    <w:rsid w:val="00E67995"/>
    <w:rsid w:val="00E70329"/>
    <w:rsid w:val="00E70B14"/>
    <w:rsid w:val="00E70CC0"/>
    <w:rsid w:val="00E721F3"/>
    <w:rsid w:val="00E72E44"/>
    <w:rsid w:val="00E7312A"/>
    <w:rsid w:val="00E73CB1"/>
    <w:rsid w:val="00E73EBB"/>
    <w:rsid w:val="00E748A1"/>
    <w:rsid w:val="00E761E0"/>
    <w:rsid w:val="00E7796B"/>
    <w:rsid w:val="00E80212"/>
    <w:rsid w:val="00E808E2"/>
    <w:rsid w:val="00E80CDF"/>
    <w:rsid w:val="00E82C6F"/>
    <w:rsid w:val="00E83588"/>
    <w:rsid w:val="00E84725"/>
    <w:rsid w:val="00E85142"/>
    <w:rsid w:val="00E85234"/>
    <w:rsid w:val="00E85F8F"/>
    <w:rsid w:val="00E86648"/>
    <w:rsid w:val="00E86D2F"/>
    <w:rsid w:val="00E90A3B"/>
    <w:rsid w:val="00E91393"/>
    <w:rsid w:val="00E9232F"/>
    <w:rsid w:val="00E935EE"/>
    <w:rsid w:val="00E93A80"/>
    <w:rsid w:val="00E94EE0"/>
    <w:rsid w:val="00EA0E1D"/>
    <w:rsid w:val="00EA1A07"/>
    <w:rsid w:val="00EA1A2A"/>
    <w:rsid w:val="00EA477F"/>
    <w:rsid w:val="00EB03D6"/>
    <w:rsid w:val="00EB71A5"/>
    <w:rsid w:val="00EB7D4D"/>
    <w:rsid w:val="00EC160A"/>
    <w:rsid w:val="00EC1D71"/>
    <w:rsid w:val="00EC3674"/>
    <w:rsid w:val="00EC6159"/>
    <w:rsid w:val="00EC72EB"/>
    <w:rsid w:val="00EC7F99"/>
    <w:rsid w:val="00ED17DF"/>
    <w:rsid w:val="00ED2C31"/>
    <w:rsid w:val="00ED3938"/>
    <w:rsid w:val="00ED64E3"/>
    <w:rsid w:val="00ED6CD9"/>
    <w:rsid w:val="00ED7245"/>
    <w:rsid w:val="00EE2934"/>
    <w:rsid w:val="00EE2A69"/>
    <w:rsid w:val="00EE2E20"/>
    <w:rsid w:val="00EE375E"/>
    <w:rsid w:val="00EE5D02"/>
    <w:rsid w:val="00EE645F"/>
    <w:rsid w:val="00EE79A6"/>
    <w:rsid w:val="00EF16C3"/>
    <w:rsid w:val="00EF27B7"/>
    <w:rsid w:val="00EF3036"/>
    <w:rsid w:val="00EF3A7F"/>
    <w:rsid w:val="00EF4470"/>
    <w:rsid w:val="00EF550C"/>
    <w:rsid w:val="00EF5A3D"/>
    <w:rsid w:val="00EF6B45"/>
    <w:rsid w:val="00EF6CD5"/>
    <w:rsid w:val="00F00D51"/>
    <w:rsid w:val="00F019E9"/>
    <w:rsid w:val="00F029C1"/>
    <w:rsid w:val="00F03A2B"/>
    <w:rsid w:val="00F04538"/>
    <w:rsid w:val="00F05C9B"/>
    <w:rsid w:val="00F05CD5"/>
    <w:rsid w:val="00F122EC"/>
    <w:rsid w:val="00F17D41"/>
    <w:rsid w:val="00F24314"/>
    <w:rsid w:val="00F26FFC"/>
    <w:rsid w:val="00F304DA"/>
    <w:rsid w:val="00F31D52"/>
    <w:rsid w:val="00F3316B"/>
    <w:rsid w:val="00F34C46"/>
    <w:rsid w:val="00F34C92"/>
    <w:rsid w:val="00F34D79"/>
    <w:rsid w:val="00F35FF0"/>
    <w:rsid w:val="00F3712A"/>
    <w:rsid w:val="00F37B41"/>
    <w:rsid w:val="00F41370"/>
    <w:rsid w:val="00F41EEC"/>
    <w:rsid w:val="00F42016"/>
    <w:rsid w:val="00F46473"/>
    <w:rsid w:val="00F50C4D"/>
    <w:rsid w:val="00F52865"/>
    <w:rsid w:val="00F52D27"/>
    <w:rsid w:val="00F533E3"/>
    <w:rsid w:val="00F54A04"/>
    <w:rsid w:val="00F54B56"/>
    <w:rsid w:val="00F556A2"/>
    <w:rsid w:val="00F56FBE"/>
    <w:rsid w:val="00F57AF7"/>
    <w:rsid w:val="00F63248"/>
    <w:rsid w:val="00F63640"/>
    <w:rsid w:val="00F6395F"/>
    <w:rsid w:val="00F647F3"/>
    <w:rsid w:val="00F648C8"/>
    <w:rsid w:val="00F66700"/>
    <w:rsid w:val="00F702E4"/>
    <w:rsid w:val="00F71A3D"/>
    <w:rsid w:val="00F72309"/>
    <w:rsid w:val="00F72EC5"/>
    <w:rsid w:val="00F73B66"/>
    <w:rsid w:val="00F73EA5"/>
    <w:rsid w:val="00F741C7"/>
    <w:rsid w:val="00F74AA9"/>
    <w:rsid w:val="00F761FA"/>
    <w:rsid w:val="00F778F1"/>
    <w:rsid w:val="00F81967"/>
    <w:rsid w:val="00F828D2"/>
    <w:rsid w:val="00F860D7"/>
    <w:rsid w:val="00F861E0"/>
    <w:rsid w:val="00F8620A"/>
    <w:rsid w:val="00F90012"/>
    <w:rsid w:val="00F90032"/>
    <w:rsid w:val="00F93007"/>
    <w:rsid w:val="00F93352"/>
    <w:rsid w:val="00F93539"/>
    <w:rsid w:val="00F9416B"/>
    <w:rsid w:val="00F9495F"/>
    <w:rsid w:val="00F9531B"/>
    <w:rsid w:val="00FA0111"/>
    <w:rsid w:val="00FA0418"/>
    <w:rsid w:val="00FA04BF"/>
    <w:rsid w:val="00FA07C4"/>
    <w:rsid w:val="00FA0B85"/>
    <w:rsid w:val="00FA0F79"/>
    <w:rsid w:val="00FA1920"/>
    <w:rsid w:val="00FA3132"/>
    <w:rsid w:val="00FA327C"/>
    <w:rsid w:val="00FA35A5"/>
    <w:rsid w:val="00FA3D37"/>
    <w:rsid w:val="00FB0E8C"/>
    <w:rsid w:val="00FB0FB8"/>
    <w:rsid w:val="00FB1F22"/>
    <w:rsid w:val="00FB2E35"/>
    <w:rsid w:val="00FB4017"/>
    <w:rsid w:val="00FC2C42"/>
    <w:rsid w:val="00FC4158"/>
    <w:rsid w:val="00FC7666"/>
    <w:rsid w:val="00FC76C4"/>
    <w:rsid w:val="00FD0EE1"/>
    <w:rsid w:val="00FD32E7"/>
    <w:rsid w:val="00FD3A13"/>
    <w:rsid w:val="00FD4428"/>
    <w:rsid w:val="00FD5890"/>
    <w:rsid w:val="00FD5AD2"/>
    <w:rsid w:val="00FD624B"/>
    <w:rsid w:val="00FD669D"/>
    <w:rsid w:val="00FD6E86"/>
    <w:rsid w:val="00FD7554"/>
    <w:rsid w:val="00FD7697"/>
    <w:rsid w:val="00FE0CAD"/>
    <w:rsid w:val="00FE397E"/>
    <w:rsid w:val="00FE588E"/>
    <w:rsid w:val="00FE60F1"/>
    <w:rsid w:val="00FE6149"/>
    <w:rsid w:val="00FE68B0"/>
    <w:rsid w:val="00FE744A"/>
    <w:rsid w:val="00FE7461"/>
    <w:rsid w:val="00FF2A86"/>
    <w:rsid w:val="00FF2C84"/>
    <w:rsid w:val="00FF39CC"/>
    <w:rsid w:val="00FF43C8"/>
    <w:rsid w:val="00FF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43B859"/>
  <w15:chartTrackingRefBased/>
  <w15:docId w15:val="{CA1099DA-F958-4B27-B081-722ABBC2B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D53065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2"/>
      <w:lang w:bidi="ar-SA"/>
    </w:rPr>
  </w:style>
  <w:style w:type="paragraph" w:styleId="1">
    <w:name w:val="heading 1"/>
    <w:basedOn w:val="a"/>
    <w:next w:val="a"/>
    <w:link w:val="10"/>
    <w:uiPriority w:val="9"/>
    <w:qFormat/>
    <w:rsid w:val="000405E2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5550"/>
    <w:pPr>
      <w:keepNext/>
      <w:keepLines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7C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722C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B2318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C75550"/>
    <w:rPr>
      <w:rFonts w:ascii="Times New Roman" w:eastAsiaTheme="majorEastAsia" w:hAnsi="Times New Roman" w:cstheme="majorBidi"/>
      <w:b/>
      <w:color w:val="000000" w:themeColor="text1"/>
      <w:sz w:val="28"/>
      <w:szCs w:val="26"/>
      <w:lang w:bidi="ar-SA"/>
    </w:rPr>
  </w:style>
  <w:style w:type="character" w:customStyle="1" w:styleId="10">
    <w:name w:val="Заголовок 1 Знак"/>
    <w:basedOn w:val="a0"/>
    <w:link w:val="1"/>
    <w:uiPriority w:val="9"/>
    <w:rsid w:val="000405E2"/>
    <w:rPr>
      <w:rFonts w:ascii="Times New Roman" w:eastAsiaTheme="majorEastAsia" w:hAnsi="Times New Roman" w:cstheme="majorBidi"/>
      <w:b/>
      <w:color w:val="000000" w:themeColor="text1"/>
      <w:sz w:val="28"/>
      <w:szCs w:val="32"/>
      <w:lang w:bidi="ar-SA"/>
    </w:rPr>
  </w:style>
  <w:style w:type="paragraph" w:styleId="a4">
    <w:name w:val="header"/>
    <w:basedOn w:val="a"/>
    <w:link w:val="a5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C175D4"/>
    <w:rPr>
      <w:rFonts w:ascii="Times New Roman" w:hAnsi="Times New Roman"/>
      <w:sz w:val="28"/>
      <w:szCs w:val="22"/>
      <w:lang w:bidi="ar-SA"/>
    </w:rPr>
  </w:style>
  <w:style w:type="paragraph" w:styleId="a6">
    <w:name w:val="footer"/>
    <w:basedOn w:val="a"/>
    <w:link w:val="a7"/>
    <w:uiPriority w:val="99"/>
    <w:unhideWhenUsed/>
    <w:rsid w:val="00C175D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C175D4"/>
    <w:rPr>
      <w:rFonts w:ascii="Times New Roman" w:hAnsi="Times New Roman"/>
      <w:sz w:val="28"/>
      <w:szCs w:val="22"/>
      <w:lang w:bidi="ar-SA"/>
    </w:rPr>
  </w:style>
  <w:style w:type="character" w:styleId="a8">
    <w:name w:val="Placeholder Text"/>
    <w:basedOn w:val="a0"/>
    <w:uiPriority w:val="99"/>
    <w:semiHidden/>
    <w:rsid w:val="00AC73A3"/>
    <w:rPr>
      <w:color w:val="808080"/>
    </w:rPr>
  </w:style>
  <w:style w:type="paragraph" w:styleId="a9">
    <w:name w:val="TOC Heading"/>
    <w:basedOn w:val="1"/>
    <w:next w:val="a"/>
    <w:uiPriority w:val="39"/>
    <w:unhideWhenUsed/>
    <w:qFormat/>
    <w:rsid w:val="0061075E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31D52"/>
    <w:pPr>
      <w:tabs>
        <w:tab w:val="left" w:pos="709"/>
        <w:tab w:val="right" w:leader="dot" w:pos="9345"/>
      </w:tabs>
      <w:spacing w:after="100" w:line="259" w:lineRule="auto"/>
      <w:ind w:left="709" w:firstLine="425"/>
      <w:jc w:val="left"/>
    </w:pPr>
    <w:rPr>
      <w:rFonts w:eastAsiaTheme="minorEastAsia" w:cs="Times New Roman"/>
      <w:noProof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24314"/>
    <w:pPr>
      <w:tabs>
        <w:tab w:val="left" w:pos="880"/>
        <w:tab w:val="right" w:leader="dot" w:pos="9345"/>
      </w:tabs>
      <w:spacing w:after="100" w:line="259" w:lineRule="auto"/>
      <w:ind w:left="720" w:firstLine="0"/>
      <w:jc w:val="left"/>
    </w:pPr>
    <w:rPr>
      <w:rFonts w:eastAsiaTheme="minorEastAsia" w:cs="Times New Roman"/>
      <w:noProof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C72EB"/>
    <w:pPr>
      <w:tabs>
        <w:tab w:val="left" w:pos="1540"/>
        <w:tab w:val="right" w:leader="dot" w:pos="9345"/>
      </w:tabs>
      <w:spacing w:after="100" w:line="259" w:lineRule="auto"/>
      <w:ind w:left="440" w:firstLine="978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customStyle="1" w:styleId="aa">
    <w:name w:val="Заголовков_общий"/>
    <w:basedOn w:val="3"/>
    <w:next w:val="ab"/>
    <w:qFormat/>
    <w:rsid w:val="0034611C"/>
    <w:pPr>
      <w:spacing w:before="0" w:line="360" w:lineRule="auto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C57C0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bidi="ar-SA"/>
    </w:rPr>
  </w:style>
  <w:style w:type="paragraph" w:customStyle="1" w:styleId="ab">
    <w:name w:val="Основной Текст"/>
    <w:basedOn w:val="a"/>
    <w:qFormat/>
    <w:rsid w:val="00FD6E86"/>
    <w:pPr>
      <w:spacing w:line="360" w:lineRule="auto"/>
    </w:pPr>
    <w:rPr>
      <w:color w:val="000000" w:themeColor="text1"/>
    </w:rPr>
  </w:style>
  <w:style w:type="paragraph" w:customStyle="1" w:styleId="ac">
    <w:name w:val="Заголовок_раздел"/>
    <w:basedOn w:val="1"/>
    <w:next w:val="ab"/>
    <w:link w:val="ad"/>
    <w:qFormat/>
    <w:rsid w:val="007D4E4E"/>
    <w:pPr>
      <w:spacing w:line="360" w:lineRule="auto"/>
      <w:ind w:firstLine="709"/>
      <w:jc w:val="left"/>
    </w:pPr>
    <w:rPr>
      <w:noProof/>
      <w:lang w:eastAsia="ru-RU"/>
    </w:rPr>
  </w:style>
  <w:style w:type="paragraph" w:customStyle="1" w:styleId="ae">
    <w:name w:val="Заголовок_подраздел"/>
    <w:basedOn w:val="2"/>
    <w:next w:val="ab"/>
    <w:link w:val="af"/>
    <w:qFormat/>
    <w:rsid w:val="001C5F77"/>
    <w:pPr>
      <w:spacing w:line="360" w:lineRule="auto"/>
    </w:pPr>
  </w:style>
  <w:style w:type="paragraph" w:customStyle="1" w:styleId="af0">
    <w:name w:val="Заголовок_Подраздел"/>
    <w:basedOn w:val="aa"/>
    <w:link w:val="af1"/>
    <w:rsid w:val="00BB5244"/>
    <w:pPr>
      <w:ind w:firstLine="709"/>
      <w:jc w:val="left"/>
    </w:pPr>
  </w:style>
  <w:style w:type="character" w:customStyle="1" w:styleId="ad">
    <w:name w:val="Заголовок_раздел Знак"/>
    <w:basedOn w:val="10"/>
    <w:link w:val="ac"/>
    <w:rsid w:val="007D4E4E"/>
    <w:rPr>
      <w:rFonts w:ascii="Times New Roman" w:eastAsiaTheme="majorEastAsia" w:hAnsi="Times New Roman" w:cstheme="majorBidi"/>
      <w:b/>
      <w:noProof/>
      <w:color w:val="000000" w:themeColor="text1"/>
      <w:sz w:val="28"/>
      <w:szCs w:val="32"/>
      <w:lang w:eastAsia="ru-RU" w:bidi="ar-SA"/>
    </w:rPr>
  </w:style>
  <w:style w:type="character" w:customStyle="1" w:styleId="af">
    <w:name w:val="Заголовок_подраздел Знак"/>
    <w:basedOn w:val="ad"/>
    <w:link w:val="ae"/>
    <w:rsid w:val="001C5F77"/>
    <w:rPr>
      <w:rFonts w:ascii="Times New Roman" w:eastAsiaTheme="majorEastAsia" w:hAnsi="Times New Roman" w:cstheme="majorBidi"/>
      <w:b/>
      <w:noProof/>
      <w:color w:val="000000" w:themeColor="text1"/>
      <w:sz w:val="28"/>
      <w:szCs w:val="26"/>
      <w:lang w:eastAsia="ru-RU" w:bidi="ar-SA"/>
    </w:rPr>
  </w:style>
  <w:style w:type="character" w:customStyle="1" w:styleId="af1">
    <w:name w:val="Заголовок_Подраздел Знак"/>
    <w:basedOn w:val="a0"/>
    <w:link w:val="af0"/>
    <w:rsid w:val="00BB5244"/>
    <w:rPr>
      <w:rFonts w:ascii="Times New Roman" w:eastAsia="Times New Roman" w:hAnsi="Times New Roman" w:cs="Times New Roman"/>
      <w:b/>
      <w:bCs/>
      <w:color w:val="000000" w:themeColor="text1"/>
      <w:sz w:val="28"/>
      <w:szCs w:val="27"/>
      <w:lang w:eastAsia="ru-RU" w:bidi="ar-SA"/>
    </w:rPr>
  </w:style>
  <w:style w:type="paragraph" w:styleId="af2">
    <w:name w:val="Normal (Web)"/>
    <w:basedOn w:val="a"/>
    <w:uiPriority w:val="99"/>
    <w:semiHidden/>
    <w:unhideWhenUsed/>
    <w:rsid w:val="00377D92"/>
    <w:rPr>
      <w:rFonts w:cs="Times New Roman"/>
      <w:sz w:val="24"/>
      <w:szCs w:val="24"/>
    </w:rPr>
  </w:style>
  <w:style w:type="table" w:customStyle="1" w:styleId="12">
    <w:name w:val="Сетка таблицы1"/>
    <w:basedOn w:val="a1"/>
    <w:next w:val="a3"/>
    <w:uiPriority w:val="59"/>
    <w:rsid w:val="00535791"/>
    <w:pPr>
      <w:spacing w:after="0" w:line="240" w:lineRule="auto"/>
    </w:pPr>
    <w:rPr>
      <w:szCs w:val="22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E407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ar-SA"/>
    </w:rPr>
  </w:style>
  <w:style w:type="paragraph" w:styleId="af3">
    <w:name w:val="Balloon Text"/>
    <w:basedOn w:val="a"/>
    <w:link w:val="af4"/>
    <w:uiPriority w:val="99"/>
    <w:semiHidden/>
    <w:unhideWhenUsed/>
    <w:rsid w:val="00AD558E"/>
    <w:rPr>
      <w:rFonts w:ascii="Segoe UI" w:hAnsi="Segoe UI" w:cs="Segoe UI"/>
      <w:sz w:val="18"/>
      <w:szCs w:val="18"/>
    </w:rPr>
  </w:style>
  <w:style w:type="character" w:customStyle="1" w:styleId="af4">
    <w:name w:val="Текст выноски Знак"/>
    <w:basedOn w:val="a0"/>
    <w:link w:val="af3"/>
    <w:uiPriority w:val="99"/>
    <w:semiHidden/>
    <w:rsid w:val="00AD558E"/>
    <w:rPr>
      <w:rFonts w:ascii="Segoe UI" w:hAnsi="Segoe UI" w:cs="Segoe UI"/>
      <w:sz w:val="18"/>
      <w:szCs w:val="18"/>
      <w:lang w:bidi="ar-SA"/>
    </w:rPr>
  </w:style>
  <w:style w:type="paragraph" w:styleId="af5">
    <w:name w:val="List Paragraph"/>
    <w:basedOn w:val="a"/>
    <w:uiPriority w:val="34"/>
    <w:qFormat/>
    <w:rsid w:val="00AD558E"/>
    <w:pPr>
      <w:ind w:left="720"/>
      <w:contextualSpacing/>
    </w:pPr>
  </w:style>
  <w:style w:type="character" w:styleId="af6">
    <w:name w:val="Hyperlink"/>
    <w:basedOn w:val="a0"/>
    <w:uiPriority w:val="99"/>
    <w:unhideWhenUsed/>
    <w:rsid w:val="00245F4D"/>
    <w:rPr>
      <w:color w:val="0563C1" w:themeColor="hyperlink"/>
      <w:u w:val="single"/>
    </w:rPr>
  </w:style>
  <w:style w:type="paragraph" w:styleId="af7">
    <w:name w:val="Title"/>
    <w:basedOn w:val="a"/>
    <w:next w:val="a"/>
    <w:link w:val="af8"/>
    <w:uiPriority w:val="10"/>
    <w:qFormat/>
    <w:rsid w:val="009A3B3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sid w:val="009A3B3E"/>
    <w:rPr>
      <w:rFonts w:asciiTheme="majorHAnsi" w:eastAsiaTheme="majorEastAsia" w:hAnsiTheme="majorHAnsi" w:cstheme="majorBidi"/>
      <w:spacing w:val="-10"/>
      <w:kern w:val="28"/>
      <w:sz w:val="56"/>
      <w:szCs w:val="56"/>
      <w:lang w:bidi="ar-SA"/>
    </w:rPr>
  </w:style>
  <w:style w:type="character" w:styleId="af9">
    <w:name w:val="Unresolved Mention"/>
    <w:basedOn w:val="a0"/>
    <w:uiPriority w:val="99"/>
    <w:semiHidden/>
    <w:unhideWhenUsed/>
    <w:rsid w:val="00A2373E"/>
    <w:rPr>
      <w:color w:val="605E5C"/>
      <w:shd w:val="clear" w:color="auto" w:fill="E1DFDD"/>
    </w:rPr>
  </w:style>
  <w:style w:type="table" w:customStyle="1" w:styleId="TableGrid">
    <w:name w:val="TableGrid"/>
    <w:rsid w:val="001A6862"/>
    <w:pPr>
      <w:spacing w:after="0" w:line="240" w:lineRule="auto"/>
    </w:pPr>
    <w:rPr>
      <w:rFonts w:eastAsiaTheme="minorEastAsia"/>
      <w:sz w:val="24"/>
      <w:szCs w:val="24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a">
    <w:name w:val="annotation reference"/>
    <w:basedOn w:val="a0"/>
    <w:uiPriority w:val="99"/>
    <w:semiHidden/>
    <w:unhideWhenUsed/>
    <w:rsid w:val="00164248"/>
    <w:rPr>
      <w:sz w:val="16"/>
      <w:szCs w:val="16"/>
    </w:rPr>
  </w:style>
  <w:style w:type="paragraph" w:styleId="afb">
    <w:name w:val="annotation text"/>
    <w:basedOn w:val="a"/>
    <w:link w:val="afc"/>
    <w:uiPriority w:val="99"/>
    <w:unhideWhenUsed/>
    <w:rsid w:val="00164248"/>
    <w:rPr>
      <w:rFonts w:eastAsia="Times New Roman" w:cs="Times New Roman"/>
      <w:sz w:val="20"/>
      <w:szCs w:val="20"/>
      <w:lang w:eastAsia="ru-RU"/>
    </w:rPr>
  </w:style>
  <w:style w:type="character" w:customStyle="1" w:styleId="afc">
    <w:name w:val="Текст примечания Знак"/>
    <w:basedOn w:val="a0"/>
    <w:link w:val="afb"/>
    <w:uiPriority w:val="99"/>
    <w:rsid w:val="00164248"/>
    <w:rPr>
      <w:rFonts w:ascii="Times New Roman" w:eastAsia="Times New Roman" w:hAnsi="Times New Roman" w:cs="Times New Roman"/>
      <w:sz w:val="20"/>
      <w:lang w:eastAsia="ru-RU" w:bidi="ar-SA"/>
    </w:rPr>
  </w:style>
  <w:style w:type="character" w:customStyle="1" w:styleId="40">
    <w:name w:val="Заголовок 4 Знак"/>
    <w:basedOn w:val="a0"/>
    <w:link w:val="4"/>
    <w:uiPriority w:val="9"/>
    <w:semiHidden/>
    <w:rsid w:val="00A722CD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2"/>
      <w:lang w:bidi="ar-SA"/>
    </w:rPr>
  </w:style>
  <w:style w:type="paragraph" w:customStyle="1" w:styleId="PreformattedText">
    <w:name w:val="Preformatted Text"/>
    <w:basedOn w:val="a"/>
    <w:rsid w:val="004D65BD"/>
    <w:pPr>
      <w:widowControl w:val="0"/>
      <w:suppressAutoHyphens/>
      <w:ind w:firstLine="0"/>
      <w:jc w:val="left"/>
    </w:pPr>
    <w:rPr>
      <w:rFonts w:ascii="Liberation Mono" w:eastAsia="Liberation Mono" w:hAnsi="Liberation Mono" w:cs="Liberation Mono"/>
      <w:sz w:val="20"/>
      <w:szCs w:val="20"/>
      <w:lang w:val="en-US" w:eastAsia="zh-CN" w:bidi="hi-IN"/>
    </w:rPr>
  </w:style>
  <w:style w:type="paragraph" w:customStyle="1" w:styleId="afd">
    <w:name w:val="Основной_текст"/>
    <w:basedOn w:val="afe"/>
    <w:link w:val="aff"/>
    <w:qFormat/>
    <w:rsid w:val="00810ED2"/>
    <w:pPr>
      <w:spacing w:line="360" w:lineRule="auto"/>
    </w:pPr>
  </w:style>
  <w:style w:type="character" w:customStyle="1" w:styleId="aff">
    <w:name w:val="Основной_текст Знак"/>
    <w:basedOn w:val="a0"/>
    <w:link w:val="afd"/>
    <w:rsid w:val="00810ED2"/>
    <w:rPr>
      <w:rFonts w:ascii="Times New Roman" w:hAnsi="Times New Roman"/>
      <w:sz w:val="28"/>
      <w:szCs w:val="22"/>
      <w:lang w:bidi="ar-SA"/>
    </w:rPr>
  </w:style>
  <w:style w:type="paragraph" w:styleId="afe">
    <w:name w:val="No Spacing"/>
    <w:uiPriority w:val="1"/>
    <w:qFormat/>
    <w:rsid w:val="00810ED2"/>
    <w:pPr>
      <w:spacing w:after="0" w:line="240" w:lineRule="auto"/>
      <w:ind w:firstLine="709"/>
      <w:jc w:val="both"/>
    </w:pPr>
    <w:rPr>
      <w:rFonts w:ascii="Times New Roman" w:hAnsi="Times New Roman"/>
      <w:sz w:val="28"/>
      <w:szCs w:val="22"/>
      <w:lang w:bidi="ar-SA"/>
    </w:rPr>
  </w:style>
  <w:style w:type="paragraph" w:customStyle="1" w:styleId="13">
    <w:name w:val="Текст1"/>
    <w:basedOn w:val="a"/>
    <w:rsid w:val="00810ED2"/>
    <w:pPr>
      <w:widowControl w:val="0"/>
      <w:numPr>
        <w:ilvl w:val="12"/>
      </w:numPr>
      <w:overflowPunct w:val="0"/>
      <w:autoSpaceDE w:val="0"/>
      <w:autoSpaceDN w:val="0"/>
      <w:adjustRightInd w:val="0"/>
      <w:spacing w:line="380" w:lineRule="exact"/>
      <w:ind w:firstLine="709"/>
    </w:pPr>
    <w:rPr>
      <w:rFonts w:eastAsia="Times New Roman" w:cs="Times New Roman"/>
      <w:color w:val="00000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10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6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9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50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93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8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2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6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7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chart" Target="charts/chart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Desktop\&#1064;&#1072;&#1073;&#1083;&#1086;&#1085;.dotm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lad/Desktop/&#1055;&#1072;&#1088;&#1099;/&#1057;&#1080;&#1089;&#1090;&#1077;&#1084;&#1085;&#1099;&#1080;&#774;%20&#1072;&#1085;&#1072;&#1083;&#1080;&#1079;%20&#1080;%20&#1084;&#1086;&#1076;&#1077;&#1083;&#1080;&#1088;&#1086;&#1074;&#1072;&#1085;&#1080;&#1077;%20&#1089;&#1080;&#1089;&#1090;&#1077;&#1084;%202/&#1050;&#1091;&#1088;&#1089;&#1086;&#1074;&#1072;&#1103;/&#1050;&#1085;&#1080;&#1075;&#1072;1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vlad/Desktop/&#1055;&#1072;&#1088;&#1099;/&#1057;&#1080;&#1089;&#1090;&#1077;&#1084;&#1085;&#1099;&#1080;&#774;%20&#1072;&#1085;&#1072;&#1083;&#1080;&#1079;%20&#1080;%20&#1084;&#1086;&#1076;&#1077;&#1083;&#1080;&#1088;&#1086;&#1074;&#1072;&#1085;&#1080;&#1077;%20&#1089;&#1080;&#1089;&#1090;&#1077;&#1084;%202/&#1050;&#1091;&#1088;&#1089;&#1086;&#1074;&#1072;&#1103;/&#1050;&#1085;&#1080;&#1075;&#1072;1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Фиксированное </a:t>
            </a:r>
            <a:r>
              <a:rPr lang="en-US"/>
              <a:t>TEMP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Лист1!$C$2:$C$8</c:f>
              <c:numCache>
                <c:formatCode>General</c:formatCode>
                <c:ptCount val="7"/>
                <c:pt idx="0">
                  <c:v>333825.36351800011</c:v>
                </c:pt>
                <c:pt idx="1">
                  <c:v>322178.19570399995</c:v>
                </c:pt>
                <c:pt idx="2">
                  <c:v>333825.36351800011</c:v>
                </c:pt>
                <c:pt idx="3">
                  <c:v>345319.42483199999</c:v>
                </c:pt>
                <c:pt idx="4">
                  <c:v>356660.37964600004</c:v>
                </c:pt>
                <c:pt idx="5">
                  <c:v>367848.22795999993</c:v>
                </c:pt>
                <c:pt idx="6">
                  <c:v>378882.96977399988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2CB-8240-A0A4-4293FF46BE8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592107983"/>
        <c:axId val="668160847"/>
      </c:lineChart>
      <c:catAx>
        <c:axId val="59210798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68160847"/>
        <c:crosses val="autoZero"/>
        <c:auto val="1"/>
        <c:lblAlgn val="ctr"/>
        <c:lblOffset val="100"/>
        <c:noMultiLvlLbl val="0"/>
      </c:catAx>
      <c:valAx>
        <c:axId val="6681608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210798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Фиксированное</a:t>
            </a:r>
            <a:r>
              <a:rPr lang="ru-RU" baseline="0"/>
              <a:t> </a:t>
            </a:r>
            <a:r>
              <a:rPr lang="en-US" baseline="0"/>
              <a:t>OHE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Лист1!$C$22:$C$27</c:f>
              <c:numCache>
                <c:formatCode>General</c:formatCode>
                <c:ptCount val="6"/>
                <c:pt idx="0">
                  <c:v>333825.36351800011</c:v>
                </c:pt>
                <c:pt idx="1">
                  <c:v>322178.19570399995</c:v>
                </c:pt>
                <c:pt idx="2">
                  <c:v>333825.36351800011</c:v>
                </c:pt>
                <c:pt idx="3">
                  <c:v>345319.42483199999</c:v>
                </c:pt>
                <c:pt idx="4">
                  <c:v>356660.37964600004</c:v>
                </c:pt>
                <c:pt idx="5">
                  <c:v>367848.22795999993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2B-5B4E-ACF5-03AC199877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342047503"/>
        <c:axId val="1272628063"/>
      </c:lineChart>
      <c:catAx>
        <c:axId val="1342047503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72628063"/>
        <c:crosses val="autoZero"/>
        <c:auto val="1"/>
        <c:lblAlgn val="ctr"/>
        <c:lblOffset val="100"/>
        <c:noMultiLvlLbl val="0"/>
      </c:catAx>
      <c:valAx>
        <c:axId val="127262806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42047503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B9CAA-873F-45CD-8AAF-F966755E44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C:\Users\ADMIN\Desktop\Шаблон.dotm</Template>
  <TotalTime>4745</TotalTime>
  <Pages>32</Pages>
  <Words>4730</Words>
  <Characters>26962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1582</cp:revision>
  <dcterms:created xsi:type="dcterms:W3CDTF">2022-10-30T03:53:00Z</dcterms:created>
  <dcterms:modified xsi:type="dcterms:W3CDTF">2024-01-30T01:09:00Z</dcterms:modified>
</cp:coreProperties>
</file>