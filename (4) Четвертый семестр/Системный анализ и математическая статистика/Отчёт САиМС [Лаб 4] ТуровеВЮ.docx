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6730D" w14:textId="77777777" w:rsidR="00E30E20" w:rsidRDefault="00E30E20" w:rsidP="00E30E20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12303D2E" wp14:editId="5FA7D9C3">
            <wp:simplePos x="0" y="0"/>
            <wp:positionH relativeFrom="margin">
              <wp:posOffset>2897505</wp:posOffset>
            </wp:positionH>
            <wp:positionV relativeFrom="paragraph">
              <wp:posOffset>-224790</wp:posOffset>
            </wp:positionV>
            <wp:extent cx="348615" cy="577215"/>
            <wp:effectExtent l="19050" t="0" r="0" b="0"/>
            <wp:wrapSquare wrapText="bothSides"/>
            <wp:docPr id="16" name="Рисунок 16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788540" w14:textId="77777777" w:rsidR="00E30E20" w:rsidRDefault="00E30E20" w:rsidP="00E30E20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29CC5AF" w14:textId="77777777" w:rsidR="00E30E20" w:rsidRPr="002751A7" w:rsidRDefault="00E30E20" w:rsidP="00E30E20">
      <w:pPr>
        <w:widowControl w:val="0"/>
        <w:shd w:val="clear" w:color="auto" w:fill="FFFFFF"/>
        <w:spacing w:after="0"/>
        <w:ind w:right="-284"/>
        <w:jc w:val="center"/>
        <w:rPr>
          <w:rFonts w:ascii="Times New Roman" w:hAnsi="Times New Roman" w:cs="Times New Roman"/>
          <w:caps/>
          <w:sz w:val="24"/>
          <w:szCs w:val="24"/>
        </w:rPr>
      </w:pPr>
      <w:r w:rsidRPr="002751A7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6358B7D1" w14:textId="77777777" w:rsidR="00E30E20" w:rsidRPr="002751A7" w:rsidRDefault="00E30E20" w:rsidP="00E30E20">
      <w:pPr>
        <w:widowControl w:val="0"/>
        <w:spacing w:after="0"/>
        <w:jc w:val="center"/>
        <w:rPr>
          <w:rFonts w:ascii="Times New Roman" w:hAnsi="Times New Roman" w:cs="Times New Roman"/>
        </w:rPr>
      </w:pPr>
      <w:r w:rsidRPr="002751A7">
        <w:rPr>
          <w:rFonts w:ascii="Times New Roman" w:hAnsi="Times New Roman" w:cs="Times New Roman"/>
        </w:rPr>
        <w:t>Федеральное государственное автономное образовательное учреждение высшего образования</w:t>
      </w:r>
    </w:p>
    <w:p w14:paraId="5D90C6AF" w14:textId="77777777" w:rsidR="00E30E20" w:rsidRPr="00E03C62" w:rsidRDefault="00E30E20" w:rsidP="00E03C62">
      <w:pPr>
        <w:widowControl w:val="0"/>
        <w:shd w:val="clear" w:color="auto" w:fill="FFFFFF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51A7">
        <w:rPr>
          <w:rFonts w:ascii="Times New Roman" w:hAnsi="Times New Roman" w:cs="Times New Roman"/>
          <w:b/>
          <w:bCs/>
          <w:sz w:val="28"/>
          <w:szCs w:val="28"/>
        </w:rPr>
        <w:t>«Дальневосточный федеральный университет»</w:t>
      </w:r>
    </w:p>
    <w:p w14:paraId="162307C9" w14:textId="77777777" w:rsidR="00E03C62" w:rsidRPr="00E03C62" w:rsidRDefault="00E03C62" w:rsidP="00E03C62">
      <w:pPr>
        <w:widowControl w:val="0"/>
        <w:shd w:val="clear" w:color="auto" w:fill="FFFFFF"/>
        <w:spacing w:after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58EE6630" w14:textId="77777777" w:rsidR="00E30E20" w:rsidRPr="002751A7" w:rsidRDefault="00E30E20" w:rsidP="00E30E20">
      <w:pPr>
        <w:pBdr>
          <w:top w:val="thinThickSmallGap" w:sz="24" w:space="2" w:color="auto"/>
        </w:pBdr>
        <w:spacing w:after="0"/>
        <w:jc w:val="center"/>
        <w:rPr>
          <w:rFonts w:ascii="Times New Roman" w:hAnsi="Times New Roman" w:cs="Times New Roman"/>
          <w:sz w:val="20"/>
          <w:szCs w:val="20"/>
        </w:rPr>
      </w:pPr>
    </w:p>
    <w:p w14:paraId="4CD313CE" w14:textId="77777777" w:rsidR="00D31EB8" w:rsidRPr="002230E4" w:rsidRDefault="00D31EB8" w:rsidP="00D31EB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ABB3E8" w14:textId="77777777" w:rsidR="00D31EB8" w:rsidRPr="00690700" w:rsidRDefault="00D31EB8" w:rsidP="00D31EB8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bCs/>
          <w:smallCaps/>
          <w:sz w:val="28"/>
          <w:szCs w:val="28"/>
        </w:rPr>
      </w:pPr>
      <w:r>
        <w:rPr>
          <w:rFonts w:ascii="Times New Roman" w:hAnsi="Times New Roman" w:cs="Times New Roman"/>
          <w:b/>
          <w:smallCaps/>
          <w:sz w:val="28"/>
          <w:szCs w:val="28"/>
        </w:rPr>
        <w:t>институт математики и компьютерных технологий</w:t>
      </w:r>
    </w:p>
    <w:p w14:paraId="4E219E9A" w14:textId="77777777" w:rsidR="00D31EB8" w:rsidRPr="002230E4" w:rsidRDefault="00D31EB8" w:rsidP="00D31EB8">
      <w:pPr>
        <w:widowControl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ACE532F" w14:textId="77777777" w:rsidR="00BA14A8" w:rsidRPr="00E03C62" w:rsidRDefault="00D31EB8" w:rsidP="00D31EB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Департамент информационных и компьютерных систем</w:t>
      </w:r>
    </w:p>
    <w:p w14:paraId="585A18BA" w14:textId="77777777" w:rsidR="00BA14A8" w:rsidRPr="002230E4" w:rsidRDefault="00BA14A8" w:rsidP="00E30E20">
      <w:pPr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</w:p>
    <w:p w14:paraId="13736BB8" w14:textId="77777777" w:rsidR="00BA14A8" w:rsidRPr="002230E4" w:rsidRDefault="00BA14A8" w:rsidP="00E30E20">
      <w:pPr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</w:p>
    <w:p w14:paraId="4DF824A5" w14:textId="77777777" w:rsidR="00BA14A8" w:rsidRPr="002230E4" w:rsidRDefault="00BA14A8" w:rsidP="00E30E20">
      <w:pPr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</w:p>
    <w:p w14:paraId="43A2ADA0" w14:textId="77777777" w:rsidR="00BA14A8" w:rsidRPr="002230E4" w:rsidRDefault="00BA14A8" w:rsidP="00E30E20">
      <w:pPr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</w:p>
    <w:p w14:paraId="52EBAB3D" w14:textId="77777777" w:rsidR="00BA14A8" w:rsidRPr="002230E4" w:rsidRDefault="00BA14A8" w:rsidP="00E30E20">
      <w:pPr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</w:p>
    <w:p w14:paraId="36153461" w14:textId="77777777" w:rsidR="00BA14A8" w:rsidRPr="002230E4" w:rsidRDefault="00BA14A8" w:rsidP="00E30E20">
      <w:pPr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</w:p>
    <w:p w14:paraId="66873252" w14:textId="77777777" w:rsidR="00D31EB8" w:rsidRPr="002230E4" w:rsidRDefault="00D31EB8" w:rsidP="00E30E20">
      <w:pPr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</w:p>
    <w:p w14:paraId="6BA25FC2" w14:textId="77777777" w:rsidR="00D31EB8" w:rsidRPr="002230E4" w:rsidRDefault="00D31EB8" w:rsidP="00E30E20">
      <w:pPr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</w:p>
    <w:p w14:paraId="4F408BDD" w14:textId="77777777" w:rsidR="00E30E20" w:rsidRPr="002751A7" w:rsidRDefault="00E30E20" w:rsidP="00E30E20">
      <w:pPr>
        <w:spacing w:after="0" w:line="240" w:lineRule="auto"/>
        <w:jc w:val="center"/>
        <w:rPr>
          <w:rFonts w:ascii="Times New Roman" w:hAnsi="Times New Roman" w:cs="Times New Roman"/>
          <w:b/>
          <w:bCs/>
          <w:spacing w:val="20"/>
          <w:sz w:val="28"/>
          <w:szCs w:val="28"/>
        </w:rPr>
      </w:pPr>
      <w:r w:rsidRPr="002751A7">
        <w:rPr>
          <w:rFonts w:ascii="Times New Roman" w:hAnsi="Times New Roman" w:cs="Times New Roman"/>
          <w:b/>
          <w:caps/>
          <w:spacing w:val="20"/>
          <w:sz w:val="28"/>
          <w:szCs w:val="28"/>
        </w:rPr>
        <w:t>ОТЧЕТ</w:t>
      </w:r>
    </w:p>
    <w:p w14:paraId="7A4276D2" w14:textId="77777777" w:rsidR="00E30E20" w:rsidRDefault="00E30E20" w:rsidP="002230E4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 лабораторн</w:t>
      </w:r>
      <w:r w:rsidR="00BA14A8">
        <w:rPr>
          <w:rFonts w:ascii="Times New Roman" w:hAnsi="Times New Roman" w:cs="Times New Roman"/>
          <w:bCs/>
          <w:sz w:val="28"/>
          <w:szCs w:val="28"/>
        </w:rPr>
        <w:t>ым</w:t>
      </w:r>
      <w:r>
        <w:rPr>
          <w:rFonts w:ascii="Times New Roman" w:hAnsi="Times New Roman" w:cs="Times New Roman"/>
          <w:bCs/>
          <w:sz w:val="28"/>
          <w:szCs w:val="28"/>
        </w:rPr>
        <w:t xml:space="preserve"> работ</w:t>
      </w:r>
      <w:r w:rsidR="00BA14A8">
        <w:rPr>
          <w:rFonts w:ascii="Times New Roman" w:hAnsi="Times New Roman" w:cs="Times New Roman"/>
          <w:bCs/>
          <w:sz w:val="28"/>
          <w:szCs w:val="28"/>
        </w:rPr>
        <w:t>ам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62D558D0" w14:textId="03A8A974" w:rsidR="00E30E20" w:rsidRPr="002751A7" w:rsidRDefault="00E30E20" w:rsidP="002230E4">
      <w:pPr>
        <w:tabs>
          <w:tab w:val="center" w:pos="4677"/>
          <w:tab w:val="left" w:pos="8004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 дисциплине «</w:t>
      </w:r>
      <w:r w:rsidR="00590929">
        <w:rPr>
          <w:rFonts w:ascii="Times New Roman" w:hAnsi="Times New Roman" w:cs="Times New Roman"/>
          <w:bCs/>
          <w:sz w:val="28"/>
          <w:szCs w:val="28"/>
        </w:rPr>
        <w:t>Системный анализ и моделирование систем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</w:p>
    <w:p w14:paraId="2DBD0D96" w14:textId="77777777" w:rsidR="00E30E20" w:rsidRPr="002230E4" w:rsidRDefault="00E30E20" w:rsidP="002230E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8BF0E28" w14:textId="1530213E" w:rsidR="009370E3" w:rsidRDefault="00E03C62" w:rsidP="002230E4">
      <w:pPr>
        <w:widowControl w:val="0"/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тему: «</w:t>
      </w:r>
      <w:r w:rsidR="005B2797" w:rsidRPr="005B2797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="005B2797" w:rsidRPr="005B2797">
        <w:rPr>
          <w:rFonts w:ascii="Times New Roman" w:hAnsi="Times New Roman" w:cs="Times New Roman"/>
          <w:b/>
          <w:bCs/>
          <w:sz w:val="28"/>
          <w:szCs w:val="28"/>
        </w:rPr>
        <w:t>сследовани</w:t>
      </w:r>
      <w:r w:rsidR="005B2797" w:rsidRPr="005B2797">
        <w:rPr>
          <w:rFonts w:ascii="Times New Roman" w:hAnsi="Times New Roman" w:cs="Times New Roman"/>
          <w:b/>
          <w:bCs/>
          <w:sz w:val="28"/>
          <w:szCs w:val="28"/>
        </w:rPr>
        <w:t>е</w:t>
      </w:r>
      <w:r w:rsidR="005B2797" w:rsidRPr="005B2797">
        <w:rPr>
          <w:rFonts w:ascii="Times New Roman" w:hAnsi="Times New Roman" w:cs="Times New Roman"/>
          <w:b/>
          <w:bCs/>
          <w:sz w:val="28"/>
          <w:szCs w:val="28"/>
        </w:rPr>
        <w:t xml:space="preserve"> систем массового обслуживания методом имитационного моделирования с использованием современной вычислительной техники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</w:p>
    <w:p w14:paraId="648EE620" w14:textId="77777777" w:rsidR="00E03C62" w:rsidRDefault="00E03C62" w:rsidP="00BA14A8">
      <w:pPr>
        <w:widowControl w:val="0"/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91F5268" w14:textId="77777777" w:rsidR="00E03C62" w:rsidRDefault="00E03C62" w:rsidP="00BA14A8">
      <w:pPr>
        <w:widowControl w:val="0"/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1A9587E" w14:textId="77777777" w:rsidR="00E03C62" w:rsidRDefault="00E03C62" w:rsidP="00BA14A8">
      <w:pPr>
        <w:widowControl w:val="0"/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8B4A526" w14:textId="77777777" w:rsidR="00E03C62" w:rsidRDefault="00E03C62" w:rsidP="00BA14A8">
      <w:pPr>
        <w:widowControl w:val="0"/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45DA751" w14:textId="77777777" w:rsidR="00E03C62" w:rsidRDefault="00E03C62" w:rsidP="00590929">
      <w:pPr>
        <w:widowControl w:val="0"/>
        <w:tabs>
          <w:tab w:val="left" w:pos="993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47E8CE67" w14:textId="77777777" w:rsidR="00E03C62" w:rsidRDefault="00E03C62" w:rsidP="00BA14A8">
      <w:pPr>
        <w:widowControl w:val="0"/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943288C" w14:textId="77777777" w:rsidR="00E03C62" w:rsidRPr="002230E4" w:rsidRDefault="00E03C62" w:rsidP="00BA14A8">
      <w:pPr>
        <w:widowControl w:val="0"/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W w:w="5283" w:type="dxa"/>
        <w:tblInd w:w="47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0"/>
        <w:gridCol w:w="3853"/>
      </w:tblGrid>
      <w:tr w:rsidR="00E03C62" w:rsidRPr="002751A7" w14:paraId="6FF51C22" w14:textId="77777777" w:rsidTr="00267BC1">
        <w:trPr>
          <w:trHeight w:val="271"/>
        </w:trPr>
        <w:tc>
          <w:tcPr>
            <w:tcW w:w="5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077689D" w14:textId="0E7F9C92" w:rsidR="00E03C62" w:rsidRPr="002751A7" w:rsidRDefault="00E03C62" w:rsidP="00E03C62">
            <w:pPr>
              <w:widowControl w:val="0"/>
              <w:spacing w:after="0" w:line="256" w:lineRule="auto"/>
              <w:ind w:left="5722" w:hanging="5722"/>
              <w:rPr>
                <w:rFonts w:ascii="Times New Roman" w:hAnsi="Times New Roman" w:cs="Times New Roman"/>
                <w:sz w:val="28"/>
                <w:szCs w:val="28"/>
              </w:rPr>
            </w:pPr>
            <w:r w:rsidRPr="002751A7">
              <w:rPr>
                <w:rFonts w:ascii="Times New Roman" w:hAnsi="Times New Roman" w:cs="Times New Roman"/>
                <w:sz w:val="28"/>
                <w:szCs w:val="28"/>
              </w:rPr>
              <w:t xml:space="preserve">Выполнил студент гр. </w:t>
            </w:r>
            <w:r w:rsidR="00590929">
              <w:rPr>
                <w:rFonts w:ascii="Times New Roman" w:hAnsi="Times New Roman" w:cs="Times New Roman"/>
                <w:sz w:val="26"/>
                <w:szCs w:val="26"/>
              </w:rPr>
              <w:t>Б9121-09.03.03</w:t>
            </w:r>
            <w:proofErr w:type="gramStart"/>
            <w:r w:rsidR="00590929">
              <w:rPr>
                <w:rFonts w:ascii="Times New Roman" w:hAnsi="Times New Roman" w:cs="Times New Roman"/>
                <w:sz w:val="26"/>
                <w:szCs w:val="26"/>
              </w:rPr>
              <w:t>пиэ(</w:t>
            </w:r>
            <w:proofErr w:type="gramEnd"/>
            <w:r w:rsidR="00081D3F" w:rsidRPr="00081D3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="00590929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E03C62" w:rsidRPr="002751A7" w14:paraId="0DD8C582" w14:textId="77777777" w:rsidTr="00267BC1">
        <w:trPr>
          <w:trHeight w:val="271"/>
        </w:trPr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9454109" w14:textId="77777777" w:rsidR="00E03C62" w:rsidRPr="002751A7" w:rsidRDefault="00E03C62" w:rsidP="00E03C62">
            <w:pPr>
              <w:widowControl w:val="0"/>
              <w:spacing w:after="0" w:line="256" w:lineRule="auto"/>
              <w:ind w:left="5722" w:hanging="5722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53" w:type="dxa"/>
            <w:tcBorders>
              <w:top w:val="nil"/>
              <w:left w:val="nil"/>
              <w:bottom w:val="nil"/>
              <w:right w:val="nil"/>
            </w:tcBorders>
          </w:tcPr>
          <w:p w14:paraId="60DCB356" w14:textId="51D836A4" w:rsidR="00E03C62" w:rsidRPr="00081D3F" w:rsidRDefault="00081D3F" w:rsidP="00E03C62">
            <w:pPr>
              <w:widowControl w:val="0"/>
              <w:spacing w:after="0" w:line="256" w:lineRule="auto"/>
              <w:ind w:left="5722" w:hanging="572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В. Ю. Туровец</w:t>
            </w:r>
          </w:p>
        </w:tc>
      </w:tr>
      <w:tr w:rsidR="00D31EB8" w:rsidRPr="002751A7" w14:paraId="21AEDE49" w14:textId="77777777" w:rsidTr="00267BC1">
        <w:trPr>
          <w:trHeight w:val="259"/>
        </w:trPr>
        <w:tc>
          <w:tcPr>
            <w:tcW w:w="5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01DC8D8" w14:textId="77777777" w:rsidR="00D31EB8" w:rsidRDefault="00D31EB8" w:rsidP="00E03C62">
            <w:pPr>
              <w:widowControl w:val="0"/>
              <w:spacing w:after="0" w:line="256" w:lineRule="auto"/>
              <w:ind w:left="5722" w:hanging="5722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3C62" w:rsidRPr="002751A7" w14:paraId="2840D2DB" w14:textId="77777777" w:rsidTr="00267BC1">
        <w:trPr>
          <w:trHeight w:val="283"/>
        </w:trPr>
        <w:tc>
          <w:tcPr>
            <w:tcW w:w="5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C926BDD" w14:textId="58A3C34B" w:rsidR="00E03C62" w:rsidRDefault="00E03C62" w:rsidP="00E03C6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Проверил </w:t>
            </w:r>
            <w:r w:rsidR="00590929">
              <w:rPr>
                <w:rFonts w:ascii="Times New Roman" w:hAnsi="Times New Roman" w:cs="Times New Roman"/>
                <w:sz w:val="28"/>
                <w:szCs w:val="28"/>
              </w:rPr>
              <w:t>ст. преподаватель</w:t>
            </w:r>
          </w:p>
        </w:tc>
      </w:tr>
      <w:tr w:rsidR="00E03C62" w:rsidRPr="002751A7" w14:paraId="5AE493AB" w14:textId="77777777" w:rsidTr="00267BC1">
        <w:trPr>
          <w:trHeight w:val="271"/>
        </w:trPr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E5DFAB" w14:textId="77777777" w:rsidR="00E03C62" w:rsidRPr="002751A7" w:rsidRDefault="00E03C62" w:rsidP="00E03C6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53" w:type="dxa"/>
            <w:tcBorders>
              <w:top w:val="nil"/>
              <w:left w:val="nil"/>
              <w:bottom w:val="nil"/>
              <w:right w:val="nil"/>
            </w:tcBorders>
          </w:tcPr>
          <w:p w14:paraId="62C2813B" w14:textId="58F8AAA6" w:rsidR="00E03C62" w:rsidRDefault="00590929" w:rsidP="00E03C6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Г. Л. Березкина</w:t>
            </w:r>
          </w:p>
        </w:tc>
      </w:tr>
      <w:tr w:rsidR="00E03C62" w:rsidRPr="002751A7" w14:paraId="7859B7F6" w14:textId="77777777" w:rsidTr="00267BC1">
        <w:trPr>
          <w:trHeight w:val="271"/>
        </w:trPr>
        <w:tc>
          <w:tcPr>
            <w:tcW w:w="528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01DBCB" w14:textId="77777777" w:rsidR="00E03C62" w:rsidRDefault="00E03C62" w:rsidP="00E03C6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28D7" w:rsidRPr="002751A7" w14:paraId="2327326B" w14:textId="77777777" w:rsidTr="00267BC1">
        <w:trPr>
          <w:trHeight w:val="271"/>
        </w:trPr>
        <w:tc>
          <w:tcPr>
            <w:tcW w:w="5283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4F34192" w14:textId="77777777" w:rsidR="00E028D7" w:rsidRPr="00E028D7" w:rsidRDefault="00E028D7" w:rsidP="00E028D7">
            <w:pPr>
              <w:spacing w:after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31EB8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>зачтено/не зачтено</w:t>
            </w:r>
          </w:p>
        </w:tc>
      </w:tr>
    </w:tbl>
    <w:p w14:paraId="31C5E513" w14:textId="77777777" w:rsidR="00E03C62" w:rsidRPr="002230E4" w:rsidRDefault="00E03C62" w:rsidP="00E03C62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FF1D835" w14:textId="77777777" w:rsidR="00E03C62" w:rsidRPr="002230E4" w:rsidRDefault="00E03C62" w:rsidP="00E03C62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7650379F" w14:textId="77777777" w:rsidR="00601EC6" w:rsidRPr="002230E4" w:rsidRDefault="00601EC6" w:rsidP="00E03C62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3A49EFE4" w14:textId="77777777" w:rsidR="00E03C62" w:rsidRPr="002230E4" w:rsidRDefault="00E03C62" w:rsidP="00E03C62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4184DF16" w14:textId="77777777" w:rsidR="00E03C62" w:rsidRPr="002230E4" w:rsidRDefault="00E03C62" w:rsidP="00E03C62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216F1FFE" w14:textId="77777777" w:rsidR="00020DC9" w:rsidRPr="002751A7" w:rsidRDefault="00E30E20" w:rsidP="00E03C6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51A7">
        <w:rPr>
          <w:rFonts w:ascii="Times New Roman" w:hAnsi="Times New Roman" w:cs="Times New Roman"/>
          <w:sz w:val="28"/>
          <w:szCs w:val="28"/>
        </w:rPr>
        <w:t>г. Владивосток</w:t>
      </w:r>
    </w:p>
    <w:p w14:paraId="3F2B1450" w14:textId="567AFEE2" w:rsidR="0088518B" w:rsidRDefault="00590929" w:rsidP="009F0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2023</w:t>
      </w:r>
      <w:r w:rsidR="00E30E20" w:rsidRPr="002751A7">
        <w:rPr>
          <w:rFonts w:ascii="Times New Roman" w:hAnsi="Times New Roman" w:cs="Times New Roman"/>
          <w:sz w:val="28"/>
          <w:szCs w:val="28"/>
        </w:rPr>
        <w:t xml:space="preserve"> г.</w:t>
      </w:r>
      <w:r w:rsidR="00E30E20">
        <w:rPr>
          <w:rFonts w:ascii="Times New Roman" w:hAnsi="Times New Roman" w:cs="Times New Roman"/>
          <w:sz w:val="28"/>
          <w:szCs w:val="28"/>
        </w:rPr>
        <w:br w:type="page"/>
      </w:r>
    </w:p>
    <w:p w14:paraId="13BB397F" w14:textId="77777777" w:rsidR="00061587" w:rsidRDefault="00061587" w:rsidP="00061587">
      <w:pPr>
        <w:ind w:firstLine="708"/>
        <w:rPr>
          <w:rFonts w:ascii="Times New Roman" w:eastAsia="Times New Roman" w:hAnsi="Times New Roman" w:cs="Times New Roman"/>
          <w:b/>
          <w:sz w:val="32"/>
        </w:rPr>
      </w:pPr>
      <w:bookmarkStart w:id="0" w:name="_Toc496048884"/>
      <w:r w:rsidRPr="00277463">
        <w:rPr>
          <w:rFonts w:ascii="Times New Roman" w:eastAsia="Times New Roman" w:hAnsi="Times New Roman" w:cs="Times New Roman"/>
          <w:b/>
          <w:sz w:val="32"/>
        </w:rPr>
        <w:lastRenderedPageBreak/>
        <w:t>1 Цель</w:t>
      </w:r>
    </w:p>
    <w:p w14:paraId="109971D1" w14:textId="77777777" w:rsidR="00061587" w:rsidRDefault="00061587" w:rsidP="000615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676C96">
        <w:rPr>
          <w:rFonts w:ascii="Times New Roman" w:hAnsi="Times New Roman" w:cs="Times New Roman"/>
          <w:sz w:val="28"/>
          <w:szCs w:val="28"/>
        </w:rPr>
        <w:t>Целью выполнения лабораторной р</w:t>
      </w:r>
      <w:r>
        <w:rPr>
          <w:rFonts w:ascii="Times New Roman" w:hAnsi="Times New Roman" w:cs="Times New Roman"/>
          <w:sz w:val="28"/>
          <w:szCs w:val="28"/>
        </w:rPr>
        <w:t xml:space="preserve">аботы является получение </w:t>
      </w:r>
      <w:r w:rsidRPr="00676C96">
        <w:rPr>
          <w:rFonts w:ascii="Times New Roman" w:hAnsi="Times New Roman" w:cs="Times New Roman"/>
          <w:sz w:val="28"/>
          <w:szCs w:val="28"/>
        </w:rPr>
        <w:t>прак</w:t>
      </w:r>
      <w:r>
        <w:rPr>
          <w:rFonts w:ascii="Times New Roman" w:hAnsi="Times New Roman" w:cs="Times New Roman"/>
          <w:sz w:val="28"/>
          <w:szCs w:val="28"/>
        </w:rPr>
        <w:t xml:space="preserve">тических навыков в исследовании </w:t>
      </w:r>
      <w:r w:rsidRPr="00676C96">
        <w:rPr>
          <w:rFonts w:ascii="Times New Roman" w:hAnsi="Times New Roman" w:cs="Times New Roman"/>
          <w:sz w:val="28"/>
          <w:szCs w:val="28"/>
        </w:rPr>
        <w:t>систем массового обслуживания методом имитационного моделирования с и</w:t>
      </w:r>
      <w:r>
        <w:rPr>
          <w:rFonts w:ascii="Times New Roman" w:hAnsi="Times New Roman" w:cs="Times New Roman"/>
          <w:sz w:val="28"/>
          <w:szCs w:val="28"/>
        </w:rPr>
        <w:t>спользованием современной вычис</w:t>
      </w:r>
      <w:r w:rsidRPr="00676C96">
        <w:rPr>
          <w:rFonts w:ascii="Times New Roman" w:hAnsi="Times New Roman" w:cs="Times New Roman"/>
          <w:sz w:val="28"/>
          <w:szCs w:val="28"/>
        </w:rPr>
        <w:t>лительной техники.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76C96">
        <w:rPr>
          <w:rFonts w:ascii="Times New Roman" w:hAnsi="Times New Roman" w:cs="Times New Roman"/>
          <w:sz w:val="28"/>
          <w:szCs w:val="28"/>
        </w:rPr>
        <w:t>В качестве инструмента исследования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система имитацион</w:t>
      </w:r>
      <w:r w:rsidRPr="00676C96">
        <w:rPr>
          <w:rFonts w:ascii="Times New Roman" w:hAnsi="Times New Roman" w:cs="Times New Roman"/>
          <w:sz w:val="28"/>
          <w:szCs w:val="28"/>
        </w:rPr>
        <w:t>ного моделирования ARENA.</w:t>
      </w:r>
    </w:p>
    <w:p w14:paraId="69B006A3" w14:textId="77777777" w:rsidR="00061587" w:rsidRDefault="00061587" w:rsidP="000615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FB7F65" w14:textId="77777777" w:rsidR="00061587" w:rsidRDefault="00061587" w:rsidP="0006158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2 Задание</w:t>
      </w:r>
    </w:p>
    <w:p w14:paraId="6B5319E9" w14:textId="77777777" w:rsidR="00061587" w:rsidRPr="008C600E" w:rsidRDefault="00061587" w:rsidP="00061587">
      <w:pPr>
        <w:pStyle w:val="11"/>
        <w:spacing w:line="360" w:lineRule="auto"/>
        <w:rPr>
          <w:color w:val="auto"/>
        </w:rPr>
      </w:pPr>
      <w:r>
        <w:rPr>
          <w:szCs w:val="28"/>
        </w:rPr>
        <w:tab/>
      </w:r>
      <w:r w:rsidRPr="008C600E">
        <w:rPr>
          <w:color w:val="auto"/>
        </w:rPr>
        <w:t>В одноканальную СМО поступают заявки в виде потока однородного типа, интервалы между моментами поступления которых распределены по определенному закону. Заявки поступают в очередь. Дисциплины заполнения очереди: ограничено время ожидания. Дисциплина обслуживания заявок: в порядке поступления. Заявки обслуживаются в течение времени, являющегося случайной величиной с заданным законом распределения.</w:t>
      </w:r>
    </w:p>
    <w:p w14:paraId="6E15DFC6" w14:textId="77777777" w:rsidR="00061587" w:rsidRPr="008C600E" w:rsidRDefault="00061587" w:rsidP="00061587">
      <w:pPr>
        <w:pStyle w:val="11"/>
        <w:spacing w:line="360" w:lineRule="auto"/>
        <w:rPr>
          <w:color w:val="auto"/>
        </w:rPr>
      </w:pPr>
      <w:r w:rsidRPr="008C600E">
        <w:rPr>
          <w:color w:val="auto"/>
          <w:spacing w:val="-8"/>
        </w:rPr>
        <w:t>Необходимо определить следующие характеристики процесса обслуживания</w:t>
      </w:r>
      <w:r w:rsidRPr="008C600E">
        <w:rPr>
          <w:color w:val="auto"/>
        </w:rPr>
        <w:t xml:space="preserve">: </w:t>
      </w:r>
    </w:p>
    <w:p w14:paraId="5836B0EE" w14:textId="77777777" w:rsidR="00061587" w:rsidRPr="008C600E" w:rsidRDefault="00061587" w:rsidP="00061587">
      <w:pPr>
        <w:pStyle w:val="11"/>
        <w:numPr>
          <w:ilvl w:val="0"/>
          <w:numId w:val="7"/>
        </w:numPr>
        <w:spacing w:line="360" w:lineRule="auto"/>
        <w:textAlignment w:val="baseline"/>
        <w:rPr>
          <w:color w:val="auto"/>
        </w:rPr>
      </w:pPr>
      <w:r w:rsidRPr="008C600E">
        <w:rPr>
          <w:color w:val="auto"/>
        </w:rPr>
        <w:t>среднее время ожидания в очереди;</w:t>
      </w:r>
    </w:p>
    <w:p w14:paraId="452E79FF" w14:textId="77777777" w:rsidR="00061587" w:rsidRPr="008C600E" w:rsidRDefault="00061587" w:rsidP="00061587">
      <w:pPr>
        <w:pStyle w:val="11"/>
        <w:numPr>
          <w:ilvl w:val="0"/>
          <w:numId w:val="7"/>
        </w:numPr>
        <w:spacing w:line="360" w:lineRule="auto"/>
        <w:textAlignment w:val="baseline"/>
        <w:rPr>
          <w:color w:val="auto"/>
        </w:rPr>
      </w:pPr>
      <w:r w:rsidRPr="008C600E">
        <w:rPr>
          <w:color w:val="auto"/>
        </w:rPr>
        <w:t xml:space="preserve">среднее время пребывания в системе; </w:t>
      </w:r>
    </w:p>
    <w:p w14:paraId="230AF5D1" w14:textId="77777777" w:rsidR="00061587" w:rsidRPr="008C600E" w:rsidRDefault="00061587" w:rsidP="00061587">
      <w:pPr>
        <w:pStyle w:val="11"/>
        <w:numPr>
          <w:ilvl w:val="0"/>
          <w:numId w:val="7"/>
        </w:numPr>
        <w:spacing w:line="360" w:lineRule="auto"/>
        <w:textAlignment w:val="baseline"/>
        <w:rPr>
          <w:color w:val="auto"/>
        </w:rPr>
      </w:pPr>
      <w:r w:rsidRPr="008C600E">
        <w:rPr>
          <w:color w:val="auto"/>
        </w:rPr>
        <w:t>вероятность отказа в обслуживании заявки;</w:t>
      </w:r>
    </w:p>
    <w:p w14:paraId="76852605" w14:textId="77777777" w:rsidR="00061587" w:rsidRPr="008C600E" w:rsidRDefault="00061587" w:rsidP="00061587">
      <w:pPr>
        <w:pStyle w:val="11"/>
        <w:numPr>
          <w:ilvl w:val="0"/>
          <w:numId w:val="7"/>
        </w:numPr>
        <w:spacing w:line="360" w:lineRule="auto"/>
        <w:textAlignment w:val="baseline"/>
        <w:rPr>
          <w:color w:val="auto"/>
        </w:rPr>
      </w:pPr>
      <w:r>
        <w:rPr>
          <w:color w:val="auto"/>
        </w:rPr>
        <w:t>коэффициент</w:t>
      </w:r>
      <w:r w:rsidRPr="008C600E">
        <w:rPr>
          <w:color w:val="auto"/>
        </w:rPr>
        <w:t xml:space="preserve"> использования обслуживающ</w:t>
      </w:r>
      <w:r>
        <w:rPr>
          <w:color w:val="auto"/>
        </w:rPr>
        <w:t>его канала</w:t>
      </w:r>
      <w:r w:rsidRPr="008C600E">
        <w:rPr>
          <w:color w:val="auto"/>
        </w:rPr>
        <w:t>.</w:t>
      </w:r>
    </w:p>
    <w:p w14:paraId="6D107883" w14:textId="77777777" w:rsidR="00061587" w:rsidRPr="004E7620" w:rsidRDefault="00061587" w:rsidP="000615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E7620">
        <w:rPr>
          <w:rFonts w:ascii="Times New Roman" w:hAnsi="Times New Roman" w:cs="Times New Roman"/>
          <w:sz w:val="28"/>
          <w:szCs w:val="28"/>
        </w:rPr>
        <w:t>Моделирование системы 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следующей последовательности:</w:t>
      </w:r>
    </w:p>
    <w:p w14:paraId="2BEC2C9B" w14:textId="77777777" w:rsidR="00061587" w:rsidRPr="004E7620" w:rsidRDefault="00061587" w:rsidP="00061587">
      <w:pPr>
        <w:pStyle w:val="af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7620">
        <w:rPr>
          <w:rFonts w:ascii="Times New Roman" w:hAnsi="Times New Roman" w:cs="Times New Roman"/>
          <w:sz w:val="28"/>
          <w:szCs w:val="28"/>
        </w:rPr>
        <w:t>Анализируется исследуемая система, записывается ее математическая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7620">
        <w:rPr>
          <w:rFonts w:ascii="Times New Roman" w:hAnsi="Times New Roman" w:cs="Times New Roman"/>
          <w:sz w:val="28"/>
          <w:szCs w:val="28"/>
        </w:rPr>
        <w:t>модель.</w:t>
      </w:r>
    </w:p>
    <w:p w14:paraId="1E780942" w14:textId="77777777" w:rsidR="00061587" w:rsidRPr="004E7620" w:rsidRDefault="00061587" w:rsidP="00061587">
      <w:pPr>
        <w:pStyle w:val="af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4E7620">
        <w:rPr>
          <w:rFonts w:ascii="Times New Roman" w:hAnsi="Times New Roman" w:cs="Times New Roman"/>
          <w:sz w:val="28"/>
          <w:szCs w:val="28"/>
        </w:rPr>
        <w:t>одель</w:t>
      </w:r>
      <w:r>
        <w:rPr>
          <w:rFonts w:ascii="Times New Roman" w:hAnsi="Times New Roman" w:cs="Times New Roman"/>
          <w:sz w:val="28"/>
          <w:szCs w:val="28"/>
        </w:rPr>
        <w:t xml:space="preserve"> реализуется</w:t>
      </w:r>
      <w:r w:rsidRPr="004E76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Arena</w:t>
      </w:r>
      <w:r w:rsidRPr="004E7620">
        <w:rPr>
          <w:rFonts w:ascii="Times New Roman" w:hAnsi="Times New Roman" w:cs="Times New Roman"/>
          <w:sz w:val="28"/>
          <w:szCs w:val="28"/>
        </w:rPr>
        <w:t>.</w:t>
      </w:r>
    </w:p>
    <w:p w14:paraId="7E07DF5F" w14:textId="77777777" w:rsidR="00061587" w:rsidRDefault="00061587" w:rsidP="00061587">
      <w:pPr>
        <w:pStyle w:val="af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Получаются и интерпретируются результаты моделирования</w:t>
      </w:r>
      <w:r w:rsidRPr="004E7620">
        <w:rPr>
          <w:rFonts w:ascii="Times New Roman" w:hAnsi="Times New Roman" w:cs="Times New Roman"/>
          <w:sz w:val="28"/>
          <w:szCs w:val="28"/>
        </w:rPr>
        <w:t>.</w:t>
      </w:r>
    </w:p>
    <w:p w14:paraId="0F113AC6" w14:textId="16590427" w:rsidR="00F272F3" w:rsidRDefault="00F272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0869C4" w14:textId="77777777" w:rsidR="00061587" w:rsidRDefault="00061587" w:rsidP="00F272F3">
      <w:pPr>
        <w:suppressAutoHyphens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lastRenderedPageBreak/>
        <w:t>3 Порядок выполнения</w:t>
      </w:r>
    </w:p>
    <w:p w14:paraId="7C7300EE" w14:textId="77777777" w:rsidR="00F5021D" w:rsidRDefault="00061587" w:rsidP="00F5021D">
      <w:pPr>
        <w:suppressAutoHyphens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  <w:t xml:space="preserve">Исследуемая система массового обслуживания имеет ограниченное время ожидания в очереди, заявки обслуживаются в порядке поступления. Модель, построенная в системе </w:t>
      </w:r>
      <w:r>
        <w:rPr>
          <w:rFonts w:ascii="Times New Roman" w:eastAsia="Times New Roman" w:hAnsi="Times New Roman" w:cs="Times New Roman"/>
          <w:iCs/>
          <w:sz w:val="28"/>
          <w:szCs w:val="32"/>
          <w:lang w:val="en-US" w:eastAsia="ru-RU"/>
        </w:rPr>
        <w:t>Arena</w:t>
      </w:r>
      <w:r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  <w:t>, приведена на рисунке 1.</w:t>
      </w:r>
      <w:r w:rsidRPr="00075DDF"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  <w:t>На рисунках 2 – 5 представлены параметры основных блоков модели.</w:t>
      </w:r>
    </w:p>
    <w:p w14:paraId="458A8193" w14:textId="6D99C4D5" w:rsidR="00E27113" w:rsidRDefault="00E27113" w:rsidP="00F5021D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</w:pPr>
    </w:p>
    <w:p w14:paraId="3F2116D1" w14:textId="1F06EE23" w:rsidR="00E27113" w:rsidRDefault="00E27113" w:rsidP="00F5021D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</w:pPr>
      <w:r w:rsidRPr="00E27113"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  <w:drawing>
          <wp:inline distT="0" distB="0" distL="0" distR="0" wp14:anchorId="67EA772D" wp14:editId="2AE75781">
            <wp:extent cx="6300470" cy="16681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0071" w14:textId="371F4ACB" w:rsidR="00E27113" w:rsidRPr="00E27113" w:rsidRDefault="00E27113" w:rsidP="00F5021D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  <w:t>Рисунок 1 – Модель одноканальной СМО</w:t>
      </w:r>
    </w:p>
    <w:p w14:paraId="09DDA03D" w14:textId="77777777" w:rsidR="00F272F3" w:rsidRDefault="00F272F3" w:rsidP="00F5021D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</w:pPr>
      <w:r w:rsidRPr="00F272F3"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  <w:drawing>
          <wp:inline distT="0" distB="0" distL="0" distR="0" wp14:anchorId="78EEC859" wp14:editId="7B88F444">
            <wp:extent cx="4622800" cy="3238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D74B" w14:textId="500FD14F" w:rsidR="00E27113" w:rsidRPr="00E27113" w:rsidRDefault="00E27113" w:rsidP="00F5021D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  <w:t xml:space="preserve">Рисунок 2 – Параметры блока </w:t>
      </w:r>
      <w:r>
        <w:rPr>
          <w:rFonts w:ascii="Times New Roman" w:eastAsia="Times New Roman" w:hAnsi="Times New Roman" w:cs="Times New Roman"/>
          <w:iCs/>
          <w:sz w:val="28"/>
          <w:szCs w:val="32"/>
          <w:lang w:val="en-US" w:eastAsia="ru-RU"/>
        </w:rPr>
        <w:t>Create</w:t>
      </w:r>
      <w:r w:rsidRPr="00E27113"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  <w:t xml:space="preserve"> 1</w:t>
      </w:r>
    </w:p>
    <w:p w14:paraId="1B8FDDF7" w14:textId="13913AD4" w:rsidR="00F5021D" w:rsidRDefault="00F5021D" w:rsidP="00F5021D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</w:pPr>
      <w:r w:rsidRPr="00F5021D"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  <w:lastRenderedPageBreak/>
        <w:drawing>
          <wp:inline distT="0" distB="0" distL="0" distR="0" wp14:anchorId="7A7118C7" wp14:editId="787D4A67">
            <wp:extent cx="6300470" cy="26860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FFC0" w14:textId="278D6DB3" w:rsidR="00F5021D" w:rsidRDefault="00F5021D" w:rsidP="00F5021D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  <w:t xml:space="preserve">Рисунок 3 – Параметры блока </w:t>
      </w:r>
      <w:r>
        <w:rPr>
          <w:rFonts w:ascii="Times New Roman" w:eastAsia="Times New Roman" w:hAnsi="Times New Roman" w:cs="Times New Roman"/>
          <w:iCs/>
          <w:sz w:val="28"/>
          <w:szCs w:val="32"/>
          <w:lang w:val="en-US" w:eastAsia="ru-RU"/>
        </w:rPr>
        <w:t>Assign 1</w:t>
      </w:r>
    </w:p>
    <w:p w14:paraId="77B63EAC" w14:textId="11D01440" w:rsidR="00F5021D" w:rsidRPr="00F5021D" w:rsidRDefault="00F5021D" w:rsidP="00F5021D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</w:pPr>
      <w:r w:rsidRPr="00F5021D"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  <w:drawing>
          <wp:inline distT="0" distB="0" distL="0" distR="0" wp14:anchorId="76A58701" wp14:editId="6A67C9B1">
            <wp:extent cx="3764604" cy="34339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1471" cy="346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CBD0" w14:textId="77777777" w:rsidR="00F5021D" w:rsidRDefault="00F5021D" w:rsidP="00F5021D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</w:pPr>
      <w:r w:rsidRPr="00F5021D"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  <w:t>4</w:t>
      </w:r>
      <w:r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  <w:t xml:space="preserve">Параметры блока </w:t>
      </w:r>
      <w:r>
        <w:rPr>
          <w:rFonts w:ascii="Times New Roman" w:eastAsia="Times New Roman" w:hAnsi="Times New Roman" w:cs="Times New Roman"/>
          <w:iCs/>
          <w:sz w:val="28"/>
          <w:szCs w:val="32"/>
          <w:lang w:val="en-US" w:eastAsia="ru-RU"/>
        </w:rPr>
        <w:t>Hold</w:t>
      </w:r>
      <w:r w:rsidRPr="00F5021D"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  <w:t xml:space="preserve"> 1</w:t>
      </w:r>
    </w:p>
    <w:p w14:paraId="130134D1" w14:textId="3504595A" w:rsidR="00F5021D" w:rsidRDefault="00F5021D" w:rsidP="00F5021D">
      <w:pPr>
        <w:suppressAutoHyphens/>
        <w:spacing w:after="0" w:line="360" w:lineRule="auto"/>
        <w:ind w:firstLine="708"/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  <w:t>В соответствии с заданной дисциплиной заполнения очереди, определено условие для блока.</w:t>
      </w:r>
    </w:p>
    <w:p w14:paraId="780A585E" w14:textId="0B84552A" w:rsidR="00F5021D" w:rsidRPr="000555BE" w:rsidRDefault="001C70CB" w:rsidP="00F5021D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</w:pPr>
      <w:r w:rsidRPr="001C70CB"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  <w:drawing>
          <wp:inline distT="0" distB="0" distL="0" distR="0" wp14:anchorId="6EC3E533" wp14:editId="24E94EF5">
            <wp:extent cx="6300470" cy="5727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21D"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  <w:t>Рисунок 5 – Заполнения очереди в блоке</w:t>
      </w:r>
      <w:r w:rsidR="000555BE"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  <w:t xml:space="preserve"> </w:t>
      </w:r>
      <w:r w:rsidR="000555BE">
        <w:rPr>
          <w:rFonts w:ascii="Times New Roman" w:eastAsia="Times New Roman" w:hAnsi="Times New Roman" w:cs="Times New Roman"/>
          <w:iCs/>
          <w:sz w:val="28"/>
          <w:szCs w:val="32"/>
          <w:lang w:val="en-US" w:eastAsia="ru-RU"/>
        </w:rPr>
        <w:t>Hold</w:t>
      </w:r>
    </w:p>
    <w:p w14:paraId="3662C641" w14:textId="77777777" w:rsidR="001C70CB" w:rsidRPr="001C70CB" w:rsidRDefault="001C70CB" w:rsidP="00F5021D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32"/>
          <w:lang w:val="en-US" w:eastAsia="ru-RU"/>
        </w:rPr>
      </w:pPr>
      <w:r w:rsidRPr="001C70CB"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  <w:lastRenderedPageBreak/>
        <w:drawing>
          <wp:inline distT="0" distB="0" distL="0" distR="0" wp14:anchorId="5ED6C89F" wp14:editId="343BBE0D">
            <wp:extent cx="4105072" cy="2559852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0684" cy="256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3B03" w14:textId="28E00D16" w:rsidR="00F5021D" w:rsidRPr="000555BE" w:rsidRDefault="00F5021D" w:rsidP="00F5021D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  <w:t xml:space="preserve">Рисунок 6 – Параметры блока </w:t>
      </w:r>
      <w:r>
        <w:rPr>
          <w:rFonts w:ascii="Times New Roman" w:eastAsia="Times New Roman" w:hAnsi="Times New Roman" w:cs="Times New Roman"/>
          <w:iCs/>
          <w:sz w:val="28"/>
          <w:szCs w:val="32"/>
          <w:lang w:val="en-US" w:eastAsia="ru-RU"/>
        </w:rPr>
        <w:t>Decide</w:t>
      </w:r>
      <w:r w:rsidRPr="000555BE"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  <w:t xml:space="preserve"> 1 </w:t>
      </w:r>
    </w:p>
    <w:p w14:paraId="1283D9F9" w14:textId="4D1399EE" w:rsidR="00BB69AB" w:rsidRPr="00E27113" w:rsidRDefault="00BB69AB" w:rsidP="00F5021D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</w:pPr>
      <w:r w:rsidRPr="00BB69AB">
        <w:rPr>
          <w:rFonts w:ascii="Times New Roman" w:eastAsia="Times New Roman" w:hAnsi="Times New Roman" w:cs="Times New Roman"/>
          <w:iCs/>
          <w:sz w:val="28"/>
          <w:szCs w:val="32"/>
          <w:lang w:val="en-US" w:eastAsia="ru-RU"/>
        </w:rPr>
        <w:drawing>
          <wp:inline distT="0" distB="0" distL="0" distR="0" wp14:anchorId="04052871" wp14:editId="537598DC">
            <wp:extent cx="3980562" cy="400583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3862" cy="40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F37E" w14:textId="0B836586" w:rsidR="00F5021D" w:rsidRDefault="00F5021D" w:rsidP="00F5021D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  <w:t>7</w:t>
      </w:r>
      <w:r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  <w:t xml:space="preserve"> Параметры блока </w:t>
      </w:r>
      <w:r>
        <w:rPr>
          <w:rFonts w:ascii="Times New Roman" w:eastAsia="Times New Roman" w:hAnsi="Times New Roman" w:cs="Times New Roman"/>
          <w:iCs/>
          <w:sz w:val="28"/>
          <w:szCs w:val="32"/>
          <w:lang w:val="en-US" w:eastAsia="ru-RU"/>
        </w:rPr>
        <w:t>Process 1</w:t>
      </w:r>
      <w:r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  <w:t xml:space="preserve"> </w:t>
      </w:r>
    </w:p>
    <w:p w14:paraId="4ADA79AE" w14:textId="6875D4AF" w:rsidR="00BB69AB" w:rsidRDefault="00BB69AB" w:rsidP="00F5021D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</w:pPr>
      <w:r w:rsidRPr="00BB69AB"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  <w:lastRenderedPageBreak/>
        <w:drawing>
          <wp:inline distT="0" distB="0" distL="0" distR="0" wp14:anchorId="0B6D231B" wp14:editId="75162FAB">
            <wp:extent cx="6300470" cy="266509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B465" w14:textId="77777777" w:rsidR="00E27113" w:rsidRDefault="00F5021D" w:rsidP="00F5021D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Cs/>
          <w:sz w:val="28"/>
          <w:szCs w:val="32"/>
          <w:lang w:val="en-US" w:eastAsia="ru-RU"/>
        </w:rPr>
        <w:t>8</w:t>
      </w:r>
      <w:r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  <w:t xml:space="preserve"> – Параметры блока </w:t>
      </w:r>
      <w:r>
        <w:rPr>
          <w:rFonts w:ascii="Times New Roman" w:eastAsia="Times New Roman" w:hAnsi="Times New Roman" w:cs="Times New Roman"/>
          <w:iCs/>
          <w:sz w:val="28"/>
          <w:szCs w:val="32"/>
          <w:lang w:val="en-US" w:eastAsia="ru-RU"/>
        </w:rPr>
        <w:t xml:space="preserve">Assign </w:t>
      </w:r>
      <w:r>
        <w:rPr>
          <w:rFonts w:ascii="Times New Roman" w:eastAsia="Times New Roman" w:hAnsi="Times New Roman" w:cs="Times New Roman"/>
          <w:iCs/>
          <w:sz w:val="28"/>
          <w:szCs w:val="32"/>
          <w:lang w:val="en-US" w:eastAsia="ru-RU"/>
        </w:rPr>
        <w:t>2</w:t>
      </w:r>
      <w:r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  <w:t xml:space="preserve"> </w:t>
      </w:r>
    </w:p>
    <w:p w14:paraId="50FA6DB8" w14:textId="7E64DEA2" w:rsidR="00E27113" w:rsidRDefault="00E27113" w:rsidP="00E27113">
      <w:pPr>
        <w:pStyle w:val="af3"/>
      </w:pPr>
      <w:r>
        <w:t xml:space="preserve">Результат моделирования приведен на рисунке </w:t>
      </w:r>
      <w:r w:rsidRPr="00E27113">
        <w:t>9</w:t>
      </w:r>
      <w:r>
        <w:t>.</w:t>
      </w:r>
    </w:p>
    <w:p w14:paraId="5EE38B7A" w14:textId="0B9FB412" w:rsidR="007562B9" w:rsidRPr="003A72DC" w:rsidRDefault="005E0398" w:rsidP="00E27113">
      <w:pPr>
        <w:pStyle w:val="af4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E0398">
        <w:rPr>
          <w:rFonts w:ascii="Times New Roman" w:hAnsi="Times New Roman" w:cs="Times New Roman"/>
          <w:i w:val="0"/>
          <w:color w:val="auto"/>
          <w:sz w:val="28"/>
        </w:rPr>
        <w:lastRenderedPageBreak/>
        <w:drawing>
          <wp:inline distT="0" distB="0" distL="0" distR="0" wp14:anchorId="08CBD88E" wp14:editId="755F0D8C">
            <wp:extent cx="6300470" cy="837628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37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6C48" w14:textId="20830F02" w:rsidR="00E27113" w:rsidRDefault="00E27113" w:rsidP="00E27113">
      <w:pPr>
        <w:pStyle w:val="af4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DC78E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9</w:t>
      </w:r>
      <w:r w:rsidRPr="00744355">
        <w:rPr>
          <w:rFonts w:ascii="Times New Roman" w:hAnsi="Times New Roman" w:cs="Times New Roman"/>
          <w:i w:val="0"/>
          <w:color w:val="auto"/>
          <w:sz w:val="28"/>
        </w:rPr>
        <w:t xml:space="preserve"> - </w:t>
      </w:r>
      <w:r w:rsidRPr="00DC78E2">
        <w:rPr>
          <w:rFonts w:ascii="Times New Roman" w:hAnsi="Times New Roman" w:cs="Times New Roman"/>
          <w:i w:val="0"/>
          <w:color w:val="auto"/>
          <w:sz w:val="28"/>
        </w:rPr>
        <w:t>Результаты моделирования</w:t>
      </w:r>
    </w:p>
    <w:p w14:paraId="2950EBD6" w14:textId="77777777" w:rsidR="00E27113" w:rsidRDefault="00E27113" w:rsidP="00E27113">
      <w:pPr>
        <w:pStyle w:val="af3"/>
      </w:pPr>
      <w:r w:rsidRPr="00DB4220">
        <w:lastRenderedPageBreak/>
        <w:t xml:space="preserve">В таблице 1 приведено сравнение результатов моделирования в </w:t>
      </w:r>
      <w:r>
        <w:rPr>
          <w:lang w:val="en-US"/>
        </w:rPr>
        <w:t>Arena</w:t>
      </w:r>
      <w:r w:rsidRPr="00DB4220">
        <w:t xml:space="preserve"> </w:t>
      </w:r>
      <w:r>
        <w:t xml:space="preserve">и </w:t>
      </w:r>
      <w:r>
        <w:rPr>
          <w:lang w:val="en-US"/>
        </w:rPr>
        <w:t>GPSS</w:t>
      </w:r>
      <w:r w:rsidRPr="00DB4220">
        <w:t xml:space="preserve"> </w:t>
      </w:r>
      <w:r>
        <w:rPr>
          <w:lang w:val="en-US"/>
        </w:rPr>
        <w:t>World</w:t>
      </w:r>
      <w:r>
        <w:t>.</w:t>
      </w:r>
    </w:p>
    <w:p w14:paraId="207436E1" w14:textId="77777777" w:rsidR="00E27113" w:rsidRDefault="00E27113" w:rsidP="00E27113">
      <w:pPr>
        <w:pStyle w:val="af3"/>
      </w:pPr>
      <w:r>
        <w:t>Т а б л и ц а 1 – Сравнение результатов</w:t>
      </w:r>
    </w:p>
    <w:tbl>
      <w:tblPr>
        <w:tblStyle w:val="af2"/>
        <w:tblW w:w="10655" w:type="dxa"/>
        <w:tblInd w:w="-595" w:type="dxa"/>
        <w:tblLayout w:type="fixed"/>
        <w:tblLook w:val="04A0" w:firstRow="1" w:lastRow="0" w:firstColumn="1" w:lastColumn="0" w:noHBand="0" w:noVBand="1"/>
      </w:tblPr>
      <w:tblGrid>
        <w:gridCol w:w="1299"/>
        <w:gridCol w:w="1276"/>
        <w:gridCol w:w="992"/>
        <w:gridCol w:w="1276"/>
        <w:gridCol w:w="1134"/>
        <w:gridCol w:w="1276"/>
        <w:gridCol w:w="1134"/>
        <w:gridCol w:w="1134"/>
        <w:gridCol w:w="1134"/>
      </w:tblGrid>
      <w:tr w:rsidR="00676762" w14:paraId="742FF021" w14:textId="77777777" w:rsidTr="00CE50B7">
        <w:trPr>
          <w:trHeight w:val="1708"/>
        </w:trPr>
        <w:tc>
          <w:tcPr>
            <w:tcW w:w="1299" w:type="dxa"/>
            <w:vMerge w:val="restart"/>
            <w:vAlign w:val="center"/>
          </w:tcPr>
          <w:p w14:paraId="256A09D1" w14:textId="77777777" w:rsidR="00676762" w:rsidRPr="00CE50B7" w:rsidRDefault="00676762" w:rsidP="00CE50B7">
            <w:pPr>
              <w:ind w:right="-151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E50B7">
              <w:rPr>
                <w:rFonts w:ascii="Times New Roman" w:hAnsi="Times New Roman" w:cs="Times New Roman"/>
                <w:b/>
                <w:sz w:val="28"/>
                <w:szCs w:val="28"/>
              </w:rPr>
              <w:t>Интервал между заявками (</w:t>
            </w:r>
            <w:r w:rsidRPr="00CE50B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TAU)</w:t>
            </w:r>
          </w:p>
        </w:tc>
        <w:tc>
          <w:tcPr>
            <w:tcW w:w="2268" w:type="dxa"/>
            <w:gridSpan w:val="2"/>
            <w:vAlign w:val="center"/>
          </w:tcPr>
          <w:p w14:paraId="7007539D" w14:textId="77777777" w:rsidR="00676762" w:rsidRPr="00CE50B7" w:rsidRDefault="00676762" w:rsidP="00352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E50B7">
              <w:rPr>
                <w:rFonts w:ascii="Times New Roman" w:hAnsi="Times New Roman" w:cs="Times New Roman"/>
                <w:b/>
                <w:sz w:val="28"/>
                <w:szCs w:val="28"/>
              </w:rPr>
              <w:t>Коэффициент использования</w:t>
            </w:r>
          </w:p>
        </w:tc>
        <w:tc>
          <w:tcPr>
            <w:tcW w:w="2410" w:type="dxa"/>
            <w:gridSpan w:val="2"/>
            <w:vAlign w:val="center"/>
          </w:tcPr>
          <w:p w14:paraId="641FB32E" w14:textId="77777777" w:rsidR="00676762" w:rsidRPr="00CE50B7" w:rsidRDefault="00676762" w:rsidP="00352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E50B7">
              <w:rPr>
                <w:rFonts w:ascii="Times New Roman" w:hAnsi="Times New Roman" w:cs="Times New Roman"/>
                <w:b/>
                <w:sz w:val="28"/>
                <w:szCs w:val="28"/>
              </w:rPr>
              <w:t>Среднее время ожидания в очереди</w:t>
            </w:r>
          </w:p>
        </w:tc>
        <w:tc>
          <w:tcPr>
            <w:tcW w:w="2410" w:type="dxa"/>
            <w:gridSpan w:val="2"/>
            <w:vAlign w:val="center"/>
          </w:tcPr>
          <w:p w14:paraId="2F29E35F" w14:textId="77777777" w:rsidR="00676762" w:rsidRPr="00CE50B7" w:rsidRDefault="00676762" w:rsidP="00352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E50B7">
              <w:rPr>
                <w:rFonts w:ascii="Times New Roman" w:hAnsi="Times New Roman" w:cs="Times New Roman"/>
                <w:b/>
                <w:sz w:val="28"/>
                <w:szCs w:val="28"/>
              </w:rPr>
              <w:t>Среднее время пребывания в системе</w:t>
            </w:r>
          </w:p>
        </w:tc>
        <w:tc>
          <w:tcPr>
            <w:tcW w:w="2268" w:type="dxa"/>
            <w:gridSpan w:val="2"/>
            <w:vAlign w:val="center"/>
          </w:tcPr>
          <w:p w14:paraId="4B256210" w14:textId="77777777" w:rsidR="00676762" w:rsidRPr="00CE50B7" w:rsidRDefault="00676762" w:rsidP="00352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E50B7">
              <w:rPr>
                <w:rFonts w:ascii="Times New Roman" w:hAnsi="Times New Roman" w:cs="Times New Roman"/>
                <w:b/>
                <w:sz w:val="28"/>
                <w:szCs w:val="28"/>
              </w:rPr>
              <w:t>Частота отказов</w:t>
            </w:r>
          </w:p>
        </w:tc>
      </w:tr>
      <w:tr w:rsidR="00CE50B7" w14:paraId="20E85FED" w14:textId="77777777" w:rsidTr="00CE50B7">
        <w:trPr>
          <w:trHeight w:val="855"/>
        </w:trPr>
        <w:tc>
          <w:tcPr>
            <w:tcW w:w="1299" w:type="dxa"/>
            <w:vMerge/>
            <w:vAlign w:val="center"/>
          </w:tcPr>
          <w:p w14:paraId="6E1C068A" w14:textId="77777777" w:rsidR="00676762" w:rsidRPr="00CE50B7" w:rsidRDefault="00676762" w:rsidP="00352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4433D358" w14:textId="77777777" w:rsidR="00676762" w:rsidRPr="00CE50B7" w:rsidRDefault="00676762" w:rsidP="00352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E50B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GPSS</w:t>
            </w:r>
          </w:p>
        </w:tc>
        <w:tc>
          <w:tcPr>
            <w:tcW w:w="992" w:type="dxa"/>
            <w:vAlign w:val="center"/>
          </w:tcPr>
          <w:p w14:paraId="133FB083" w14:textId="77777777" w:rsidR="00676762" w:rsidRPr="00CE50B7" w:rsidRDefault="00676762" w:rsidP="00352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E50B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Arena</w:t>
            </w:r>
          </w:p>
        </w:tc>
        <w:tc>
          <w:tcPr>
            <w:tcW w:w="1276" w:type="dxa"/>
            <w:vAlign w:val="center"/>
          </w:tcPr>
          <w:p w14:paraId="0D634764" w14:textId="77777777" w:rsidR="00676762" w:rsidRPr="00CE50B7" w:rsidRDefault="00676762" w:rsidP="00352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E50B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GPSS</w:t>
            </w:r>
          </w:p>
        </w:tc>
        <w:tc>
          <w:tcPr>
            <w:tcW w:w="1134" w:type="dxa"/>
            <w:vAlign w:val="center"/>
          </w:tcPr>
          <w:p w14:paraId="34B68AD7" w14:textId="77777777" w:rsidR="00676762" w:rsidRPr="00CE50B7" w:rsidRDefault="00676762" w:rsidP="00352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E50B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Arena</w:t>
            </w:r>
          </w:p>
        </w:tc>
        <w:tc>
          <w:tcPr>
            <w:tcW w:w="1276" w:type="dxa"/>
            <w:vAlign w:val="center"/>
          </w:tcPr>
          <w:p w14:paraId="59F926D5" w14:textId="77777777" w:rsidR="00676762" w:rsidRPr="00CE50B7" w:rsidRDefault="00676762" w:rsidP="00352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E50B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GPSS</w:t>
            </w:r>
          </w:p>
        </w:tc>
        <w:tc>
          <w:tcPr>
            <w:tcW w:w="1134" w:type="dxa"/>
            <w:vAlign w:val="center"/>
          </w:tcPr>
          <w:p w14:paraId="46539338" w14:textId="77777777" w:rsidR="00676762" w:rsidRPr="00CE50B7" w:rsidRDefault="00676762" w:rsidP="00352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E50B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Arena</w:t>
            </w:r>
          </w:p>
        </w:tc>
        <w:tc>
          <w:tcPr>
            <w:tcW w:w="1134" w:type="dxa"/>
            <w:vAlign w:val="center"/>
          </w:tcPr>
          <w:p w14:paraId="77FADBB1" w14:textId="77777777" w:rsidR="00676762" w:rsidRPr="00CE50B7" w:rsidRDefault="00676762" w:rsidP="00352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E50B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GPSS</w:t>
            </w:r>
          </w:p>
        </w:tc>
        <w:tc>
          <w:tcPr>
            <w:tcW w:w="1134" w:type="dxa"/>
            <w:vAlign w:val="center"/>
          </w:tcPr>
          <w:p w14:paraId="6DCB076A" w14:textId="77777777" w:rsidR="00676762" w:rsidRPr="00CE50B7" w:rsidRDefault="00676762" w:rsidP="00352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E50B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Arena</w:t>
            </w:r>
          </w:p>
        </w:tc>
      </w:tr>
      <w:tr w:rsidR="00805220" w14:paraId="24974F4B" w14:textId="77777777" w:rsidTr="00CE50B7">
        <w:trPr>
          <w:trHeight w:val="466"/>
        </w:trPr>
        <w:tc>
          <w:tcPr>
            <w:tcW w:w="1299" w:type="dxa"/>
          </w:tcPr>
          <w:p w14:paraId="0DB4C8AA" w14:textId="0CB050B7" w:rsidR="00805220" w:rsidRPr="00CE50B7" w:rsidRDefault="00805220" w:rsidP="00805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276" w:type="dxa"/>
          </w:tcPr>
          <w:p w14:paraId="6B82D2C2" w14:textId="43F28B19" w:rsidR="00805220" w:rsidRPr="00CE50B7" w:rsidRDefault="00805220" w:rsidP="00805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0.964</w:t>
            </w:r>
          </w:p>
        </w:tc>
        <w:tc>
          <w:tcPr>
            <w:tcW w:w="992" w:type="dxa"/>
          </w:tcPr>
          <w:p w14:paraId="14DC54BD" w14:textId="747E223C" w:rsidR="00805220" w:rsidRPr="00CE50B7" w:rsidRDefault="00805220" w:rsidP="00805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76" w:type="dxa"/>
          </w:tcPr>
          <w:p w14:paraId="63AB9EAA" w14:textId="5213F82A" w:rsidR="00805220" w:rsidRPr="00EF7624" w:rsidRDefault="00805220" w:rsidP="0080522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33.547</w:t>
            </w:r>
          </w:p>
        </w:tc>
        <w:tc>
          <w:tcPr>
            <w:tcW w:w="1134" w:type="dxa"/>
          </w:tcPr>
          <w:p w14:paraId="49F2CEF3" w14:textId="7C8306D9" w:rsidR="00805220" w:rsidRPr="00CE50B7" w:rsidRDefault="00805220" w:rsidP="0080522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</w:rPr>
              <w:t>4890.8</w:t>
            </w:r>
          </w:p>
        </w:tc>
        <w:tc>
          <w:tcPr>
            <w:tcW w:w="1276" w:type="dxa"/>
          </w:tcPr>
          <w:p w14:paraId="02FA2F66" w14:textId="5D674229" w:rsidR="00805220" w:rsidRPr="00CE50B7" w:rsidRDefault="00805220" w:rsidP="00805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79.637</w:t>
            </w:r>
          </w:p>
        </w:tc>
        <w:tc>
          <w:tcPr>
            <w:tcW w:w="1134" w:type="dxa"/>
          </w:tcPr>
          <w:p w14:paraId="52F91DD7" w14:textId="62A62545" w:rsidR="00805220" w:rsidRPr="00CE50B7" w:rsidRDefault="00805220" w:rsidP="0080522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</w:rPr>
              <w:t>5558.6</w:t>
            </w:r>
          </w:p>
        </w:tc>
        <w:tc>
          <w:tcPr>
            <w:tcW w:w="1134" w:type="dxa"/>
          </w:tcPr>
          <w:p w14:paraId="2FA71848" w14:textId="7436C271" w:rsidR="00805220" w:rsidRPr="00CE50B7" w:rsidRDefault="00805220" w:rsidP="00805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34" w:type="dxa"/>
          </w:tcPr>
          <w:p w14:paraId="385B60A4" w14:textId="6C25683D" w:rsidR="00805220" w:rsidRPr="00CE50B7" w:rsidRDefault="00805220" w:rsidP="0080522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CE50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.36364  </w:t>
            </w:r>
          </w:p>
        </w:tc>
      </w:tr>
      <w:tr w:rsidR="00805220" w14:paraId="19A8C58C" w14:textId="77777777" w:rsidTr="00CE50B7">
        <w:trPr>
          <w:trHeight w:val="439"/>
        </w:trPr>
        <w:tc>
          <w:tcPr>
            <w:tcW w:w="1299" w:type="dxa"/>
          </w:tcPr>
          <w:p w14:paraId="5BC9B04F" w14:textId="40E02487" w:rsidR="00805220" w:rsidRPr="00CE50B7" w:rsidRDefault="00805220" w:rsidP="00805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1276" w:type="dxa"/>
          </w:tcPr>
          <w:p w14:paraId="637DAC26" w14:textId="4ACF1692" w:rsidR="00805220" w:rsidRPr="00CE50B7" w:rsidRDefault="00805220" w:rsidP="00805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</w:rPr>
              <w:t>0.834</w:t>
            </w:r>
          </w:p>
        </w:tc>
        <w:tc>
          <w:tcPr>
            <w:tcW w:w="992" w:type="dxa"/>
          </w:tcPr>
          <w:p w14:paraId="67422BC2" w14:textId="70930EDB" w:rsidR="00805220" w:rsidRPr="00CE50B7" w:rsidRDefault="00805220" w:rsidP="00805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76" w:type="dxa"/>
          </w:tcPr>
          <w:p w14:paraId="70959847" w14:textId="63244410" w:rsidR="00805220" w:rsidRPr="00CE50B7" w:rsidRDefault="00805220" w:rsidP="00805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</w:rPr>
              <w:t>7.668</w:t>
            </w:r>
          </w:p>
        </w:tc>
        <w:tc>
          <w:tcPr>
            <w:tcW w:w="1134" w:type="dxa"/>
          </w:tcPr>
          <w:p w14:paraId="35FFBDBA" w14:textId="49AAA373" w:rsidR="00805220" w:rsidRPr="00CE50B7" w:rsidRDefault="00805220" w:rsidP="0080522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</w:rPr>
              <w:t>4884.1</w:t>
            </w:r>
          </w:p>
        </w:tc>
        <w:tc>
          <w:tcPr>
            <w:tcW w:w="1276" w:type="dxa"/>
          </w:tcPr>
          <w:p w14:paraId="2F1E4BA2" w14:textId="5D61F7D5" w:rsidR="00805220" w:rsidRPr="00CE50B7" w:rsidRDefault="00805220" w:rsidP="00805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</w:rPr>
              <w:t>56.155</w:t>
            </w:r>
          </w:p>
        </w:tc>
        <w:tc>
          <w:tcPr>
            <w:tcW w:w="1134" w:type="dxa"/>
          </w:tcPr>
          <w:p w14:paraId="38484F22" w14:textId="1AF0C31A" w:rsidR="00805220" w:rsidRPr="00CE50B7" w:rsidRDefault="00805220" w:rsidP="0080522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</w:rPr>
              <w:t>5552.9</w:t>
            </w:r>
          </w:p>
        </w:tc>
        <w:tc>
          <w:tcPr>
            <w:tcW w:w="1134" w:type="dxa"/>
          </w:tcPr>
          <w:p w14:paraId="4C5B253F" w14:textId="73CE5159" w:rsidR="00805220" w:rsidRPr="00CE50B7" w:rsidRDefault="00805220" w:rsidP="00805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14:paraId="5FB0B8A7" w14:textId="721CCCAA" w:rsidR="00805220" w:rsidRPr="00CE50B7" w:rsidRDefault="00805220" w:rsidP="0080522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CE50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.36364</w:t>
            </w:r>
          </w:p>
        </w:tc>
      </w:tr>
      <w:tr w:rsidR="00805220" w14:paraId="1F40B943" w14:textId="77777777" w:rsidTr="00CE50B7">
        <w:trPr>
          <w:trHeight w:val="439"/>
        </w:trPr>
        <w:tc>
          <w:tcPr>
            <w:tcW w:w="1299" w:type="dxa"/>
          </w:tcPr>
          <w:p w14:paraId="7AAF4E64" w14:textId="2459A7AF" w:rsidR="00805220" w:rsidRPr="00CE50B7" w:rsidRDefault="00805220" w:rsidP="00805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276" w:type="dxa"/>
          </w:tcPr>
          <w:p w14:paraId="325F5DEC" w14:textId="05A1CCBD" w:rsidR="00805220" w:rsidRPr="00CE50B7" w:rsidRDefault="00805220" w:rsidP="00805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</w:rPr>
              <w:t>0.740</w:t>
            </w:r>
          </w:p>
        </w:tc>
        <w:tc>
          <w:tcPr>
            <w:tcW w:w="992" w:type="dxa"/>
          </w:tcPr>
          <w:p w14:paraId="0FA2E980" w14:textId="4419DC6F" w:rsidR="00805220" w:rsidRPr="00CE50B7" w:rsidRDefault="00805220" w:rsidP="00805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76" w:type="dxa"/>
          </w:tcPr>
          <w:p w14:paraId="77E480E7" w14:textId="01540DBB" w:rsidR="00805220" w:rsidRPr="00CE50B7" w:rsidRDefault="00805220" w:rsidP="00805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</w:rPr>
              <w:t>3.991</w:t>
            </w:r>
          </w:p>
        </w:tc>
        <w:tc>
          <w:tcPr>
            <w:tcW w:w="1134" w:type="dxa"/>
          </w:tcPr>
          <w:p w14:paraId="143220F8" w14:textId="324D4CEB" w:rsidR="00805220" w:rsidRPr="00CE50B7" w:rsidRDefault="00805220" w:rsidP="0080522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</w:rPr>
              <w:t>4877.4</w:t>
            </w:r>
          </w:p>
        </w:tc>
        <w:tc>
          <w:tcPr>
            <w:tcW w:w="1276" w:type="dxa"/>
          </w:tcPr>
          <w:p w14:paraId="62279818" w14:textId="126D9786" w:rsidR="00805220" w:rsidRPr="00CE50B7" w:rsidRDefault="00805220" w:rsidP="00805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</w:rPr>
              <w:t>54.188</w:t>
            </w:r>
          </w:p>
        </w:tc>
        <w:tc>
          <w:tcPr>
            <w:tcW w:w="1134" w:type="dxa"/>
          </w:tcPr>
          <w:p w14:paraId="2402ADEE" w14:textId="217979AA" w:rsidR="00805220" w:rsidRPr="00CE50B7" w:rsidRDefault="00805220" w:rsidP="0080522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</w:rPr>
              <w:t>5547.1</w:t>
            </w:r>
          </w:p>
        </w:tc>
        <w:tc>
          <w:tcPr>
            <w:tcW w:w="1134" w:type="dxa"/>
          </w:tcPr>
          <w:p w14:paraId="7BC16184" w14:textId="4D13BD8A" w:rsidR="00805220" w:rsidRPr="00CE50B7" w:rsidRDefault="00805220" w:rsidP="00805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14:paraId="44C6F20D" w14:textId="67C63FA6" w:rsidR="00805220" w:rsidRPr="00CE50B7" w:rsidRDefault="00805220" w:rsidP="0080522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CE50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.36364</w:t>
            </w:r>
          </w:p>
        </w:tc>
      </w:tr>
      <w:tr w:rsidR="00805220" w14:paraId="567D2A8A" w14:textId="77777777" w:rsidTr="00CE50B7">
        <w:trPr>
          <w:trHeight w:val="439"/>
        </w:trPr>
        <w:tc>
          <w:tcPr>
            <w:tcW w:w="1299" w:type="dxa"/>
          </w:tcPr>
          <w:p w14:paraId="110FFF55" w14:textId="143AEEF3" w:rsidR="00805220" w:rsidRPr="00CE50B7" w:rsidRDefault="00805220" w:rsidP="00805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1276" w:type="dxa"/>
          </w:tcPr>
          <w:p w14:paraId="2DC31800" w14:textId="2B381F24" w:rsidR="00805220" w:rsidRPr="00CE50B7" w:rsidRDefault="00805220" w:rsidP="00805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</w:rPr>
              <w:t>0.657</w:t>
            </w:r>
          </w:p>
        </w:tc>
        <w:tc>
          <w:tcPr>
            <w:tcW w:w="992" w:type="dxa"/>
          </w:tcPr>
          <w:p w14:paraId="307C93B7" w14:textId="2F2A77F0" w:rsidR="00805220" w:rsidRPr="00CE50B7" w:rsidRDefault="00805220" w:rsidP="00805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76" w:type="dxa"/>
          </w:tcPr>
          <w:p w14:paraId="363B938C" w14:textId="109F7256" w:rsidR="00805220" w:rsidRPr="00CE50B7" w:rsidRDefault="00805220" w:rsidP="0080522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14:paraId="269820F3" w14:textId="5A8C9A8D" w:rsidR="00805220" w:rsidRPr="00CE50B7" w:rsidRDefault="00805220" w:rsidP="0080522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4870.6  </w:t>
            </w:r>
          </w:p>
        </w:tc>
        <w:tc>
          <w:tcPr>
            <w:tcW w:w="1276" w:type="dxa"/>
          </w:tcPr>
          <w:p w14:paraId="3534E1DF" w14:textId="115AADCC" w:rsidR="00805220" w:rsidRPr="00CE50B7" w:rsidRDefault="00805220" w:rsidP="00805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</w:rPr>
              <w:t>54.140</w:t>
            </w:r>
          </w:p>
        </w:tc>
        <w:tc>
          <w:tcPr>
            <w:tcW w:w="1134" w:type="dxa"/>
          </w:tcPr>
          <w:p w14:paraId="48C9E873" w14:textId="4C3D3198" w:rsidR="00805220" w:rsidRPr="00CE50B7" w:rsidRDefault="00805220" w:rsidP="0080522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</w:rPr>
              <w:t>5541.4</w:t>
            </w:r>
          </w:p>
        </w:tc>
        <w:tc>
          <w:tcPr>
            <w:tcW w:w="1134" w:type="dxa"/>
          </w:tcPr>
          <w:p w14:paraId="7431601E" w14:textId="095B3ADE" w:rsidR="00805220" w:rsidRPr="00CE50B7" w:rsidRDefault="00805220" w:rsidP="008052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14:paraId="25415596" w14:textId="3B84AE74" w:rsidR="00805220" w:rsidRPr="00CE50B7" w:rsidRDefault="00805220" w:rsidP="0080522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E50B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CE50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.36364</w:t>
            </w:r>
          </w:p>
        </w:tc>
      </w:tr>
    </w:tbl>
    <w:p w14:paraId="1AD5E22D" w14:textId="77777777" w:rsidR="00E27113" w:rsidRDefault="00E27113" w:rsidP="00E27113">
      <w:pPr>
        <w:pStyle w:val="af3"/>
      </w:pPr>
    </w:p>
    <w:p w14:paraId="223AB6F9" w14:textId="77777777" w:rsidR="000555BE" w:rsidRDefault="000555BE" w:rsidP="00E27113">
      <w:pPr>
        <w:pStyle w:val="af3"/>
      </w:pPr>
    </w:p>
    <w:p w14:paraId="6EF654F2" w14:textId="77777777" w:rsidR="000555BE" w:rsidRDefault="000555BE" w:rsidP="00E27113">
      <w:pPr>
        <w:pStyle w:val="af3"/>
      </w:pPr>
    </w:p>
    <w:p w14:paraId="7172B020" w14:textId="77777777" w:rsidR="000555BE" w:rsidRPr="00CE50B7" w:rsidRDefault="000555BE" w:rsidP="00E27113">
      <w:pPr>
        <w:pStyle w:val="af3"/>
        <w:rPr>
          <w:lang w:val="en-US"/>
        </w:rPr>
      </w:pPr>
    </w:p>
    <w:p w14:paraId="22969337" w14:textId="77777777" w:rsidR="000555BE" w:rsidRDefault="000555BE" w:rsidP="00E27113">
      <w:pPr>
        <w:pStyle w:val="af3"/>
      </w:pPr>
    </w:p>
    <w:p w14:paraId="0F375B8C" w14:textId="77777777" w:rsidR="000555BE" w:rsidRDefault="000555BE" w:rsidP="00E27113">
      <w:pPr>
        <w:pStyle w:val="af3"/>
      </w:pPr>
    </w:p>
    <w:p w14:paraId="2CE6315F" w14:textId="77777777" w:rsidR="000555BE" w:rsidRDefault="000555BE" w:rsidP="00E27113">
      <w:pPr>
        <w:pStyle w:val="af3"/>
      </w:pPr>
    </w:p>
    <w:p w14:paraId="38A381F3" w14:textId="77777777" w:rsidR="000555BE" w:rsidRDefault="000555BE" w:rsidP="00E27113">
      <w:pPr>
        <w:pStyle w:val="af3"/>
      </w:pPr>
    </w:p>
    <w:p w14:paraId="381CBF8C" w14:textId="77777777" w:rsidR="000555BE" w:rsidRDefault="000555BE" w:rsidP="00E27113">
      <w:pPr>
        <w:pStyle w:val="af3"/>
      </w:pPr>
    </w:p>
    <w:p w14:paraId="440BA4DF" w14:textId="77777777" w:rsidR="000555BE" w:rsidRDefault="000555BE" w:rsidP="00E27113">
      <w:pPr>
        <w:pStyle w:val="af3"/>
      </w:pPr>
    </w:p>
    <w:p w14:paraId="3BEFA1FC" w14:textId="77777777" w:rsidR="000555BE" w:rsidRDefault="000555BE" w:rsidP="00E27113">
      <w:pPr>
        <w:pStyle w:val="af3"/>
      </w:pPr>
    </w:p>
    <w:p w14:paraId="198F8577" w14:textId="77777777" w:rsidR="000555BE" w:rsidRDefault="000555BE" w:rsidP="00E27113">
      <w:pPr>
        <w:pStyle w:val="af3"/>
      </w:pPr>
    </w:p>
    <w:p w14:paraId="40A8B6E8" w14:textId="77777777" w:rsidR="000555BE" w:rsidRDefault="000555BE" w:rsidP="00E27113">
      <w:pPr>
        <w:pStyle w:val="af3"/>
      </w:pPr>
    </w:p>
    <w:p w14:paraId="2A367C78" w14:textId="77777777" w:rsidR="000555BE" w:rsidRDefault="000555BE" w:rsidP="00E27113">
      <w:pPr>
        <w:pStyle w:val="af3"/>
      </w:pPr>
    </w:p>
    <w:p w14:paraId="690ECA57" w14:textId="77777777" w:rsidR="000555BE" w:rsidRDefault="000555BE" w:rsidP="00E27113">
      <w:pPr>
        <w:pStyle w:val="af3"/>
      </w:pPr>
    </w:p>
    <w:p w14:paraId="6EF4F306" w14:textId="77777777" w:rsidR="000555BE" w:rsidRDefault="000555BE" w:rsidP="00E27113">
      <w:pPr>
        <w:pStyle w:val="af3"/>
      </w:pPr>
    </w:p>
    <w:p w14:paraId="3FDDF32E" w14:textId="77777777" w:rsidR="000555BE" w:rsidRDefault="000555BE" w:rsidP="00E27113">
      <w:pPr>
        <w:pStyle w:val="af3"/>
      </w:pPr>
    </w:p>
    <w:p w14:paraId="2CFEF17A" w14:textId="77777777" w:rsidR="000555BE" w:rsidRDefault="000555BE" w:rsidP="00E27113">
      <w:pPr>
        <w:pStyle w:val="af3"/>
      </w:pPr>
    </w:p>
    <w:p w14:paraId="6B509A10" w14:textId="77777777" w:rsidR="000555BE" w:rsidRDefault="000555BE" w:rsidP="00E27113">
      <w:pPr>
        <w:pStyle w:val="af3"/>
      </w:pPr>
    </w:p>
    <w:p w14:paraId="5E943383" w14:textId="77777777" w:rsidR="000555BE" w:rsidRDefault="000555BE" w:rsidP="00E27113">
      <w:pPr>
        <w:pStyle w:val="af3"/>
      </w:pPr>
    </w:p>
    <w:p w14:paraId="03990BD5" w14:textId="77777777" w:rsidR="000555BE" w:rsidRDefault="000555BE" w:rsidP="00E27113">
      <w:pPr>
        <w:pStyle w:val="af3"/>
      </w:pPr>
    </w:p>
    <w:p w14:paraId="1A529D5C" w14:textId="76891289" w:rsidR="00E27113" w:rsidRDefault="00E27113" w:rsidP="00E27113">
      <w:pPr>
        <w:pStyle w:val="af3"/>
      </w:pPr>
      <w:r>
        <w:t xml:space="preserve">На рисунках </w:t>
      </w:r>
      <w:r w:rsidRPr="00E27113">
        <w:t>10</w:t>
      </w:r>
      <w:r>
        <w:t xml:space="preserve"> – 1</w:t>
      </w:r>
      <w:r w:rsidR="001B4971">
        <w:t>4</w:t>
      </w:r>
      <w:r>
        <w:t xml:space="preserve"> представлены графический сравнения результатов моделирования в </w:t>
      </w:r>
      <w:r>
        <w:rPr>
          <w:lang w:val="en-US"/>
        </w:rPr>
        <w:t>Arena</w:t>
      </w:r>
      <w:r w:rsidRPr="00DB4220">
        <w:t xml:space="preserve"> </w:t>
      </w:r>
      <w:r>
        <w:t xml:space="preserve">и </w:t>
      </w:r>
      <w:r>
        <w:rPr>
          <w:lang w:val="en-US"/>
        </w:rPr>
        <w:t>GPSS</w:t>
      </w:r>
      <w:r w:rsidRPr="00DB4220">
        <w:t xml:space="preserve"> </w:t>
      </w:r>
      <w:r>
        <w:rPr>
          <w:lang w:val="en-US"/>
        </w:rPr>
        <w:t>World</w:t>
      </w:r>
      <w:r>
        <w:t>.</w:t>
      </w:r>
    </w:p>
    <w:p w14:paraId="6E6B910F" w14:textId="51C44A5F" w:rsidR="00E27113" w:rsidRDefault="00805220" w:rsidP="00E27113">
      <w:pPr>
        <w:pStyle w:val="af3"/>
        <w:keepNext/>
        <w:ind w:firstLine="0"/>
        <w:jc w:val="center"/>
      </w:pPr>
      <w:r>
        <w:rPr>
          <w:noProof/>
        </w:rPr>
        <w:drawing>
          <wp:inline distT="0" distB="0" distL="0" distR="0" wp14:anchorId="7265FFC4" wp14:editId="229FF0CA">
            <wp:extent cx="5080000" cy="2540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E6F5" w14:textId="419B3C69" w:rsidR="00E27113" w:rsidRDefault="00E27113" w:rsidP="00E27113">
      <w:pPr>
        <w:pStyle w:val="af4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7C064E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E27113">
        <w:rPr>
          <w:rFonts w:ascii="Times New Roman" w:hAnsi="Times New Roman" w:cs="Times New Roman"/>
          <w:i w:val="0"/>
          <w:color w:val="auto"/>
          <w:sz w:val="28"/>
        </w:rPr>
        <w:t>10</w:t>
      </w:r>
      <w:r w:rsidRPr="00E27113">
        <w:rPr>
          <w:rFonts w:ascii="Times New Roman" w:hAnsi="Times New Roman" w:cs="Times New Roman"/>
          <w:i w:val="0"/>
          <w:color w:val="auto"/>
          <w:sz w:val="28"/>
        </w:rPr>
        <w:t xml:space="preserve"> - </w:t>
      </w:r>
      <w:r w:rsidRPr="007C064E">
        <w:rPr>
          <w:rFonts w:ascii="Times New Roman" w:hAnsi="Times New Roman" w:cs="Times New Roman"/>
          <w:i w:val="0"/>
          <w:color w:val="auto"/>
          <w:sz w:val="28"/>
        </w:rPr>
        <w:t>Коэффициент использования</w:t>
      </w:r>
    </w:p>
    <w:p w14:paraId="7DB11E3D" w14:textId="5734E5C6" w:rsidR="00E27113" w:rsidRDefault="00CC1C28" w:rsidP="00E27113">
      <w:pPr>
        <w:keepNext/>
        <w:jc w:val="center"/>
      </w:pPr>
      <w:r>
        <w:rPr>
          <w:noProof/>
        </w:rPr>
        <w:drawing>
          <wp:inline distT="0" distB="0" distL="0" distR="0" wp14:anchorId="235FCDB3" wp14:editId="4C101118">
            <wp:extent cx="5080000" cy="254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2A26" w14:textId="63232D1C" w:rsidR="00CC1C28" w:rsidRPr="00CC1C28" w:rsidRDefault="00E27113" w:rsidP="00CC1C28">
      <w:pPr>
        <w:pStyle w:val="af4"/>
        <w:jc w:val="center"/>
        <w:rPr>
          <w:rFonts w:ascii="Times New Roman" w:hAnsi="Times New Roman" w:cs="Times New Roman"/>
          <w:i w:val="0"/>
          <w:color w:val="auto"/>
          <w:sz w:val="28"/>
          <w:lang w:val="en-US"/>
        </w:rPr>
      </w:pPr>
      <w:r w:rsidRPr="00CC6323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E27113">
        <w:rPr>
          <w:rFonts w:ascii="Times New Roman" w:hAnsi="Times New Roman" w:cs="Times New Roman"/>
          <w:i w:val="0"/>
          <w:color w:val="auto"/>
          <w:sz w:val="28"/>
        </w:rPr>
        <w:t>11</w:t>
      </w:r>
      <w:r w:rsidRPr="00CC6323">
        <w:rPr>
          <w:rFonts w:ascii="Times New Roman" w:hAnsi="Times New Roman" w:cs="Times New Roman"/>
          <w:i w:val="0"/>
          <w:color w:val="auto"/>
          <w:sz w:val="28"/>
        </w:rPr>
        <w:t xml:space="preserve"> - Среднее время ожидания в очереди</w:t>
      </w:r>
      <w:r w:rsidR="00CC1C28" w:rsidRPr="00CC1C28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CC1C28">
        <w:rPr>
          <w:rFonts w:ascii="Times New Roman" w:hAnsi="Times New Roman" w:cs="Times New Roman"/>
          <w:i w:val="0"/>
          <w:color w:val="auto"/>
          <w:sz w:val="28"/>
          <w:lang w:val="en-US"/>
        </w:rPr>
        <w:t>GPSS</w:t>
      </w:r>
    </w:p>
    <w:p w14:paraId="334296C7" w14:textId="58BF7DE2" w:rsidR="00CC1C28" w:rsidRDefault="00CC1C28" w:rsidP="00CC1C28">
      <w:pPr>
        <w:pStyle w:val="af4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noProof/>
          <w:color w:val="auto"/>
          <w:sz w:val="28"/>
        </w:rPr>
        <w:lastRenderedPageBreak/>
        <w:drawing>
          <wp:inline distT="0" distB="0" distL="0" distR="0" wp14:anchorId="454D3DB7" wp14:editId="3F455D90">
            <wp:extent cx="5080000" cy="254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9CF8" w14:textId="3A0479C0" w:rsidR="00CC1C28" w:rsidRPr="00CC1C28" w:rsidRDefault="00CC1C28" w:rsidP="00CC1C28">
      <w:pPr>
        <w:pStyle w:val="af4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CC6323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E27113">
        <w:rPr>
          <w:rFonts w:ascii="Times New Roman" w:hAnsi="Times New Roman" w:cs="Times New Roman"/>
          <w:i w:val="0"/>
          <w:color w:val="auto"/>
          <w:sz w:val="28"/>
        </w:rPr>
        <w:t>1</w:t>
      </w:r>
      <w:r w:rsidRPr="00CC1C28">
        <w:rPr>
          <w:rFonts w:ascii="Times New Roman" w:hAnsi="Times New Roman" w:cs="Times New Roman"/>
          <w:i w:val="0"/>
          <w:color w:val="auto"/>
          <w:sz w:val="28"/>
        </w:rPr>
        <w:t>2</w:t>
      </w:r>
      <w:r w:rsidRPr="00CC6323">
        <w:rPr>
          <w:rFonts w:ascii="Times New Roman" w:hAnsi="Times New Roman" w:cs="Times New Roman"/>
          <w:i w:val="0"/>
          <w:color w:val="auto"/>
          <w:sz w:val="28"/>
        </w:rPr>
        <w:t xml:space="preserve"> - Среднее время ожидания в очереди</w:t>
      </w:r>
      <w:r w:rsidRPr="00CC1C28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Arena</w:t>
      </w:r>
    </w:p>
    <w:p w14:paraId="129FED7F" w14:textId="756A253A" w:rsidR="00E27113" w:rsidRDefault="00E27113" w:rsidP="00CC1C28">
      <w:pPr>
        <w:keepNext/>
      </w:pPr>
    </w:p>
    <w:p w14:paraId="6513B4A9" w14:textId="77777777" w:rsidR="00CC1C28" w:rsidRDefault="00CC1C28" w:rsidP="00E27113">
      <w:pPr>
        <w:pStyle w:val="af4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noProof/>
          <w:color w:val="auto"/>
          <w:sz w:val="28"/>
        </w:rPr>
        <w:drawing>
          <wp:inline distT="0" distB="0" distL="0" distR="0" wp14:anchorId="14D19EE1" wp14:editId="5D70613C">
            <wp:extent cx="5080000" cy="2540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D3F1" w14:textId="3B4F1CE1" w:rsidR="00E27113" w:rsidRPr="00CC1C28" w:rsidRDefault="00E27113" w:rsidP="00E27113">
      <w:pPr>
        <w:pStyle w:val="af4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287014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E27113">
        <w:rPr>
          <w:rFonts w:ascii="Times New Roman" w:hAnsi="Times New Roman" w:cs="Times New Roman"/>
          <w:i w:val="0"/>
          <w:color w:val="auto"/>
          <w:sz w:val="28"/>
        </w:rPr>
        <w:t>1</w:t>
      </w:r>
      <w:r w:rsidR="00CC1C28" w:rsidRPr="00CC1C28">
        <w:rPr>
          <w:rFonts w:ascii="Times New Roman" w:hAnsi="Times New Roman" w:cs="Times New Roman"/>
          <w:i w:val="0"/>
          <w:color w:val="auto"/>
          <w:sz w:val="28"/>
        </w:rPr>
        <w:t>3</w:t>
      </w:r>
      <w:r w:rsidRPr="00287014">
        <w:rPr>
          <w:rFonts w:ascii="Times New Roman" w:hAnsi="Times New Roman" w:cs="Times New Roman"/>
          <w:i w:val="0"/>
          <w:color w:val="auto"/>
          <w:sz w:val="28"/>
        </w:rPr>
        <w:t xml:space="preserve"> - Среднее время пребывания в системе</w:t>
      </w:r>
      <w:r w:rsidR="00CC1C28" w:rsidRPr="00CC1C28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CC1C28">
        <w:rPr>
          <w:rFonts w:ascii="Times New Roman" w:hAnsi="Times New Roman" w:cs="Times New Roman"/>
          <w:i w:val="0"/>
          <w:color w:val="auto"/>
          <w:sz w:val="28"/>
          <w:lang w:val="en-US"/>
        </w:rPr>
        <w:t>GPSS</w:t>
      </w:r>
    </w:p>
    <w:p w14:paraId="5285D446" w14:textId="4CC07CD4" w:rsidR="00CC1C28" w:rsidRDefault="00CC1C28" w:rsidP="00CC1C28">
      <w:pPr>
        <w:pStyle w:val="af4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noProof/>
          <w:color w:val="auto"/>
          <w:sz w:val="28"/>
        </w:rPr>
        <w:drawing>
          <wp:inline distT="0" distB="0" distL="0" distR="0" wp14:anchorId="0F81BC3E" wp14:editId="6DFC5874">
            <wp:extent cx="5080000" cy="2540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38D8" w14:textId="5786762B" w:rsidR="00E27113" w:rsidRPr="00CC1C28" w:rsidRDefault="00CC1C28" w:rsidP="00CC1C28">
      <w:pPr>
        <w:pStyle w:val="af4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287014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E27113">
        <w:rPr>
          <w:rFonts w:ascii="Times New Roman" w:hAnsi="Times New Roman" w:cs="Times New Roman"/>
          <w:i w:val="0"/>
          <w:color w:val="auto"/>
          <w:sz w:val="28"/>
        </w:rPr>
        <w:t>1</w:t>
      </w:r>
      <w:r w:rsidRPr="00CC1C28">
        <w:rPr>
          <w:rFonts w:ascii="Times New Roman" w:hAnsi="Times New Roman" w:cs="Times New Roman"/>
          <w:i w:val="0"/>
          <w:color w:val="auto"/>
          <w:sz w:val="28"/>
        </w:rPr>
        <w:t>4</w:t>
      </w:r>
      <w:r w:rsidRPr="00287014">
        <w:rPr>
          <w:rFonts w:ascii="Times New Roman" w:hAnsi="Times New Roman" w:cs="Times New Roman"/>
          <w:i w:val="0"/>
          <w:color w:val="auto"/>
          <w:sz w:val="28"/>
        </w:rPr>
        <w:t xml:space="preserve"> - Среднее время пребывания в системе</w:t>
      </w:r>
      <w:r w:rsidRPr="00CC1C28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Arena</w:t>
      </w:r>
    </w:p>
    <w:p w14:paraId="4D548566" w14:textId="77777777" w:rsidR="00805220" w:rsidRDefault="00805220" w:rsidP="00E27113">
      <w:pPr>
        <w:pStyle w:val="af4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noProof/>
          <w:color w:val="auto"/>
          <w:sz w:val="28"/>
        </w:rPr>
        <w:drawing>
          <wp:inline distT="0" distB="0" distL="0" distR="0" wp14:anchorId="08ADDEFA" wp14:editId="3E6C9FFB">
            <wp:extent cx="5080000" cy="2540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7B8E" w14:textId="190CF975" w:rsidR="00E27113" w:rsidRDefault="00E27113" w:rsidP="00E27113">
      <w:pPr>
        <w:pStyle w:val="af4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89327C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E27113">
        <w:rPr>
          <w:rFonts w:ascii="Times New Roman" w:hAnsi="Times New Roman" w:cs="Times New Roman"/>
          <w:i w:val="0"/>
          <w:color w:val="auto"/>
          <w:sz w:val="28"/>
        </w:rPr>
        <w:t>1</w:t>
      </w:r>
      <w:r w:rsidR="00CC1C28">
        <w:rPr>
          <w:rFonts w:ascii="Times New Roman" w:hAnsi="Times New Roman" w:cs="Times New Roman"/>
          <w:i w:val="0"/>
          <w:color w:val="auto"/>
          <w:sz w:val="28"/>
          <w:lang w:val="en-US"/>
        </w:rPr>
        <w:t>5</w:t>
      </w:r>
      <w:r w:rsidRPr="0089327C">
        <w:rPr>
          <w:rFonts w:ascii="Times New Roman" w:hAnsi="Times New Roman" w:cs="Times New Roman"/>
          <w:i w:val="0"/>
          <w:color w:val="auto"/>
          <w:sz w:val="28"/>
        </w:rPr>
        <w:t xml:space="preserve"> - Частота отказов</w:t>
      </w:r>
    </w:p>
    <w:p w14:paraId="7C005E96" w14:textId="73751814" w:rsidR="00061587" w:rsidRPr="00F5021D" w:rsidRDefault="00061587" w:rsidP="00F5021D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71494976" w14:textId="375CBE61" w:rsidR="00061587" w:rsidRPr="009555EE" w:rsidRDefault="00061587" w:rsidP="00061587">
      <w:pPr>
        <w:keepNext/>
        <w:keepLines/>
        <w:suppressAutoHyphens/>
        <w:spacing w:after="0" w:line="360" w:lineRule="auto"/>
        <w:outlineLvl w:val="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15AA0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Вывод</w:t>
      </w:r>
      <w:bookmarkEnd w:id="0"/>
    </w:p>
    <w:p w14:paraId="239438F1" w14:textId="77777777" w:rsidR="00061587" w:rsidRPr="00515AA0" w:rsidRDefault="00061587" w:rsidP="00061587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515AA0">
        <w:rPr>
          <w:rFonts w:ascii="Times New Roman" w:eastAsia="Calibri" w:hAnsi="Times New Roman" w:cs="Times New Roman"/>
          <w:sz w:val="28"/>
        </w:rPr>
        <w:t>В ходе</w:t>
      </w:r>
      <w:r>
        <w:rPr>
          <w:rFonts w:ascii="Times New Roman" w:eastAsia="Calibri" w:hAnsi="Times New Roman" w:cs="Times New Roman"/>
          <w:sz w:val="28"/>
        </w:rPr>
        <w:t xml:space="preserve"> выполнения данной</w:t>
      </w:r>
      <w:r w:rsidRPr="00515AA0">
        <w:rPr>
          <w:rFonts w:ascii="Times New Roman" w:eastAsia="Calibri" w:hAnsi="Times New Roman" w:cs="Times New Roman"/>
          <w:sz w:val="28"/>
        </w:rPr>
        <w:t xml:space="preserve"> работы была освоена методика </w:t>
      </w:r>
      <w:r>
        <w:rPr>
          <w:rFonts w:ascii="Times New Roman" w:eastAsia="Calibri" w:hAnsi="Times New Roman" w:cs="Times New Roman"/>
          <w:sz w:val="28"/>
        </w:rPr>
        <w:t>моделирования систем массового обслуживания</w:t>
      </w:r>
      <w:r w:rsidRPr="00515AA0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с помощью пакета </w:t>
      </w:r>
      <w:r>
        <w:rPr>
          <w:rFonts w:ascii="Times New Roman" w:eastAsia="Calibri" w:hAnsi="Times New Roman" w:cs="Times New Roman"/>
          <w:sz w:val="28"/>
          <w:lang w:val="en-US"/>
        </w:rPr>
        <w:t>Arena</w:t>
      </w:r>
      <w:r w:rsidRPr="00515AA0">
        <w:rPr>
          <w:rFonts w:ascii="Times New Roman" w:eastAsia="Calibri" w:hAnsi="Times New Roman" w:cs="Times New Roman"/>
          <w:sz w:val="28"/>
        </w:rPr>
        <w:t>.</w:t>
      </w:r>
    </w:p>
    <w:p w14:paraId="08593FCF" w14:textId="77777777" w:rsidR="00061587" w:rsidRPr="00515AA0" w:rsidRDefault="00061587" w:rsidP="00061587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515AA0">
        <w:rPr>
          <w:rFonts w:ascii="Times New Roman" w:eastAsia="Calibri" w:hAnsi="Times New Roman" w:cs="Times New Roman"/>
          <w:sz w:val="28"/>
        </w:rPr>
        <w:t xml:space="preserve">По итогу работы были получены навыки </w:t>
      </w:r>
      <w:r>
        <w:rPr>
          <w:rFonts w:ascii="Times New Roman" w:eastAsia="Calibri" w:hAnsi="Times New Roman" w:cs="Times New Roman"/>
          <w:sz w:val="28"/>
        </w:rPr>
        <w:t>составления моделей</w:t>
      </w:r>
      <w:r w:rsidRPr="00515AA0">
        <w:rPr>
          <w:rFonts w:ascii="Times New Roman" w:eastAsia="Calibri" w:hAnsi="Times New Roman" w:cs="Times New Roman"/>
          <w:sz w:val="28"/>
        </w:rPr>
        <w:t xml:space="preserve"> в среде моделирования </w:t>
      </w:r>
      <w:r>
        <w:rPr>
          <w:rFonts w:ascii="Times New Roman" w:eastAsia="Calibri" w:hAnsi="Times New Roman" w:cs="Times New Roman"/>
          <w:sz w:val="28"/>
          <w:lang w:val="en-US"/>
        </w:rPr>
        <w:t>Arena</w:t>
      </w:r>
      <w:r>
        <w:rPr>
          <w:rFonts w:ascii="Times New Roman" w:eastAsia="Calibri" w:hAnsi="Times New Roman" w:cs="Times New Roman"/>
          <w:sz w:val="28"/>
        </w:rPr>
        <w:t xml:space="preserve">. </w:t>
      </w:r>
      <w:r w:rsidRPr="00515AA0">
        <w:rPr>
          <w:rFonts w:ascii="Times New Roman" w:eastAsia="Calibri" w:hAnsi="Times New Roman" w:cs="Times New Roman"/>
          <w:sz w:val="28"/>
        </w:rPr>
        <w:t xml:space="preserve">Вместе с тем были приобретены навыки </w:t>
      </w:r>
      <w:r>
        <w:rPr>
          <w:rFonts w:ascii="Times New Roman" w:eastAsia="Calibri" w:hAnsi="Times New Roman" w:cs="Times New Roman"/>
          <w:sz w:val="28"/>
        </w:rPr>
        <w:t>моделирования одноканальных СМО</w:t>
      </w:r>
      <w:r w:rsidRPr="00515AA0">
        <w:rPr>
          <w:rFonts w:ascii="Times New Roman" w:eastAsia="Calibri" w:hAnsi="Times New Roman" w:cs="Times New Roman"/>
          <w:sz w:val="28"/>
        </w:rPr>
        <w:t xml:space="preserve"> в среде </w:t>
      </w:r>
      <w:r>
        <w:rPr>
          <w:rFonts w:ascii="Times New Roman" w:eastAsia="Calibri" w:hAnsi="Times New Roman" w:cs="Times New Roman"/>
          <w:sz w:val="28"/>
          <w:lang w:val="en-US"/>
        </w:rPr>
        <w:t>Arena</w:t>
      </w:r>
      <w:r w:rsidRPr="00515AA0">
        <w:rPr>
          <w:rFonts w:ascii="Times New Roman" w:eastAsia="Calibri" w:hAnsi="Times New Roman" w:cs="Times New Roman"/>
          <w:sz w:val="28"/>
        </w:rPr>
        <w:t>, а также были получены навыки анализа информации, полученной в результате моделирования.</w:t>
      </w:r>
    </w:p>
    <w:p w14:paraId="48CD9740" w14:textId="7E72C452" w:rsidR="00934668" w:rsidRPr="00934668" w:rsidRDefault="00934668" w:rsidP="009A1091">
      <w:pPr>
        <w:pStyle w:val="a9"/>
      </w:pPr>
    </w:p>
    <w:sectPr w:rsidR="00934668" w:rsidRPr="00934668" w:rsidSect="00E028D7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134" w:right="566" w:bottom="1276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D844B1" w14:textId="77777777" w:rsidR="00F0044A" w:rsidRDefault="00F0044A" w:rsidP="00B44A85">
      <w:pPr>
        <w:spacing w:after="0" w:line="240" w:lineRule="auto"/>
      </w:pPr>
      <w:r>
        <w:separator/>
      </w:r>
    </w:p>
  </w:endnote>
  <w:endnote w:type="continuationSeparator" w:id="0">
    <w:p w14:paraId="66D76A67" w14:textId="77777777" w:rsidR="00F0044A" w:rsidRDefault="00F0044A" w:rsidP="00B44A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2565F" w14:textId="77777777" w:rsidR="00B44A85" w:rsidRDefault="00B44A8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775816777"/>
      <w:docPartObj>
        <w:docPartGallery w:val="Page Numbers (Bottom of Page)"/>
        <w:docPartUnique/>
      </w:docPartObj>
    </w:sdtPr>
    <w:sdtEndPr/>
    <w:sdtContent>
      <w:p w14:paraId="278683AF" w14:textId="77777777" w:rsidR="00B44A85" w:rsidRPr="00CA49D8" w:rsidRDefault="00B44A85" w:rsidP="00CA49D8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B44A8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44A8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B44A8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B44A85">
          <w:rPr>
            <w:rFonts w:ascii="Times New Roman" w:hAnsi="Times New Roman" w:cs="Times New Roman"/>
            <w:sz w:val="24"/>
            <w:szCs w:val="24"/>
          </w:rPr>
          <w:t>2</w:t>
        </w:r>
        <w:r w:rsidRPr="00B44A8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75D6B" w14:textId="77777777" w:rsidR="00B44A85" w:rsidRDefault="00B44A8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50D2A7" w14:textId="77777777" w:rsidR="00F0044A" w:rsidRDefault="00F0044A" w:rsidP="00B44A85">
      <w:pPr>
        <w:spacing w:after="0" w:line="240" w:lineRule="auto"/>
      </w:pPr>
      <w:r>
        <w:separator/>
      </w:r>
    </w:p>
  </w:footnote>
  <w:footnote w:type="continuationSeparator" w:id="0">
    <w:p w14:paraId="7E378AB3" w14:textId="77777777" w:rsidR="00F0044A" w:rsidRDefault="00F0044A" w:rsidP="00B44A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74C9E" w14:textId="77777777" w:rsidR="00B44A85" w:rsidRDefault="00B44A85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A8269" w14:textId="77777777" w:rsidR="00B44A85" w:rsidRDefault="00B44A85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84A8E" w14:textId="77777777" w:rsidR="00B44A85" w:rsidRDefault="00B44A85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611F2"/>
    <w:multiLevelType w:val="hybridMultilevel"/>
    <w:tmpl w:val="38463200"/>
    <w:lvl w:ilvl="0" w:tplc="E74269AC">
      <w:start w:val="1"/>
      <w:numFmt w:val="upperLetter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" w15:restartNumberingAfterBreak="0">
    <w:nsid w:val="1EDB6540"/>
    <w:multiLevelType w:val="hybridMultilevel"/>
    <w:tmpl w:val="80A4B862"/>
    <w:lvl w:ilvl="0" w:tplc="2E248CF8">
      <w:start w:val="1"/>
      <w:numFmt w:val="decimal"/>
      <w:lvlText w:val="%1."/>
      <w:lvlJc w:val="left"/>
      <w:pPr>
        <w:ind w:left="1368" w:hanging="6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0247408"/>
    <w:multiLevelType w:val="hybridMultilevel"/>
    <w:tmpl w:val="4A725460"/>
    <w:lvl w:ilvl="0" w:tplc="32ECF41A">
      <w:start w:val="1"/>
      <w:numFmt w:val="decimal"/>
      <w:lvlText w:val="%1)"/>
      <w:lvlJc w:val="left"/>
      <w:pPr>
        <w:tabs>
          <w:tab w:val="num" w:pos="1380"/>
        </w:tabs>
        <w:ind w:left="13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50"/>
        </w:tabs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70"/>
        </w:tabs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90"/>
        </w:tabs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10"/>
        </w:tabs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30"/>
        </w:tabs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50"/>
        </w:tabs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70"/>
        </w:tabs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90"/>
        </w:tabs>
        <w:ind w:left="6990" w:hanging="180"/>
      </w:pPr>
    </w:lvl>
  </w:abstractNum>
  <w:abstractNum w:abstractNumId="3" w15:restartNumberingAfterBreak="0">
    <w:nsid w:val="482E4167"/>
    <w:multiLevelType w:val="hybridMultilevel"/>
    <w:tmpl w:val="18E6A2AA"/>
    <w:lvl w:ilvl="0" w:tplc="3C90C322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83521FB"/>
    <w:multiLevelType w:val="hybridMultilevel"/>
    <w:tmpl w:val="1EA8747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>
      <w:start w:val="1"/>
      <w:numFmt w:val="lowerRoman"/>
      <w:lvlText w:val="%3."/>
      <w:lvlJc w:val="right"/>
      <w:pPr>
        <w:ind w:left="2509" w:hanging="180"/>
      </w:pPr>
    </w:lvl>
    <w:lvl w:ilvl="3" w:tplc="FFFFFFFF">
      <w:start w:val="1"/>
      <w:numFmt w:val="decimal"/>
      <w:lvlText w:val="%4."/>
      <w:lvlJc w:val="left"/>
      <w:pPr>
        <w:ind w:left="3229" w:hanging="360"/>
      </w:p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>
      <w:start w:val="1"/>
      <w:numFmt w:val="lowerRoman"/>
      <w:lvlText w:val="%6."/>
      <w:lvlJc w:val="right"/>
      <w:pPr>
        <w:ind w:left="4669" w:hanging="180"/>
      </w:pPr>
    </w:lvl>
    <w:lvl w:ilvl="6" w:tplc="FFFFFFFF">
      <w:start w:val="1"/>
      <w:numFmt w:val="decimal"/>
      <w:lvlText w:val="%7."/>
      <w:lvlJc w:val="left"/>
      <w:pPr>
        <w:ind w:left="5389" w:hanging="360"/>
      </w:pPr>
    </w:lvl>
    <w:lvl w:ilvl="7" w:tplc="FFFFFFFF">
      <w:start w:val="1"/>
      <w:numFmt w:val="lowerLetter"/>
      <w:lvlText w:val="%8."/>
      <w:lvlJc w:val="left"/>
      <w:pPr>
        <w:ind w:left="6109" w:hanging="360"/>
      </w:pPr>
    </w:lvl>
    <w:lvl w:ilvl="8" w:tplc="FFFFFFFF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6923854"/>
    <w:multiLevelType w:val="hybridMultilevel"/>
    <w:tmpl w:val="8C96F6C4"/>
    <w:lvl w:ilvl="0" w:tplc="742429E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6BE457A6"/>
    <w:multiLevelType w:val="hybridMultilevel"/>
    <w:tmpl w:val="702494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6"/>
  </w:num>
  <w:num w:numId="5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929"/>
    <w:rsid w:val="0000283F"/>
    <w:rsid w:val="00020DC9"/>
    <w:rsid w:val="00026DCB"/>
    <w:rsid w:val="000555BE"/>
    <w:rsid w:val="00061587"/>
    <w:rsid w:val="00081D3F"/>
    <w:rsid w:val="0009217A"/>
    <w:rsid w:val="00094E05"/>
    <w:rsid w:val="00096215"/>
    <w:rsid w:val="000A0EE9"/>
    <w:rsid w:val="000A3C7B"/>
    <w:rsid w:val="000D1021"/>
    <w:rsid w:val="000F6B18"/>
    <w:rsid w:val="00130A2B"/>
    <w:rsid w:val="00147990"/>
    <w:rsid w:val="00150AF4"/>
    <w:rsid w:val="00156030"/>
    <w:rsid w:val="00157FF1"/>
    <w:rsid w:val="001B36F5"/>
    <w:rsid w:val="001B4971"/>
    <w:rsid w:val="001B4E58"/>
    <w:rsid w:val="001C70CB"/>
    <w:rsid w:val="001F2A4D"/>
    <w:rsid w:val="00212D81"/>
    <w:rsid w:val="002230E4"/>
    <w:rsid w:val="0025547F"/>
    <w:rsid w:val="00267BC1"/>
    <w:rsid w:val="002737C8"/>
    <w:rsid w:val="00366E61"/>
    <w:rsid w:val="0038716F"/>
    <w:rsid w:val="003A72DC"/>
    <w:rsid w:val="003E69A4"/>
    <w:rsid w:val="00427D62"/>
    <w:rsid w:val="004620B1"/>
    <w:rsid w:val="004E7EAE"/>
    <w:rsid w:val="00532332"/>
    <w:rsid w:val="0054725E"/>
    <w:rsid w:val="00566E2B"/>
    <w:rsid w:val="00576E6A"/>
    <w:rsid w:val="00581086"/>
    <w:rsid w:val="00590929"/>
    <w:rsid w:val="005A20B8"/>
    <w:rsid w:val="005B2797"/>
    <w:rsid w:val="005E0398"/>
    <w:rsid w:val="005F0BBC"/>
    <w:rsid w:val="00601EC6"/>
    <w:rsid w:val="00611AF7"/>
    <w:rsid w:val="006160F3"/>
    <w:rsid w:val="00632379"/>
    <w:rsid w:val="0063414C"/>
    <w:rsid w:val="00676762"/>
    <w:rsid w:val="00685911"/>
    <w:rsid w:val="00693EE4"/>
    <w:rsid w:val="006B3AE5"/>
    <w:rsid w:val="006E4E58"/>
    <w:rsid w:val="007562B9"/>
    <w:rsid w:val="00774DDC"/>
    <w:rsid w:val="00777DBF"/>
    <w:rsid w:val="007A51B8"/>
    <w:rsid w:val="00805220"/>
    <w:rsid w:val="00815B4B"/>
    <w:rsid w:val="008203B8"/>
    <w:rsid w:val="0088518B"/>
    <w:rsid w:val="008A7051"/>
    <w:rsid w:val="008D527F"/>
    <w:rsid w:val="008E3DEB"/>
    <w:rsid w:val="00920A33"/>
    <w:rsid w:val="0092274F"/>
    <w:rsid w:val="00934668"/>
    <w:rsid w:val="00935C08"/>
    <w:rsid w:val="009370E3"/>
    <w:rsid w:val="00937328"/>
    <w:rsid w:val="00952CC5"/>
    <w:rsid w:val="00993980"/>
    <w:rsid w:val="009A1091"/>
    <w:rsid w:val="009C2583"/>
    <w:rsid w:val="009F0E33"/>
    <w:rsid w:val="00A1209F"/>
    <w:rsid w:val="00A62C4E"/>
    <w:rsid w:val="00A95054"/>
    <w:rsid w:val="00AE1CD1"/>
    <w:rsid w:val="00AF0915"/>
    <w:rsid w:val="00AF5364"/>
    <w:rsid w:val="00B20245"/>
    <w:rsid w:val="00B44A85"/>
    <w:rsid w:val="00B83109"/>
    <w:rsid w:val="00B85B86"/>
    <w:rsid w:val="00BA14A8"/>
    <w:rsid w:val="00BB69AB"/>
    <w:rsid w:val="00BE5A9C"/>
    <w:rsid w:val="00C11CED"/>
    <w:rsid w:val="00C7118F"/>
    <w:rsid w:val="00C77CC4"/>
    <w:rsid w:val="00C9223D"/>
    <w:rsid w:val="00CA49D8"/>
    <w:rsid w:val="00CB75A6"/>
    <w:rsid w:val="00CC1C28"/>
    <w:rsid w:val="00CC211B"/>
    <w:rsid w:val="00CE50B7"/>
    <w:rsid w:val="00D006FE"/>
    <w:rsid w:val="00D302AD"/>
    <w:rsid w:val="00D31EB8"/>
    <w:rsid w:val="00D5671D"/>
    <w:rsid w:val="00D57497"/>
    <w:rsid w:val="00D622E3"/>
    <w:rsid w:val="00D70B61"/>
    <w:rsid w:val="00D873FF"/>
    <w:rsid w:val="00DC1155"/>
    <w:rsid w:val="00E028D7"/>
    <w:rsid w:val="00E03C62"/>
    <w:rsid w:val="00E23327"/>
    <w:rsid w:val="00E27113"/>
    <w:rsid w:val="00E30E20"/>
    <w:rsid w:val="00E542B8"/>
    <w:rsid w:val="00EB7D3E"/>
    <w:rsid w:val="00EC72E1"/>
    <w:rsid w:val="00EE429A"/>
    <w:rsid w:val="00EF5DA8"/>
    <w:rsid w:val="00EF7624"/>
    <w:rsid w:val="00F0044A"/>
    <w:rsid w:val="00F12A9A"/>
    <w:rsid w:val="00F272F3"/>
    <w:rsid w:val="00F334B8"/>
    <w:rsid w:val="00F5021D"/>
    <w:rsid w:val="00F5138D"/>
    <w:rsid w:val="00F56CB4"/>
    <w:rsid w:val="00F671A3"/>
    <w:rsid w:val="00F7260A"/>
    <w:rsid w:val="00F87821"/>
    <w:rsid w:val="00FD48DC"/>
    <w:rsid w:val="00FF30DD"/>
    <w:rsid w:val="00FF607D"/>
    <w:rsid w:val="00FF6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E24EF8"/>
  <w15:chartTrackingRefBased/>
  <w15:docId w15:val="{D16A92E6-CDFD-4EB3-83B5-FAB69BA0F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E30E20"/>
  </w:style>
  <w:style w:type="paragraph" w:styleId="1">
    <w:name w:val="heading 1"/>
    <w:basedOn w:val="a"/>
    <w:next w:val="a"/>
    <w:link w:val="10"/>
    <w:uiPriority w:val="9"/>
    <w:qFormat/>
    <w:rsid w:val="00D006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4D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06F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8518B"/>
    <w:rPr>
      <w:color w:val="808080"/>
    </w:rPr>
  </w:style>
  <w:style w:type="paragraph" w:styleId="a4">
    <w:name w:val="header"/>
    <w:basedOn w:val="a"/>
    <w:link w:val="a5"/>
    <w:uiPriority w:val="99"/>
    <w:unhideWhenUsed/>
    <w:rsid w:val="00B44A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44A85"/>
  </w:style>
  <w:style w:type="paragraph" w:styleId="a6">
    <w:name w:val="footer"/>
    <w:basedOn w:val="a"/>
    <w:link w:val="a7"/>
    <w:uiPriority w:val="99"/>
    <w:unhideWhenUsed/>
    <w:rsid w:val="00B44A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44A85"/>
  </w:style>
  <w:style w:type="paragraph" w:customStyle="1" w:styleId="a8">
    <w:name w:val="Общий заголовок"/>
    <w:basedOn w:val="1"/>
    <w:next w:val="a9"/>
    <w:qFormat/>
    <w:rsid w:val="00F87821"/>
    <w:pPr>
      <w:snapToGrid w:val="0"/>
      <w:spacing w:line="360" w:lineRule="auto"/>
      <w:ind w:firstLine="709"/>
      <w:jc w:val="center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a">
    <w:name w:val="Раздел"/>
    <w:basedOn w:val="2"/>
    <w:next w:val="a9"/>
    <w:link w:val="ab"/>
    <w:qFormat/>
    <w:rsid w:val="00920A33"/>
    <w:pPr>
      <w:suppressAutoHyphens/>
      <w:spacing w:before="0" w:line="360" w:lineRule="auto"/>
      <w:ind w:firstLine="709"/>
    </w:pPr>
    <w:rPr>
      <w:rFonts w:ascii="Times New Roman" w:hAnsi="Times New Roman"/>
      <w:b/>
      <w:color w:val="000000" w:themeColor="text1"/>
      <w:sz w:val="28"/>
    </w:rPr>
  </w:style>
  <w:style w:type="character" w:customStyle="1" w:styleId="10">
    <w:name w:val="Заголовок 1 Знак"/>
    <w:basedOn w:val="a0"/>
    <w:link w:val="1"/>
    <w:uiPriority w:val="9"/>
    <w:rsid w:val="00D006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c">
    <w:name w:val="Подраздел"/>
    <w:basedOn w:val="3"/>
    <w:next w:val="a9"/>
    <w:link w:val="ad"/>
    <w:qFormat/>
    <w:rsid w:val="00920A33"/>
    <w:pPr>
      <w:spacing w:before="0" w:line="360" w:lineRule="auto"/>
      <w:ind w:firstLine="709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D006F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ab">
    <w:name w:val="Раздел Знак"/>
    <w:basedOn w:val="30"/>
    <w:link w:val="aa"/>
    <w:rsid w:val="00920A3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a9">
    <w:name w:val="Текст отчёта"/>
    <w:basedOn w:val="ae"/>
    <w:link w:val="af"/>
    <w:qFormat/>
    <w:rsid w:val="007A51B8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d">
    <w:name w:val="Подраздел Знак"/>
    <w:basedOn w:val="30"/>
    <w:link w:val="ac"/>
    <w:rsid w:val="00920A33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5603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ae">
    <w:name w:val="Plain Text"/>
    <w:basedOn w:val="a"/>
    <w:link w:val="af0"/>
    <w:uiPriority w:val="99"/>
    <w:semiHidden/>
    <w:unhideWhenUsed/>
    <w:rsid w:val="0015603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0">
    <w:name w:val="Текст Знак"/>
    <w:basedOn w:val="a0"/>
    <w:link w:val="ae"/>
    <w:uiPriority w:val="99"/>
    <w:semiHidden/>
    <w:rsid w:val="00156030"/>
    <w:rPr>
      <w:rFonts w:ascii="Consolas" w:hAnsi="Consolas"/>
      <w:sz w:val="21"/>
      <w:szCs w:val="21"/>
    </w:rPr>
  </w:style>
  <w:style w:type="character" w:customStyle="1" w:styleId="af">
    <w:name w:val="Текст отчёта Знак"/>
    <w:basedOn w:val="af0"/>
    <w:link w:val="a9"/>
    <w:rsid w:val="007A51B8"/>
    <w:rPr>
      <w:rFonts w:ascii="Times New Roman" w:hAnsi="Times New Roman"/>
      <w:color w:val="000000" w:themeColor="text1"/>
      <w:sz w:val="28"/>
      <w:szCs w:val="21"/>
    </w:rPr>
  </w:style>
  <w:style w:type="character" w:customStyle="1" w:styleId="22">
    <w:name w:val="Цитата 2 Знак"/>
    <w:basedOn w:val="a0"/>
    <w:link w:val="21"/>
    <w:uiPriority w:val="29"/>
    <w:rsid w:val="00156030"/>
    <w:rPr>
      <w:i/>
      <w:iCs/>
      <w:color w:val="404040" w:themeColor="text1" w:themeTint="BF"/>
    </w:rPr>
  </w:style>
  <w:style w:type="character" w:customStyle="1" w:styleId="20">
    <w:name w:val="Заголовок 2 Знак"/>
    <w:basedOn w:val="a0"/>
    <w:link w:val="2"/>
    <w:uiPriority w:val="9"/>
    <w:semiHidden/>
    <w:rsid w:val="00774D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Oaeno1">
    <w:name w:val="Oaeno1"/>
    <w:basedOn w:val="a"/>
    <w:next w:val="a"/>
    <w:uiPriority w:val="99"/>
    <w:rsid w:val="0059092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Nien1">
    <w:name w:val="Nien 1"/>
    <w:basedOn w:val="a"/>
    <w:next w:val="a"/>
    <w:uiPriority w:val="99"/>
    <w:rsid w:val="0059092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af1">
    <w:name w:val="List Paragraph"/>
    <w:basedOn w:val="a"/>
    <w:uiPriority w:val="34"/>
    <w:qFormat/>
    <w:rsid w:val="00094E05"/>
    <w:pPr>
      <w:spacing w:line="256" w:lineRule="auto"/>
      <w:ind w:left="720"/>
      <w:contextualSpacing/>
    </w:pPr>
    <w:rPr>
      <w:kern w:val="2"/>
      <w14:ligatures w14:val="standardContextual"/>
    </w:rPr>
  </w:style>
  <w:style w:type="paragraph" w:customStyle="1" w:styleId="11">
    <w:name w:val="Текст1"/>
    <w:basedOn w:val="a"/>
    <w:rsid w:val="00096215"/>
    <w:pPr>
      <w:widowControl w:val="0"/>
      <w:numPr>
        <w:ilvl w:val="12"/>
      </w:numPr>
      <w:overflowPunct w:val="0"/>
      <w:autoSpaceDE w:val="0"/>
      <w:autoSpaceDN w:val="0"/>
      <w:adjustRightInd w:val="0"/>
      <w:spacing w:after="0" w:line="380" w:lineRule="exact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table" w:styleId="af2">
    <w:name w:val="Table Grid"/>
    <w:basedOn w:val="a1"/>
    <w:uiPriority w:val="39"/>
    <w:rsid w:val="003E69A4"/>
    <w:pPr>
      <w:spacing w:after="0" w:line="240" w:lineRule="auto"/>
    </w:pPr>
    <w:rPr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3">
    <w:name w:val="текст"/>
    <w:basedOn w:val="a"/>
    <w:qFormat/>
    <w:rsid w:val="00E27113"/>
    <w:pPr>
      <w:spacing w:after="0" w:line="360" w:lineRule="auto"/>
      <w:ind w:firstLine="709"/>
      <w:jc w:val="both"/>
    </w:pPr>
    <w:rPr>
      <w:rFonts w:ascii="Times New Roman" w:eastAsiaTheme="minorHAnsi" w:hAnsi="Times New Roman" w:cs="Times New Roman"/>
      <w:sz w:val="28"/>
      <w:szCs w:val="26"/>
    </w:rPr>
  </w:style>
  <w:style w:type="paragraph" w:styleId="af4">
    <w:name w:val="caption"/>
    <w:basedOn w:val="a"/>
    <w:next w:val="a"/>
    <w:uiPriority w:val="35"/>
    <w:unhideWhenUsed/>
    <w:qFormat/>
    <w:rsid w:val="00E27113"/>
    <w:pPr>
      <w:spacing w:after="200" w:line="240" w:lineRule="auto"/>
    </w:pPr>
    <w:rPr>
      <w:rFonts w:eastAsiaTheme="minorHAnsi"/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20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okoln\Documents\study\&#1064;&#1072;&#1073;&#1083;&#1086;&#1085;&#1054;&#1090;&#1095;&#1105;&#1090;&#1072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74D05F-130D-4E28-8BE0-1046B22CA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D:\Users\okoln\Documents\study\ШаблонОтчёта.dotm</Template>
  <TotalTime>428</TotalTime>
  <Pages>12</Pages>
  <Words>593</Words>
  <Characters>3383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Окольникова</dc:creator>
  <cp:keywords/>
  <dc:description/>
  <cp:lastModifiedBy>Microsoft Office User</cp:lastModifiedBy>
  <cp:revision>10</cp:revision>
  <dcterms:created xsi:type="dcterms:W3CDTF">2023-06-15T01:56:00Z</dcterms:created>
  <dcterms:modified xsi:type="dcterms:W3CDTF">2023-07-05T00:25:00Z</dcterms:modified>
</cp:coreProperties>
</file>