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D212A" w14:textId="42028C27" w:rsidR="008E740C" w:rsidRDefault="008E740C" w:rsidP="000F6DC8">
      <w:pPr>
        <w:shd w:val="clear" w:color="auto" w:fill="FFFFFF"/>
        <w:jc w:val="center"/>
        <w:rPr>
          <w:sz w:val="24"/>
          <w:szCs w:val="24"/>
        </w:rPr>
      </w:pPr>
      <w:r w:rsidRPr="001B71D0">
        <w:rPr>
          <w:noProof/>
        </w:rPr>
        <w:drawing>
          <wp:inline distT="0" distB="0" distL="0" distR="0" wp14:anchorId="76C77B6C" wp14:editId="273573D1">
            <wp:extent cx="351790" cy="581025"/>
            <wp:effectExtent l="0" t="0" r="0" b="9525"/>
            <wp:docPr id="1" name="Рисунок 1"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лого"/>
                    <pic:cNvPicPr>
                      <a:picLocks noChangeAspect="1" noChangeArrowheads="1"/>
                    </pic:cNvPicPr>
                  </pic:nvPicPr>
                  <pic:blipFill>
                    <a:blip r:embed="rId8">
                      <a:extLst>
                        <a:ext uri="{28A0092B-C50C-407E-A947-70E740481C1C}">
                          <a14:useLocalDpi xmlns:a14="http://schemas.microsoft.com/office/drawing/2010/main" val="0"/>
                        </a:ext>
                      </a:extLst>
                    </a:blip>
                    <a:srcRect r="80969"/>
                    <a:stretch>
                      <a:fillRect/>
                    </a:stretch>
                  </pic:blipFill>
                  <pic:spPr bwMode="auto">
                    <a:xfrm>
                      <a:off x="0" y="0"/>
                      <a:ext cx="351790" cy="581025"/>
                    </a:xfrm>
                    <a:prstGeom prst="rect">
                      <a:avLst/>
                    </a:prstGeom>
                    <a:noFill/>
                    <a:ln>
                      <a:noFill/>
                    </a:ln>
                  </pic:spPr>
                </pic:pic>
              </a:graphicData>
            </a:graphic>
          </wp:inline>
        </w:drawing>
      </w:r>
    </w:p>
    <w:p w14:paraId="794EF880" w14:textId="34425CC1" w:rsidR="000F6DC8" w:rsidRPr="001E1371" w:rsidRDefault="000F6DC8" w:rsidP="000F6DC8">
      <w:pPr>
        <w:shd w:val="clear" w:color="auto" w:fill="FFFFFF"/>
        <w:jc w:val="center"/>
        <w:rPr>
          <w:caps/>
          <w:sz w:val="24"/>
          <w:szCs w:val="24"/>
        </w:rPr>
      </w:pPr>
      <w:r w:rsidRPr="001E1371">
        <w:rPr>
          <w:sz w:val="24"/>
          <w:szCs w:val="24"/>
        </w:rPr>
        <w:t xml:space="preserve">МИНИСТЕРСТВО </w:t>
      </w:r>
      <w:r w:rsidR="008C473B">
        <w:rPr>
          <w:sz w:val="24"/>
          <w:szCs w:val="24"/>
        </w:rPr>
        <w:t>НАУКИ</w:t>
      </w:r>
      <w:r w:rsidRPr="001E1371">
        <w:rPr>
          <w:sz w:val="24"/>
          <w:szCs w:val="24"/>
        </w:rPr>
        <w:t xml:space="preserve"> И </w:t>
      </w:r>
      <w:r w:rsidR="008C473B">
        <w:rPr>
          <w:sz w:val="24"/>
          <w:szCs w:val="24"/>
        </w:rPr>
        <w:t>ВЫСШЕГО ОБРАЗОВАНИЯ</w:t>
      </w:r>
      <w:r w:rsidRPr="001E1371">
        <w:rPr>
          <w:sz w:val="24"/>
          <w:szCs w:val="24"/>
        </w:rPr>
        <w:t xml:space="preserve"> РОССИЙСКОЙ ФЕДЕРАЦИИ</w:t>
      </w:r>
    </w:p>
    <w:p w14:paraId="65A039E3" w14:textId="77777777" w:rsidR="000F6DC8" w:rsidRDefault="000F6DC8" w:rsidP="008C473B">
      <w:pPr>
        <w:jc w:val="center"/>
        <w:rPr>
          <w:sz w:val="22"/>
        </w:rPr>
      </w:pPr>
      <w:r>
        <w:rPr>
          <w:sz w:val="22"/>
        </w:rPr>
        <w:t>Федеральное государственное автономное образовательное учреждение высшего образования</w:t>
      </w:r>
    </w:p>
    <w:p w14:paraId="4ED9AF2D" w14:textId="77777777" w:rsidR="000F6DC8" w:rsidRDefault="000F6DC8" w:rsidP="000F6DC8">
      <w:pPr>
        <w:shd w:val="clear" w:color="auto" w:fill="FFFFFF"/>
        <w:jc w:val="center"/>
        <w:rPr>
          <w:b/>
          <w:bCs/>
        </w:rPr>
      </w:pPr>
      <w:r>
        <w:rPr>
          <w:b/>
          <w:bCs/>
        </w:rPr>
        <w:t>«Дальневосточный федеральный университет»</w:t>
      </w:r>
    </w:p>
    <w:p w14:paraId="102238E7" w14:textId="77777777" w:rsidR="00FB5917" w:rsidRPr="00FB5917" w:rsidRDefault="00FB5917" w:rsidP="00BD6AB8">
      <w:pPr>
        <w:jc w:val="center"/>
        <w:rPr>
          <w:b/>
          <w:bCs/>
        </w:rPr>
      </w:pPr>
    </w:p>
    <w:p w14:paraId="0BEDAA72" w14:textId="77777777" w:rsidR="00E6543A" w:rsidRDefault="00E6543A">
      <w:pPr>
        <w:pBdr>
          <w:top w:val="thinThickSmallGap" w:sz="24" w:space="1" w:color="auto"/>
        </w:pBdr>
        <w:jc w:val="center"/>
      </w:pPr>
    </w:p>
    <w:p w14:paraId="37B0978E" w14:textId="77777777" w:rsidR="000F6DC8" w:rsidRDefault="000F6DC8">
      <w:pPr>
        <w:widowControl w:val="0"/>
        <w:jc w:val="center"/>
        <w:rPr>
          <w:b/>
          <w:bCs/>
        </w:rPr>
      </w:pPr>
    </w:p>
    <w:p w14:paraId="0CB2E8A6" w14:textId="77777777" w:rsidR="000F6DC8" w:rsidRDefault="000F6DC8">
      <w:pPr>
        <w:widowControl w:val="0"/>
        <w:jc w:val="center"/>
        <w:rPr>
          <w:b/>
          <w:bCs/>
        </w:rPr>
      </w:pPr>
      <w:r>
        <w:rPr>
          <w:b/>
          <w:bCs/>
        </w:rPr>
        <w:t>ИН</w:t>
      </w:r>
      <w:r w:rsidR="006F56FF">
        <w:rPr>
          <w:b/>
          <w:bCs/>
        </w:rPr>
        <w:t>СТИТУТ МАТЕМАТИКИ И КОМПЬЮТЕРНЫХ ТЕХНОЛОГИЙ</w:t>
      </w:r>
    </w:p>
    <w:p w14:paraId="4693D569" w14:textId="77777777" w:rsidR="000F6DC8" w:rsidRDefault="000F6DC8">
      <w:pPr>
        <w:widowControl w:val="0"/>
        <w:jc w:val="center"/>
        <w:rPr>
          <w:b/>
          <w:bCs/>
        </w:rPr>
      </w:pPr>
    </w:p>
    <w:p w14:paraId="306F0452" w14:textId="77777777" w:rsidR="00E6543A" w:rsidRPr="000F6DC8" w:rsidRDefault="006F56FF" w:rsidP="000F6DC8">
      <w:pPr>
        <w:widowControl w:val="0"/>
        <w:jc w:val="center"/>
        <w:rPr>
          <w:b/>
        </w:rPr>
      </w:pPr>
      <w:r>
        <w:rPr>
          <w:b/>
        </w:rPr>
        <w:t>Департамент информационных и компьютерных систем</w:t>
      </w:r>
    </w:p>
    <w:p w14:paraId="2E059C33" w14:textId="77777777" w:rsidR="00E6543A" w:rsidRPr="000F6DC8" w:rsidRDefault="00E6543A" w:rsidP="00BD6AB8">
      <w:pPr>
        <w:widowControl w:val="0"/>
        <w:ind w:firstLine="567"/>
        <w:rPr>
          <w:b/>
        </w:rPr>
      </w:pPr>
    </w:p>
    <w:p w14:paraId="28462546" w14:textId="77777777" w:rsidR="00E6543A" w:rsidRDefault="00E6543A">
      <w:pPr>
        <w:widowControl w:val="0"/>
        <w:ind w:firstLine="567"/>
      </w:pPr>
    </w:p>
    <w:p w14:paraId="2610B29E" w14:textId="77777777" w:rsidR="000F6DC8" w:rsidRPr="00450CCD" w:rsidRDefault="000F6DC8">
      <w:pPr>
        <w:widowControl w:val="0"/>
        <w:ind w:firstLine="567"/>
      </w:pPr>
    </w:p>
    <w:p w14:paraId="0D9F9FF1" w14:textId="77777777" w:rsidR="00DA252A" w:rsidRPr="00450CCD" w:rsidRDefault="00DA252A">
      <w:pPr>
        <w:widowControl w:val="0"/>
        <w:ind w:firstLine="567"/>
      </w:pPr>
    </w:p>
    <w:p w14:paraId="66A920A9" w14:textId="7A225BD9" w:rsidR="00DA252A" w:rsidRPr="00DA252A" w:rsidRDefault="00DA252A" w:rsidP="005F3CB0">
      <w:pPr>
        <w:widowControl w:val="0"/>
        <w:jc w:val="center"/>
      </w:pPr>
      <w:r>
        <w:t>Янович Яков Валерьевич</w:t>
      </w:r>
    </w:p>
    <w:p w14:paraId="7E115A2B" w14:textId="77777777" w:rsidR="00DA252A" w:rsidRDefault="00DA252A">
      <w:pPr>
        <w:widowControl w:val="0"/>
        <w:ind w:firstLine="567"/>
      </w:pPr>
    </w:p>
    <w:p w14:paraId="7EE3CE0D" w14:textId="77777777" w:rsidR="00594E1B" w:rsidRDefault="00594E1B">
      <w:pPr>
        <w:widowControl w:val="0"/>
        <w:ind w:firstLine="567"/>
      </w:pPr>
    </w:p>
    <w:p w14:paraId="39B8B831" w14:textId="77777777" w:rsidR="00594E1B" w:rsidRDefault="00594E1B" w:rsidP="008F789F">
      <w:pPr>
        <w:widowControl w:val="0"/>
        <w:ind w:firstLine="567"/>
      </w:pPr>
    </w:p>
    <w:p w14:paraId="7E7EFE19" w14:textId="77777777" w:rsidR="00594E1B" w:rsidRPr="00DA252A" w:rsidRDefault="00594E1B" w:rsidP="005F3CB0">
      <w:pPr>
        <w:widowControl w:val="0"/>
        <w:jc w:val="center"/>
        <w:rPr>
          <w:b/>
          <w:bCs/>
        </w:rPr>
      </w:pPr>
      <w:r w:rsidRPr="00DA252A">
        <w:rPr>
          <w:b/>
          <w:bCs/>
        </w:rPr>
        <w:t>ВЫПУСКНАЯ КВАЛИФИКАЦИОННАЯ РАБОТА</w:t>
      </w:r>
    </w:p>
    <w:p w14:paraId="262A2420" w14:textId="77777777" w:rsidR="00594E1B" w:rsidRDefault="00594E1B">
      <w:pPr>
        <w:widowControl w:val="0"/>
        <w:ind w:firstLine="567"/>
      </w:pPr>
    </w:p>
    <w:p w14:paraId="16E9AC55" w14:textId="7DC2233F" w:rsidR="00594E1B" w:rsidRPr="00594E1B" w:rsidRDefault="00594E1B" w:rsidP="005F3CB0">
      <w:pPr>
        <w:widowControl w:val="0"/>
        <w:jc w:val="center"/>
        <w:rPr>
          <w:b/>
          <w:bCs/>
        </w:rPr>
      </w:pPr>
      <w:r>
        <w:rPr>
          <w:b/>
          <w:bCs/>
        </w:rPr>
        <w:t>б</w:t>
      </w:r>
      <w:r w:rsidRPr="00594E1B">
        <w:rPr>
          <w:b/>
          <w:bCs/>
        </w:rPr>
        <w:t>акалаврская работа</w:t>
      </w:r>
    </w:p>
    <w:p w14:paraId="421A81BA" w14:textId="77777777" w:rsidR="00DA252A" w:rsidRDefault="00DA252A">
      <w:pPr>
        <w:widowControl w:val="0"/>
        <w:ind w:firstLine="567"/>
      </w:pPr>
    </w:p>
    <w:p w14:paraId="72173092" w14:textId="77777777" w:rsidR="00594E1B" w:rsidRDefault="00594E1B">
      <w:pPr>
        <w:widowControl w:val="0"/>
        <w:ind w:firstLine="567"/>
      </w:pPr>
    </w:p>
    <w:p w14:paraId="23B60CC3" w14:textId="77777777" w:rsidR="00594E1B" w:rsidRPr="00DA252A" w:rsidRDefault="00594E1B">
      <w:pPr>
        <w:widowControl w:val="0"/>
        <w:ind w:firstLine="567"/>
      </w:pPr>
    </w:p>
    <w:p w14:paraId="70EDE590" w14:textId="77777777" w:rsidR="004776F0" w:rsidRDefault="00AF63CB" w:rsidP="004776F0">
      <w:pPr>
        <w:widowControl w:val="0"/>
        <w:ind w:firstLine="567"/>
        <w:jc w:val="center"/>
        <w:rPr>
          <w:b/>
          <w:bCs/>
        </w:rPr>
      </w:pPr>
      <w:r w:rsidRPr="00594E1B">
        <w:rPr>
          <w:b/>
          <w:bCs/>
        </w:rPr>
        <w:t xml:space="preserve">АВТОМАТИЗАЦИЯ </w:t>
      </w:r>
      <w:r w:rsidR="004776F0">
        <w:rPr>
          <w:b/>
          <w:bCs/>
        </w:rPr>
        <w:t>УЧЕТА ЗАДАЧ ПРОЕКТОВ НА ПРИМЕРЕ</w:t>
      </w:r>
    </w:p>
    <w:p w14:paraId="0BD68218" w14:textId="0A36BC99" w:rsidR="00513B73" w:rsidRPr="00594E1B" w:rsidRDefault="00AF63CB" w:rsidP="004776F0">
      <w:pPr>
        <w:widowControl w:val="0"/>
        <w:ind w:firstLine="567"/>
        <w:jc w:val="center"/>
        <w:rPr>
          <w:b/>
          <w:bCs/>
        </w:rPr>
      </w:pPr>
      <w:r w:rsidRPr="00594E1B">
        <w:rPr>
          <w:b/>
          <w:bCs/>
        </w:rPr>
        <w:t>ООО «ВОСТОК ИТ» Г. ВЛАДИВОСТОК</w:t>
      </w:r>
    </w:p>
    <w:p w14:paraId="38D67B4A" w14:textId="77777777" w:rsidR="00DA252A" w:rsidRDefault="00DA252A" w:rsidP="00400538">
      <w:pPr>
        <w:widowControl w:val="0"/>
        <w:ind w:firstLine="567"/>
      </w:pPr>
    </w:p>
    <w:p w14:paraId="299A7582" w14:textId="77777777" w:rsidR="00594E1B" w:rsidRDefault="00594E1B" w:rsidP="00400538">
      <w:pPr>
        <w:widowControl w:val="0"/>
        <w:ind w:firstLine="567"/>
      </w:pPr>
    </w:p>
    <w:p w14:paraId="130BEB06" w14:textId="77777777" w:rsidR="0086666F" w:rsidRDefault="0086666F" w:rsidP="00400538">
      <w:pPr>
        <w:widowControl w:val="0"/>
        <w:ind w:firstLine="567"/>
      </w:pPr>
    </w:p>
    <w:p w14:paraId="61CEA3FB" w14:textId="71AC2004" w:rsidR="00DA252A" w:rsidRDefault="00DA252A" w:rsidP="005F3CB0">
      <w:pPr>
        <w:widowControl w:val="0"/>
        <w:jc w:val="center"/>
      </w:pPr>
      <w:r w:rsidRPr="00DA252A">
        <w:t xml:space="preserve">по </w:t>
      </w:r>
      <w:r w:rsidR="00594E1B">
        <w:t>направлению</w:t>
      </w:r>
      <w:r w:rsidRPr="00DA252A">
        <w:t xml:space="preserve"> подготовки 09.03.03 Прикладная информатика</w:t>
      </w:r>
    </w:p>
    <w:p w14:paraId="17DE92FC" w14:textId="24798654" w:rsidR="00DA252A" w:rsidRPr="00DA252A" w:rsidRDefault="00DA252A" w:rsidP="005F3CB0">
      <w:pPr>
        <w:widowControl w:val="0"/>
        <w:jc w:val="center"/>
      </w:pPr>
      <w:r w:rsidRPr="00DA252A">
        <w:t>Прикладная информатика в экономике</w:t>
      </w:r>
    </w:p>
    <w:p w14:paraId="77FF1031" w14:textId="77777777" w:rsidR="00DA252A" w:rsidRDefault="00DA252A">
      <w:pPr>
        <w:widowControl w:val="0"/>
        <w:ind w:firstLine="567"/>
      </w:pPr>
    </w:p>
    <w:p w14:paraId="038DDFBB" w14:textId="77777777" w:rsidR="00DA252A" w:rsidRDefault="00DA252A">
      <w:pPr>
        <w:widowControl w:val="0"/>
        <w:ind w:firstLine="567"/>
      </w:pPr>
    </w:p>
    <w:p w14:paraId="78B4C00C" w14:textId="77777777" w:rsidR="00DA252A" w:rsidRDefault="00DA252A">
      <w:pPr>
        <w:widowControl w:val="0"/>
        <w:ind w:firstLine="567"/>
      </w:pPr>
    </w:p>
    <w:p w14:paraId="1ACB52BF" w14:textId="77777777" w:rsidR="00DA252A" w:rsidRDefault="00DA252A">
      <w:pPr>
        <w:widowControl w:val="0"/>
        <w:ind w:firstLine="567"/>
      </w:pPr>
    </w:p>
    <w:p w14:paraId="7C9A9EEB" w14:textId="77777777" w:rsidR="00DA252A" w:rsidRDefault="00DA252A">
      <w:pPr>
        <w:widowControl w:val="0"/>
        <w:ind w:firstLine="567"/>
      </w:pPr>
    </w:p>
    <w:p w14:paraId="01670788" w14:textId="77777777" w:rsidR="00DA252A" w:rsidRDefault="00DA252A">
      <w:pPr>
        <w:widowControl w:val="0"/>
        <w:ind w:firstLine="567"/>
      </w:pPr>
    </w:p>
    <w:p w14:paraId="40D322F1" w14:textId="77777777" w:rsidR="00DA252A" w:rsidRDefault="00DA252A">
      <w:pPr>
        <w:widowControl w:val="0"/>
        <w:ind w:firstLine="567"/>
      </w:pPr>
    </w:p>
    <w:p w14:paraId="745B34F2" w14:textId="77777777" w:rsidR="00DA252A" w:rsidRDefault="00DA252A">
      <w:pPr>
        <w:widowControl w:val="0"/>
        <w:ind w:firstLine="567"/>
      </w:pPr>
    </w:p>
    <w:p w14:paraId="49429651" w14:textId="77777777" w:rsidR="00DA252A" w:rsidRPr="00DA252A" w:rsidRDefault="00DA252A">
      <w:pPr>
        <w:widowControl w:val="0"/>
        <w:ind w:firstLine="567"/>
      </w:pPr>
    </w:p>
    <w:p w14:paraId="6A7E4326" w14:textId="77777777" w:rsidR="00E6543A" w:rsidRDefault="00E6543A">
      <w:pPr>
        <w:pStyle w:val="afa"/>
        <w:spacing w:before="0" w:beforeAutospacing="0" w:after="0" w:afterAutospacing="0"/>
        <w:jc w:val="center"/>
        <w:rPr>
          <w:sz w:val="28"/>
          <w:szCs w:val="28"/>
        </w:rPr>
      </w:pPr>
      <w:r>
        <w:rPr>
          <w:sz w:val="28"/>
          <w:szCs w:val="28"/>
        </w:rPr>
        <w:t>г. Владивосток</w:t>
      </w:r>
    </w:p>
    <w:p w14:paraId="07F48DE1" w14:textId="0DEF960A" w:rsidR="002F5616" w:rsidRDefault="0073321E" w:rsidP="00DA252A">
      <w:pPr>
        <w:pStyle w:val="afa"/>
        <w:spacing w:before="0" w:beforeAutospacing="0" w:after="0" w:afterAutospacing="0"/>
        <w:jc w:val="center"/>
      </w:pPr>
      <w:bookmarkStart w:id="0" w:name="year"/>
      <w:bookmarkEnd w:id="0"/>
      <w:r>
        <w:rPr>
          <w:sz w:val="28"/>
          <w:szCs w:val="28"/>
        </w:rPr>
        <w:t>202</w:t>
      </w:r>
      <w:r w:rsidR="00006EBB" w:rsidRPr="00DA252A">
        <w:rPr>
          <w:sz w:val="28"/>
          <w:szCs w:val="28"/>
        </w:rPr>
        <w:t>5</w:t>
      </w:r>
      <w:r w:rsidR="002F5616">
        <w:br w:type="page"/>
      </w:r>
    </w:p>
    <w:tbl>
      <w:tblPr>
        <w:tblW w:w="10208" w:type="dxa"/>
        <w:tblInd w:w="-426" w:type="dxa"/>
        <w:tblLayout w:type="fixed"/>
        <w:tblLook w:val="01E0" w:firstRow="1" w:lastRow="1" w:firstColumn="1" w:lastColumn="1" w:noHBand="0" w:noVBand="0"/>
      </w:tblPr>
      <w:tblGrid>
        <w:gridCol w:w="5246"/>
        <w:gridCol w:w="4962"/>
      </w:tblGrid>
      <w:tr w:rsidR="008A358D" w:rsidRPr="001B71D0" w14:paraId="4AE9A1BD" w14:textId="77777777" w:rsidTr="005C08F3">
        <w:tc>
          <w:tcPr>
            <w:tcW w:w="5246" w:type="dxa"/>
          </w:tcPr>
          <w:p w14:paraId="7E76EB21" w14:textId="77777777" w:rsidR="008A358D" w:rsidRPr="001B71D0" w:rsidRDefault="008A358D" w:rsidP="005C08F3">
            <w:pPr>
              <w:tabs>
                <w:tab w:val="left" w:pos="851"/>
              </w:tabs>
              <w:ind w:left="34" w:right="-1327"/>
              <w:rPr>
                <w:color w:val="000000" w:themeColor="text1"/>
                <w:sz w:val="24"/>
                <w:szCs w:val="24"/>
              </w:rPr>
            </w:pPr>
            <w:r w:rsidRPr="001B71D0">
              <w:rPr>
                <w:color w:val="000000" w:themeColor="text1"/>
                <w:sz w:val="24"/>
                <w:szCs w:val="24"/>
              </w:rPr>
              <w:lastRenderedPageBreak/>
              <w:t xml:space="preserve">В материалах данной выпускной </w:t>
            </w:r>
          </w:p>
          <w:p w14:paraId="332752FD" w14:textId="77777777" w:rsidR="008A358D" w:rsidRPr="001B71D0" w:rsidRDefault="008A358D" w:rsidP="005C08F3">
            <w:pPr>
              <w:tabs>
                <w:tab w:val="left" w:pos="851"/>
              </w:tabs>
              <w:ind w:left="34" w:right="-1327"/>
              <w:rPr>
                <w:color w:val="000000" w:themeColor="text1"/>
                <w:sz w:val="24"/>
                <w:szCs w:val="24"/>
              </w:rPr>
            </w:pPr>
            <w:r w:rsidRPr="001B71D0">
              <w:rPr>
                <w:color w:val="000000" w:themeColor="text1"/>
                <w:sz w:val="24"/>
                <w:szCs w:val="24"/>
              </w:rPr>
              <w:t xml:space="preserve">квалификационной работы не содержатся </w:t>
            </w:r>
          </w:p>
          <w:p w14:paraId="06A79373" w14:textId="77777777" w:rsidR="008A358D" w:rsidRPr="001B71D0" w:rsidRDefault="008A358D" w:rsidP="005C08F3">
            <w:pPr>
              <w:tabs>
                <w:tab w:val="left" w:pos="851"/>
              </w:tabs>
              <w:ind w:left="34" w:right="-1327"/>
              <w:rPr>
                <w:color w:val="000000" w:themeColor="text1"/>
                <w:sz w:val="24"/>
                <w:szCs w:val="24"/>
              </w:rPr>
            </w:pPr>
            <w:r w:rsidRPr="001B71D0">
              <w:rPr>
                <w:color w:val="000000" w:themeColor="text1"/>
                <w:sz w:val="24"/>
                <w:szCs w:val="24"/>
              </w:rPr>
              <w:t xml:space="preserve">сведения, составляющие государственную </w:t>
            </w:r>
          </w:p>
          <w:p w14:paraId="65D04697" w14:textId="77777777" w:rsidR="008A358D" w:rsidRPr="001B71D0" w:rsidRDefault="008A358D" w:rsidP="005C08F3">
            <w:pPr>
              <w:tabs>
                <w:tab w:val="left" w:pos="851"/>
              </w:tabs>
              <w:ind w:left="34" w:right="-1327"/>
              <w:rPr>
                <w:color w:val="000000" w:themeColor="text1"/>
                <w:sz w:val="24"/>
                <w:szCs w:val="24"/>
              </w:rPr>
            </w:pPr>
            <w:r w:rsidRPr="001B71D0">
              <w:rPr>
                <w:color w:val="000000" w:themeColor="text1"/>
                <w:sz w:val="24"/>
                <w:szCs w:val="24"/>
              </w:rPr>
              <w:t xml:space="preserve">тайну, и сведения, подлежащие экспортному </w:t>
            </w:r>
          </w:p>
          <w:p w14:paraId="02310851" w14:textId="77777777" w:rsidR="008A358D" w:rsidRPr="001B71D0" w:rsidRDefault="008A358D" w:rsidP="005C08F3">
            <w:pPr>
              <w:tabs>
                <w:tab w:val="left" w:pos="851"/>
              </w:tabs>
              <w:ind w:right="-1327"/>
              <w:rPr>
                <w:color w:val="000000" w:themeColor="text1"/>
                <w:sz w:val="24"/>
                <w:szCs w:val="24"/>
              </w:rPr>
            </w:pPr>
            <w:r w:rsidRPr="001B71D0">
              <w:rPr>
                <w:color w:val="000000" w:themeColor="text1"/>
                <w:sz w:val="24"/>
                <w:szCs w:val="24"/>
              </w:rPr>
              <w:t>контролю</w:t>
            </w:r>
          </w:p>
          <w:p w14:paraId="2E18CFC3" w14:textId="77777777" w:rsidR="008A358D" w:rsidRPr="001B71D0" w:rsidRDefault="008A358D" w:rsidP="005C08F3">
            <w:pPr>
              <w:tabs>
                <w:tab w:val="left" w:pos="851"/>
              </w:tabs>
              <w:ind w:right="-1327"/>
              <w:rPr>
                <w:color w:val="000000" w:themeColor="text1"/>
                <w:sz w:val="24"/>
                <w:szCs w:val="24"/>
              </w:rPr>
            </w:pPr>
          </w:p>
          <w:p w14:paraId="08E7387F" w14:textId="77777777" w:rsidR="008A358D" w:rsidRPr="001B71D0" w:rsidRDefault="008A358D" w:rsidP="005C08F3">
            <w:pPr>
              <w:tabs>
                <w:tab w:val="left" w:pos="851"/>
              </w:tabs>
              <w:spacing w:line="360" w:lineRule="auto"/>
              <w:ind w:left="34" w:right="-1327"/>
              <w:rPr>
                <w:color w:val="000000" w:themeColor="text1"/>
                <w:sz w:val="24"/>
                <w:szCs w:val="24"/>
              </w:rPr>
            </w:pPr>
            <w:bookmarkStart w:id="1" w:name="_Hlk102735609"/>
            <w:r w:rsidRPr="001B71D0">
              <w:rPr>
                <w:color w:val="000000" w:themeColor="text1"/>
                <w:sz w:val="24"/>
                <w:szCs w:val="24"/>
              </w:rPr>
              <w:t>Уполномоченный по экспортному контролю</w:t>
            </w:r>
          </w:p>
          <w:bookmarkEnd w:id="1"/>
          <w:p w14:paraId="296F23A6" w14:textId="77777777" w:rsidR="008A358D" w:rsidRPr="001B71D0" w:rsidRDefault="008A358D" w:rsidP="005C08F3">
            <w:pPr>
              <w:tabs>
                <w:tab w:val="left" w:pos="851"/>
              </w:tabs>
              <w:spacing w:line="360" w:lineRule="auto"/>
              <w:ind w:left="34" w:right="-1327"/>
              <w:rPr>
                <w:color w:val="000000" w:themeColor="text1"/>
                <w:sz w:val="24"/>
                <w:szCs w:val="24"/>
              </w:rPr>
            </w:pPr>
          </w:p>
          <w:p w14:paraId="27B76408" w14:textId="006B758F" w:rsidR="008A358D" w:rsidRPr="001B71D0" w:rsidRDefault="008A358D" w:rsidP="005C08F3">
            <w:pPr>
              <w:tabs>
                <w:tab w:val="left" w:pos="851"/>
                <w:tab w:val="left" w:pos="5954"/>
              </w:tabs>
              <w:ind w:left="34" w:right="-1327"/>
              <w:jc w:val="both"/>
              <w:rPr>
                <w:color w:val="000000" w:themeColor="text1"/>
                <w:sz w:val="24"/>
                <w:szCs w:val="24"/>
              </w:rPr>
            </w:pPr>
            <w:r w:rsidRPr="001B71D0">
              <w:rPr>
                <w:color w:val="000000" w:themeColor="text1"/>
                <w:sz w:val="24"/>
                <w:szCs w:val="24"/>
              </w:rPr>
              <w:t xml:space="preserve">______________       </w:t>
            </w:r>
            <w:r>
              <w:rPr>
                <w:color w:val="000000" w:themeColor="text1"/>
                <w:sz w:val="24"/>
                <w:szCs w:val="24"/>
              </w:rPr>
              <w:t>И. Л. Артемьева</w:t>
            </w:r>
            <w:r w:rsidRPr="001B71D0">
              <w:rPr>
                <w:color w:val="000000" w:themeColor="text1"/>
                <w:sz w:val="24"/>
                <w:szCs w:val="24"/>
              </w:rPr>
              <w:t xml:space="preserve"> </w:t>
            </w:r>
          </w:p>
          <w:p w14:paraId="418560BF" w14:textId="7B1BCCA8" w:rsidR="008A358D" w:rsidRDefault="008A358D" w:rsidP="005C08F3">
            <w:pPr>
              <w:tabs>
                <w:tab w:val="left" w:pos="851"/>
                <w:tab w:val="left" w:pos="5670"/>
              </w:tabs>
              <w:ind w:right="-1327"/>
              <w:rPr>
                <w:i/>
                <w:color w:val="000000" w:themeColor="text1"/>
                <w:sz w:val="20"/>
                <w:szCs w:val="20"/>
              </w:rPr>
            </w:pPr>
            <w:r w:rsidRPr="001B71D0">
              <w:rPr>
                <w:i/>
                <w:color w:val="000000" w:themeColor="text1"/>
                <w:sz w:val="24"/>
                <w:szCs w:val="24"/>
                <w:vertAlign w:val="subscript"/>
              </w:rPr>
              <w:t xml:space="preserve"> </w:t>
            </w:r>
            <w:r w:rsidRPr="001B71D0">
              <w:rPr>
                <w:i/>
                <w:color w:val="000000" w:themeColor="text1"/>
                <w:sz w:val="24"/>
                <w:szCs w:val="24"/>
                <w:vertAlign w:val="superscript"/>
              </w:rPr>
              <w:t xml:space="preserve">             </w:t>
            </w:r>
            <w:r w:rsidRPr="009232D4">
              <w:rPr>
                <w:i/>
                <w:color w:val="000000" w:themeColor="text1"/>
                <w:sz w:val="20"/>
                <w:szCs w:val="20"/>
              </w:rPr>
              <w:t xml:space="preserve">подпись                      </w:t>
            </w:r>
            <w:r>
              <w:rPr>
                <w:i/>
                <w:color w:val="000000" w:themeColor="text1"/>
                <w:sz w:val="20"/>
                <w:szCs w:val="20"/>
              </w:rPr>
              <w:t>И</w:t>
            </w:r>
            <w:r w:rsidRPr="009232D4">
              <w:rPr>
                <w:i/>
                <w:color w:val="000000" w:themeColor="text1"/>
                <w:sz w:val="20"/>
                <w:szCs w:val="20"/>
              </w:rPr>
              <w:t>.</w:t>
            </w:r>
            <w:r>
              <w:rPr>
                <w:i/>
                <w:color w:val="000000" w:themeColor="text1"/>
                <w:sz w:val="20"/>
                <w:szCs w:val="20"/>
              </w:rPr>
              <w:t>О</w:t>
            </w:r>
            <w:r w:rsidRPr="009232D4">
              <w:rPr>
                <w:i/>
                <w:color w:val="000000" w:themeColor="text1"/>
                <w:sz w:val="20"/>
                <w:szCs w:val="20"/>
              </w:rPr>
              <w:t xml:space="preserve">. </w:t>
            </w:r>
            <w:r>
              <w:rPr>
                <w:i/>
                <w:color w:val="000000" w:themeColor="text1"/>
                <w:sz w:val="20"/>
                <w:szCs w:val="20"/>
              </w:rPr>
              <w:t>Ф</w:t>
            </w:r>
            <w:r w:rsidRPr="009232D4">
              <w:rPr>
                <w:i/>
                <w:color w:val="000000" w:themeColor="text1"/>
                <w:sz w:val="20"/>
                <w:szCs w:val="20"/>
              </w:rPr>
              <w:t>амилия</w:t>
            </w:r>
          </w:p>
          <w:p w14:paraId="6A770B4C" w14:textId="77777777" w:rsidR="00E87408" w:rsidRDefault="00E87408" w:rsidP="005C08F3">
            <w:pPr>
              <w:tabs>
                <w:tab w:val="left" w:pos="851"/>
                <w:tab w:val="left" w:pos="5670"/>
              </w:tabs>
              <w:ind w:right="-1327"/>
              <w:rPr>
                <w:i/>
                <w:color w:val="000000" w:themeColor="text1"/>
                <w:sz w:val="20"/>
                <w:szCs w:val="20"/>
              </w:rPr>
            </w:pPr>
          </w:p>
          <w:p w14:paraId="34DD510F" w14:textId="77777777" w:rsidR="008A358D" w:rsidRPr="009232D4" w:rsidRDefault="008A358D" w:rsidP="005C08F3">
            <w:pPr>
              <w:tabs>
                <w:tab w:val="left" w:pos="851"/>
                <w:tab w:val="left" w:pos="5670"/>
              </w:tabs>
              <w:ind w:right="-1327"/>
              <w:rPr>
                <w:i/>
                <w:color w:val="000000" w:themeColor="text1"/>
                <w:sz w:val="20"/>
                <w:szCs w:val="20"/>
              </w:rPr>
            </w:pPr>
          </w:p>
          <w:p w14:paraId="297B85D7" w14:textId="712AEE26" w:rsidR="008A358D" w:rsidRPr="001B71D0" w:rsidRDefault="008A358D" w:rsidP="005C08F3">
            <w:pPr>
              <w:tabs>
                <w:tab w:val="left" w:pos="851"/>
              </w:tabs>
              <w:ind w:right="-1327"/>
              <w:rPr>
                <w:color w:val="000000" w:themeColor="text1"/>
                <w:sz w:val="24"/>
                <w:szCs w:val="24"/>
              </w:rPr>
            </w:pPr>
            <w:r w:rsidRPr="001B71D0">
              <w:rPr>
                <w:color w:val="000000" w:themeColor="text1"/>
                <w:sz w:val="24"/>
                <w:szCs w:val="24"/>
              </w:rPr>
              <w:t>«</w:t>
            </w:r>
            <w:r w:rsidR="006A52BA" w:rsidRPr="001B71D0">
              <w:rPr>
                <w:color w:val="000000" w:themeColor="text1"/>
                <w:sz w:val="24"/>
                <w:szCs w:val="24"/>
              </w:rPr>
              <w:t>____</w:t>
            </w:r>
            <w:r w:rsidR="00027ADD">
              <w:rPr>
                <w:color w:val="000000" w:themeColor="text1"/>
                <w:sz w:val="24"/>
                <w:szCs w:val="24"/>
              </w:rPr>
              <w:t>_</w:t>
            </w:r>
            <w:r w:rsidR="006A52BA" w:rsidRPr="001B71D0">
              <w:rPr>
                <w:color w:val="000000" w:themeColor="text1"/>
                <w:sz w:val="24"/>
                <w:szCs w:val="24"/>
              </w:rPr>
              <w:t>_</w:t>
            </w:r>
            <w:r w:rsidRPr="001B71D0">
              <w:rPr>
                <w:color w:val="000000" w:themeColor="text1"/>
                <w:sz w:val="24"/>
                <w:szCs w:val="24"/>
              </w:rPr>
              <w:t>» ________________ 20</w:t>
            </w:r>
            <w:r w:rsidRPr="008A358D">
              <w:rPr>
                <w:color w:val="000000" w:themeColor="text1"/>
                <w:sz w:val="24"/>
                <w:szCs w:val="24"/>
              </w:rPr>
              <w:t>25</w:t>
            </w:r>
            <w:r w:rsidRPr="001B71D0">
              <w:rPr>
                <w:color w:val="000000" w:themeColor="text1"/>
                <w:sz w:val="24"/>
                <w:szCs w:val="24"/>
              </w:rPr>
              <w:t xml:space="preserve"> г.</w:t>
            </w:r>
          </w:p>
        </w:tc>
        <w:tc>
          <w:tcPr>
            <w:tcW w:w="4962" w:type="dxa"/>
          </w:tcPr>
          <w:p w14:paraId="02CA5756" w14:textId="3BD792D2" w:rsidR="008A358D" w:rsidRPr="0072730E" w:rsidRDefault="008A358D" w:rsidP="005C08F3">
            <w:pPr>
              <w:widowControl w:val="0"/>
              <w:tabs>
                <w:tab w:val="left" w:pos="851"/>
              </w:tabs>
              <w:ind w:right="-1327"/>
              <w:rPr>
                <w:color w:val="000000" w:themeColor="text1"/>
              </w:rPr>
            </w:pPr>
            <w:r w:rsidRPr="001B71D0">
              <w:rPr>
                <w:color w:val="000000" w:themeColor="text1"/>
                <w:sz w:val="24"/>
                <w:szCs w:val="24"/>
              </w:rPr>
              <w:t>Автор работы</w:t>
            </w:r>
            <w:r w:rsidR="00B00168">
              <w:rPr>
                <w:color w:val="000000" w:themeColor="text1"/>
                <w:sz w:val="24"/>
                <w:szCs w:val="24"/>
              </w:rPr>
              <w:t xml:space="preserve">   ________________________</w:t>
            </w:r>
            <w:r w:rsidR="00B00168" w:rsidRPr="0072730E">
              <w:rPr>
                <w:color w:val="000000" w:themeColor="text1"/>
                <w:sz w:val="24"/>
                <w:szCs w:val="24"/>
              </w:rPr>
              <w:t>,</w:t>
            </w:r>
          </w:p>
          <w:p w14:paraId="278523A2" w14:textId="4DA97DE3" w:rsidR="008A358D" w:rsidRDefault="00B00168" w:rsidP="005C08F3">
            <w:pPr>
              <w:widowControl w:val="0"/>
              <w:tabs>
                <w:tab w:val="left" w:pos="851"/>
              </w:tabs>
              <w:ind w:right="-1327"/>
              <w:rPr>
                <w:i/>
                <w:color w:val="000000" w:themeColor="text1"/>
                <w:sz w:val="20"/>
                <w:szCs w:val="20"/>
              </w:rPr>
            </w:pPr>
            <w:r>
              <w:rPr>
                <w:color w:val="000000" w:themeColor="text1"/>
                <w:sz w:val="20"/>
                <w:szCs w:val="20"/>
              </w:rPr>
              <w:t xml:space="preserve">           </w:t>
            </w:r>
            <w:r w:rsidR="008A358D" w:rsidRPr="009232D4">
              <w:rPr>
                <w:color w:val="000000" w:themeColor="text1"/>
                <w:sz w:val="20"/>
                <w:szCs w:val="20"/>
              </w:rPr>
              <w:t xml:space="preserve">                                 </w:t>
            </w:r>
            <w:r w:rsidR="008A358D">
              <w:rPr>
                <w:color w:val="000000" w:themeColor="text1"/>
                <w:sz w:val="20"/>
                <w:szCs w:val="20"/>
              </w:rPr>
              <w:t xml:space="preserve">        </w:t>
            </w:r>
            <w:r w:rsidR="008A358D" w:rsidRPr="009232D4">
              <w:rPr>
                <w:i/>
                <w:color w:val="000000" w:themeColor="text1"/>
                <w:sz w:val="20"/>
                <w:szCs w:val="20"/>
              </w:rPr>
              <w:t>подпись</w:t>
            </w:r>
          </w:p>
          <w:p w14:paraId="39B4C9D5" w14:textId="77777777" w:rsidR="008A358D" w:rsidRPr="009232D4" w:rsidRDefault="008A358D" w:rsidP="005C08F3">
            <w:pPr>
              <w:widowControl w:val="0"/>
              <w:tabs>
                <w:tab w:val="left" w:pos="851"/>
              </w:tabs>
              <w:ind w:right="-1327"/>
              <w:rPr>
                <w:i/>
                <w:color w:val="000000" w:themeColor="text1"/>
                <w:sz w:val="20"/>
                <w:szCs w:val="20"/>
              </w:rPr>
            </w:pPr>
          </w:p>
          <w:p w14:paraId="67AFC1E6" w14:textId="30C84626" w:rsidR="008A358D" w:rsidRDefault="008A358D" w:rsidP="005C08F3">
            <w:pPr>
              <w:widowControl w:val="0"/>
              <w:tabs>
                <w:tab w:val="left" w:pos="851"/>
              </w:tabs>
              <w:ind w:right="-1327"/>
              <w:rPr>
                <w:color w:val="000000" w:themeColor="text1"/>
                <w:sz w:val="24"/>
                <w:szCs w:val="24"/>
              </w:rPr>
            </w:pPr>
            <w:r w:rsidRPr="001B71D0">
              <w:rPr>
                <w:color w:val="000000" w:themeColor="text1"/>
                <w:sz w:val="24"/>
                <w:szCs w:val="24"/>
              </w:rPr>
              <w:t>группа</w:t>
            </w:r>
            <w:r w:rsidR="00284271">
              <w:rPr>
                <w:color w:val="000000" w:themeColor="text1"/>
                <w:sz w:val="24"/>
                <w:szCs w:val="24"/>
              </w:rPr>
              <w:t xml:space="preserve"> Б9121-09.03.03пиэ</w:t>
            </w:r>
          </w:p>
          <w:p w14:paraId="2A09469C" w14:textId="77777777" w:rsidR="00E87408" w:rsidRPr="001B71D0" w:rsidRDefault="00E87408" w:rsidP="005C08F3">
            <w:pPr>
              <w:widowControl w:val="0"/>
              <w:tabs>
                <w:tab w:val="left" w:pos="851"/>
              </w:tabs>
              <w:ind w:right="-1327"/>
              <w:rPr>
                <w:color w:val="000000" w:themeColor="text1"/>
                <w:sz w:val="24"/>
                <w:szCs w:val="24"/>
              </w:rPr>
            </w:pPr>
          </w:p>
          <w:p w14:paraId="5CAE865F" w14:textId="77777777" w:rsidR="008A358D" w:rsidRPr="001B71D0" w:rsidRDefault="008A358D" w:rsidP="005C08F3">
            <w:pPr>
              <w:widowControl w:val="0"/>
              <w:tabs>
                <w:tab w:val="left" w:pos="851"/>
              </w:tabs>
              <w:ind w:right="-1327"/>
              <w:rPr>
                <w:color w:val="000000" w:themeColor="text1"/>
                <w:sz w:val="16"/>
                <w:szCs w:val="16"/>
                <w:vertAlign w:val="superscript"/>
              </w:rPr>
            </w:pPr>
            <w:r w:rsidRPr="001B71D0">
              <w:rPr>
                <w:color w:val="000000" w:themeColor="text1"/>
                <w:sz w:val="24"/>
                <w:szCs w:val="24"/>
                <w:vertAlign w:val="superscript"/>
              </w:rPr>
              <w:t xml:space="preserve">                             </w:t>
            </w:r>
          </w:p>
          <w:p w14:paraId="2E65C0FB" w14:textId="6A76F892" w:rsidR="008A358D" w:rsidRPr="001B71D0" w:rsidRDefault="008A358D" w:rsidP="005C08F3">
            <w:pPr>
              <w:tabs>
                <w:tab w:val="left" w:pos="851"/>
                <w:tab w:val="left" w:pos="5954"/>
              </w:tabs>
              <w:ind w:right="-1327"/>
              <w:rPr>
                <w:color w:val="000000" w:themeColor="text1"/>
                <w:sz w:val="24"/>
                <w:szCs w:val="24"/>
              </w:rPr>
            </w:pPr>
            <w:r w:rsidRPr="001B71D0">
              <w:rPr>
                <w:color w:val="000000" w:themeColor="text1"/>
                <w:sz w:val="24"/>
                <w:szCs w:val="24"/>
              </w:rPr>
              <w:t>«_</w:t>
            </w:r>
            <w:r w:rsidR="00B00168">
              <w:rPr>
                <w:color w:val="000000" w:themeColor="text1"/>
                <w:sz w:val="24"/>
                <w:szCs w:val="24"/>
              </w:rPr>
              <w:t>_</w:t>
            </w:r>
            <w:r w:rsidRPr="001B71D0">
              <w:rPr>
                <w:color w:val="000000" w:themeColor="text1"/>
                <w:sz w:val="24"/>
                <w:szCs w:val="24"/>
              </w:rPr>
              <w:t>_</w:t>
            </w:r>
            <w:r w:rsidR="00027ADD">
              <w:rPr>
                <w:color w:val="000000" w:themeColor="text1"/>
                <w:sz w:val="24"/>
                <w:szCs w:val="24"/>
              </w:rPr>
              <w:t>_</w:t>
            </w:r>
            <w:r w:rsidRPr="001B71D0">
              <w:rPr>
                <w:color w:val="000000" w:themeColor="text1"/>
                <w:sz w:val="24"/>
                <w:szCs w:val="24"/>
              </w:rPr>
              <w:t>__» ________________ 20</w:t>
            </w:r>
            <w:r w:rsidRPr="00176E14">
              <w:rPr>
                <w:color w:val="000000" w:themeColor="text1"/>
                <w:sz w:val="24"/>
                <w:szCs w:val="24"/>
              </w:rPr>
              <w:t>25</w:t>
            </w:r>
            <w:r w:rsidRPr="001B71D0">
              <w:rPr>
                <w:color w:val="000000" w:themeColor="text1"/>
                <w:sz w:val="24"/>
                <w:szCs w:val="24"/>
              </w:rPr>
              <w:t xml:space="preserve"> г.</w:t>
            </w:r>
          </w:p>
          <w:p w14:paraId="10A92831" w14:textId="77777777" w:rsidR="008A358D" w:rsidRPr="001B71D0" w:rsidRDefault="008A358D" w:rsidP="005C08F3">
            <w:pPr>
              <w:tabs>
                <w:tab w:val="left" w:pos="851"/>
                <w:tab w:val="left" w:pos="5954"/>
              </w:tabs>
              <w:ind w:right="-1327"/>
              <w:rPr>
                <w:color w:val="000000" w:themeColor="text1"/>
                <w:sz w:val="24"/>
                <w:szCs w:val="24"/>
              </w:rPr>
            </w:pPr>
          </w:p>
          <w:p w14:paraId="44778C75" w14:textId="77777777" w:rsidR="008A358D" w:rsidRPr="001B71D0" w:rsidRDefault="008A358D" w:rsidP="005C08F3">
            <w:pPr>
              <w:widowControl w:val="0"/>
              <w:tabs>
                <w:tab w:val="left" w:pos="851"/>
              </w:tabs>
              <w:ind w:right="-1327"/>
              <w:rPr>
                <w:color w:val="000000" w:themeColor="text1"/>
              </w:rPr>
            </w:pPr>
          </w:p>
          <w:p w14:paraId="3954483C" w14:textId="6F06FD7F" w:rsidR="008A358D" w:rsidRPr="001B71D0" w:rsidRDefault="008A358D" w:rsidP="005C08F3">
            <w:pPr>
              <w:tabs>
                <w:tab w:val="left" w:pos="851"/>
                <w:tab w:val="left" w:pos="5954"/>
              </w:tabs>
              <w:ind w:right="-1327"/>
              <w:jc w:val="both"/>
              <w:rPr>
                <w:color w:val="000000" w:themeColor="text1"/>
                <w:sz w:val="24"/>
                <w:szCs w:val="24"/>
              </w:rPr>
            </w:pPr>
            <w:r w:rsidRPr="001B71D0">
              <w:rPr>
                <w:color w:val="000000" w:themeColor="text1"/>
                <w:sz w:val="24"/>
                <w:szCs w:val="24"/>
              </w:rPr>
              <w:t xml:space="preserve">Руководитель ВКР </w:t>
            </w:r>
            <w:r w:rsidR="00176E14">
              <w:rPr>
                <w:color w:val="000000" w:themeColor="text1"/>
                <w:sz w:val="24"/>
                <w:szCs w:val="24"/>
              </w:rPr>
              <w:t>старший преподаватель</w:t>
            </w:r>
          </w:p>
          <w:p w14:paraId="7163F691" w14:textId="5C146142" w:rsidR="008A358D" w:rsidRDefault="008A358D" w:rsidP="005C08F3">
            <w:pPr>
              <w:tabs>
                <w:tab w:val="left" w:pos="851"/>
                <w:tab w:val="left" w:pos="5954"/>
              </w:tabs>
              <w:ind w:right="-1327"/>
              <w:jc w:val="both"/>
              <w:rPr>
                <w:color w:val="000000" w:themeColor="text1"/>
                <w:sz w:val="20"/>
                <w:szCs w:val="20"/>
              </w:rPr>
            </w:pPr>
            <w:r w:rsidRPr="009232D4">
              <w:rPr>
                <w:color w:val="000000" w:themeColor="text1"/>
                <w:sz w:val="20"/>
                <w:szCs w:val="20"/>
              </w:rPr>
              <w:t xml:space="preserve">                                </w:t>
            </w:r>
            <w:r w:rsidR="000764A0">
              <w:rPr>
                <w:color w:val="000000" w:themeColor="text1"/>
                <w:sz w:val="20"/>
                <w:szCs w:val="20"/>
              </w:rPr>
              <w:t xml:space="preserve">   </w:t>
            </w:r>
            <w:r w:rsidRPr="009232D4">
              <w:rPr>
                <w:color w:val="000000" w:themeColor="text1"/>
                <w:sz w:val="20"/>
                <w:szCs w:val="20"/>
              </w:rPr>
              <w:t xml:space="preserve">       должность, ученое звание</w:t>
            </w:r>
          </w:p>
          <w:p w14:paraId="474E5455" w14:textId="77777777" w:rsidR="00FE6096" w:rsidRDefault="00FE6096" w:rsidP="005C08F3">
            <w:pPr>
              <w:tabs>
                <w:tab w:val="left" w:pos="851"/>
                <w:tab w:val="left" w:pos="5954"/>
              </w:tabs>
              <w:ind w:right="-1327"/>
              <w:jc w:val="both"/>
              <w:rPr>
                <w:color w:val="000000" w:themeColor="text1"/>
                <w:sz w:val="20"/>
                <w:szCs w:val="20"/>
              </w:rPr>
            </w:pPr>
          </w:p>
          <w:p w14:paraId="5D4B3B2D" w14:textId="77777777" w:rsidR="00E87408" w:rsidRPr="009232D4" w:rsidRDefault="00E87408" w:rsidP="005C08F3">
            <w:pPr>
              <w:tabs>
                <w:tab w:val="left" w:pos="851"/>
                <w:tab w:val="left" w:pos="5954"/>
              </w:tabs>
              <w:ind w:right="-1327"/>
              <w:jc w:val="both"/>
              <w:rPr>
                <w:color w:val="000000" w:themeColor="text1"/>
                <w:sz w:val="20"/>
                <w:szCs w:val="20"/>
              </w:rPr>
            </w:pPr>
          </w:p>
          <w:p w14:paraId="22F7118A" w14:textId="7FA54735" w:rsidR="008A358D" w:rsidRPr="001B71D0" w:rsidRDefault="008A358D" w:rsidP="005C08F3">
            <w:pPr>
              <w:tabs>
                <w:tab w:val="left" w:pos="851"/>
                <w:tab w:val="left" w:pos="5954"/>
              </w:tabs>
              <w:ind w:right="-1327"/>
              <w:jc w:val="both"/>
              <w:rPr>
                <w:color w:val="000000" w:themeColor="text1"/>
                <w:sz w:val="24"/>
                <w:szCs w:val="24"/>
              </w:rPr>
            </w:pPr>
            <w:r w:rsidRPr="001B71D0">
              <w:rPr>
                <w:color w:val="000000" w:themeColor="text1"/>
                <w:sz w:val="24"/>
                <w:szCs w:val="24"/>
              </w:rPr>
              <w:t xml:space="preserve">______________ </w:t>
            </w:r>
            <w:r w:rsidR="00452893">
              <w:rPr>
                <w:color w:val="000000" w:themeColor="text1"/>
                <w:sz w:val="24"/>
                <w:szCs w:val="24"/>
              </w:rPr>
              <w:t xml:space="preserve">  </w:t>
            </w:r>
            <w:r w:rsidRPr="001B71D0">
              <w:rPr>
                <w:color w:val="000000" w:themeColor="text1"/>
                <w:sz w:val="24"/>
                <w:szCs w:val="24"/>
              </w:rPr>
              <w:t xml:space="preserve"> </w:t>
            </w:r>
            <w:r w:rsidR="00176E14">
              <w:rPr>
                <w:color w:val="000000" w:themeColor="text1"/>
                <w:sz w:val="24"/>
                <w:szCs w:val="24"/>
              </w:rPr>
              <w:t>Е. И. Шувалова</w:t>
            </w:r>
          </w:p>
          <w:p w14:paraId="7B688E28" w14:textId="62A0184B" w:rsidR="008A358D" w:rsidRDefault="008A358D" w:rsidP="005C08F3">
            <w:pPr>
              <w:tabs>
                <w:tab w:val="left" w:pos="851"/>
                <w:tab w:val="left" w:pos="5670"/>
              </w:tabs>
              <w:ind w:right="-1327"/>
              <w:jc w:val="both"/>
              <w:rPr>
                <w:i/>
                <w:color w:val="000000" w:themeColor="text1"/>
                <w:sz w:val="20"/>
                <w:szCs w:val="20"/>
              </w:rPr>
            </w:pPr>
            <w:r w:rsidRPr="001B71D0">
              <w:rPr>
                <w:i/>
                <w:color w:val="000000" w:themeColor="text1"/>
                <w:sz w:val="24"/>
                <w:szCs w:val="24"/>
                <w:vertAlign w:val="subscript"/>
              </w:rPr>
              <w:t xml:space="preserve"> </w:t>
            </w:r>
            <w:r w:rsidRPr="001B71D0">
              <w:rPr>
                <w:i/>
                <w:color w:val="000000" w:themeColor="text1"/>
                <w:sz w:val="24"/>
                <w:szCs w:val="24"/>
                <w:vertAlign w:val="superscript"/>
              </w:rPr>
              <w:t xml:space="preserve">            </w:t>
            </w:r>
            <w:r w:rsidRPr="009232D4">
              <w:rPr>
                <w:i/>
                <w:color w:val="000000" w:themeColor="text1"/>
                <w:sz w:val="20"/>
                <w:szCs w:val="20"/>
              </w:rPr>
              <w:t>подпис</w:t>
            </w:r>
            <w:r>
              <w:rPr>
                <w:i/>
                <w:color w:val="000000" w:themeColor="text1"/>
                <w:sz w:val="20"/>
                <w:szCs w:val="20"/>
              </w:rPr>
              <w:t xml:space="preserve">ь      </w:t>
            </w:r>
            <w:r w:rsidR="00176E14">
              <w:rPr>
                <w:i/>
                <w:color w:val="000000" w:themeColor="text1"/>
                <w:sz w:val="20"/>
                <w:szCs w:val="20"/>
              </w:rPr>
              <w:t xml:space="preserve">  </w:t>
            </w:r>
            <w:r>
              <w:rPr>
                <w:i/>
                <w:color w:val="000000" w:themeColor="text1"/>
                <w:sz w:val="20"/>
                <w:szCs w:val="20"/>
              </w:rPr>
              <w:t xml:space="preserve">          И</w:t>
            </w:r>
            <w:r w:rsidRPr="009232D4">
              <w:rPr>
                <w:i/>
                <w:color w:val="000000" w:themeColor="text1"/>
                <w:sz w:val="20"/>
                <w:szCs w:val="20"/>
              </w:rPr>
              <w:t>.</w:t>
            </w:r>
            <w:r>
              <w:rPr>
                <w:i/>
                <w:color w:val="000000" w:themeColor="text1"/>
                <w:sz w:val="20"/>
                <w:szCs w:val="20"/>
              </w:rPr>
              <w:t>О</w:t>
            </w:r>
            <w:r w:rsidRPr="009232D4">
              <w:rPr>
                <w:i/>
                <w:color w:val="000000" w:themeColor="text1"/>
                <w:sz w:val="20"/>
                <w:szCs w:val="20"/>
              </w:rPr>
              <w:t>.</w:t>
            </w:r>
            <w:r>
              <w:rPr>
                <w:i/>
                <w:color w:val="000000" w:themeColor="text1"/>
                <w:sz w:val="20"/>
                <w:szCs w:val="20"/>
              </w:rPr>
              <w:t xml:space="preserve"> Ф</w:t>
            </w:r>
            <w:r w:rsidRPr="009232D4">
              <w:rPr>
                <w:i/>
                <w:color w:val="000000" w:themeColor="text1"/>
                <w:sz w:val="20"/>
                <w:szCs w:val="20"/>
              </w:rPr>
              <w:t>амилия</w:t>
            </w:r>
          </w:p>
          <w:p w14:paraId="310A844F" w14:textId="77777777" w:rsidR="00E87408" w:rsidRDefault="00E87408" w:rsidP="005C08F3">
            <w:pPr>
              <w:tabs>
                <w:tab w:val="left" w:pos="851"/>
                <w:tab w:val="left" w:pos="5670"/>
              </w:tabs>
              <w:ind w:right="-1327"/>
              <w:jc w:val="both"/>
              <w:rPr>
                <w:i/>
                <w:color w:val="000000" w:themeColor="text1"/>
                <w:sz w:val="20"/>
                <w:szCs w:val="20"/>
              </w:rPr>
            </w:pPr>
          </w:p>
          <w:p w14:paraId="7522891E" w14:textId="77777777" w:rsidR="008A358D" w:rsidRPr="009232D4" w:rsidRDefault="008A358D" w:rsidP="005C08F3">
            <w:pPr>
              <w:tabs>
                <w:tab w:val="left" w:pos="851"/>
                <w:tab w:val="left" w:pos="5670"/>
              </w:tabs>
              <w:ind w:right="-1327"/>
              <w:jc w:val="both"/>
              <w:rPr>
                <w:i/>
                <w:color w:val="000000" w:themeColor="text1"/>
                <w:sz w:val="20"/>
                <w:szCs w:val="20"/>
              </w:rPr>
            </w:pPr>
          </w:p>
          <w:p w14:paraId="48F33604" w14:textId="38F00184" w:rsidR="008A358D" w:rsidRPr="001B71D0" w:rsidRDefault="008A358D" w:rsidP="005C08F3">
            <w:pPr>
              <w:tabs>
                <w:tab w:val="left" w:pos="851"/>
                <w:tab w:val="left" w:pos="5954"/>
              </w:tabs>
              <w:ind w:right="-1327"/>
              <w:jc w:val="both"/>
              <w:rPr>
                <w:color w:val="000000" w:themeColor="text1"/>
                <w:sz w:val="24"/>
                <w:szCs w:val="24"/>
              </w:rPr>
            </w:pPr>
            <w:r w:rsidRPr="001B71D0">
              <w:rPr>
                <w:color w:val="000000" w:themeColor="text1"/>
                <w:sz w:val="24"/>
                <w:szCs w:val="24"/>
              </w:rPr>
              <w:t>«</w:t>
            </w:r>
            <w:r w:rsidR="006A52BA" w:rsidRPr="001B71D0">
              <w:rPr>
                <w:color w:val="000000" w:themeColor="text1"/>
                <w:sz w:val="24"/>
                <w:szCs w:val="24"/>
              </w:rPr>
              <w:t>___</w:t>
            </w:r>
            <w:r w:rsidR="00027ADD">
              <w:rPr>
                <w:color w:val="000000" w:themeColor="text1"/>
                <w:sz w:val="24"/>
                <w:szCs w:val="24"/>
              </w:rPr>
              <w:t>_</w:t>
            </w:r>
            <w:r w:rsidR="006A52BA" w:rsidRPr="001B71D0">
              <w:rPr>
                <w:color w:val="000000" w:themeColor="text1"/>
                <w:sz w:val="24"/>
                <w:szCs w:val="24"/>
              </w:rPr>
              <w:t>__</w:t>
            </w:r>
            <w:r w:rsidRPr="001B71D0">
              <w:rPr>
                <w:color w:val="000000" w:themeColor="text1"/>
                <w:sz w:val="24"/>
                <w:szCs w:val="24"/>
              </w:rPr>
              <w:t>» ___________________</w:t>
            </w:r>
            <w:r>
              <w:rPr>
                <w:color w:val="000000" w:themeColor="text1"/>
                <w:sz w:val="24"/>
                <w:szCs w:val="24"/>
              </w:rPr>
              <w:t xml:space="preserve"> </w:t>
            </w:r>
            <w:r w:rsidRPr="001B71D0">
              <w:rPr>
                <w:color w:val="000000" w:themeColor="text1"/>
                <w:sz w:val="24"/>
                <w:szCs w:val="24"/>
              </w:rPr>
              <w:t>20</w:t>
            </w:r>
            <w:r w:rsidRPr="00176E14">
              <w:rPr>
                <w:color w:val="000000" w:themeColor="text1"/>
                <w:sz w:val="24"/>
                <w:szCs w:val="24"/>
              </w:rPr>
              <w:t>25</w:t>
            </w:r>
            <w:r>
              <w:rPr>
                <w:color w:val="000000" w:themeColor="text1"/>
                <w:sz w:val="24"/>
                <w:szCs w:val="24"/>
              </w:rPr>
              <w:t xml:space="preserve"> </w:t>
            </w:r>
            <w:r w:rsidRPr="001B71D0">
              <w:rPr>
                <w:color w:val="000000" w:themeColor="text1"/>
                <w:sz w:val="24"/>
                <w:szCs w:val="24"/>
              </w:rPr>
              <w:t>г.</w:t>
            </w:r>
          </w:p>
          <w:p w14:paraId="356C0382" w14:textId="77777777" w:rsidR="008A358D" w:rsidRPr="001B71D0" w:rsidRDefault="008A358D" w:rsidP="005C08F3">
            <w:pPr>
              <w:tabs>
                <w:tab w:val="left" w:pos="851"/>
                <w:tab w:val="left" w:pos="5954"/>
              </w:tabs>
              <w:ind w:right="-1327"/>
              <w:jc w:val="both"/>
              <w:rPr>
                <w:color w:val="000000" w:themeColor="text1"/>
                <w:sz w:val="24"/>
                <w:szCs w:val="24"/>
              </w:rPr>
            </w:pPr>
          </w:p>
          <w:p w14:paraId="0BCF53B8" w14:textId="77777777" w:rsidR="008A358D" w:rsidRDefault="008A358D" w:rsidP="005C08F3">
            <w:pPr>
              <w:tabs>
                <w:tab w:val="left" w:pos="851"/>
                <w:tab w:val="left" w:pos="5954"/>
              </w:tabs>
              <w:ind w:right="-1327"/>
              <w:rPr>
                <w:color w:val="000000" w:themeColor="text1"/>
                <w:sz w:val="24"/>
                <w:szCs w:val="24"/>
              </w:rPr>
            </w:pPr>
            <w:r w:rsidRPr="001B71D0">
              <w:rPr>
                <w:color w:val="000000" w:themeColor="text1"/>
                <w:sz w:val="24"/>
                <w:szCs w:val="24"/>
              </w:rPr>
              <w:t>Консультант(ы)*</w:t>
            </w:r>
          </w:p>
          <w:p w14:paraId="3F30BB3E" w14:textId="77777777" w:rsidR="00EC4C94" w:rsidRPr="001B71D0" w:rsidRDefault="00EC4C94" w:rsidP="005C08F3">
            <w:pPr>
              <w:tabs>
                <w:tab w:val="left" w:pos="851"/>
                <w:tab w:val="left" w:pos="5954"/>
              </w:tabs>
              <w:ind w:right="-1327"/>
              <w:rPr>
                <w:color w:val="000000" w:themeColor="text1"/>
                <w:sz w:val="24"/>
                <w:szCs w:val="24"/>
              </w:rPr>
            </w:pPr>
          </w:p>
          <w:p w14:paraId="2BCB63E1" w14:textId="77777777" w:rsidR="008A358D" w:rsidRPr="001B71D0" w:rsidRDefault="008A358D" w:rsidP="005C08F3">
            <w:pPr>
              <w:tabs>
                <w:tab w:val="left" w:pos="851"/>
                <w:tab w:val="left" w:pos="5954"/>
              </w:tabs>
              <w:ind w:right="-1327"/>
              <w:jc w:val="both"/>
              <w:rPr>
                <w:color w:val="000000" w:themeColor="text1"/>
                <w:sz w:val="24"/>
                <w:szCs w:val="24"/>
              </w:rPr>
            </w:pPr>
            <w:r w:rsidRPr="001B71D0">
              <w:rPr>
                <w:color w:val="000000" w:themeColor="text1"/>
                <w:sz w:val="24"/>
                <w:szCs w:val="24"/>
              </w:rPr>
              <w:t>______________ ____________________</w:t>
            </w:r>
          </w:p>
          <w:p w14:paraId="34C384C2" w14:textId="77777777" w:rsidR="008A358D" w:rsidRDefault="008A358D" w:rsidP="005C08F3">
            <w:pPr>
              <w:tabs>
                <w:tab w:val="left" w:pos="851"/>
                <w:tab w:val="left" w:pos="5670"/>
              </w:tabs>
              <w:ind w:right="-1327"/>
              <w:jc w:val="both"/>
              <w:rPr>
                <w:i/>
                <w:color w:val="000000" w:themeColor="text1"/>
                <w:sz w:val="20"/>
                <w:szCs w:val="20"/>
              </w:rPr>
            </w:pPr>
            <w:r w:rsidRPr="009232D4">
              <w:rPr>
                <w:i/>
                <w:color w:val="000000" w:themeColor="text1"/>
                <w:sz w:val="20"/>
                <w:szCs w:val="20"/>
              </w:rPr>
              <w:t xml:space="preserve">            подпись                        </w:t>
            </w:r>
            <w:r>
              <w:rPr>
                <w:i/>
                <w:color w:val="000000" w:themeColor="text1"/>
                <w:sz w:val="20"/>
                <w:szCs w:val="20"/>
              </w:rPr>
              <w:t>И</w:t>
            </w:r>
            <w:r w:rsidRPr="009232D4">
              <w:rPr>
                <w:i/>
                <w:color w:val="000000" w:themeColor="text1"/>
                <w:sz w:val="20"/>
                <w:szCs w:val="20"/>
              </w:rPr>
              <w:t>.</w:t>
            </w:r>
            <w:r>
              <w:rPr>
                <w:i/>
                <w:color w:val="000000" w:themeColor="text1"/>
                <w:sz w:val="20"/>
                <w:szCs w:val="20"/>
              </w:rPr>
              <w:t>О</w:t>
            </w:r>
            <w:r w:rsidRPr="009232D4">
              <w:rPr>
                <w:i/>
                <w:color w:val="000000" w:themeColor="text1"/>
                <w:sz w:val="20"/>
                <w:szCs w:val="20"/>
              </w:rPr>
              <w:t xml:space="preserve">. </w:t>
            </w:r>
            <w:r>
              <w:rPr>
                <w:i/>
                <w:color w:val="000000" w:themeColor="text1"/>
                <w:sz w:val="20"/>
                <w:szCs w:val="20"/>
              </w:rPr>
              <w:t>Ф</w:t>
            </w:r>
            <w:r w:rsidRPr="009232D4">
              <w:rPr>
                <w:i/>
                <w:color w:val="000000" w:themeColor="text1"/>
                <w:sz w:val="20"/>
                <w:szCs w:val="20"/>
              </w:rPr>
              <w:t>амилия</w:t>
            </w:r>
          </w:p>
          <w:p w14:paraId="4BC8CE08" w14:textId="77777777" w:rsidR="008A358D" w:rsidRPr="009232D4" w:rsidRDefault="008A358D" w:rsidP="005C08F3">
            <w:pPr>
              <w:tabs>
                <w:tab w:val="left" w:pos="851"/>
                <w:tab w:val="left" w:pos="5670"/>
              </w:tabs>
              <w:ind w:right="-1327"/>
              <w:jc w:val="both"/>
              <w:rPr>
                <w:i/>
                <w:color w:val="000000" w:themeColor="text1"/>
                <w:sz w:val="20"/>
                <w:szCs w:val="20"/>
              </w:rPr>
            </w:pPr>
          </w:p>
          <w:p w14:paraId="7194F4A7" w14:textId="3BF4C9D7" w:rsidR="008A358D" w:rsidRPr="001B71D0" w:rsidRDefault="008A358D" w:rsidP="005C08F3">
            <w:pPr>
              <w:tabs>
                <w:tab w:val="left" w:pos="851"/>
                <w:tab w:val="left" w:pos="5954"/>
              </w:tabs>
              <w:ind w:right="-1327"/>
              <w:jc w:val="both"/>
              <w:rPr>
                <w:color w:val="000000" w:themeColor="text1"/>
                <w:sz w:val="24"/>
                <w:szCs w:val="24"/>
              </w:rPr>
            </w:pPr>
            <w:r w:rsidRPr="001B71D0">
              <w:rPr>
                <w:color w:val="000000" w:themeColor="text1"/>
                <w:sz w:val="24"/>
                <w:szCs w:val="24"/>
              </w:rPr>
              <w:t xml:space="preserve"> «</w:t>
            </w:r>
            <w:r w:rsidR="006A52BA" w:rsidRPr="001B71D0">
              <w:rPr>
                <w:color w:val="000000" w:themeColor="text1"/>
                <w:sz w:val="24"/>
                <w:szCs w:val="24"/>
              </w:rPr>
              <w:t>__</w:t>
            </w:r>
            <w:r w:rsidR="00027ADD">
              <w:rPr>
                <w:color w:val="000000" w:themeColor="text1"/>
                <w:sz w:val="24"/>
                <w:szCs w:val="24"/>
              </w:rPr>
              <w:t>_</w:t>
            </w:r>
            <w:r w:rsidR="006A52BA" w:rsidRPr="001B71D0">
              <w:rPr>
                <w:color w:val="000000" w:themeColor="text1"/>
                <w:sz w:val="24"/>
                <w:szCs w:val="24"/>
              </w:rPr>
              <w:t>___</w:t>
            </w:r>
            <w:r w:rsidRPr="001B71D0">
              <w:rPr>
                <w:color w:val="000000" w:themeColor="text1"/>
                <w:sz w:val="24"/>
                <w:szCs w:val="24"/>
              </w:rPr>
              <w:t>» __________________</w:t>
            </w:r>
            <w:r>
              <w:rPr>
                <w:color w:val="000000" w:themeColor="text1"/>
                <w:sz w:val="24"/>
                <w:szCs w:val="24"/>
              </w:rPr>
              <w:t xml:space="preserve"> </w:t>
            </w:r>
            <w:r w:rsidRPr="001B71D0">
              <w:rPr>
                <w:color w:val="000000" w:themeColor="text1"/>
                <w:sz w:val="24"/>
                <w:szCs w:val="24"/>
              </w:rPr>
              <w:t>20</w:t>
            </w:r>
            <w:r>
              <w:rPr>
                <w:color w:val="000000" w:themeColor="text1"/>
                <w:sz w:val="24"/>
                <w:szCs w:val="24"/>
                <w:lang w:val="en-US"/>
              </w:rPr>
              <w:t>25</w:t>
            </w:r>
            <w:r>
              <w:rPr>
                <w:color w:val="000000" w:themeColor="text1"/>
                <w:sz w:val="24"/>
                <w:szCs w:val="24"/>
              </w:rPr>
              <w:t xml:space="preserve"> </w:t>
            </w:r>
            <w:r w:rsidRPr="001B71D0">
              <w:rPr>
                <w:color w:val="000000" w:themeColor="text1"/>
                <w:sz w:val="24"/>
                <w:szCs w:val="24"/>
              </w:rPr>
              <w:t>г.</w:t>
            </w:r>
          </w:p>
          <w:p w14:paraId="7A7A8C25" w14:textId="77777777" w:rsidR="008A358D" w:rsidRPr="001B71D0" w:rsidRDefault="008A358D" w:rsidP="005C08F3">
            <w:pPr>
              <w:tabs>
                <w:tab w:val="left" w:pos="851"/>
                <w:tab w:val="left" w:pos="5954"/>
              </w:tabs>
              <w:ind w:right="-1327"/>
              <w:jc w:val="both"/>
              <w:rPr>
                <w:color w:val="000000" w:themeColor="text1"/>
                <w:sz w:val="24"/>
                <w:szCs w:val="24"/>
              </w:rPr>
            </w:pPr>
          </w:p>
          <w:p w14:paraId="4A5F73C8" w14:textId="77777777" w:rsidR="008A358D" w:rsidRPr="001B71D0" w:rsidRDefault="008A358D" w:rsidP="005C08F3">
            <w:pPr>
              <w:tabs>
                <w:tab w:val="left" w:pos="851"/>
              </w:tabs>
              <w:ind w:right="-1327"/>
              <w:rPr>
                <w:color w:val="000000" w:themeColor="text1"/>
                <w:szCs w:val="24"/>
                <w:vertAlign w:val="superscript"/>
              </w:rPr>
            </w:pPr>
          </w:p>
        </w:tc>
      </w:tr>
      <w:tr w:rsidR="008A358D" w:rsidRPr="009232D4" w14:paraId="1291E8C3" w14:textId="77777777" w:rsidTr="005C08F3">
        <w:tc>
          <w:tcPr>
            <w:tcW w:w="5246" w:type="dxa"/>
          </w:tcPr>
          <w:p w14:paraId="7FEEA094" w14:textId="77777777" w:rsidR="008A358D" w:rsidRPr="001B71D0" w:rsidRDefault="008A358D" w:rsidP="005C08F3">
            <w:pPr>
              <w:tabs>
                <w:tab w:val="left" w:pos="851"/>
              </w:tabs>
              <w:spacing w:line="360" w:lineRule="auto"/>
              <w:ind w:right="-1327"/>
              <w:jc w:val="both"/>
              <w:rPr>
                <w:b/>
                <w:bCs/>
                <w:color w:val="000000" w:themeColor="text1"/>
                <w:szCs w:val="24"/>
                <w:vertAlign w:val="superscript"/>
              </w:rPr>
            </w:pPr>
            <w:r w:rsidRPr="001B71D0">
              <w:rPr>
                <w:b/>
                <w:bCs/>
                <w:color w:val="000000" w:themeColor="text1"/>
                <w:szCs w:val="24"/>
              </w:rPr>
              <w:tab/>
            </w:r>
          </w:p>
        </w:tc>
        <w:tc>
          <w:tcPr>
            <w:tcW w:w="4962" w:type="dxa"/>
          </w:tcPr>
          <w:p w14:paraId="00935491" w14:textId="77777777" w:rsidR="008A358D" w:rsidRPr="001B71D0" w:rsidRDefault="008A358D" w:rsidP="005C08F3">
            <w:pPr>
              <w:tabs>
                <w:tab w:val="left" w:pos="851"/>
              </w:tabs>
              <w:rPr>
                <w:color w:val="000000" w:themeColor="text1"/>
                <w:sz w:val="24"/>
                <w:szCs w:val="24"/>
              </w:rPr>
            </w:pPr>
            <w:r w:rsidRPr="001B71D0">
              <w:rPr>
                <w:color w:val="000000" w:themeColor="text1"/>
                <w:sz w:val="24"/>
                <w:szCs w:val="24"/>
              </w:rPr>
              <w:t>Назначен рецензент* ________________</w:t>
            </w:r>
          </w:p>
          <w:p w14:paraId="2F1FE976" w14:textId="77777777" w:rsidR="008A358D" w:rsidRDefault="008A358D" w:rsidP="005C08F3">
            <w:pPr>
              <w:tabs>
                <w:tab w:val="left" w:pos="851"/>
              </w:tabs>
              <w:rPr>
                <w:i/>
                <w:color w:val="000000" w:themeColor="text1"/>
                <w:sz w:val="20"/>
                <w:szCs w:val="20"/>
              </w:rPr>
            </w:pPr>
            <w:r w:rsidRPr="001B71D0">
              <w:rPr>
                <w:color w:val="000000" w:themeColor="text1"/>
                <w:sz w:val="24"/>
                <w:szCs w:val="24"/>
                <w:vertAlign w:val="superscript"/>
              </w:rPr>
              <w:t xml:space="preserve">                                                                </w:t>
            </w:r>
            <w:r w:rsidRPr="001B71D0">
              <w:rPr>
                <w:color w:val="000000" w:themeColor="text1"/>
                <w:sz w:val="24"/>
                <w:szCs w:val="24"/>
              </w:rPr>
              <w:t xml:space="preserve"> </w:t>
            </w:r>
            <w:r w:rsidRPr="009232D4">
              <w:rPr>
                <w:i/>
                <w:color w:val="000000" w:themeColor="text1"/>
                <w:sz w:val="20"/>
                <w:szCs w:val="20"/>
              </w:rPr>
              <w:t>ученое звание</w:t>
            </w:r>
          </w:p>
          <w:p w14:paraId="764C22D7" w14:textId="77777777" w:rsidR="008A358D" w:rsidRPr="009232D4" w:rsidRDefault="008A358D" w:rsidP="005C08F3">
            <w:pPr>
              <w:tabs>
                <w:tab w:val="left" w:pos="851"/>
              </w:tabs>
              <w:rPr>
                <w:i/>
                <w:color w:val="000000" w:themeColor="text1"/>
                <w:sz w:val="20"/>
                <w:szCs w:val="20"/>
              </w:rPr>
            </w:pPr>
          </w:p>
          <w:p w14:paraId="61E188AE" w14:textId="77777777" w:rsidR="008A358D" w:rsidRPr="001B71D0" w:rsidRDefault="008A358D" w:rsidP="005C08F3">
            <w:pPr>
              <w:tabs>
                <w:tab w:val="left" w:pos="851"/>
              </w:tabs>
              <w:jc w:val="both"/>
              <w:rPr>
                <w:bCs/>
                <w:color w:val="000000" w:themeColor="text1"/>
                <w:szCs w:val="24"/>
                <w:vertAlign w:val="superscript"/>
              </w:rPr>
            </w:pPr>
            <w:r w:rsidRPr="001B71D0">
              <w:rPr>
                <w:bCs/>
                <w:color w:val="000000" w:themeColor="text1"/>
                <w:szCs w:val="24"/>
                <w:vertAlign w:val="superscript"/>
              </w:rPr>
              <w:t>_____________________________________________</w:t>
            </w:r>
          </w:p>
          <w:p w14:paraId="2445531B" w14:textId="77777777" w:rsidR="008A358D" w:rsidRPr="009232D4" w:rsidRDefault="008A358D" w:rsidP="005C08F3">
            <w:pPr>
              <w:tabs>
                <w:tab w:val="left" w:pos="-2659"/>
              </w:tabs>
              <w:jc w:val="center"/>
              <w:rPr>
                <w:b/>
                <w:bCs/>
                <w:i/>
                <w:color w:val="000000" w:themeColor="text1"/>
                <w:sz w:val="20"/>
                <w:szCs w:val="20"/>
              </w:rPr>
            </w:pPr>
            <w:r w:rsidRPr="009232D4">
              <w:rPr>
                <w:bCs/>
                <w:i/>
                <w:color w:val="000000" w:themeColor="text1"/>
                <w:sz w:val="20"/>
                <w:szCs w:val="20"/>
              </w:rPr>
              <w:t>фамилия, имя, отчество</w:t>
            </w:r>
          </w:p>
        </w:tc>
      </w:tr>
      <w:tr w:rsidR="008A358D" w:rsidRPr="001B71D0" w14:paraId="1E3603B5" w14:textId="77777777" w:rsidTr="005C08F3">
        <w:tc>
          <w:tcPr>
            <w:tcW w:w="5246" w:type="dxa"/>
          </w:tcPr>
          <w:p w14:paraId="029B2BED" w14:textId="77777777" w:rsidR="008A358D" w:rsidRPr="001B71D0" w:rsidRDefault="008A358D" w:rsidP="005C08F3">
            <w:pPr>
              <w:widowControl w:val="0"/>
              <w:tabs>
                <w:tab w:val="left" w:pos="851"/>
              </w:tabs>
              <w:ind w:right="-1327"/>
              <w:rPr>
                <w:color w:val="000000" w:themeColor="text1"/>
                <w:sz w:val="24"/>
                <w:szCs w:val="24"/>
              </w:rPr>
            </w:pPr>
          </w:p>
          <w:p w14:paraId="15F0E796" w14:textId="77777777" w:rsidR="008A358D" w:rsidRPr="001B71D0" w:rsidRDefault="008A358D" w:rsidP="005C08F3">
            <w:pPr>
              <w:widowControl w:val="0"/>
              <w:tabs>
                <w:tab w:val="left" w:pos="851"/>
              </w:tabs>
              <w:ind w:right="-1327"/>
              <w:rPr>
                <w:color w:val="000000" w:themeColor="text1"/>
                <w:sz w:val="24"/>
                <w:szCs w:val="24"/>
              </w:rPr>
            </w:pPr>
            <w:r w:rsidRPr="001B71D0">
              <w:rPr>
                <w:color w:val="000000" w:themeColor="text1"/>
                <w:sz w:val="24"/>
                <w:szCs w:val="24"/>
              </w:rPr>
              <w:t xml:space="preserve">Защищена в ГЭК с оценкой </w:t>
            </w:r>
          </w:p>
          <w:p w14:paraId="55F119B8" w14:textId="77777777" w:rsidR="008A358D" w:rsidRPr="001B71D0" w:rsidRDefault="008A358D" w:rsidP="005C08F3">
            <w:pPr>
              <w:widowControl w:val="0"/>
              <w:tabs>
                <w:tab w:val="left" w:pos="851"/>
              </w:tabs>
              <w:ind w:right="-1327"/>
              <w:rPr>
                <w:color w:val="000000" w:themeColor="text1"/>
                <w:sz w:val="24"/>
                <w:szCs w:val="24"/>
              </w:rPr>
            </w:pPr>
          </w:p>
          <w:p w14:paraId="1D74897A" w14:textId="77777777" w:rsidR="008A358D" w:rsidRPr="001B71D0" w:rsidRDefault="008A358D" w:rsidP="005C08F3">
            <w:pPr>
              <w:widowControl w:val="0"/>
              <w:tabs>
                <w:tab w:val="left" w:pos="851"/>
              </w:tabs>
              <w:ind w:right="-1327"/>
              <w:rPr>
                <w:color w:val="000000" w:themeColor="text1"/>
              </w:rPr>
            </w:pPr>
            <w:r w:rsidRPr="001B71D0">
              <w:rPr>
                <w:color w:val="000000" w:themeColor="text1"/>
                <w:sz w:val="24"/>
                <w:szCs w:val="24"/>
              </w:rPr>
              <w:t>__________________________________</w:t>
            </w:r>
          </w:p>
          <w:p w14:paraId="1ACADACC" w14:textId="77777777" w:rsidR="008A358D" w:rsidRPr="001B71D0" w:rsidRDefault="008A358D" w:rsidP="005C08F3">
            <w:pPr>
              <w:widowControl w:val="0"/>
              <w:tabs>
                <w:tab w:val="left" w:pos="851"/>
              </w:tabs>
              <w:ind w:right="-1327"/>
              <w:rPr>
                <w:color w:val="000000" w:themeColor="text1"/>
                <w:sz w:val="16"/>
                <w:szCs w:val="16"/>
              </w:rPr>
            </w:pPr>
          </w:p>
          <w:p w14:paraId="733896E7" w14:textId="77777777" w:rsidR="008A358D" w:rsidRDefault="008A358D" w:rsidP="005C08F3">
            <w:pPr>
              <w:widowControl w:val="0"/>
              <w:tabs>
                <w:tab w:val="left" w:pos="851"/>
              </w:tabs>
              <w:ind w:right="-1327"/>
              <w:rPr>
                <w:color w:val="000000" w:themeColor="text1"/>
              </w:rPr>
            </w:pPr>
            <w:r w:rsidRPr="001B71D0">
              <w:rPr>
                <w:color w:val="000000" w:themeColor="text1"/>
                <w:sz w:val="24"/>
                <w:szCs w:val="24"/>
              </w:rPr>
              <w:t>Секретарь ГЭК</w:t>
            </w:r>
            <w:r w:rsidRPr="001B71D0">
              <w:rPr>
                <w:color w:val="000000" w:themeColor="text1"/>
              </w:rPr>
              <w:t xml:space="preserve"> </w:t>
            </w:r>
          </w:p>
          <w:p w14:paraId="5DD3C4CC" w14:textId="77777777" w:rsidR="003876FB" w:rsidRPr="001B71D0" w:rsidRDefault="003876FB" w:rsidP="005C08F3">
            <w:pPr>
              <w:widowControl w:val="0"/>
              <w:tabs>
                <w:tab w:val="left" w:pos="851"/>
              </w:tabs>
              <w:ind w:right="-1327"/>
              <w:rPr>
                <w:color w:val="000000" w:themeColor="text1"/>
              </w:rPr>
            </w:pPr>
          </w:p>
          <w:p w14:paraId="5D02111B" w14:textId="03D67956" w:rsidR="008A358D" w:rsidRPr="001B71D0" w:rsidRDefault="008A358D" w:rsidP="005C08F3">
            <w:pPr>
              <w:widowControl w:val="0"/>
              <w:tabs>
                <w:tab w:val="left" w:pos="851"/>
              </w:tabs>
              <w:ind w:right="-1327"/>
              <w:rPr>
                <w:color w:val="000000" w:themeColor="text1"/>
              </w:rPr>
            </w:pPr>
            <w:r w:rsidRPr="001B71D0">
              <w:rPr>
                <w:color w:val="000000" w:themeColor="text1"/>
              </w:rPr>
              <w:t>_____</w:t>
            </w:r>
            <w:r w:rsidR="00100D58">
              <w:rPr>
                <w:color w:val="000000" w:themeColor="text1"/>
              </w:rPr>
              <w:t>__</w:t>
            </w:r>
            <w:r w:rsidRPr="001B71D0">
              <w:rPr>
                <w:color w:val="000000" w:themeColor="text1"/>
              </w:rPr>
              <w:t xml:space="preserve">______  </w:t>
            </w:r>
            <w:r w:rsidR="006564BC">
              <w:rPr>
                <w:color w:val="000000" w:themeColor="text1"/>
              </w:rPr>
              <w:t xml:space="preserve">  </w:t>
            </w:r>
            <w:r w:rsidR="006564BC" w:rsidRPr="00AE00A6">
              <w:rPr>
                <w:color w:val="000000" w:themeColor="text1"/>
                <w:sz w:val="24"/>
                <w:szCs w:val="24"/>
              </w:rPr>
              <w:t>Г. Н. Цыганова</w:t>
            </w:r>
          </w:p>
          <w:p w14:paraId="335715F2" w14:textId="2E8E18C4" w:rsidR="008A358D" w:rsidRDefault="008A358D" w:rsidP="005C08F3">
            <w:pPr>
              <w:widowControl w:val="0"/>
              <w:tabs>
                <w:tab w:val="left" w:pos="851"/>
              </w:tabs>
              <w:ind w:right="-1327"/>
              <w:rPr>
                <w:i/>
                <w:color w:val="000000" w:themeColor="text1"/>
                <w:sz w:val="24"/>
                <w:szCs w:val="24"/>
                <w:vertAlign w:val="superscript"/>
              </w:rPr>
            </w:pPr>
            <w:r w:rsidRPr="001B71D0">
              <w:rPr>
                <w:i/>
                <w:color w:val="000000" w:themeColor="text1"/>
                <w:sz w:val="24"/>
                <w:szCs w:val="24"/>
              </w:rPr>
              <w:t xml:space="preserve">     </w:t>
            </w:r>
            <w:r w:rsidR="00100D58">
              <w:rPr>
                <w:i/>
                <w:color w:val="000000" w:themeColor="text1"/>
                <w:sz w:val="24"/>
                <w:szCs w:val="24"/>
              </w:rPr>
              <w:t xml:space="preserve">   </w:t>
            </w:r>
            <w:r w:rsidRPr="001B71D0">
              <w:rPr>
                <w:i/>
                <w:color w:val="000000" w:themeColor="text1"/>
                <w:sz w:val="24"/>
                <w:szCs w:val="24"/>
              </w:rPr>
              <w:t xml:space="preserve"> </w:t>
            </w:r>
            <w:r w:rsidRPr="001B71D0">
              <w:rPr>
                <w:i/>
                <w:color w:val="000000" w:themeColor="text1"/>
                <w:sz w:val="24"/>
                <w:szCs w:val="24"/>
                <w:vertAlign w:val="superscript"/>
              </w:rPr>
              <w:t xml:space="preserve">подпись                            </w:t>
            </w:r>
            <w:r w:rsidR="00100D58">
              <w:rPr>
                <w:i/>
                <w:color w:val="000000" w:themeColor="text1"/>
                <w:sz w:val="24"/>
                <w:szCs w:val="24"/>
                <w:vertAlign w:val="superscript"/>
              </w:rPr>
              <w:t xml:space="preserve">       </w:t>
            </w:r>
            <w:r w:rsidRPr="001B71D0">
              <w:rPr>
                <w:i/>
                <w:color w:val="000000" w:themeColor="text1"/>
                <w:sz w:val="24"/>
                <w:szCs w:val="24"/>
                <w:vertAlign w:val="superscript"/>
              </w:rPr>
              <w:t xml:space="preserve">  И.О. Фамилия</w:t>
            </w:r>
          </w:p>
          <w:p w14:paraId="47A8DE64" w14:textId="77777777" w:rsidR="00795658" w:rsidRPr="001B71D0" w:rsidRDefault="00795658" w:rsidP="005C08F3">
            <w:pPr>
              <w:widowControl w:val="0"/>
              <w:tabs>
                <w:tab w:val="left" w:pos="851"/>
              </w:tabs>
              <w:ind w:right="-1327"/>
              <w:rPr>
                <w:i/>
                <w:color w:val="000000" w:themeColor="text1"/>
                <w:sz w:val="24"/>
                <w:szCs w:val="24"/>
                <w:vertAlign w:val="superscript"/>
              </w:rPr>
            </w:pPr>
          </w:p>
          <w:p w14:paraId="2EF1B64A" w14:textId="77777777" w:rsidR="008A358D" w:rsidRPr="001B71D0" w:rsidRDefault="008A358D" w:rsidP="005C08F3">
            <w:pPr>
              <w:widowControl w:val="0"/>
              <w:tabs>
                <w:tab w:val="left" w:pos="851"/>
              </w:tabs>
              <w:ind w:right="-1327"/>
              <w:rPr>
                <w:color w:val="000000" w:themeColor="text1"/>
                <w:sz w:val="16"/>
                <w:szCs w:val="16"/>
              </w:rPr>
            </w:pPr>
          </w:p>
          <w:p w14:paraId="09EAF267" w14:textId="3495213E" w:rsidR="008A358D" w:rsidRPr="001B71D0" w:rsidRDefault="008A358D" w:rsidP="005C08F3">
            <w:pPr>
              <w:tabs>
                <w:tab w:val="left" w:pos="851"/>
                <w:tab w:val="left" w:pos="5954"/>
              </w:tabs>
              <w:ind w:right="-1327"/>
              <w:rPr>
                <w:color w:val="000000" w:themeColor="text1"/>
                <w:sz w:val="24"/>
                <w:szCs w:val="24"/>
              </w:rPr>
            </w:pPr>
            <w:r w:rsidRPr="001B71D0">
              <w:rPr>
                <w:color w:val="000000" w:themeColor="text1"/>
                <w:sz w:val="24"/>
                <w:szCs w:val="24"/>
              </w:rPr>
              <w:t>«</w:t>
            </w:r>
            <w:r w:rsidR="006A52BA" w:rsidRPr="001B71D0">
              <w:rPr>
                <w:color w:val="000000" w:themeColor="text1"/>
                <w:sz w:val="24"/>
                <w:szCs w:val="24"/>
              </w:rPr>
              <w:t>__</w:t>
            </w:r>
            <w:r w:rsidR="00027ADD">
              <w:rPr>
                <w:color w:val="000000" w:themeColor="text1"/>
                <w:sz w:val="24"/>
                <w:szCs w:val="24"/>
              </w:rPr>
              <w:t>_</w:t>
            </w:r>
            <w:r w:rsidR="006A52BA" w:rsidRPr="001B71D0">
              <w:rPr>
                <w:color w:val="000000" w:themeColor="text1"/>
                <w:sz w:val="24"/>
                <w:szCs w:val="24"/>
              </w:rPr>
              <w:t>___</w:t>
            </w:r>
            <w:r w:rsidRPr="001B71D0">
              <w:rPr>
                <w:color w:val="000000" w:themeColor="text1"/>
                <w:sz w:val="24"/>
                <w:szCs w:val="24"/>
              </w:rPr>
              <w:t>» ________________ 20</w:t>
            </w:r>
            <w:r w:rsidRPr="00100D58">
              <w:rPr>
                <w:color w:val="000000" w:themeColor="text1"/>
                <w:sz w:val="24"/>
                <w:szCs w:val="24"/>
              </w:rPr>
              <w:t>25</w:t>
            </w:r>
            <w:r>
              <w:rPr>
                <w:color w:val="000000" w:themeColor="text1"/>
                <w:sz w:val="24"/>
                <w:szCs w:val="24"/>
              </w:rPr>
              <w:t xml:space="preserve"> </w:t>
            </w:r>
            <w:r w:rsidRPr="001B71D0">
              <w:rPr>
                <w:color w:val="000000" w:themeColor="text1"/>
                <w:sz w:val="24"/>
                <w:szCs w:val="24"/>
              </w:rPr>
              <w:t>г.</w:t>
            </w:r>
          </w:p>
          <w:p w14:paraId="156211C4" w14:textId="77777777" w:rsidR="008A358D" w:rsidRPr="001B71D0" w:rsidRDefault="008A358D" w:rsidP="005C08F3">
            <w:pPr>
              <w:tabs>
                <w:tab w:val="left" w:pos="851"/>
                <w:tab w:val="left" w:pos="5954"/>
              </w:tabs>
              <w:ind w:right="-1327"/>
              <w:rPr>
                <w:color w:val="000000" w:themeColor="text1"/>
                <w:vertAlign w:val="superscript"/>
              </w:rPr>
            </w:pPr>
            <w:r w:rsidRPr="001B71D0">
              <w:rPr>
                <w:color w:val="000000" w:themeColor="text1"/>
              </w:rPr>
              <w:tab/>
            </w:r>
          </w:p>
        </w:tc>
        <w:tc>
          <w:tcPr>
            <w:tcW w:w="4962" w:type="dxa"/>
          </w:tcPr>
          <w:p w14:paraId="6E505674" w14:textId="77777777" w:rsidR="008A358D" w:rsidRPr="001B71D0" w:rsidRDefault="008A358D" w:rsidP="005C08F3">
            <w:pPr>
              <w:tabs>
                <w:tab w:val="left" w:pos="851"/>
              </w:tabs>
              <w:spacing w:before="120" w:line="360" w:lineRule="auto"/>
              <w:ind w:left="34" w:right="-1327"/>
              <w:rPr>
                <w:b/>
                <w:color w:val="000000" w:themeColor="text1"/>
                <w:sz w:val="24"/>
                <w:szCs w:val="24"/>
              </w:rPr>
            </w:pPr>
            <w:r w:rsidRPr="001B71D0">
              <w:rPr>
                <w:b/>
                <w:color w:val="000000" w:themeColor="text1"/>
                <w:sz w:val="24"/>
                <w:szCs w:val="24"/>
              </w:rPr>
              <w:t>«Допустить к защите»</w:t>
            </w:r>
          </w:p>
          <w:p w14:paraId="1B11A092" w14:textId="77777777" w:rsidR="008A358D" w:rsidRDefault="008A358D" w:rsidP="005C08F3">
            <w:pPr>
              <w:tabs>
                <w:tab w:val="left" w:pos="851"/>
              </w:tabs>
              <w:ind w:left="34"/>
              <w:rPr>
                <w:color w:val="000000" w:themeColor="text1"/>
                <w:sz w:val="24"/>
                <w:szCs w:val="24"/>
              </w:rPr>
            </w:pPr>
            <w:r>
              <w:rPr>
                <w:color w:val="000000" w:themeColor="text1"/>
                <w:sz w:val="24"/>
                <w:szCs w:val="24"/>
              </w:rPr>
              <w:t>Д</w:t>
            </w:r>
            <w:r w:rsidRPr="001B71D0">
              <w:rPr>
                <w:color w:val="000000" w:themeColor="text1"/>
                <w:sz w:val="24"/>
                <w:szCs w:val="24"/>
              </w:rPr>
              <w:t>иректор Департамента</w:t>
            </w:r>
            <w:r w:rsidRPr="001B71D0">
              <w:rPr>
                <w:color w:val="000000" w:themeColor="text1"/>
              </w:rPr>
              <w:t xml:space="preserve"> </w:t>
            </w:r>
            <w:r w:rsidRPr="00087529">
              <w:rPr>
                <w:color w:val="000000" w:themeColor="text1"/>
                <w:sz w:val="24"/>
                <w:szCs w:val="24"/>
              </w:rPr>
              <w:t>информационных и компьютерных систем</w:t>
            </w:r>
          </w:p>
          <w:p w14:paraId="6D7544FA" w14:textId="77777777" w:rsidR="003876FB" w:rsidRDefault="003876FB" w:rsidP="005C08F3">
            <w:pPr>
              <w:tabs>
                <w:tab w:val="left" w:pos="851"/>
              </w:tabs>
              <w:ind w:left="34"/>
              <w:rPr>
                <w:color w:val="000000" w:themeColor="text1"/>
              </w:rPr>
            </w:pPr>
          </w:p>
          <w:p w14:paraId="0E49C168" w14:textId="46B68F24" w:rsidR="008A358D" w:rsidRPr="001B71D0" w:rsidRDefault="008A358D" w:rsidP="005C08F3">
            <w:pPr>
              <w:tabs>
                <w:tab w:val="left" w:pos="851"/>
              </w:tabs>
              <w:ind w:left="34"/>
              <w:rPr>
                <w:color w:val="000000" w:themeColor="text1"/>
                <w:sz w:val="24"/>
                <w:szCs w:val="24"/>
              </w:rPr>
            </w:pPr>
            <w:r w:rsidRPr="001B71D0">
              <w:rPr>
                <w:color w:val="000000" w:themeColor="text1"/>
                <w:sz w:val="24"/>
                <w:szCs w:val="24"/>
              </w:rPr>
              <w:t>____________________</w:t>
            </w:r>
            <w:r w:rsidR="00154525">
              <w:rPr>
                <w:color w:val="000000" w:themeColor="text1"/>
                <w:sz w:val="24"/>
                <w:szCs w:val="24"/>
              </w:rPr>
              <w:t>___________</w:t>
            </w:r>
            <w:r>
              <w:rPr>
                <w:color w:val="000000" w:themeColor="text1"/>
                <w:sz w:val="24"/>
                <w:szCs w:val="24"/>
              </w:rPr>
              <w:t>__</w:t>
            </w:r>
          </w:p>
          <w:p w14:paraId="3E8D6762" w14:textId="3307A7A2" w:rsidR="008A358D" w:rsidRDefault="008A358D" w:rsidP="005C08F3">
            <w:pPr>
              <w:tabs>
                <w:tab w:val="left" w:pos="851"/>
              </w:tabs>
              <w:ind w:left="34" w:right="-1327"/>
              <w:rPr>
                <w:i/>
                <w:color w:val="000000" w:themeColor="text1"/>
                <w:sz w:val="20"/>
                <w:szCs w:val="20"/>
              </w:rPr>
            </w:pPr>
            <w:r w:rsidRPr="001B71D0">
              <w:rPr>
                <w:color w:val="000000" w:themeColor="text1"/>
                <w:sz w:val="24"/>
                <w:szCs w:val="24"/>
                <w:vertAlign w:val="superscript"/>
              </w:rPr>
              <w:t xml:space="preserve">                     </w:t>
            </w:r>
            <w:r w:rsidRPr="00506EB8">
              <w:rPr>
                <w:i/>
                <w:color w:val="000000" w:themeColor="text1"/>
                <w:sz w:val="20"/>
                <w:szCs w:val="20"/>
              </w:rPr>
              <w:t>ученая степень, ученое звание</w:t>
            </w:r>
          </w:p>
          <w:p w14:paraId="11EA780F" w14:textId="77777777" w:rsidR="00100D58" w:rsidRDefault="00100D58" w:rsidP="005C08F3">
            <w:pPr>
              <w:tabs>
                <w:tab w:val="left" w:pos="851"/>
              </w:tabs>
              <w:ind w:left="34" w:right="-1327"/>
              <w:rPr>
                <w:i/>
                <w:color w:val="000000" w:themeColor="text1"/>
                <w:sz w:val="20"/>
                <w:szCs w:val="20"/>
              </w:rPr>
            </w:pPr>
          </w:p>
          <w:p w14:paraId="17CEB244" w14:textId="77777777" w:rsidR="007C24A3" w:rsidRPr="00506EB8" w:rsidRDefault="007C24A3" w:rsidP="005C08F3">
            <w:pPr>
              <w:tabs>
                <w:tab w:val="left" w:pos="851"/>
              </w:tabs>
              <w:ind w:left="34" w:right="-1327"/>
              <w:rPr>
                <w:i/>
                <w:color w:val="000000" w:themeColor="text1"/>
                <w:sz w:val="20"/>
                <w:szCs w:val="20"/>
              </w:rPr>
            </w:pPr>
          </w:p>
          <w:p w14:paraId="51C3E1B5" w14:textId="7D460279" w:rsidR="008A358D" w:rsidRPr="001B71D0" w:rsidRDefault="008A358D" w:rsidP="005C08F3">
            <w:pPr>
              <w:tabs>
                <w:tab w:val="left" w:pos="851"/>
                <w:tab w:val="left" w:pos="5954"/>
              </w:tabs>
              <w:ind w:left="34" w:right="-1327"/>
              <w:rPr>
                <w:color w:val="000000" w:themeColor="text1"/>
                <w:sz w:val="24"/>
                <w:szCs w:val="24"/>
              </w:rPr>
            </w:pPr>
            <w:r w:rsidRPr="001B71D0">
              <w:rPr>
                <w:color w:val="000000" w:themeColor="text1"/>
                <w:sz w:val="24"/>
                <w:szCs w:val="24"/>
              </w:rPr>
              <w:t>______________</w:t>
            </w:r>
            <w:r w:rsidR="00100D58">
              <w:rPr>
                <w:color w:val="000000" w:themeColor="text1"/>
                <w:sz w:val="24"/>
                <w:szCs w:val="24"/>
              </w:rPr>
              <w:t>___</w:t>
            </w:r>
            <w:r w:rsidRPr="001B71D0">
              <w:rPr>
                <w:color w:val="000000" w:themeColor="text1"/>
                <w:sz w:val="24"/>
                <w:szCs w:val="24"/>
              </w:rPr>
              <w:t xml:space="preserve">       </w:t>
            </w:r>
            <w:r>
              <w:rPr>
                <w:color w:val="000000" w:themeColor="text1"/>
                <w:sz w:val="24"/>
                <w:szCs w:val="24"/>
              </w:rPr>
              <w:t>А.</w:t>
            </w:r>
            <w:r w:rsidR="00B6495B">
              <w:rPr>
                <w:color w:val="000000" w:themeColor="text1"/>
                <w:sz w:val="24"/>
                <w:szCs w:val="24"/>
              </w:rPr>
              <w:t xml:space="preserve"> </w:t>
            </w:r>
            <w:r>
              <w:rPr>
                <w:color w:val="000000" w:themeColor="text1"/>
                <w:sz w:val="24"/>
                <w:szCs w:val="24"/>
              </w:rPr>
              <w:t>Н.</w:t>
            </w:r>
            <w:r w:rsidR="00B6495B">
              <w:rPr>
                <w:color w:val="000000" w:themeColor="text1"/>
                <w:sz w:val="24"/>
                <w:szCs w:val="24"/>
              </w:rPr>
              <w:t xml:space="preserve"> </w:t>
            </w:r>
            <w:r>
              <w:rPr>
                <w:color w:val="000000" w:themeColor="text1"/>
                <w:sz w:val="24"/>
                <w:szCs w:val="24"/>
              </w:rPr>
              <w:t>Федорец</w:t>
            </w:r>
          </w:p>
          <w:p w14:paraId="62B6C50D" w14:textId="721E5C45" w:rsidR="008A358D" w:rsidRDefault="008A358D" w:rsidP="005C08F3">
            <w:pPr>
              <w:tabs>
                <w:tab w:val="left" w:pos="851"/>
                <w:tab w:val="left" w:pos="5670"/>
              </w:tabs>
              <w:ind w:right="-1327"/>
              <w:rPr>
                <w:i/>
                <w:color w:val="000000" w:themeColor="text1"/>
                <w:sz w:val="20"/>
                <w:szCs w:val="20"/>
              </w:rPr>
            </w:pPr>
            <w:r w:rsidRPr="001B71D0">
              <w:rPr>
                <w:i/>
                <w:color w:val="000000" w:themeColor="text1"/>
                <w:sz w:val="24"/>
                <w:szCs w:val="24"/>
                <w:vertAlign w:val="subscript"/>
              </w:rPr>
              <w:t xml:space="preserve"> </w:t>
            </w:r>
            <w:r w:rsidRPr="001B71D0">
              <w:rPr>
                <w:i/>
                <w:color w:val="000000" w:themeColor="text1"/>
                <w:sz w:val="24"/>
                <w:szCs w:val="24"/>
                <w:vertAlign w:val="superscript"/>
              </w:rPr>
              <w:t xml:space="preserve">             </w:t>
            </w:r>
            <w:r w:rsidRPr="00506EB8">
              <w:rPr>
                <w:i/>
                <w:color w:val="000000" w:themeColor="text1"/>
                <w:sz w:val="20"/>
                <w:szCs w:val="20"/>
              </w:rPr>
              <w:t xml:space="preserve">подпись                 </w:t>
            </w:r>
            <w:r w:rsidR="00100D58">
              <w:rPr>
                <w:i/>
                <w:color w:val="000000" w:themeColor="text1"/>
                <w:sz w:val="20"/>
                <w:szCs w:val="20"/>
              </w:rPr>
              <w:t xml:space="preserve">          </w:t>
            </w:r>
            <w:r w:rsidRPr="00506EB8">
              <w:rPr>
                <w:i/>
                <w:color w:val="000000" w:themeColor="text1"/>
                <w:sz w:val="20"/>
                <w:szCs w:val="20"/>
              </w:rPr>
              <w:t xml:space="preserve">    </w:t>
            </w:r>
            <w:r w:rsidRPr="00C80CAC">
              <w:rPr>
                <w:i/>
                <w:color w:val="000000" w:themeColor="text1"/>
                <w:sz w:val="16"/>
                <w:szCs w:val="16"/>
              </w:rPr>
              <w:t>И.О. Фамилия</w:t>
            </w:r>
          </w:p>
          <w:p w14:paraId="190FEA6D" w14:textId="77777777" w:rsidR="00795658" w:rsidRDefault="00795658" w:rsidP="005C08F3">
            <w:pPr>
              <w:tabs>
                <w:tab w:val="left" w:pos="851"/>
                <w:tab w:val="left" w:pos="5670"/>
              </w:tabs>
              <w:ind w:right="-1327"/>
              <w:rPr>
                <w:i/>
                <w:color w:val="000000" w:themeColor="text1"/>
                <w:sz w:val="20"/>
                <w:szCs w:val="20"/>
              </w:rPr>
            </w:pPr>
          </w:p>
          <w:p w14:paraId="18B27DEF" w14:textId="77777777" w:rsidR="008A358D" w:rsidRPr="00506EB8" w:rsidRDefault="008A358D" w:rsidP="005C08F3">
            <w:pPr>
              <w:tabs>
                <w:tab w:val="left" w:pos="851"/>
                <w:tab w:val="left" w:pos="5670"/>
              </w:tabs>
              <w:ind w:right="-1327"/>
              <w:rPr>
                <w:i/>
                <w:color w:val="000000" w:themeColor="text1"/>
                <w:sz w:val="20"/>
                <w:szCs w:val="20"/>
              </w:rPr>
            </w:pPr>
          </w:p>
          <w:p w14:paraId="1295F71E" w14:textId="58291AC5" w:rsidR="008A358D" w:rsidRPr="001B71D0" w:rsidRDefault="008A358D" w:rsidP="005C08F3">
            <w:pPr>
              <w:tabs>
                <w:tab w:val="left" w:pos="851"/>
                <w:tab w:val="left" w:pos="5954"/>
              </w:tabs>
              <w:ind w:right="-1327"/>
              <w:rPr>
                <w:color w:val="000000" w:themeColor="text1"/>
                <w:vertAlign w:val="superscript"/>
              </w:rPr>
            </w:pPr>
            <w:r w:rsidRPr="001B71D0">
              <w:rPr>
                <w:color w:val="000000" w:themeColor="text1"/>
                <w:sz w:val="24"/>
                <w:szCs w:val="24"/>
              </w:rPr>
              <w:t xml:space="preserve"> «</w:t>
            </w:r>
            <w:r w:rsidR="006A52BA" w:rsidRPr="001B71D0">
              <w:rPr>
                <w:color w:val="000000" w:themeColor="text1"/>
                <w:sz w:val="24"/>
                <w:szCs w:val="24"/>
              </w:rPr>
              <w:t>__</w:t>
            </w:r>
            <w:r w:rsidR="00027ADD">
              <w:rPr>
                <w:color w:val="000000" w:themeColor="text1"/>
                <w:sz w:val="24"/>
                <w:szCs w:val="24"/>
              </w:rPr>
              <w:t>_</w:t>
            </w:r>
            <w:r w:rsidR="006A52BA" w:rsidRPr="001B71D0">
              <w:rPr>
                <w:color w:val="000000" w:themeColor="text1"/>
                <w:sz w:val="24"/>
                <w:szCs w:val="24"/>
              </w:rPr>
              <w:t>___</w:t>
            </w:r>
            <w:r w:rsidRPr="001B71D0">
              <w:rPr>
                <w:color w:val="000000" w:themeColor="text1"/>
                <w:sz w:val="24"/>
                <w:szCs w:val="24"/>
              </w:rPr>
              <w:t>» ________________ 20</w:t>
            </w:r>
            <w:r w:rsidRPr="005F3CB0">
              <w:rPr>
                <w:color w:val="000000" w:themeColor="text1"/>
                <w:sz w:val="24"/>
                <w:szCs w:val="24"/>
              </w:rPr>
              <w:t>25</w:t>
            </w:r>
            <w:r w:rsidRPr="001B71D0">
              <w:rPr>
                <w:color w:val="000000" w:themeColor="text1"/>
                <w:sz w:val="24"/>
                <w:szCs w:val="24"/>
              </w:rPr>
              <w:t xml:space="preserve"> г.</w:t>
            </w:r>
          </w:p>
        </w:tc>
      </w:tr>
    </w:tbl>
    <w:p w14:paraId="7E2577EE" w14:textId="77777777" w:rsidR="008A358D" w:rsidRPr="008A358D" w:rsidRDefault="008A358D" w:rsidP="007C02F9"/>
    <w:p w14:paraId="79F3AB35" w14:textId="51F34EDE" w:rsidR="007C02F9" w:rsidRDefault="007C02F9" w:rsidP="007C02F9">
      <w:pPr>
        <w:sectPr w:rsidR="007C02F9" w:rsidSect="007C02F9">
          <w:footnotePr>
            <w:numRestart w:val="eachPage"/>
          </w:footnotePr>
          <w:pgSz w:w="11907" w:h="16840"/>
          <w:pgMar w:top="1134" w:right="567" w:bottom="1134" w:left="1418" w:header="720" w:footer="720" w:gutter="0"/>
          <w:cols w:space="720"/>
          <w:titlePg/>
          <w:docGrid w:linePitch="381"/>
        </w:sectPr>
      </w:pPr>
      <w:r>
        <w:br w:type="page"/>
      </w:r>
    </w:p>
    <w:p w14:paraId="61B0F61D" w14:textId="4417ED1F" w:rsidR="00981C44" w:rsidRDefault="007C02F9" w:rsidP="007C02F9">
      <w:pPr>
        <w:pStyle w:val="a2"/>
        <w:numPr>
          <w:ilvl w:val="0"/>
          <w:numId w:val="0"/>
        </w:numPr>
        <w:ind w:left="709"/>
        <w:jc w:val="center"/>
      </w:pPr>
      <w:bookmarkStart w:id="2" w:name="_Toc196473528"/>
      <w:bookmarkStart w:id="3" w:name="_Toc200812149"/>
      <w:r>
        <w:lastRenderedPageBreak/>
        <w:t>Аннотация</w:t>
      </w:r>
      <w:bookmarkEnd w:id="2"/>
      <w:bookmarkEnd w:id="3"/>
    </w:p>
    <w:p w14:paraId="7B89A050" w14:textId="77777777" w:rsidR="007C02F9" w:rsidRDefault="007C02F9" w:rsidP="007C02F9">
      <w:pPr>
        <w:pStyle w:val="aff2"/>
      </w:pPr>
    </w:p>
    <w:p w14:paraId="10DF76AE" w14:textId="3B7D272B" w:rsidR="00A20A59" w:rsidRDefault="00A20A59" w:rsidP="00A20A59">
      <w:pPr>
        <w:pStyle w:val="aff2"/>
      </w:pPr>
      <w:r>
        <w:t>Выпускная квалификационная работа посвящена разработке программного средства для автоматизации учета задач проектов ООО «Восток ИТ». Целью работы является повышение эффективности управления проектной деятельностью за счёт автоматического учета задач, интеграции с сервисом Asana и формирования отчетности.</w:t>
      </w:r>
    </w:p>
    <w:p w14:paraId="111CC048" w14:textId="77777777" w:rsidR="00A20A59" w:rsidRDefault="00A20A59" w:rsidP="00A20A59">
      <w:pPr>
        <w:pStyle w:val="aff2"/>
      </w:pPr>
      <w:r>
        <w:t xml:space="preserve">В работе применены методы функционально-ориентированного проектирования, моделирования бизнес-процессов и информационных потоков. Разработанное веб-приложение реализовано на языке. Программное средство снижает трудозатраты, повышает точность отчетов и исключает дублирование данных. </w:t>
      </w:r>
    </w:p>
    <w:p w14:paraId="1877D6C5" w14:textId="6D630F7D" w:rsidR="007C02F9" w:rsidRDefault="00A20A59" w:rsidP="00A20A59">
      <w:pPr>
        <w:pStyle w:val="aff2"/>
      </w:pPr>
      <w:r>
        <w:t xml:space="preserve">Объем работы – </w:t>
      </w:r>
      <w:r>
        <w:fldChar w:fldCharType="begin"/>
      </w:r>
      <w:r>
        <w:instrText xml:space="preserve"> PAGEREF _Ref200810625 \h </w:instrText>
      </w:r>
      <w:r>
        <w:fldChar w:fldCharType="separate"/>
      </w:r>
      <w:r w:rsidR="003C1F10">
        <w:rPr>
          <w:noProof/>
        </w:rPr>
        <w:t>69</w:t>
      </w:r>
      <w:r>
        <w:fldChar w:fldCharType="end"/>
      </w:r>
      <w:r>
        <w:t xml:space="preserve"> страниц, </w:t>
      </w:r>
      <w:r w:rsidR="0040585A">
        <w:fldChar w:fldCharType="begin"/>
      </w:r>
      <w:r w:rsidR="0040585A">
        <w:instrText xml:space="preserve"> REF _Ref200803057 \h  \* MERGEFORMAT </w:instrText>
      </w:r>
      <w:r w:rsidR="0040585A">
        <w:fldChar w:fldCharType="separate"/>
      </w:r>
      <w:r w:rsidR="003C1F10" w:rsidRPr="003C1F10">
        <w:rPr>
          <w:vanish/>
        </w:rPr>
        <w:t xml:space="preserve">Рисунок </w:t>
      </w:r>
      <w:r w:rsidR="003C1F10">
        <w:rPr>
          <w:noProof/>
        </w:rPr>
        <w:t>23</w:t>
      </w:r>
      <w:r w:rsidR="0040585A">
        <w:fldChar w:fldCharType="end"/>
      </w:r>
      <w:r w:rsidR="0040585A">
        <w:t xml:space="preserve"> </w:t>
      </w:r>
      <w:r>
        <w:t xml:space="preserve">рисунка, </w:t>
      </w:r>
      <w:r w:rsidR="0040585A">
        <w:fldChar w:fldCharType="begin"/>
      </w:r>
      <w:r w:rsidR="0040585A">
        <w:instrText xml:space="preserve"> REF _Ref199179457 \h  \* MERGEFORMAT </w:instrText>
      </w:r>
      <w:r w:rsidR="0040585A">
        <w:fldChar w:fldCharType="separate"/>
      </w:r>
      <w:r w:rsidR="003C1F10" w:rsidRPr="003C1F10">
        <w:rPr>
          <w:vanish/>
          <w:spacing w:val="40"/>
        </w:rPr>
        <w:t>Таблица</w:t>
      </w:r>
      <w:r w:rsidR="003C1F10" w:rsidRPr="003C1F10">
        <w:rPr>
          <w:vanish/>
        </w:rPr>
        <w:t xml:space="preserve"> </w:t>
      </w:r>
      <w:r w:rsidR="003C1F10">
        <w:rPr>
          <w:noProof/>
        </w:rPr>
        <w:t>18</w:t>
      </w:r>
      <w:r w:rsidR="0040585A">
        <w:fldChar w:fldCharType="end"/>
      </w:r>
      <w:r>
        <w:t xml:space="preserve"> таблиц и 5 приложений.</w:t>
      </w:r>
    </w:p>
    <w:p w14:paraId="247CD924" w14:textId="64A30DD9" w:rsidR="007C02F9" w:rsidRDefault="007C02F9">
      <w:r>
        <w:br w:type="page"/>
      </w:r>
    </w:p>
    <w:p w14:paraId="0BFCC856" w14:textId="13384087" w:rsidR="00532DB5" w:rsidRDefault="000D779C" w:rsidP="00D138AB">
      <w:pPr>
        <w:pStyle w:val="aff2"/>
        <w:spacing w:line="240" w:lineRule="auto"/>
        <w:jc w:val="center"/>
        <w:rPr>
          <w:b/>
          <w:bCs/>
        </w:rPr>
      </w:pPr>
      <w:r>
        <w:rPr>
          <w:b/>
          <w:bCs/>
        </w:rPr>
        <w:lastRenderedPageBreak/>
        <w:t>Оглавление</w:t>
      </w:r>
    </w:p>
    <w:p w14:paraId="00E91FF4" w14:textId="53E96F38" w:rsidR="003C1F10" w:rsidRDefault="009B1FF4">
      <w:pPr>
        <w:pStyle w:val="1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200812149" w:history="1">
        <w:r w:rsidR="003C1F10" w:rsidRPr="002963C0">
          <w:rPr>
            <w:rStyle w:val="af2"/>
          </w:rPr>
          <w:t>Аннотация</w:t>
        </w:r>
        <w:r w:rsidR="003C1F10">
          <w:rPr>
            <w:webHidden/>
          </w:rPr>
          <w:tab/>
        </w:r>
        <w:r w:rsidR="003C1F10">
          <w:rPr>
            <w:webHidden/>
          </w:rPr>
          <w:fldChar w:fldCharType="begin"/>
        </w:r>
        <w:r w:rsidR="003C1F10">
          <w:rPr>
            <w:webHidden/>
          </w:rPr>
          <w:instrText xml:space="preserve"> PAGEREF _Toc200812149 \h </w:instrText>
        </w:r>
        <w:r w:rsidR="003C1F10">
          <w:rPr>
            <w:webHidden/>
          </w:rPr>
        </w:r>
        <w:r w:rsidR="003C1F10">
          <w:rPr>
            <w:webHidden/>
          </w:rPr>
          <w:fldChar w:fldCharType="separate"/>
        </w:r>
        <w:r w:rsidR="003C1F10">
          <w:rPr>
            <w:webHidden/>
          </w:rPr>
          <w:t>3</w:t>
        </w:r>
        <w:r w:rsidR="003C1F10">
          <w:rPr>
            <w:webHidden/>
          </w:rPr>
          <w:fldChar w:fldCharType="end"/>
        </w:r>
      </w:hyperlink>
    </w:p>
    <w:p w14:paraId="0A7B76A3" w14:textId="180177FE" w:rsidR="003C1F10" w:rsidRDefault="00000000">
      <w:pPr>
        <w:pStyle w:val="11"/>
        <w:rPr>
          <w:rFonts w:asciiTheme="minorHAnsi" w:eastAsiaTheme="minorEastAsia" w:hAnsiTheme="minorHAnsi" w:cstheme="minorBidi"/>
          <w:kern w:val="2"/>
          <w:szCs w:val="24"/>
          <w14:ligatures w14:val="standardContextual"/>
        </w:rPr>
      </w:pPr>
      <w:hyperlink w:anchor="_Toc200812150" w:history="1">
        <w:r w:rsidR="003C1F10" w:rsidRPr="002963C0">
          <w:rPr>
            <w:rStyle w:val="af2"/>
          </w:rPr>
          <w:t>Введение</w:t>
        </w:r>
        <w:r w:rsidR="003C1F10">
          <w:rPr>
            <w:webHidden/>
          </w:rPr>
          <w:tab/>
        </w:r>
        <w:r w:rsidR="003C1F10">
          <w:rPr>
            <w:webHidden/>
          </w:rPr>
          <w:fldChar w:fldCharType="begin"/>
        </w:r>
        <w:r w:rsidR="003C1F10">
          <w:rPr>
            <w:webHidden/>
          </w:rPr>
          <w:instrText xml:space="preserve"> PAGEREF _Toc200812150 \h </w:instrText>
        </w:r>
        <w:r w:rsidR="003C1F10">
          <w:rPr>
            <w:webHidden/>
          </w:rPr>
        </w:r>
        <w:r w:rsidR="003C1F10">
          <w:rPr>
            <w:webHidden/>
          </w:rPr>
          <w:fldChar w:fldCharType="separate"/>
        </w:r>
        <w:r w:rsidR="003C1F10">
          <w:rPr>
            <w:webHidden/>
          </w:rPr>
          <w:t>6</w:t>
        </w:r>
        <w:r w:rsidR="003C1F10">
          <w:rPr>
            <w:webHidden/>
          </w:rPr>
          <w:fldChar w:fldCharType="end"/>
        </w:r>
      </w:hyperlink>
    </w:p>
    <w:p w14:paraId="3D82F806" w14:textId="7FB0E7AD" w:rsidR="003C1F10" w:rsidRDefault="00000000">
      <w:pPr>
        <w:pStyle w:val="11"/>
        <w:rPr>
          <w:rFonts w:asciiTheme="minorHAnsi" w:eastAsiaTheme="minorEastAsia" w:hAnsiTheme="minorHAnsi" w:cstheme="minorBidi"/>
          <w:kern w:val="2"/>
          <w:szCs w:val="24"/>
          <w14:ligatures w14:val="standardContextual"/>
        </w:rPr>
      </w:pPr>
      <w:hyperlink w:anchor="_Toc200812151" w:history="1">
        <w:r w:rsidR="003C1F10" w:rsidRPr="002963C0">
          <w:rPr>
            <w:rStyle w:val="af2"/>
          </w:rPr>
          <w:t>1 Аналитическая часть</w:t>
        </w:r>
        <w:r w:rsidR="003C1F10">
          <w:rPr>
            <w:webHidden/>
          </w:rPr>
          <w:tab/>
        </w:r>
        <w:r w:rsidR="003C1F10">
          <w:rPr>
            <w:webHidden/>
          </w:rPr>
          <w:fldChar w:fldCharType="begin"/>
        </w:r>
        <w:r w:rsidR="003C1F10">
          <w:rPr>
            <w:webHidden/>
          </w:rPr>
          <w:instrText xml:space="preserve"> PAGEREF _Toc200812151 \h </w:instrText>
        </w:r>
        <w:r w:rsidR="003C1F10">
          <w:rPr>
            <w:webHidden/>
          </w:rPr>
        </w:r>
        <w:r w:rsidR="003C1F10">
          <w:rPr>
            <w:webHidden/>
          </w:rPr>
          <w:fldChar w:fldCharType="separate"/>
        </w:r>
        <w:r w:rsidR="003C1F10">
          <w:rPr>
            <w:webHidden/>
          </w:rPr>
          <w:t>8</w:t>
        </w:r>
        <w:r w:rsidR="003C1F10">
          <w:rPr>
            <w:webHidden/>
          </w:rPr>
          <w:fldChar w:fldCharType="end"/>
        </w:r>
      </w:hyperlink>
    </w:p>
    <w:p w14:paraId="6471D4FB" w14:textId="6AEEE922" w:rsidR="003C1F10" w:rsidRDefault="00000000">
      <w:pPr>
        <w:pStyle w:val="24"/>
        <w:rPr>
          <w:rFonts w:asciiTheme="minorHAnsi" w:eastAsiaTheme="minorEastAsia" w:hAnsiTheme="minorHAnsi" w:cstheme="minorBidi"/>
          <w:kern w:val="2"/>
          <w:szCs w:val="24"/>
          <w14:ligatures w14:val="standardContextual"/>
        </w:rPr>
      </w:pPr>
      <w:hyperlink w:anchor="_Toc200812152" w:history="1">
        <w:r w:rsidR="003C1F10" w:rsidRPr="002963C0">
          <w:rPr>
            <w:rStyle w:val="af2"/>
          </w:rPr>
          <w:t>1.1 Технико-экономическая характеристика ООО «Восток ИТ»</w:t>
        </w:r>
        <w:r w:rsidR="003C1F10">
          <w:rPr>
            <w:webHidden/>
          </w:rPr>
          <w:tab/>
        </w:r>
        <w:r w:rsidR="003C1F10">
          <w:rPr>
            <w:webHidden/>
          </w:rPr>
          <w:fldChar w:fldCharType="begin"/>
        </w:r>
        <w:r w:rsidR="003C1F10">
          <w:rPr>
            <w:webHidden/>
          </w:rPr>
          <w:instrText xml:space="preserve"> PAGEREF _Toc200812152 \h </w:instrText>
        </w:r>
        <w:r w:rsidR="003C1F10">
          <w:rPr>
            <w:webHidden/>
          </w:rPr>
        </w:r>
        <w:r w:rsidR="003C1F10">
          <w:rPr>
            <w:webHidden/>
          </w:rPr>
          <w:fldChar w:fldCharType="separate"/>
        </w:r>
        <w:r w:rsidR="003C1F10">
          <w:rPr>
            <w:webHidden/>
          </w:rPr>
          <w:t>8</w:t>
        </w:r>
        <w:r w:rsidR="003C1F10">
          <w:rPr>
            <w:webHidden/>
          </w:rPr>
          <w:fldChar w:fldCharType="end"/>
        </w:r>
      </w:hyperlink>
    </w:p>
    <w:p w14:paraId="7E049EC3" w14:textId="5AEA1BEB" w:rsidR="003C1F10" w:rsidRDefault="00000000">
      <w:pPr>
        <w:pStyle w:val="24"/>
        <w:rPr>
          <w:rFonts w:asciiTheme="minorHAnsi" w:eastAsiaTheme="minorEastAsia" w:hAnsiTheme="minorHAnsi" w:cstheme="minorBidi"/>
          <w:kern w:val="2"/>
          <w:szCs w:val="24"/>
          <w14:ligatures w14:val="standardContextual"/>
        </w:rPr>
      </w:pPr>
      <w:hyperlink w:anchor="_Toc200812153" w:history="1">
        <w:r w:rsidR="003C1F10" w:rsidRPr="002963C0">
          <w:rPr>
            <w:rStyle w:val="af2"/>
          </w:rPr>
          <w:t>1.2 Экономическая сущность комплекса экономических информационных задач</w:t>
        </w:r>
        <w:r w:rsidR="003C1F10">
          <w:rPr>
            <w:webHidden/>
          </w:rPr>
          <w:tab/>
        </w:r>
        <w:r w:rsidR="003C1F10">
          <w:rPr>
            <w:webHidden/>
          </w:rPr>
          <w:fldChar w:fldCharType="begin"/>
        </w:r>
        <w:r w:rsidR="003C1F10">
          <w:rPr>
            <w:webHidden/>
          </w:rPr>
          <w:instrText xml:space="preserve"> PAGEREF _Toc200812153 \h </w:instrText>
        </w:r>
        <w:r w:rsidR="003C1F10">
          <w:rPr>
            <w:webHidden/>
          </w:rPr>
        </w:r>
        <w:r w:rsidR="003C1F10">
          <w:rPr>
            <w:webHidden/>
          </w:rPr>
          <w:fldChar w:fldCharType="separate"/>
        </w:r>
        <w:r w:rsidR="003C1F10">
          <w:rPr>
            <w:webHidden/>
          </w:rPr>
          <w:t>12</w:t>
        </w:r>
        <w:r w:rsidR="003C1F10">
          <w:rPr>
            <w:webHidden/>
          </w:rPr>
          <w:fldChar w:fldCharType="end"/>
        </w:r>
      </w:hyperlink>
    </w:p>
    <w:p w14:paraId="124B892B" w14:textId="49983FB0" w:rsidR="003C1F10" w:rsidRDefault="00000000">
      <w:pPr>
        <w:pStyle w:val="24"/>
        <w:rPr>
          <w:rFonts w:asciiTheme="minorHAnsi" w:eastAsiaTheme="minorEastAsia" w:hAnsiTheme="minorHAnsi" w:cstheme="minorBidi"/>
          <w:kern w:val="2"/>
          <w:szCs w:val="24"/>
          <w14:ligatures w14:val="standardContextual"/>
        </w:rPr>
      </w:pPr>
      <w:hyperlink w:anchor="_Toc200812154" w:history="1">
        <w:r w:rsidR="003C1F10" w:rsidRPr="002963C0">
          <w:rPr>
            <w:rStyle w:val="af2"/>
          </w:rPr>
          <w:t>1.3 Обоснование выбора технологии проектирования</w:t>
        </w:r>
        <w:r w:rsidR="003C1F10">
          <w:rPr>
            <w:webHidden/>
          </w:rPr>
          <w:tab/>
        </w:r>
        <w:r w:rsidR="003C1F10">
          <w:rPr>
            <w:webHidden/>
          </w:rPr>
          <w:fldChar w:fldCharType="begin"/>
        </w:r>
        <w:r w:rsidR="003C1F10">
          <w:rPr>
            <w:webHidden/>
          </w:rPr>
          <w:instrText xml:space="preserve"> PAGEREF _Toc200812154 \h </w:instrText>
        </w:r>
        <w:r w:rsidR="003C1F10">
          <w:rPr>
            <w:webHidden/>
          </w:rPr>
        </w:r>
        <w:r w:rsidR="003C1F10">
          <w:rPr>
            <w:webHidden/>
          </w:rPr>
          <w:fldChar w:fldCharType="separate"/>
        </w:r>
        <w:r w:rsidR="003C1F10">
          <w:rPr>
            <w:webHidden/>
          </w:rPr>
          <w:t>13</w:t>
        </w:r>
        <w:r w:rsidR="003C1F10">
          <w:rPr>
            <w:webHidden/>
          </w:rPr>
          <w:fldChar w:fldCharType="end"/>
        </w:r>
      </w:hyperlink>
    </w:p>
    <w:p w14:paraId="76D9E081" w14:textId="77BFC124" w:rsidR="003C1F10" w:rsidRDefault="00000000">
      <w:pPr>
        <w:pStyle w:val="31"/>
        <w:rPr>
          <w:rFonts w:asciiTheme="minorHAnsi" w:eastAsiaTheme="minorEastAsia" w:hAnsiTheme="minorHAnsi" w:cstheme="minorBidi"/>
          <w:kern w:val="2"/>
          <w:szCs w:val="24"/>
          <w14:ligatures w14:val="standardContextual"/>
        </w:rPr>
      </w:pPr>
      <w:hyperlink w:anchor="_Toc200812155" w:history="1">
        <w:r w:rsidR="003C1F10" w:rsidRPr="002963C0">
          <w:rPr>
            <w:rStyle w:val="af2"/>
          </w:rPr>
          <w:t>1.3.1 Функционально-ориентированное проектирование</w:t>
        </w:r>
        <w:r w:rsidR="003C1F10">
          <w:rPr>
            <w:webHidden/>
          </w:rPr>
          <w:tab/>
        </w:r>
        <w:r w:rsidR="003C1F10">
          <w:rPr>
            <w:webHidden/>
          </w:rPr>
          <w:fldChar w:fldCharType="begin"/>
        </w:r>
        <w:r w:rsidR="003C1F10">
          <w:rPr>
            <w:webHidden/>
          </w:rPr>
          <w:instrText xml:space="preserve"> PAGEREF _Toc200812155 \h </w:instrText>
        </w:r>
        <w:r w:rsidR="003C1F10">
          <w:rPr>
            <w:webHidden/>
          </w:rPr>
        </w:r>
        <w:r w:rsidR="003C1F10">
          <w:rPr>
            <w:webHidden/>
          </w:rPr>
          <w:fldChar w:fldCharType="separate"/>
        </w:r>
        <w:r w:rsidR="003C1F10">
          <w:rPr>
            <w:webHidden/>
          </w:rPr>
          <w:t>13</w:t>
        </w:r>
        <w:r w:rsidR="003C1F10">
          <w:rPr>
            <w:webHidden/>
          </w:rPr>
          <w:fldChar w:fldCharType="end"/>
        </w:r>
      </w:hyperlink>
    </w:p>
    <w:p w14:paraId="1F86A34F" w14:textId="6B1A9026" w:rsidR="003C1F10" w:rsidRDefault="00000000">
      <w:pPr>
        <w:pStyle w:val="31"/>
        <w:rPr>
          <w:rFonts w:asciiTheme="minorHAnsi" w:eastAsiaTheme="minorEastAsia" w:hAnsiTheme="minorHAnsi" w:cstheme="minorBidi"/>
          <w:kern w:val="2"/>
          <w:szCs w:val="24"/>
          <w14:ligatures w14:val="standardContextual"/>
        </w:rPr>
      </w:pPr>
      <w:hyperlink w:anchor="_Toc200812156" w:history="1">
        <w:r w:rsidR="003C1F10" w:rsidRPr="002963C0">
          <w:rPr>
            <w:rStyle w:val="af2"/>
          </w:rPr>
          <w:t>1.3.2 Объектно-ориентированное проектирование</w:t>
        </w:r>
        <w:r w:rsidR="003C1F10">
          <w:rPr>
            <w:webHidden/>
          </w:rPr>
          <w:tab/>
        </w:r>
        <w:r w:rsidR="003C1F10">
          <w:rPr>
            <w:webHidden/>
          </w:rPr>
          <w:fldChar w:fldCharType="begin"/>
        </w:r>
        <w:r w:rsidR="003C1F10">
          <w:rPr>
            <w:webHidden/>
          </w:rPr>
          <w:instrText xml:space="preserve"> PAGEREF _Toc200812156 \h </w:instrText>
        </w:r>
        <w:r w:rsidR="003C1F10">
          <w:rPr>
            <w:webHidden/>
          </w:rPr>
        </w:r>
        <w:r w:rsidR="003C1F10">
          <w:rPr>
            <w:webHidden/>
          </w:rPr>
          <w:fldChar w:fldCharType="separate"/>
        </w:r>
        <w:r w:rsidR="003C1F10">
          <w:rPr>
            <w:webHidden/>
          </w:rPr>
          <w:t>14</w:t>
        </w:r>
        <w:r w:rsidR="003C1F10">
          <w:rPr>
            <w:webHidden/>
          </w:rPr>
          <w:fldChar w:fldCharType="end"/>
        </w:r>
      </w:hyperlink>
    </w:p>
    <w:p w14:paraId="0B33DDA7" w14:textId="15B011BA" w:rsidR="003C1F10" w:rsidRDefault="00000000">
      <w:pPr>
        <w:pStyle w:val="31"/>
        <w:rPr>
          <w:rFonts w:asciiTheme="minorHAnsi" w:eastAsiaTheme="minorEastAsia" w:hAnsiTheme="minorHAnsi" w:cstheme="minorBidi"/>
          <w:kern w:val="2"/>
          <w:szCs w:val="24"/>
          <w14:ligatures w14:val="standardContextual"/>
        </w:rPr>
      </w:pPr>
      <w:hyperlink w:anchor="_Toc200812157" w:history="1">
        <w:r w:rsidR="003C1F10" w:rsidRPr="002963C0">
          <w:rPr>
            <w:rStyle w:val="af2"/>
          </w:rPr>
          <w:t>1.3.3 Выбор технологии проектирования</w:t>
        </w:r>
        <w:r w:rsidR="003C1F10">
          <w:rPr>
            <w:webHidden/>
          </w:rPr>
          <w:tab/>
        </w:r>
        <w:r w:rsidR="003C1F10">
          <w:rPr>
            <w:webHidden/>
          </w:rPr>
          <w:fldChar w:fldCharType="begin"/>
        </w:r>
        <w:r w:rsidR="003C1F10">
          <w:rPr>
            <w:webHidden/>
          </w:rPr>
          <w:instrText xml:space="preserve"> PAGEREF _Toc200812157 \h </w:instrText>
        </w:r>
        <w:r w:rsidR="003C1F10">
          <w:rPr>
            <w:webHidden/>
          </w:rPr>
        </w:r>
        <w:r w:rsidR="003C1F10">
          <w:rPr>
            <w:webHidden/>
          </w:rPr>
          <w:fldChar w:fldCharType="separate"/>
        </w:r>
        <w:r w:rsidR="003C1F10">
          <w:rPr>
            <w:webHidden/>
          </w:rPr>
          <w:t>15</w:t>
        </w:r>
        <w:r w:rsidR="003C1F10">
          <w:rPr>
            <w:webHidden/>
          </w:rPr>
          <w:fldChar w:fldCharType="end"/>
        </w:r>
      </w:hyperlink>
    </w:p>
    <w:p w14:paraId="5FCAFBE0" w14:textId="586819D1" w:rsidR="003C1F10" w:rsidRDefault="00000000">
      <w:pPr>
        <w:pStyle w:val="24"/>
        <w:rPr>
          <w:rFonts w:asciiTheme="minorHAnsi" w:eastAsiaTheme="minorEastAsia" w:hAnsiTheme="minorHAnsi" w:cstheme="minorBidi"/>
          <w:kern w:val="2"/>
          <w:szCs w:val="24"/>
          <w14:ligatures w14:val="standardContextual"/>
        </w:rPr>
      </w:pPr>
      <w:hyperlink w:anchor="_Toc200812158" w:history="1">
        <w:r w:rsidR="003C1F10" w:rsidRPr="002963C0">
          <w:rPr>
            <w:rStyle w:val="af2"/>
          </w:rPr>
          <w:t>1.4 Обоснование необходимости и цели использования вычислительной техники для решения задачи</w:t>
        </w:r>
        <w:r w:rsidR="003C1F10">
          <w:rPr>
            <w:webHidden/>
          </w:rPr>
          <w:tab/>
        </w:r>
        <w:r w:rsidR="003C1F10">
          <w:rPr>
            <w:webHidden/>
          </w:rPr>
          <w:fldChar w:fldCharType="begin"/>
        </w:r>
        <w:r w:rsidR="003C1F10">
          <w:rPr>
            <w:webHidden/>
          </w:rPr>
          <w:instrText xml:space="preserve"> PAGEREF _Toc200812158 \h </w:instrText>
        </w:r>
        <w:r w:rsidR="003C1F10">
          <w:rPr>
            <w:webHidden/>
          </w:rPr>
        </w:r>
        <w:r w:rsidR="003C1F10">
          <w:rPr>
            <w:webHidden/>
          </w:rPr>
          <w:fldChar w:fldCharType="separate"/>
        </w:r>
        <w:r w:rsidR="003C1F10">
          <w:rPr>
            <w:webHidden/>
          </w:rPr>
          <w:t>15</w:t>
        </w:r>
        <w:r w:rsidR="003C1F10">
          <w:rPr>
            <w:webHidden/>
          </w:rPr>
          <w:fldChar w:fldCharType="end"/>
        </w:r>
      </w:hyperlink>
    </w:p>
    <w:p w14:paraId="092DA0A9" w14:textId="1894BB4E" w:rsidR="003C1F10" w:rsidRDefault="00000000">
      <w:pPr>
        <w:pStyle w:val="31"/>
        <w:rPr>
          <w:rFonts w:asciiTheme="minorHAnsi" w:eastAsiaTheme="minorEastAsia" w:hAnsiTheme="minorHAnsi" w:cstheme="minorBidi"/>
          <w:kern w:val="2"/>
          <w:szCs w:val="24"/>
          <w14:ligatures w14:val="standardContextual"/>
        </w:rPr>
      </w:pPr>
      <w:hyperlink w:anchor="_Toc200812159" w:history="1">
        <w:r w:rsidR="003C1F10" w:rsidRPr="002963C0">
          <w:rPr>
            <w:rStyle w:val="af2"/>
          </w:rPr>
          <w:t>1.4.1 Обоснование автоматизации решения задачи</w:t>
        </w:r>
        <w:r w:rsidR="003C1F10">
          <w:rPr>
            <w:webHidden/>
          </w:rPr>
          <w:tab/>
        </w:r>
        <w:r w:rsidR="003C1F10">
          <w:rPr>
            <w:webHidden/>
          </w:rPr>
          <w:fldChar w:fldCharType="begin"/>
        </w:r>
        <w:r w:rsidR="003C1F10">
          <w:rPr>
            <w:webHidden/>
          </w:rPr>
          <w:instrText xml:space="preserve"> PAGEREF _Toc200812159 \h </w:instrText>
        </w:r>
        <w:r w:rsidR="003C1F10">
          <w:rPr>
            <w:webHidden/>
          </w:rPr>
        </w:r>
        <w:r w:rsidR="003C1F10">
          <w:rPr>
            <w:webHidden/>
          </w:rPr>
          <w:fldChar w:fldCharType="separate"/>
        </w:r>
        <w:r w:rsidR="003C1F10">
          <w:rPr>
            <w:webHidden/>
          </w:rPr>
          <w:t>15</w:t>
        </w:r>
        <w:r w:rsidR="003C1F10">
          <w:rPr>
            <w:webHidden/>
          </w:rPr>
          <w:fldChar w:fldCharType="end"/>
        </w:r>
      </w:hyperlink>
    </w:p>
    <w:p w14:paraId="36793688" w14:textId="7177C9B1" w:rsidR="003C1F10" w:rsidRDefault="00000000">
      <w:pPr>
        <w:pStyle w:val="31"/>
        <w:rPr>
          <w:rFonts w:asciiTheme="minorHAnsi" w:eastAsiaTheme="minorEastAsia" w:hAnsiTheme="minorHAnsi" w:cstheme="minorBidi"/>
          <w:kern w:val="2"/>
          <w:szCs w:val="24"/>
          <w14:ligatures w14:val="standardContextual"/>
        </w:rPr>
      </w:pPr>
      <w:hyperlink w:anchor="_Toc200812160" w:history="1">
        <w:r w:rsidR="003C1F10" w:rsidRPr="002963C0">
          <w:rPr>
            <w:rStyle w:val="af2"/>
          </w:rPr>
          <w:t>1.4.2 Цели и задачи автоматизации</w:t>
        </w:r>
        <w:r w:rsidR="003C1F10">
          <w:rPr>
            <w:webHidden/>
          </w:rPr>
          <w:tab/>
        </w:r>
        <w:r w:rsidR="003C1F10">
          <w:rPr>
            <w:webHidden/>
          </w:rPr>
          <w:fldChar w:fldCharType="begin"/>
        </w:r>
        <w:r w:rsidR="003C1F10">
          <w:rPr>
            <w:webHidden/>
          </w:rPr>
          <w:instrText xml:space="preserve"> PAGEREF _Toc200812160 \h </w:instrText>
        </w:r>
        <w:r w:rsidR="003C1F10">
          <w:rPr>
            <w:webHidden/>
          </w:rPr>
        </w:r>
        <w:r w:rsidR="003C1F10">
          <w:rPr>
            <w:webHidden/>
          </w:rPr>
          <w:fldChar w:fldCharType="separate"/>
        </w:r>
        <w:r w:rsidR="003C1F10">
          <w:rPr>
            <w:webHidden/>
          </w:rPr>
          <w:t>20</w:t>
        </w:r>
        <w:r w:rsidR="003C1F10">
          <w:rPr>
            <w:webHidden/>
          </w:rPr>
          <w:fldChar w:fldCharType="end"/>
        </w:r>
      </w:hyperlink>
    </w:p>
    <w:p w14:paraId="632DCFA7" w14:textId="428DEA9C" w:rsidR="003C1F10" w:rsidRDefault="00000000">
      <w:pPr>
        <w:pStyle w:val="31"/>
        <w:rPr>
          <w:rFonts w:asciiTheme="minorHAnsi" w:eastAsiaTheme="minorEastAsia" w:hAnsiTheme="minorHAnsi" w:cstheme="minorBidi"/>
          <w:kern w:val="2"/>
          <w:szCs w:val="24"/>
          <w14:ligatures w14:val="standardContextual"/>
        </w:rPr>
      </w:pPr>
      <w:hyperlink w:anchor="_Toc200812161" w:history="1">
        <w:r w:rsidR="003C1F10" w:rsidRPr="002963C0">
          <w:rPr>
            <w:rStyle w:val="af2"/>
          </w:rPr>
          <w:t>1.4.3 Анализ существующих разработок и обоснование выбора технологии проектирования</w:t>
        </w:r>
        <w:r w:rsidR="003C1F10">
          <w:rPr>
            <w:webHidden/>
          </w:rPr>
          <w:tab/>
        </w:r>
        <w:r w:rsidR="003C1F10">
          <w:rPr>
            <w:webHidden/>
          </w:rPr>
          <w:fldChar w:fldCharType="begin"/>
        </w:r>
        <w:r w:rsidR="003C1F10">
          <w:rPr>
            <w:webHidden/>
          </w:rPr>
          <w:instrText xml:space="preserve"> PAGEREF _Toc200812161 \h </w:instrText>
        </w:r>
        <w:r w:rsidR="003C1F10">
          <w:rPr>
            <w:webHidden/>
          </w:rPr>
        </w:r>
        <w:r w:rsidR="003C1F10">
          <w:rPr>
            <w:webHidden/>
          </w:rPr>
          <w:fldChar w:fldCharType="separate"/>
        </w:r>
        <w:r w:rsidR="003C1F10">
          <w:rPr>
            <w:webHidden/>
          </w:rPr>
          <w:t>21</w:t>
        </w:r>
        <w:r w:rsidR="003C1F10">
          <w:rPr>
            <w:webHidden/>
          </w:rPr>
          <w:fldChar w:fldCharType="end"/>
        </w:r>
      </w:hyperlink>
    </w:p>
    <w:p w14:paraId="6F84281C" w14:textId="59D96BF3" w:rsidR="003C1F10" w:rsidRDefault="00000000">
      <w:pPr>
        <w:pStyle w:val="31"/>
        <w:rPr>
          <w:rFonts w:asciiTheme="minorHAnsi" w:eastAsiaTheme="minorEastAsia" w:hAnsiTheme="minorHAnsi" w:cstheme="minorBidi"/>
          <w:kern w:val="2"/>
          <w:szCs w:val="24"/>
          <w14:ligatures w14:val="standardContextual"/>
        </w:rPr>
      </w:pPr>
      <w:hyperlink w:anchor="_Toc200812162" w:history="1">
        <w:r w:rsidR="003C1F10" w:rsidRPr="002963C0">
          <w:rPr>
            <w:rStyle w:val="af2"/>
          </w:rPr>
          <w:t>1.4.4 Предлагаемая модель бизнес-процессов</w:t>
        </w:r>
        <w:r w:rsidR="003C1F10">
          <w:rPr>
            <w:webHidden/>
          </w:rPr>
          <w:tab/>
        </w:r>
        <w:r w:rsidR="003C1F10">
          <w:rPr>
            <w:webHidden/>
          </w:rPr>
          <w:fldChar w:fldCharType="begin"/>
        </w:r>
        <w:r w:rsidR="003C1F10">
          <w:rPr>
            <w:webHidden/>
          </w:rPr>
          <w:instrText xml:space="preserve"> PAGEREF _Toc200812162 \h </w:instrText>
        </w:r>
        <w:r w:rsidR="003C1F10">
          <w:rPr>
            <w:webHidden/>
          </w:rPr>
        </w:r>
        <w:r w:rsidR="003C1F10">
          <w:rPr>
            <w:webHidden/>
          </w:rPr>
          <w:fldChar w:fldCharType="separate"/>
        </w:r>
        <w:r w:rsidR="003C1F10">
          <w:rPr>
            <w:webHidden/>
          </w:rPr>
          <w:t>24</w:t>
        </w:r>
        <w:r w:rsidR="003C1F10">
          <w:rPr>
            <w:webHidden/>
          </w:rPr>
          <w:fldChar w:fldCharType="end"/>
        </w:r>
      </w:hyperlink>
    </w:p>
    <w:p w14:paraId="3C03B056" w14:textId="77EECC5E" w:rsidR="003C1F10" w:rsidRDefault="00000000">
      <w:pPr>
        <w:pStyle w:val="24"/>
        <w:rPr>
          <w:rFonts w:asciiTheme="minorHAnsi" w:eastAsiaTheme="minorEastAsia" w:hAnsiTheme="minorHAnsi" w:cstheme="minorBidi"/>
          <w:kern w:val="2"/>
          <w:szCs w:val="24"/>
          <w14:ligatures w14:val="standardContextual"/>
        </w:rPr>
      </w:pPr>
      <w:hyperlink w:anchor="_Toc200812163" w:history="1">
        <w:r w:rsidR="003C1F10" w:rsidRPr="002963C0">
          <w:rPr>
            <w:rStyle w:val="af2"/>
          </w:rPr>
          <w:t>1.5 Постановка задачи</w:t>
        </w:r>
        <w:r w:rsidR="003C1F10">
          <w:rPr>
            <w:webHidden/>
          </w:rPr>
          <w:tab/>
        </w:r>
        <w:r w:rsidR="003C1F10">
          <w:rPr>
            <w:webHidden/>
          </w:rPr>
          <w:fldChar w:fldCharType="begin"/>
        </w:r>
        <w:r w:rsidR="003C1F10">
          <w:rPr>
            <w:webHidden/>
          </w:rPr>
          <w:instrText xml:space="preserve"> PAGEREF _Toc200812163 \h </w:instrText>
        </w:r>
        <w:r w:rsidR="003C1F10">
          <w:rPr>
            <w:webHidden/>
          </w:rPr>
        </w:r>
        <w:r w:rsidR="003C1F10">
          <w:rPr>
            <w:webHidden/>
          </w:rPr>
          <w:fldChar w:fldCharType="separate"/>
        </w:r>
        <w:r w:rsidR="003C1F10">
          <w:rPr>
            <w:webHidden/>
          </w:rPr>
          <w:t>26</w:t>
        </w:r>
        <w:r w:rsidR="003C1F10">
          <w:rPr>
            <w:webHidden/>
          </w:rPr>
          <w:fldChar w:fldCharType="end"/>
        </w:r>
      </w:hyperlink>
    </w:p>
    <w:p w14:paraId="749097F3" w14:textId="44DE452F" w:rsidR="003C1F10" w:rsidRDefault="00000000">
      <w:pPr>
        <w:pStyle w:val="31"/>
        <w:rPr>
          <w:rFonts w:asciiTheme="minorHAnsi" w:eastAsiaTheme="minorEastAsia" w:hAnsiTheme="minorHAnsi" w:cstheme="minorBidi"/>
          <w:kern w:val="2"/>
          <w:szCs w:val="24"/>
          <w14:ligatures w14:val="standardContextual"/>
        </w:rPr>
      </w:pPr>
      <w:hyperlink w:anchor="_Toc200812164" w:history="1">
        <w:r w:rsidR="003C1F10" w:rsidRPr="002963C0">
          <w:rPr>
            <w:rStyle w:val="af2"/>
          </w:rPr>
          <w:t>1.5.1 Общая характеристика организации задачи на ЭВМ</w:t>
        </w:r>
        <w:r w:rsidR="003C1F10">
          <w:rPr>
            <w:webHidden/>
          </w:rPr>
          <w:tab/>
        </w:r>
        <w:r w:rsidR="003C1F10">
          <w:rPr>
            <w:webHidden/>
          </w:rPr>
          <w:fldChar w:fldCharType="begin"/>
        </w:r>
        <w:r w:rsidR="003C1F10">
          <w:rPr>
            <w:webHidden/>
          </w:rPr>
          <w:instrText xml:space="preserve"> PAGEREF _Toc200812164 \h </w:instrText>
        </w:r>
        <w:r w:rsidR="003C1F10">
          <w:rPr>
            <w:webHidden/>
          </w:rPr>
        </w:r>
        <w:r w:rsidR="003C1F10">
          <w:rPr>
            <w:webHidden/>
          </w:rPr>
          <w:fldChar w:fldCharType="separate"/>
        </w:r>
        <w:r w:rsidR="003C1F10">
          <w:rPr>
            <w:webHidden/>
          </w:rPr>
          <w:t>26</w:t>
        </w:r>
        <w:r w:rsidR="003C1F10">
          <w:rPr>
            <w:webHidden/>
          </w:rPr>
          <w:fldChar w:fldCharType="end"/>
        </w:r>
      </w:hyperlink>
    </w:p>
    <w:p w14:paraId="6A2234C5" w14:textId="123B32C2" w:rsidR="003C1F10" w:rsidRDefault="00000000">
      <w:pPr>
        <w:pStyle w:val="31"/>
        <w:rPr>
          <w:rFonts w:asciiTheme="minorHAnsi" w:eastAsiaTheme="minorEastAsia" w:hAnsiTheme="minorHAnsi" w:cstheme="minorBidi"/>
          <w:kern w:val="2"/>
          <w:szCs w:val="24"/>
          <w14:ligatures w14:val="standardContextual"/>
        </w:rPr>
      </w:pPr>
      <w:hyperlink w:anchor="_Toc200812165" w:history="1">
        <w:r w:rsidR="003C1F10" w:rsidRPr="002963C0">
          <w:rPr>
            <w:rStyle w:val="af2"/>
          </w:rPr>
          <w:t>1.5.2 Характеристика выходной информации</w:t>
        </w:r>
        <w:r w:rsidR="003C1F10">
          <w:rPr>
            <w:webHidden/>
          </w:rPr>
          <w:tab/>
        </w:r>
        <w:r w:rsidR="003C1F10">
          <w:rPr>
            <w:webHidden/>
          </w:rPr>
          <w:fldChar w:fldCharType="begin"/>
        </w:r>
        <w:r w:rsidR="003C1F10">
          <w:rPr>
            <w:webHidden/>
          </w:rPr>
          <w:instrText xml:space="preserve"> PAGEREF _Toc200812165 \h </w:instrText>
        </w:r>
        <w:r w:rsidR="003C1F10">
          <w:rPr>
            <w:webHidden/>
          </w:rPr>
        </w:r>
        <w:r w:rsidR="003C1F10">
          <w:rPr>
            <w:webHidden/>
          </w:rPr>
          <w:fldChar w:fldCharType="separate"/>
        </w:r>
        <w:r w:rsidR="003C1F10">
          <w:rPr>
            <w:webHidden/>
          </w:rPr>
          <w:t>27</w:t>
        </w:r>
        <w:r w:rsidR="003C1F10">
          <w:rPr>
            <w:webHidden/>
          </w:rPr>
          <w:fldChar w:fldCharType="end"/>
        </w:r>
      </w:hyperlink>
    </w:p>
    <w:p w14:paraId="3D4F4E32" w14:textId="5DF4CE2E" w:rsidR="003C1F10" w:rsidRDefault="00000000">
      <w:pPr>
        <w:pStyle w:val="31"/>
        <w:rPr>
          <w:rFonts w:asciiTheme="minorHAnsi" w:eastAsiaTheme="minorEastAsia" w:hAnsiTheme="minorHAnsi" w:cstheme="minorBidi"/>
          <w:kern w:val="2"/>
          <w:szCs w:val="24"/>
          <w14:ligatures w14:val="standardContextual"/>
        </w:rPr>
      </w:pPr>
      <w:hyperlink w:anchor="_Toc200812166" w:history="1">
        <w:r w:rsidR="003C1F10" w:rsidRPr="002963C0">
          <w:rPr>
            <w:rStyle w:val="af2"/>
          </w:rPr>
          <w:t>1.5.3 Характеристика входной информации</w:t>
        </w:r>
        <w:r w:rsidR="003C1F10">
          <w:rPr>
            <w:webHidden/>
          </w:rPr>
          <w:tab/>
        </w:r>
        <w:r w:rsidR="003C1F10">
          <w:rPr>
            <w:webHidden/>
          </w:rPr>
          <w:fldChar w:fldCharType="begin"/>
        </w:r>
        <w:r w:rsidR="003C1F10">
          <w:rPr>
            <w:webHidden/>
          </w:rPr>
          <w:instrText xml:space="preserve"> PAGEREF _Toc200812166 \h </w:instrText>
        </w:r>
        <w:r w:rsidR="003C1F10">
          <w:rPr>
            <w:webHidden/>
          </w:rPr>
        </w:r>
        <w:r w:rsidR="003C1F10">
          <w:rPr>
            <w:webHidden/>
          </w:rPr>
          <w:fldChar w:fldCharType="separate"/>
        </w:r>
        <w:r w:rsidR="003C1F10">
          <w:rPr>
            <w:webHidden/>
          </w:rPr>
          <w:t>30</w:t>
        </w:r>
        <w:r w:rsidR="003C1F10">
          <w:rPr>
            <w:webHidden/>
          </w:rPr>
          <w:fldChar w:fldCharType="end"/>
        </w:r>
      </w:hyperlink>
    </w:p>
    <w:p w14:paraId="2677ABD5" w14:textId="45894D36" w:rsidR="003C1F10" w:rsidRDefault="00000000">
      <w:pPr>
        <w:pStyle w:val="11"/>
        <w:rPr>
          <w:rFonts w:asciiTheme="minorHAnsi" w:eastAsiaTheme="minorEastAsia" w:hAnsiTheme="minorHAnsi" w:cstheme="minorBidi"/>
          <w:kern w:val="2"/>
          <w:szCs w:val="24"/>
          <w14:ligatures w14:val="standardContextual"/>
        </w:rPr>
      </w:pPr>
      <w:hyperlink w:anchor="_Toc200812167" w:history="1">
        <w:r w:rsidR="003C1F10" w:rsidRPr="002963C0">
          <w:rPr>
            <w:rStyle w:val="af2"/>
          </w:rPr>
          <w:t>2 Проектная часть</w:t>
        </w:r>
        <w:r w:rsidR="003C1F10">
          <w:rPr>
            <w:webHidden/>
          </w:rPr>
          <w:tab/>
        </w:r>
        <w:r w:rsidR="003C1F10">
          <w:rPr>
            <w:webHidden/>
          </w:rPr>
          <w:fldChar w:fldCharType="begin"/>
        </w:r>
        <w:r w:rsidR="003C1F10">
          <w:rPr>
            <w:webHidden/>
          </w:rPr>
          <w:instrText xml:space="preserve"> PAGEREF _Toc200812167 \h </w:instrText>
        </w:r>
        <w:r w:rsidR="003C1F10">
          <w:rPr>
            <w:webHidden/>
          </w:rPr>
        </w:r>
        <w:r w:rsidR="003C1F10">
          <w:rPr>
            <w:webHidden/>
          </w:rPr>
          <w:fldChar w:fldCharType="separate"/>
        </w:r>
        <w:r w:rsidR="003C1F10">
          <w:rPr>
            <w:webHidden/>
          </w:rPr>
          <w:t>33</w:t>
        </w:r>
        <w:r w:rsidR="003C1F10">
          <w:rPr>
            <w:webHidden/>
          </w:rPr>
          <w:fldChar w:fldCharType="end"/>
        </w:r>
      </w:hyperlink>
    </w:p>
    <w:p w14:paraId="5807D1C9" w14:textId="433C35CF" w:rsidR="003C1F10" w:rsidRDefault="00000000">
      <w:pPr>
        <w:pStyle w:val="24"/>
        <w:rPr>
          <w:rFonts w:asciiTheme="minorHAnsi" w:eastAsiaTheme="minorEastAsia" w:hAnsiTheme="minorHAnsi" w:cstheme="minorBidi"/>
          <w:kern w:val="2"/>
          <w:szCs w:val="24"/>
          <w14:ligatures w14:val="standardContextual"/>
        </w:rPr>
      </w:pPr>
      <w:hyperlink w:anchor="_Toc200812168" w:history="1">
        <w:r w:rsidR="003C1F10" w:rsidRPr="002963C0">
          <w:rPr>
            <w:rStyle w:val="af2"/>
          </w:rPr>
          <w:t>2.1 Календарное планирование</w:t>
        </w:r>
        <w:r w:rsidR="003C1F10">
          <w:rPr>
            <w:webHidden/>
          </w:rPr>
          <w:tab/>
        </w:r>
        <w:r w:rsidR="003C1F10">
          <w:rPr>
            <w:webHidden/>
          </w:rPr>
          <w:fldChar w:fldCharType="begin"/>
        </w:r>
        <w:r w:rsidR="003C1F10">
          <w:rPr>
            <w:webHidden/>
          </w:rPr>
          <w:instrText xml:space="preserve"> PAGEREF _Toc200812168 \h </w:instrText>
        </w:r>
        <w:r w:rsidR="003C1F10">
          <w:rPr>
            <w:webHidden/>
          </w:rPr>
        </w:r>
        <w:r w:rsidR="003C1F10">
          <w:rPr>
            <w:webHidden/>
          </w:rPr>
          <w:fldChar w:fldCharType="separate"/>
        </w:r>
        <w:r w:rsidR="003C1F10">
          <w:rPr>
            <w:webHidden/>
          </w:rPr>
          <w:t>33</w:t>
        </w:r>
        <w:r w:rsidR="003C1F10">
          <w:rPr>
            <w:webHidden/>
          </w:rPr>
          <w:fldChar w:fldCharType="end"/>
        </w:r>
      </w:hyperlink>
    </w:p>
    <w:p w14:paraId="3F07E9D5" w14:textId="47645801" w:rsidR="003C1F10" w:rsidRDefault="00000000">
      <w:pPr>
        <w:pStyle w:val="31"/>
        <w:rPr>
          <w:rFonts w:asciiTheme="minorHAnsi" w:eastAsiaTheme="minorEastAsia" w:hAnsiTheme="minorHAnsi" w:cstheme="minorBidi"/>
          <w:kern w:val="2"/>
          <w:szCs w:val="24"/>
          <w14:ligatures w14:val="standardContextual"/>
        </w:rPr>
      </w:pPr>
      <w:hyperlink w:anchor="_Toc200812169" w:history="1">
        <w:r w:rsidR="003C1F10" w:rsidRPr="002963C0">
          <w:rPr>
            <w:rStyle w:val="af2"/>
          </w:rPr>
          <w:t>2.1.1 Содержание проекта</w:t>
        </w:r>
        <w:r w:rsidR="003C1F10">
          <w:rPr>
            <w:webHidden/>
          </w:rPr>
          <w:tab/>
        </w:r>
        <w:r w:rsidR="003C1F10">
          <w:rPr>
            <w:webHidden/>
          </w:rPr>
          <w:fldChar w:fldCharType="begin"/>
        </w:r>
        <w:r w:rsidR="003C1F10">
          <w:rPr>
            <w:webHidden/>
          </w:rPr>
          <w:instrText xml:space="preserve"> PAGEREF _Toc200812169 \h </w:instrText>
        </w:r>
        <w:r w:rsidR="003C1F10">
          <w:rPr>
            <w:webHidden/>
          </w:rPr>
        </w:r>
        <w:r w:rsidR="003C1F10">
          <w:rPr>
            <w:webHidden/>
          </w:rPr>
          <w:fldChar w:fldCharType="separate"/>
        </w:r>
        <w:r w:rsidR="003C1F10">
          <w:rPr>
            <w:webHidden/>
          </w:rPr>
          <w:t>33</w:t>
        </w:r>
        <w:r w:rsidR="003C1F10">
          <w:rPr>
            <w:webHidden/>
          </w:rPr>
          <w:fldChar w:fldCharType="end"/>
        </w:r>
      </w:hyperlink>
    </w:p>
    <w:p w14:paraId="2DA253BE" w14:textId="616E2204" w:rsidR="003C1F10" w:rsidRDefault="00000000">
      <w:pPr>
        <w:pStyle w:val="31"/>
        <w:rPr>
          <w:rFonts w:asciiTheme="minorHAnsi" w:eastAsiaTheme="minorEastAsia" w:hAnsiTheme="minorHAnsi" w:cstheme="minorBidi"/>
          <w:kern w:val="2"/>
          <w:szCs w:val="24"/>
          <w14:ligatures w14:val="standardContextual"/>
        </w:rPr>
      </w:pPr>
      <w:hyperlink w:anchor="_Toc200812170" w:history="1">
        <w:r w:rsidR="003C1F10" w:rsidRPr="002963C0">
          <w:rPr>
            <w:rStyle w:val="af2"/>
          </w:rPr>
          <w:t>2.1.2 Оценка длительности</w:t>
        </w:r>
        <w:r w:rsidR="003C1F10">
          <w:rPr>
            <w:webHidden/>
          </w:rPr>
          <w:tab/>
        </w:r>
        <w:r w:rsidR="003C1F10">
          <w:rPr>
            <w:webHidden/>
          </w:rPr>
          <w:fldChar w:fldCharType="begin"/>
        </w:r>
        <w:r w:rsidR="003C1F10">
          <w:rPr>
            <w:webHidden/>
          </w:rPr>
          <w:instrText xml:space="preserve"> PAGEREF _Toc200812170 \h </w:instrText>
        </w:r>
        <w:r w:rsidR="003C1F10">
          <w:rPr>
            <w:webHidden/>
          </w:rPr>
        </w:r>
        <w:r w:rsidR="003C1F10">
          <w:rPr>
            <w:webHidden/>
          </w:rPr>
          <w:fldChar w:fldCharType="separate"/>
        </w:r>
        <w:r w:rsidR="003C1F10">
          <w:rPr>
            <w:webHidden/>
          </w:rPr>
          <w:t>33</w:t>
        </w:r>
        <w:r w:rsidR="003C1F10">
          <w:rPr>
            <w:webHidden/>
          </w:rPr>
          <w:fldChar w:fldCharType="end"/>
        </w:r>
      </w:hyperlink>
    </w:p>
    <w:p w14:paraId="47735ED0" w14:textId="4EFA3FBB" w:rsidR="003C1F10" w:rsidRDefault="00000000">
      <w:pPr>
        <w:pStyle w:val="31"/>
        <w:rPr>
          <w:rFonts w:asciiTheme="minorHAnsi" w:eastAsiaTheme="minorEastAsia" w:hAnsiTheme="minorHAnsi" w:cstheme="minorBidi"/>
          <w:kern w:val="2"/>
          <w:szCs w:val="24"/>
          <w14:ligatures w14:val="standardContextual"/>
        </w:rPr>
      </w:pPr>
      <w:hyperlink w:anchor="_Toc200812171" w:history="1">
        <w:r w:rsidR="003C1F10" w:rsidRPr="002963C0">
          <w:rPr>
            <w:rStyle w:val="af2"/>
          </w:rPr>
          <w:t>2.1.3 Планирование ресурсов и расчет затрат</w:t>
        </w:r>
        <w:r w:rsidR="003C1F10">
          <w:rPr>
            <w:webHidden/>
          </w:rPr>
          <w:tab/>
        </w:r>
        <w:r w:rsidR="003C1F10">
          <w:rPr>
            <w:webHidden/>
          </w:rPr>
          <w:fldChar w:fldCharType="begin"/>
        </w:r>
        <w:r w:rsidR="003C1F10">
          <w:rPr>
            <w:webHidden/>
          </w:rPr>
          <w:instrText xml:space="preserve"> PAGEREF _Toc200812171 \h </w:instrText>
        </w:r>
        <w:r w:rsidR="003C1F10">
          <w:rPr>
            <w:webHidden/>
          </w:rPr>
        </w:r>
        <w:r w:rsidR="003C1F10">
          <w:rPr>
            <w:webHidden/>
          </w:rPr>
          <w:fldChar w:fldCharType="separate"/>
        </w:r>
        <w:r w:rsidR="003C1F10">
          <w:rPr>
            <w:webHidden/>
          </w:rPr>
          <w:t>34</w:t>
        </w:r>
        <w:r w:rsidR="003C1F10">
          <w:rPr>
            <w:webHidden/>
          </w:rPr>
          <w:fldChar w:fldCharType="end"/>
        </w:r>
      </w:hyperlink>
    </w:p>
    <w:p w14:paraId="300933A5" w14:textId="6B021F0C" w:rsidR="003C1F10" w:rsidRDefault="00000000">
      <w:pPr>
        <w:pStyle w:val="31"/>
        <w:rPr>
          <w:rFonts w:asciiTheme="minorHAnsi" w:eastAsiaTheme="minorEastAsia" w:hAnsiTheme="minorHAnsi" w:cstheme="minorBidi"/>
          <w:kern w:val="2"/>
          <w:szCs w:val="24"/>
          <w14:ligatures w14:val="standardContextual"/>
        </w:rPr>
      </w:pPr>
      <w:hyperlink w:anchor="_Toc200812172" w:history="1">
        <w:r w:rsidR="003C1F10" w:rsidRPr="002963C0">
          <w:rPr>
            <w:rStyle w:val="af2"/>
          </w:rPr>
          <w:t>2.1.4 Оптимизация</w:t>
        </w:r>
        <w:r w:rsidR="003C1F10">
          <w:rPr>
            <w:webHidden/>
          </w:rPr>
          <w:tab/>
        </w:r>
        <w:r w:rsidR="003C1F10">
          <w:rPr>
            <w:webHidden/>
          </w:rPr>
          <w:fldChar w:fldCharType="begin"/>
        </w:r>
        <w:r w:rsidR="003C1F10">
          <w:rPr>
            <w:webHidden/>
          </w:rPr>
          <w:instrText xml:space="preserve"> PAGEREF _Toc200812172 \h </w:instrText>
        </w:r>
        <w:r w:rsidR="003C1F10">
          <w:rPr>
            <w:webHidden/>
          </w:rPr>
        </w:r>
        <w:r w:rsidR="003C1F10">
          <w:rPr>
            <w:webHidden/>
          </w:rPr>
          <w:fldChar w:fldCharType="separate"/>
        </w:r>
        <w:r w:rsidR="003C1F10">
          <w:rPr>
            <w:webHidden/>
          </w:rPr>
          <w:t>35</w:t>
        </w:r>
        <w:r w:rsidR="003C1F10">
          <w:rPr>
            <w:webHidden/>
          </w:rPr>
          <w:fldChar w:fldCharType="end"/>
        </w:r>
      </w:hyperlink>
    </w:p>
    <w:p w14:paraId="6C0F11DD" w14:textId="729CD137" w:rsidR="003C1F10" w:rsidRDefault="00000000">
      <w:pPr>
        <w:pStyle w:val="31"/>
        <w:rPr>
          <w:rFonts w:asciiTheme="minorHAnsi" w:eastAsiaTheme="minorEastAsia" w:hAnsiTheme="minorHAnsi" w:cstheme="minorBidi"/>
          <w:kern w:val="2"/>
          <w:szCs w:val="24"/>
          <w14:ligatures w14:val="standardContextual"/>
        </w:rPr>
      </w:pPr>
      <w:hyperlink w:anchor="_Toc200812173" w:history="1">
        <w:r w:rsidR="003C1F10" w:rsidRPr="002963C0">
          <w:rPr>
            <w:rStyle w:val="af2"/>
          </w:rPr>
          <w:t>2.1.5 Идентификация рисков и разработка стратегии их смягчения</w:t>
        </w:r>
        <w:r w:rsidR="003C1F10">
          <w:rPr>
            <w:webHidden/>
          </w:rPr>
          <w:tab/>
        </w:r>
        <w:r w:rsidR="003C1F10">
          <w:rPr>
            <w:webHidden/>
          </w:rPr>
          <w:fldChar w:fldCharType="begin"/>
        </w:r>
        <w:r w:rsidR="003C1F10">
          <w:rPr>
            <w:webHidden/>
          </w:rPr>
          <w:instrText xml:space="preserve"> PAGEREF _Toc200812173 \h </w:instrText>
        </w:r>
        <w:r w:rsidR="003C1F10">
          <w:rPr>
            <w:webHidden/>
          </w:rPr>
        </w:r>
        <w:r w:rsidR="003C1F10">
          <w:rPr>
            <w:webHidden/>
          </w:rPr>
          <w:fldChar w:fldCharType="separate"/>
        </w:r>
        <w:r w:rsidR="003C1F10">
          <w:rPr>
            <w:webHidden/>
          </w:rPr>
          <w:t>36</w:t>
        </w:r>
        <w:r w:rsidR="003C1F10">
          <w:rPr>
            <w:webHidden/>
          </w:rPr>
          <w:fldChar w:fldCharType="end"/>
        </w:r>
      </w:hyperlink>
    </w:p>
    <w:p w14:paraId="192D2BB8" w14:textId="19B1E95F" w:rsidR="003C1F10" w:rsidRDefault="00000000">
      <w:pPr>
        <w:pStyle w:val="31"/>
        <w:rPr>
          <w:rFonts w:asciiTheme="minorHAnsi" w:eastAsiaTheme="minorEastAsia" w:hAnsiTheme="minorHAnsi" w:cstheme="minorBidi"/>
          <w:kern w:val="2"/>
          <w:szCs w:val="24"/>
          <w14:ligatures w14:val="standardContextual"/>
        </w:rPr>
      </w:pPr>
      <w:hyperlink w:anchor="_Toc200812174" w:history="1">
        <w:r w:rsidR="003C1F10" w:rsidRPr="002963C0">
          <w:rPr>
            <w:rStyle w:val="af2"/>
          </w:rPr>
          <w:t>2.1.6 Стоимость проекта</w:t>
        </w:r>
        <w:r w:rsidR="003C1F10">
          <w:rPr>
            <w:webHidden/>
          </w:rPr>
          <w:tab/>
        </w:r>
        <w:r w:rsidR="003C1F10">
          <w:rPr>
            <w:webHidden/>
          </w:rPr>
          <w:fldChar w:fldCharType="begin"/>
        </w:r>
        <w:r w:rsidR="003C1F10">
          <w:rPr>
            <w:webHidden/>
          </w:rPr>
          <w:instrText xml:space="preserve"> PAGEREF _Toc200812174 \h </w:instrText>
        </w:r>
        <w:r w:rsidR="003C1F10">
          <w:rPr>
            <w:webHidden/>
          </w:rPr>
        </w:r>
        <w:r w:rsidR="003C1F10">
          <w:rPr>
            <w:webHidden/>
          </w:rPr>
          <w:fldChar w:fldCharType="separate"/>
        </w:r>
        <w:r w:rsidR="003C1F10">
          <w:rPr>
            <w:webHidden/>
          </w:rPr>
          <w:t>38</w:t>
        </w:r>
        <w:r w:rsidR="003C1F10">
          <w:rPr>
            <w:webHidden/>
          </w:rPr>
          <w:fldChar w:fldCharType="end"/>
        </w:r>
      </w:hyperlink>
    </w:p>
    <w:p w14:paraId="74F302FD" w14:textId="08F0DC18" w:rsidR="003C1F10" w:rsidRDefault="00000000">
      <w:pPr>
        <w:pStyle w:val="24"/>
        <w:rPr>
          <w:rFonts w:asciiTheme="minorHAnsi" w:eastAsiaTheme="minorEastAsia" w:hAnsiTheme="minorHAnsi" w:cstheme="minorBidi"/>
          <w:kern w:val="2"/>
          <w:szCs w:val="24"/>
          <w14:ligatures w14:val="standardContextual"/>
        </w:rPr>
      </w:pPr>
      <w:hyperlink w:anchor="_Toc200812175" w:history="1">
        <w:r w:rsidR="003C1F10" w:rsidRPr="002963C0">
          <w:rPr>
            <w:rStyle w:val="af2"/>
          </w:rPr>
          <w:t>2.2 Информационное обеспечение задачи</w:t>
        </w:r>
        <w:r w:rsidR="003C1F10">
          <w:rPr>
            <w:webHidden/>
          </w:rPr>
          <w:tab/>
        </w:r>
        <w:r w:rsidR="003C1F10">
          <w:rPr>
            <w:webHidden/>
          </w:rPr>
          <w:fldChar w:fldCharType="begin"/>
        </w:r>
        <w:r w:rsidR="003C1F10">
          <w:rPr>
            <w:webHidden/>
          </w:rPr>
          <w:instrText xml:space="preserve"> PAGEREF _Toc200812175 \h </w:instrText>
        </w:r>
        <w:r w:rsidR="003C1F10">
          <w:rPr>
            <w:webHidden/>
          </w:rPr>
        </w:r>
        <w:r w:rsidR="003C1F10">
          <w:rPr>
            <w:webHidden/>
          </w:rPr>
          <w:fldChar w:fldCharType="separate"/>
        </w:r>
        <w:r w:rsidR="003C1F10">
          <w:rPr>
            <w:webHidden/>
          </w:rPr>
          <w:t>39</w:t>
        </w:r>
        <w:r w:rsidR="003C1F10">
          <w:rPr>
            <w:webHidden/>
          </w:rPr>
          <w:fldChar w:fldCharType="end"/>
        </w:r>
      </w:hyperlink>
    </w:p>
    <w:p w14:paraId="29C69940" w14:textId="3D0BA2E7" w:rsidR="003C1F10" w:rsidRDefault="00000000">
      <w:pPr>
        <w:pStyle w:val="31"/>
        <w:rPr>
          <w:rFonts w:asciiTheme="minorHAnsi" w:eastAsiaTheme="minorEastAsia" w:hAnsiTheme="minorHAnsi" w:cstheme="minorBidi"/>
          <w:kern w:val="2"/>
          <w:szCs w:val="24"/>
          <w14:ligatures w14:val="standardContextual"/>
        </w:rPr>
      </w:pPr>
      <w:hyperlink w:anchor="_Toc200812176" w:history="1">
        <w:r w:rsidR="003C1F10" w:rsidRPr="002963C0">
          <w:rPr>
            <w:rStyle w:val="af2"/>
          </w:rPr>
          <w:t>2.2.1 Информационная модель её описание</w:t>
        </w:r>
        <w:r w:rsidR="003C1F10">
          <w:rPr>
            <w:webHidden/>
          </w:rPr>
          <w:tab/>
        </w:r>
        <w:r w:rsidR="003C1F10">
          <w:rPr>
            <w:webHidden/>
          </w:rPr>
          <w:fldChar w:fldCharType="begin"/>
        </w:r>
        <w:r w:rsidR="003C1F10">
          <w:rPr>
            <w:webHidden/>
          </w:rPr>
          <w:instrText xml:space="preserve"> PAGEREF _Toc200812176 \h </w:instrText>
        </w:r>
        <w:r w:rsidR="003C1F10">
          <w:rPr>
            <w:webHidden/>
          </w:rPr>
        </w:r>
        <w:r w:rsidR="003C1F10">
          <w:rPr>
            <w:webHidden/>
          </w:rPr>
          <w:fldChar w:fldCharType="separate"/>
        </w:r>
        <w:r w:rsidR="003C1F10">
          <w:rPr>
            <w:webHidden/>
          </w:rPr>
          <w:t>39</w:t>
        </w:r>
        <w:r w:rsidR="003C1F10">
          <w:rPr>
            <w:webHidden/>
          </w:rPr>
          <w:fldChar w:fldCharType="end"/>
        </w:r>
      </w:hyperlink>
    </w:p>
    <w:p w14:paraId="42F1F11C" w14:textId="75FE52F9" w:rsidR="003C1F10" w:rsidRDefault="00000000">
      <w:pPr>
        <w:pStyle w:val="31"/>
        <w:rPr>
          <w:rFonts w:asciiTheme="minorHAnsi" w:eastAsiaTheme="minorEastAsia" w:hAnsiTheme="minorHAnsi" w:cstheme="minorBidi"/>
          <w:kern w:val="2"/>
          <w:szCs w:val="24"/>
          <w14:ligatures w14:val="standardContextual"/>
        </w:rPr>
      </w:pPr>
      <w:hyperlink w:anchor="_Toc200812177" w:history="1">
        <w:r w:rsidR="003C1F10" w:rsidRPr="002963C0">
          <w:rPr>
            <w:rStyle w:val="af2"/>
          </w:rPr>
          <w:t>2.2.2 Характеристика базы данных</w:t>
        </w:r>
        <w:r w:rsidR="003C1F10">
          <w:rPr>
            <w:webHidden/>
          </w:rPr>
          <w:tab/>
        </w:r>
        <w:r w:rsidR="003C1F10">
          <w:rPr>
            <w:webHidden/>
          </w:rPr>
          <w:fldChar w:fldCharType="begin"/>
        </w:r>
        <w:r w:rsidR="003C1F10">
          <w:rPr>
            <w:webHidden/>
          </w:rPr>
          <w:instrText xml:space="preserve"> PAGEREF _Toc200812177 \h </w:instrText>
        </w:r>
        <w:r w:rsidR="003C1F10">
          <w:rPr>
            <w:webHidden/>
          </w:rPr>
        </w:r>
        <w:r w:rsidR="003C1F10">
          <w:rPr>
            <w:webHidden/>
          </w:rPr>
          <w:fldChar w:fldCharType="separate"/>
        </w:r>
        <w:r w:rsidR="003C1F10">
          <w:rPr>
            <w:webHidden/>
          </w:rPr>
          <w:t>40</w:t>
        </w:r>
        <w:r w:rsidR="003C1F10">
          <w:rPr>
            <w:webHidden/>
          </w:rPr>
          <w:fldChar w:fldCharType="end"/>
        </w:r>
      </w:hyperlink>
    </w:p>
    <w:p w14:paraId="56BB963D" w14:textId="558EC5B6" w:rsidR="003C1F10" w:rsidRDefault="00000000">
      <w:pPr>
        <w:pStyle w:val="24"/>
        <w:rPr>
          <w:rFonts w:asciiTheme="minorHAnsi" w:eastAsiaTheme="minorEastAsia" w:hAnsiTheme="minorHAnsi" w:cstheme="minorBidi"/>
          <w:kern w:val="2"/>
          <w:szCs w:val="24"/>
          <w14:ligatures w14:val="standardContextual"/>
        </w:rPr>
      </w:pPr>
      <w:hyperlink w:anchor="_Toc200812178" w:history="1">
        <w:r w:rsidR="003C1F10" w:rsidRPr="002963C0">
          <w:rPr>
            <w:rStyle w:val="af2"/>
          </w:rPr>
          <w:t>2.3 Программное обеспечение задачи</w:t>
        </w:r>
        <w:r w:rsidR="003C1F10">
          <w:rPr>
            <w:webHidden/>
          </w:rPr>
          <w:tab/>
        </w:r>
        <w:r w:rsidR="003C1F10">
          <w:rPr>
            <w:webHidden/>
          </w:rPr>
          <w:fldChar w:fldCharType="begin"/>
        </w:r>
        <w:r w:rsidR="003C1F10">
          <w:rPr>
            <w:webHidden/>
          </w:rPr>
          <w:instrText xml:space="preserve"> PAGEREF _Toc200812178 \h </w:instrText>
        </w:r>
        <w:r w:rsidR="003C1F10">
          <w:rPr>
            <w:webHidden/>
          </w:rPr>
        </w:r>
        <w:r w:rsidR="003C1F10">
          <w:rPr>
            <w:webHidden/>
          </w:rPr>
          <w:fldChar w:fldCharType="separate"/>
        </w:r>
        <w:r w:rsidR="003C1F10">
          <w:rPr>
            <w:webHidden/>
          </w:rPr>
          <w:t>44</w:t>
        </w:r>
        <w:r w:rsidR="003C1F10">
          <w:rPr>
            <w:webHidden/>
          </w:rPr>
          <w:fldChar w:fldCharType="end"/>
        </w:r>
      </w:hyperlink>
    </w:p>
    <w:p w14:paraId="757F7E8B" w14:textId="54044B9D" w:rsidR="003C1F10" w:rsidRDefault="00000000">
      <w:pPr>
        <w:pStyle w:val="31"/>
        <w:rPr>
          <w:rFonts w:asciiTheme="minorHAnsi" w:eastAsiaTheme="minorEastAsia" w:hAnsiTheme="minorHAnsi" w:cstheme="minorBidi"/>
          <w:kern w:val="2"/>
          <w:szCs w:val="24"/>
          <w14:ligatures w14:val="standardContextual"/>
        </w:rPr>
      </w:pPr>
      <w:hyperlink w:anchor="_Toc200812179" w:history="1">
        <w:r w:rsidR="003C1F10" w:rsidRPr="002963C0">
          <w:rPr>
            <w:rStyle w:val="af2"/>
          </w:rPr>
          <w:t>2.3.1 Дерево функций</w:t>
        </w:r>
        <w:r w:rsidR="003C1F10">
          <w:rPr>
            <w:webHidden/>
          </w:rPr>
          <w:tab/>
        </w:r>
        <w:r w:rsidR="003C1F10">
          <w:rPr>
            <w:webHidden/>
          </w:rPr>
          <w:fldChar w:fldCharType="begin"/>
        </w:r>
        <w:r w:rsidR="003C1F10">
          <w:rPr>
            <w:webHidden/>
          </w:rPr>
          <w:instrText xml:space="preserve"> PAGEREF _Toc200812179 \h </w:instrText>
        </w:r>
        <w:r w:rsidR="003C1F10">
          <w:rPr>
            <w:webHidden/>
          </w:rPr>
        </w:r>
        <w:r w:rsidR="003C1F10">
          <w:rPr>
            <w:webHidden/>
          </w:rPr>
          <w:fldChar w:fldCharType="separate"/>
        </w:r>
        <w:r w:rsidR="003C1F10">
          <w:rPr>
            <w:webHidden/>
          </w:rPr>
          <w:t>44</w:t>
        </w:r>
        <w:r w:rsidR="003C1F10">
          <w:rPr>
            <w:webHidden/>
          </w:rPr>
          <w:fldChar w:fldCharType="end"/>
        </w:r>
      </w:hyperlink>
    </w:p>
    <w:p w14:paraId="37269947" w14:textId="525D6377" w:rsidR="003C1F10" w:rsidRDefault="00000000">
      <w:pPr>
        <w:pStyle w:val="31"/>
        <w:rPr>
          <w:rFonts w:asciiTheme="minorHAnsi" w:eastAsiaTheme="minorEastAsia" w:hAnsiTheme="minorHAnsi" w:cstheme="minorBidi"/>
          <w:kern w:val="2"/>
          <w:szCs w:val="24"/>
          <w14:ligatures w14:val="standardContextual"/>
        </w:rPr>
      </w:pPr>
      <w:hyperlink w:anchor="_Toc200812180" w:history="1">
        <w:r w:rsidR="003C1F10" w:rsidRPr="002963C0">
          <w:rPr>
            <w:rStyle w:val="af2"/>
          </w:rPr>
          <w:t>2.3.2 Структурная схема</w:t>
        </w:r>
        <w:r w:rsidR="003C1F10">
          <w:rPr>
            <w:webHidden/>
          </w:rPr>
          <w:tab/>
        </w:r>
        <w:r w:rsidR="003C1F10">
          <w:rPr>
            <w:webHidden/>
          </w:rPr>
          <w:fldChar w:fldCharType="begin"/>
        </w:r>
        <w:r w:rsidR="003C1F10">
          <w:rPr>
            <w:webHidden/>
          </w:rPr>
          <w:instrText xml:space="preserve"> PAGEREF _Toc200812180 \h </w:instrText>
        </w:r>
        <w:r w:rsidR="003C1F10">
          <w:rPr>
            <w:webHidden/>
          </w:rPr>
        </w:r>
        <w:r w:rsidR="003C1F10">
          <w:rPr>
            <w:webHidden/>
          </w:rPr>
          <w:fldChar w:fldCharType="separate"/>
        </w:r>
        <w:r w:rsidR="003C1F10">
          <w:rPr>
            <w:webHidden/>
          </w:rPr>
          <w:t>45</w:t>
        </w:r>
        <w:r w:rsidR="003C1F10">
          <w:rPr>
            <w:webHidden/>
          </w:rPr>
          <w:fldChar w:fldCharType="end"/>
        </w:r>
      </w:hyperlink>
    </w:p>
    <w:p w14:paraId="5ED2F928" w14:textId="667AFE73" w:rsidR="003C1F10" w:rsidRDefault="00000000">
      <w:pPr>
        <w:pStyle w:val="31"/>
        <w:rPr>
          <w:rFonts w:asciiTheme="minorHAnsi" w:eastAsiaTheme="minorEastAsia" w:hAnsiTheme="minorHAnsi" w:cstheme="minorBidi"/>
          <w:kern w:val="2"/>
          <w:szCs w:val="24"/>
          <w14:ligatures w14:val="standardContextual"/>
        </w:rPr>
      </w:pPr>
      <w:hyperlink w:anchor="_Toc200812181" w:history="1">
        <w:r w:rsidR="003C1F10" w:rsidRPr="002963C0">
          <w:rPr>
            <w:rStyle w:val="af2"/>
          </w:rPr>
          <w:t>2.3.3 Алгоритмы модулей</w:t>
        </w:r>
        <w:r w:rsidR="003C1F10">
          <w:rPr>
            <w:webHidden/>
          </w:rPr>
          <w:tab/>
        </w:r>
        <w:r w:rsidR="003C1F10">
          <w:rPr>
            <w:webHidden/>
          </w:rPr>
          <w:fldChar w:fldCharType="begin"/>
        </w:r>
        <w:r w:rsidR="003C1F10">
          <w:rPr>
            <w:webHidden/>
          </w:rPr>
          <w:instrText xml:space="preserve"> PAGEREF _Toc200812181 \h </w:instrText>
        </w:r>
        <w:r w:rsidR="003C1F10">
          <w:rPr>
            <w:webHidden/>
          </w:rPr>
        </w:r>
        <w:r w:rsidR="003C1F10">
          <w:rPr>
            <w:webHidden/>
          </w:rPr>
          <w:fldChar w:fldCharType="separate"/>
        </w:r>
        <w:r w:rsidR="003C1F10">
          <w:rPr>
            <w:webHidden/>
          </w:rPr>
          <w:t>46</w:t>
        </w:r>
        <w:r w:rsidR="003C1F10">
          <w:rPr>
            <w:webHidden/>
          </w:rPr>
          <w:fldChar w:fldCharType="end"/>
        </w:r>
      </w:hyperlink>
    </w:p>
    <w:p w14:paraId="5EAD4E7E" w14:textId="057F77F9" w:rsidR="003C1F10" w:rsidRDefault="00000000">
      <w:pPr>
        <w:pStyle w:val="31"/>
        <w:rPr>
          <w:rFonts w:asciiTheme="minorHAnsi" w:eastAsiaTheme="minorEastAsia" w:hAnsiTheme="minorHAnsi" w:cstheme="minorBidi"/>
          <w:kern w:val="2"/>
          <w:szCs w:val="24"/>
          <w14:ligatures w14:val="standardContextual"/>
        </w:rPr>
      </w:pPr>
      <w:hyperlink w:anchor="_Toc200812182" w:history="1">
        <w:r w:rsidR="003C1F10" w:rsidRPr="002963C0">
          <w:rPr>
            <w:rStyle w:val="af2"/>
          </w:rPr>
          <w:t>2.3.4 Общие положения</w:t>
        </w:r>
        <w:r w:rsidR="003C1F10">
          <w:rPr>
            <w:webHidden/>
          </w:rPr>
          <w:tab/>
        </w:r>
        <w:r w:rsidR="003C1F10">
          <w:rPr>
            <w:webHidden/>
          </w:rPr>
          <w:fldChar w:fldCharType="begin"/>
        </w:r>
        <w:r w:rsidR="003C1F10">
          <w:rPr>
            <w:webHidden/>
          </w:rPr>
          <w:instrText xml:space="preserve"> PAGEREF _Toc200812182 \h </w:instrText>
        </w:r>
        <w:r w:rsidR="003C1F10">
          <w:rPr>
            <w:webHidden/>
          </w:rPr>
        </w:r>
        <w:r w:rsidR="003C1F10">
          <w:rPr>
            <w:webHidden/>
          </w:rPr>
          <w:fldChar w:fldCharType="separate"/>
        </w:r>
        <w:r w:rsidR="003C1F10">
          <w:rPr>
            <w:webHidden/>
          </w:rPr>
          <w:t>52</w:t>
        </w:r>
        <w:r w:rsidR="003C1F10">
          <w:rPr>
            <w:webHidden/>
          </w:rPr>
          <w:fldChar w:fldCharType="end"/>
        </w:r>
      </w:hyperlink>
    </w:p>
    <w:p w14:paraId="39A9253F" w14:textId="43506AA5" w:rsidR="003C1F10" w:rsidRDefault="00000000">
      <w:pPr>
        <w:pStyle w:val="24"/>
        <w:rPr>
          <w:rFonts w:asciiTheme="minorHAnsi" w:eastAsiaTheme="minorEastAsia" w:hAnsiTheme="minorHAnsi" w:cstheme="minorBidi"/>
          <w:kern w:val="2"/>
          <w:szCs w:val="24"/>
          <w14:ligatures w14:val="standardContextual"/>
        </w:rPr>
      </w:pPr>
      <w:hyperlink w:anchor="_Toc200812183" w:history="1">
        <w:r w:rsidR="003C1F10" w:rsidRPr="002963C0">
          <w:rPr>
            <w:rStyle w:val="af2"/>
          </w:rPr>
          <w:t>2.4 Описание интерфейса системы</w:t>
        </w:r>
        <w:r w:rsidR="003C1F10">
          <w:rPr>
            <w:webHidden/>
          </w:rPr>
          <w:tab/>
        </w:r>
        <w:r w:rsidR="003C1F10">
          <w:rPr>
            <w:webHidden/>
          </w:rPr>
          <w:fldChar w:fldCharType="begin"/>
        </w:r>
        <w:r w:rsidR="003C1F10">
          <w:rPr>
            <w:webHidden/>
          </w:rPr>
          <w:instrText xml:space="preserve"> PAGEREF _Toc200812183 \h </w:instrText>
        </w:r>
        <w:r w:rsidR="003C1F10">
          <w:rPr>
            <w:webHidden/>
          </w:rPr>
        </w:r>
        <w:r w:rsidR="003C1F10">
          <w:rPr>
            <w:webHidden/>
          </w:rPr>
          <w:fldChar w:fldCharType="separate"/>
        </w:r>
        <w:r w:rsidR="003C1F10">
          <w:rPr>
            <w:webHidden/>
          </w:rPr>
          <w:t>53</w:t>
        </w:r>
        <w:r w:rsidR="003C1F10">
          <w:rPr>
            <w:webHidden/>
          </w:rPr>
          <w:fldChar w:fldCharType="end"/>
        </w:r>
      </w:hyperlink>
    </w:p>
    <w:p w14:paraId="2906A3D3" w14:textId="126DA78D" w:rsidR="003C1F10" w:rsidRDefault="00000000">
      <w:pPr>
        <w:pStyle w:val="31"/>
        <w:rPr>
          <w:rFonts w:asciiTheme="minorHAnsi" w:eastAsiaTheme="minorEastAsia" w:hAnsiTheme="minorHAnsi" w:cstheme="minorBidi"/>
          <w:kern w:val="2"/>
          <w:szCs w:val="24"/>
          <w14:ligatures w14:val="standardContextual"/>
        </w:rPr>
      </w:pPr>
      <w:hyperlink w:anchor="_Toc200812184" w:history="1">
        <w:r w:rsidR="003C1F10" w:rsidRPr="002963C0">
          <w:rPr>
            <w:rStyle w:val="af2"/>
          </w:rPr>
          <w:t>2.4.1 Характеристика входных форм</w:t>
        </w:r>
        <w:r w:rsidR="003C1F10">
          <w:rPr>
            <w:webHidden/>
          </w:rPr>
          <w:tab/>
        </w:r>
        <w:r w:rsidR="003C1F10">
          <w:rPr>
            <w:webHidden/>
          </w:rPr>
          <w:fldChar w:fldCharType="begin"/>
        </w:r>
        <w:r w:rsidR="003C1F10">
          <w:rPr>
            <w:webHidden/>
          </w:rPr>
          <w:instrText xml:space="preserve"> PAGEREF _Toc200812184 \h </w:instrText>
        </w:r>
        <w:r w:rsidR="003C1F10">
          <w:rPr>
            <w:webHidden/>
          </w:rPr>
        </w:r>
        <w:r w:rsidR="003C1F10">
          <w:rPr>
            <w:webHidden/>
          </w:rPr>
          <w:fldChar w:fldCharType="separate"/>
        </w:r>
        <w:r w:rsidR="003C1F10">
          <w:rPr>
            <w:webHidden/>
          </w:rPr>
          <w:t>54</w:t>
        </w:r>
        <w:r w:rsidR="003C1F10">
          <w:rPr>
            <w:webHidden/>
          </w:rPr>
          <w:fldChar w:fldCharType="end"/>
        </w:r>
      </w:hyperlink>
    </w:p>
    <w:p w14:paraId="7EC7A97E" w14:textId="79B51485" w:rsidR="003C1F10" w:rsidRDefault="00000000">
      <w:pPr>
        <w:pStyle w:val="31"/>
        <w:rPr>
          <w:rFonts w:asciiTheme="minorHAnsi" w:eastAsiaTheme="minorEastAsia" w:hAnsiTheme="minorHAnsi" w:cstheme="minorBidi"/>
          <w:kern w:val="2"/>
          <w:szCs w:val="24"/>
          <w14:ligatures w14:val="standardContextual"/>
        </w:rPr>
      </w:pPr>
      <w:hyperlink w:anchor="_Toc200812185" w:history="1">
        <w:r w:rsidR="003C1F10" w:rsidRPr="002963C0">
          <w:rPr>
            <w:rStyle w:val="af2"/>
          </w:rPr>
          <w:t>2.4.2 Характеристика результатных форм</w:t>
        </w:r>
        <w:r w:rsidR="003C1F10">
          <w:rPr>
            <w:webHidden/>
          </w:rPr>
          <w:tab/>
        </w:r>
        <w:r w:rsidR="003C1F10">
          <w:rPr>
            <w:webHidden/>
          </w:rPr>
          <w:fldChar w:fldCharType="begin"/>
        </w:r>
        <w:r w:rsidR="003C1F10">
          <w:rPr>
            <w:webHidden/>
          </w:rPr>
          <w:instrText xml:space="preserve"> PAGEREF _Toc200812185 \h </w:instrText>
        </w:r>
        <w:r w:rsidR="003C1F10">
          <w:rPr>
            <w:webHidden/>
          </w:rPr>
        </w:r>
        <w:r w:rsidR="003C1F10">
          <w:rPr>
            <w:webHidden/>
          </w:rPr>
          <w:fldChar w:fldCharType="separate"/>
        </w:r>
        <w:r w:rsidR="003C1F10">
          <w:rPr>
            <w:webHidden/>
          </w:rPr>
          <w:t>55</w:t>
        </w:r>
        <w:r w:rsidR="003C1F10">
          <w:rPr>
            <w:webHidden/>
          </w:rPr>
          <w:fldChar w:fldCharType="end"/>
        </w:r>
      </w:hyperlink>
    </w:p>
    <w:p w14:paraId="4CBE50CA" w14:textId="1FB730C2" w:rsidR="003C1F10" w:rsidRDefault="00000000">
      <w:pPr>
        <w:pStyle w:val="24"/>
        <w:rPr>
          <w:rFonts w:asciiTheme="minorHAnsi" w:eastAsiaTheme="minorEastAsia" w:hAnsiTheme="minorHAnsi" w:cstheme="minorBidi"/>
          <w:kern w:val="2"/>
          <w:szCs w:val="24"/>
          <w14:ligatures w14:val="standardContextual"/>
        </w:rPr>
      </w:pPr>
      <w:hyperlink w:anchor="_Toc200812186" w:history="1">
        <w:r w:rsidR="003C1F10" w:rsidRPr="002963C0">
          <w:rPr>
            <w:rStyle w:val="af2"/>
          </w:rPr>
          <w:t>2.5 Технологическое обеспечение задачи</w:t>
        </w:r>
        <w:r w:rsidR="003C1F10">
          <w:rPr>
            <w:webHidden/>
          </w:rPr>
          <w:tab/>
        </w:r>
        <w:r w:rsidR="003C1F10">
          <w:rPr>
            <w:webHidden/>
          </w:rPr>
          <w:fldChar w:fldCharType="begin"/>
        </w:r>
        <w:r w:rsidR="003C1F10">
          <w:rPr>
            <w:webHidden/>
          </w:rPr>
          <w:instrText xml:space="preserve"> PAGEREF _Toc200812186 \h </w:instrText>
        </w:r>
        <w:r w:rsidR="003C1F10">
          <w:rPr>
            <w:webHidden/>
          </w:rPr>
        </w:r>
        <w:r w:rsidR="003C1F10">
          <w:rPr>
            <w:webHidden/>
          </w:rPr>
          <w:fldChar w:fldCharType="separate"/>
        </w:r>
        <w:r w:rsidR="003C1F10">
          <w:rPr>
            <w:webHidden/>
          </w:rPr>
          <w:t>58</w:t>
        </w:r>
        <w:r w:rsidR="003C1F10">
          <w:rPr>
            <w:webHidden/>
          </w:rPr>
          <w:fldChar w:fldCharType="end"/>
        </w:r>
      </w:hyperlink>
    </w:p>
    <w:p w14:paraId="3C2E45B3" w14:textId="04822957" w:rsidR="003C1F10" w:rsidRDefault="00000000">
      <w:pPr>
        <w:pStyle w:val="24"/>
        <w:rPr>
          <w:rFonts w:asciiTheme="minorHAnsi" w:eastAsiaTheme="minorEastAsia" w:hAnsiTheme="minorHAnsi" w:cstheme="minorBidi"/>
          <w:kern w:val="2"/>
          <w:szCs w:val="24"/>
          <w14:ligatures w14:val="standardContextual"/>
        </w:rPr>
      </w:pPr>
      <w:hyperlink w:anchor="_Toc200812187" w:history="1">
        <w:r w:rsidR="003C1F10" w:rsidRPr="002963C0">
          <w:rPr>
            <w:rStyle w:val="af2"/>
          </w:rPr>
          <w:t>2.6 Обоснование экономической эффективности проекта</w:t>
        </w:r>
        <w:r w:rsidR="003C1F10">
          <w:rPr>
            <w:webHidden/>
          </w:rPr>
          <w:tab/>
        </w:r>
        <w:r w:rsidR="003C1F10">
          <w:rPr>
            <w:webHidden/>
          </w:rPr>
          <w:fldChar w:fldCharType="begin"/>
        </w:r>
        <w:r w:rsidR="003C1F10">
          <w:rPr>
            <w:webHidden/>
          </w:rPr>
          <w:instrText xml:space="preserve"> PAGEREF _Toc200812187 \h </w:instrText>
        </w:r>
        <w:r w:rsidR="003C1F10">
          <w:rPr>
            <w:webHidden/>
          </w:rPr>
        </w:r>
        <w:r w:rsidR="003C1F10">
          <w:rPr>
            <w:webHidden/>
          </w:rPr>
          <w:fldChar w:fldCharType="separate"/>
        </w:r>
        <w:r w:rsidR="003C1F10">
          <w:rPr>
            <w:webHidden/>
          </w:rPr>
          <w:t>59</w:t>
        </w:r>
        <w:r w:rsidR="003C1F10">
          <w:rPr>
            <w:webHidden/>
          </w:rPr>
          <w:fldChar w:fldCharType="end"/>
        </w:r>
      </w:hyperlink>
    </w:p>
    <w:p w14:paraId="5634C895" w14:textId="19A32EAF" w:rsidR="003C1F10" w:rsidRDefault="00000000">
      <w:pPr>
        <w:pStyle w:val="31"/>
        <w:rPr>
          <w:rFonts w:asciiTheme="minorHAnsi" w:eastAsiaTheme="minorEastAsia" w:hAnsiTheme="minorHAnsi" w:cstheme="minorBidi"/>
          <w:kern w:val="2"/>
          <w:szCs w:val="24"/>
          <w14:ligatures w14:val="standardContextual"/>
        </w:rPr>
      </w:pPr>
      <w:hyperlink w:anchor="_Toc200812188" w:history="1">
        <w:r w:rsidR="003C1F10" w:rsidRPr="002963C0">
          <w:rPr>
            <w:rStyle w:val="af2"/>
          </w:rPr>
          <w:t>2.6.1 Выбор метода расчета экономической эффективности</w:t>
        </w:r>
        <w:r w:rsidR="003C1F10">
          <w:rPr>
            <w:webHidden/>
          </w:rPr>
          <w:tab/>
        </w:r>
        <w:r w:rsidR="003C1F10">
          <w:rPr>
            <w:webHidden/>
          </w:rPr>
          <w:fldChar w:fldCharType="begin"/>
        </w:r>
        <w:r w:rsidR="003C1F10">
          <w:rPr>
            <w:webHidden/>
          </w:rPr>
          <w:instrText xml:space="preserve"> PAGEREF _Toc200812188 \h </w:instrText>
        </w:r>
        <w:r w:rsidR="003C1F10">
          <w:rPr>
            <w:webHidden/>
          </w:rPr>
        </w:r>
        <w:r w:rsidR="003C1F10">
          <w:rPr>
            <w:webHidden/>
          </w:rPr>
          <w:fldChar w:fldCharType="separate"/>
        </w:r>
        <w:r w:rsidR="003C1F10">
          <w:rPr>
            <w:webHidden/>
          </w:rPr>
          <w:t>59</w:t>
        </w:r>
        <w:r w:rsidR="003C1F10">
          <w:rPr>
            <w:webHidden/>
          </w:rPr>
          <w:fldChar w:fldCharType="end"/>
        </w:r>
      </w:hyperlink>
    </w:p>
    <w:p w14:paraId="41FFCCD4" w14:textId="506E9175" w:rsidR="003C1F10" w:rsidRDefault="00000000">
      <w:pPr>
        <w:pStyle w:val="31"/>
        <w:rPr>
          <w:rFonts w:asciiTheme="minorHAnsi" w:eastAsiaTheme="minorEastAsia" w:hAnsiTheme="minorHAnsi" w:cstheme="minorBidi"/>
          <w:kern w:val="2"/>
          <w:szCs w:val="24"/>
          <w14:ligatures w14:val="standardContextual"/>
        </w:rPr>
      </w:pPr>
      <w:hyperlink w:anchor="_Toc200812189" w:history="1">
        <w:r w:rsidR="003C1F10" w:rsidRPr="002963C0">
          <w:rPr>
            <w:rStyle w:val="af2"/>
          </w:rPr>
          <w:t>2.6.2 Расчет экономической эффективности</w:t>
        </w:r>
        <w:r w:rsidR="003C1F10">
          <w:rPr>
            <w:webHidden/>
          </w:rPr>
          <w:tab/>
        </w:r>
        <w:r w:rsidR="003C1F10">
          <w:rPr>
            <w:webHidden/>
          </w:rPr>
          <w:fldChar w:fldCharType="begin"/>
        </w:r>
        <w:r w:rsidR="003C1F10">
          <w:rPr>
            <w:webHidden/>
          </w:rPr>
          <w:instrText xml:space="preserve"> PAGEREF _Toc200812189 \h </w:instrText>
        </w:r>
        <w:r w:rsidR="003C1F10">
          <w:rPr>
            <w:webHidden/>
          </w:rPr>
        </w:r>
        <w:r w:rsidR="003C1F10">
          <w:rPr>
            <w:webHidden/>
          </w:rPr>
          <w:fldChar w:fldCharType="separate"/>
        </w:r>
        <w:r w:rsidR="003C1F10">
          <w:rPr>
            <w:webHidden/>
          </w:rPr>
          <w:t>60</w:t>
        </w:r>
        <w:r w:rsidR="003C1F10">
          <w:rPr>
            <w:webHidden/>
          </w:rPr>
          <w:fldChar w:fldCharType="end"/>
        </w:r>
      </w:hyperlink>
    </w:p>
    <w:p w14:paraId="0D61AC8C" w14:textId="61C773CE" w:rsidR="003C1F10" w:rsidRDefault="00000000">
      <w:pPr>
        <w:pStyle w:val="24"/>
        <w:rPr>
          <w:rFonts w:asciiTheme="minorHAnsi" w:eastAsiaTheme="minorEastAsia" w:hAnsiTheme="minorHAnsi" w:cstheme="minorBidi"/>
          <w:kern w:val="2"/>
          <w:szCs w:val="24"/>
          <w14:ligatures w14:val="standardContextual"/>
        </w:rPr>
      </w:pPr>
      <w:hyperlink w:anchor="_Toc200812190" w:history="1">
        <w:r w:rsidR="003C1F10" w:rsidRPr="002963C0">
          <w:rPr>
            <w:rStyle w:val="af2"/>
          </w:rPr>
          <w:t>2.7 Описание контрольного примера реализации проекта</w:t>
        </w:r>
        <w:r w:rsidR="003C1F10">
          <w:rPr>
            <w:webHidden/>
          </w:rPr>
          <w:tab/>
        </w:r>
        <w:r w:rsidR="003C1F10">
          <w:rPr>
            <w:webHidden/>
          </w:rPr>
          <w:fldChar w:fldCharType="begin"/>
        </w:r>
        <w:r w:rsidR="003C1F10">
          <w:rPr>
            <w:webHidden/>
          </w:rPr>
          <w:instrText xml:space="preserve"> PAGEREF _Toc200812190 \h </w:instrText>
        </w:r>
        <w:r w:rsidR="003C1F10">
          <w:rPr>
            <w:webHidden/>
          </w:rPr>
        </w:r>
        <w:r w:rsidR="003C1F10">
          <w:rPr>
            <w:webHidden/>
          </w:rPr>
          <w:fldChar w:fldCharType="separate"/>
        </w:r>
        <w:r w:rsidR="003C1F10">
          <w:rPr>
            <w:webHidden/>
          </w:rPr>
          <w:t>63</w:t>
        </w:r>
        <w:r w:rsidR="003C1F10">
          <w:rPr>
            <w:webHidden/>
          </w:rPr>
          <w:fldChar w:fldCharType="end"/>
        </w:r>
      </w:hyperlink>
    </w:p>
    <w:p w14:paraId="77252DEE" w14:textId="74871996" w:rsidR="003C1F10" w:rsidRDefault="00000000">
      <w:pPr>
        <w:pStyle w:val="11"/>
        <w:rPr>
          <w:rFonts w:asciiTheme="minorHAnsi" w:eastAsiaTheme="minorEastAsia" w:hAnsiTheme="minorHAnsi" w:cstheme="minorBidi"/>
          <w:kern w:val="2"/>
          <w:szCs w:val="24"/>
          <w14:ligatures w14:val="standardContextual"/>
        </w:rPr>
      </w:pPr>
      <w:hyperlink w:anchor="_Toc200812191" w:history="1">
        <w:r w:rsidR="003C1F10" w:rsidRPr="002963C0">
          <w:rPr>
            <w:rStyle w:val="af2"/>
          </w:rPr>
          <w:t>Заключение</w:t>
        </w:r>
        <w:r w:rsidR="003C1F10">
          <w:rPr>
            <w:webHidden/>
          </w:rPr>
          <w:tab/>
        </w:r>
        <w:r w:rsidR="003C1F10">
          <w:rPr>
            <w:webHidden/>
          </w:rPr>
          <w:fldChar w:fldCharType="begin"/>
        </w:r>
        <w:r w:rsidR="003C1F10">
          <w:rPr>
            <w:webHidden/>
          </w:rPr>
          <w:instrText xml:space="preserve"> PAGEREF _Toc200812191 \h </w:instrText>
        </w:r>
        <w:r w:rsidR="003C1F10">
          <w:rPr>
            <w:webHidden/>
          </w:rPr>
        </w:r>
        <w:r w:rsidR="003C1F10">
          <w:rPr>
            <w:webHidden/>
          </w:rPr>
          <w:fldChar w:fldCharType="separate"/>
        </w:r>
        <w:r w:rsidR="003C1F10">
          <w:rPr>
            <w:webHidden/>
          </w:rPr>
          <w:t>65</w:t>
        </w:r>
        <w:r w:rsidR="003C1F10">
          <w:rPr>
            <w:webHidden/>
          </w:rPr>
          <w:fldChar w:fldCharType="end"/>
        </w:r>
      </w:hyperlink>
    </w:p>
    <w:p w14:paraId="685FF0B4" w14:textId="0F06050A" w:rsidR="003C1F10" w:rsidRDefault="00000000">
      <w:pPr>
        <w:pStyle w:val="11"/>
        <w:rPr>
          <w:rFonts w:asciiTheme="minorHAnsi" w:eastAsiaTheme="minorEastAsia" w:hAnsiTheme="minorHAnsi" w:cstheme="minorBidi"/>
          <w:kern w:val="2"/>
          <w:szCs w:val="24"/>
          <w14:ligatures w14:val="standardContextual"/>
        </w:rPr>
      </w:pPr>
      <w:hyperlink w:anchor="_Toc200812192" w:history="1">
        <w:r w:rsidR="003C1F10" w:rsidRPr="002963C0">
          <w:rPr>
            <w:rStyle w:val="af2"/>
          </w:rPr>
          <w:t>Список литературы</w:t>
        </w:r>
        <w:r w:rsidR="003C1F10">
          <w:rPr>
            <w:webHidden/>
          </w:rPr>
          <w:tab/>
        </w:r>
        <w:r w:rsidR="003C1F10">
          <w:rPr>
            <w:webHidden/>
          </w:rPr>
          <w:fldChar w:fldCharType="begin"/>
        </w:r>
        <w:r w:rsidR="003C1F10">
          <w:rPr>
            <w:webHidden/>
          </w:rPr>
          <w:instrText xml:space="preserve"> PAGEREF _Toc200812192 \h </w:instrText>
        </w:r>
        <w:r w:rsidR="003C1F10">
          <w:rPr>
            <w:webHidden/>
          </w:rPr>
        </w:r>
        <w:r w:rsidR="003C1F10">
          <w:rPr>
            <w:webHidden/>
          </w:rPr>
          <w:fldChar w:fldCharType="separate"/>
        </w:r>
        <w:r w:rsidR="003C1F10">
          <w:rPr>
            <w:webHidden/>
          </w:rPr>
          <w:t>67</w:t>
        </w:r>
        <w:r w:rsidR="003C1F10">
          <w:rPr>
            <w:webHidden/>
          </w:rPr>
          <w:fldChar w:fldCharType="end"/>
        </w:r>
      </w:hyperlink>
    </w:p>
    <w:p w14:paraId="43A2234D" w14:textId="0876F65E" w:rsidR="003C1F10" w:rsidRDefault="00000000">
      <w:pPr>
        <w:pStyle w:val="11"/>
        <w:rPr>
          <w:rFonts w:asciiTheme="minorHAnsi" w:eastAsiaTheme="minorEastAsia" w:hAnsiTheme="minorHAnsi" w:cstheme="minorBidi"/>
          <w:kern w:val="2"/>
          <w:szCs w:val="24"/>
          <w14:ligatures w14:val="standardContextual"/>
        </w:rPr>
      </w:pPr>
      <w:hyperlink w:anchor="_Toc200812193" w:history="1">
        <w:r w:rsidR="003C1F10" w:rsidRPr="002963C0">
          <w:rPr>
            <w:rStyle w:val="af2"/>
          </w:rPr>
          <w:t>Приложение А</w:t>
        </w:r>
        <w:r w:rsidR="003C1F10">
          <w:rPr>
            <w:webHidden/>
          </w:rPr>
          <w:tab/>
        </w:r>
        <w:r w:rsidR="003C1F10">
          <w:rPr>
            <w:webHidden/>
          </w:rPr>
          <w:fldChar w:fldCharType="begin"/>
        </w:r>
        <w:r w:rsidR="003C1F10">
          <w:rPr>
            <w:webHidden/>
          </w:rPr>
          <w:instrText xml:space="preserve"> PAGEREF _Toc200812193 \h </w:instrText>
        </w:r>
        <w:r w:rsidR="003C1F10">
          <w:rPr>
            <w:webHidden/>
          </w:rPr>
        </w:r>
        <w:r w:rsidR="003C1F10">
          <w:rPr>
            <w:webHidden/>
          </w:rPr>
          <w:fldChar w:fldCharType="separate"/>
        </w:r>
        <w:r w:rsidR="003C1F10">
          <w:rPr>
            <w:webHidden/>
          </w:rPr>
          <w:t>70</w:t>
        </w:r>
        <w:r w:rsidR="003C1F10">
          <w:rPr>
            <w:webHidden/>
          </w:rPr>
          <w:fldChar w:fldCharType="end"/>
        </w:r>
      </w:hyperlink>
    </w:p>
    <w:p w14:paraId="5322E70C" w14:textId="3E3108C1" w:rsidR="00450CCD" w:rsidRDefault="009B1FF4" w:rsidP="0096039E">
      <w:pPr>
        <w:pStyle w:val="aff2"/>
        <w:spacing w:line="240" w:lineRule="auto"/>
      </w:pPr>
      <w:r>
        <w:fldChar w:fldCharType="end"/>
      </w:r>
      <w:r w:rsidR="00450CCD">
        <w:br w:type="page"/>
      </w:r>
    </w:p>
    <w:p w14:paraId="4448FBAD" w14:textId="77777777" w:rsidR="008E1FB0" w:rsidRDefault="008E1FB0" w:rsidP="008E1FB0">
      <w:pPr>
        <w:pStyle w:val="a2"/>
        <w:numPr>
          <w:ilvl w:val="0"/>
          <w:numId w:val="0"/>
        </w:numPr>
        <w:jc w:val="center"/>
      </w:pPr>
      <w:bookmarkStart w:id="4" w:name="_Toc196473529"/>
      <w:bookmarkStart w:id="5" w:name="_Toc198548911"/>
      <w:bookmarkStart w:id="6" w:name="_Toc200812150"/>
      <w:r>
        <w:lastRenderedPageBreak/>
        <w:t>Введение</w:t>
      </w:r>
      <w:bookmarkEnd w:id="4"/>
      <w:bookmarkEnd w:id="5"/>
      <w:bookmarkEnd w:id="6"/>
    </w:p>
    <w:p w14:paraId="6C7F4E29" w14:textId="77777777" w:rsidR="00BC2B6B" w:rsidRPr="00B742D8" w:rsidRDefault="00BC2B6B" w:rsidP="00BC2B6B">
      <w:pPr>
        <w:pStyle w:val="afff1"/>
      </w:pPr>
    </w:p>
    <w:p w14:paraId="6AE66F08" w14:textId="5497888A" w:rsidR="00BC2B6B" w:rsidRDefault="00056CA7" w:rsidP="00BC2B6B">
      <w:pPr>
        <w:pStyle w:val="afff1"/>
      </w:pPr>
      <w:r w:rsidRPr="00056CA7">
        <w:t>В условиях растущей конкуренции на рынке ИТ-услуг компании сталкиваются с необходимостью повышения эффективности управления проектами и оптимизации внутренних процессов. Это связано с высокой динамикой задач, множественностью одновременно реализуемых проектов и необходимостью гибко распределять ресурсы.</w:t>
      </w:r>
      <w:r>
        <w:t xml:space="preserve"> </w:t>
      </w:r>
      <w:r w:rsidR="00BC2B6B">
        <w:t>О</w:t>
      </w:r>
      <w:r w:rsidR="00B809FC">
        <w:t>бщество с ограниченной ответственностью</w:t>
      </w:r>
      <w:r w:rsidR="00BC2B6B">
        <w:t xml:space="preserve"> «Восток ИТ»</w:t>
      </w:r>
      <w:r w:rsidR="00B809FC">
        <w:t xml:space="preserve"> (далее – ООО «Восток ИТ»)</w:t>
      </w:r>
      <w:r w:rsidR="00BC2B6B">
        <w:t xml:space="preserve"> использует инструменты управления задачами, однако доля ручной обработки данных остается высокой, что снижает эффективность и увеличивает риск ошибок.</w:t>
      </w:r>
    </w:p>
    <w:p w14:paraId="253E74BA" w14:textId="77777777" w:rsidR="00BC2B6B" w:rsidRDefault="00BC2B6B" w:rsidP="00BC2B6B">
      <w:pPr>
        <w:pStyle w:val="afff1"/>
      </w:pPr>
      <w:r>
        <w:t>Данная выпускная квалификационная работа посвящена разработке программного средства для автоматизации учета проектных задач, интегрированного с сервисом Asana, который уже используется на предприятии. Актуальность темы обусловлена необходимостью повышения точности анализа задач, исключения дублирования информации и сокращения времени, затрачиваемого на подготовку отчетности. Предлагаемое решение направлено на устранение выявленных проблем за счет автоматизации процессов сбора, хранения и обработки данных о задачах.</w:t>
      </w:r>
    </w:p>
    <w:p w14:paraId="6810CFEC" w14:textId="77777777" w:rsidR="00BC2B6B" w:rsidRDefault="00BC2B6B" w:rsidP="00BC2B6B">
      <w:pPr>
        <w:pStyle w:val="afff1"/>
      </w:pPr>
      <w:r>
        <w:t xml:space="preserve">Целью работы является разработка программного средства для учета дополнительных задач сотрудников, интегрированного с сервисом </w:t>
      </w:r>
      <w:r>
        <w:rPr>
          <w:lang w:val="en-US"/>
        </w:rPr>
        <w:t>Asana</w:t>
      </w:r>
      <w:r>
        <w:t>, и способного формировать сводные отчеты, хранить историю задач и обеспечивать прозрачность загрузки сотрудников. Для достижения поставленной цели в работе решаются следующие задачи:</w:t>
      </w:r>
    </w:p>
    <w:p w14:paraId="68056E18" w14:textId="77777777" w:rsidR="00BC2B6B" w:rsidRDefault="00BC2B6B" w:rsidP="00BC2B6B">
      <w:pPr>
        <w:pStyle w:val="afff1"/>
        <w:numPr>
          <w:ilvl w:val="0"/>
          <w:numId w:val="31"/>
        </w:numPr>
      </w:pPr>
      <w:r>
        <w:t>анализ текущих бизнес-процессов и выявление проблем;</w:t>
      </w:r>
    </w:p>
    <w:p w14:paraId="335D74FF" w14:textId="77777777" w:rsidR="00BC2B6B" w:rsidRDefault="00BC2B6B" w:rsidP="00BC2B6B">
      <w:pPr>
        <w:pStyle w:val="afff1"/>
        <w:numPr>
          <w:ilvl w:val="0"/>
          <w:numId w:val="31"/>
        </w:numPr>
      </w:pPr>
      <w:r>
        <w:t>выбор способа решения проблемы;</w:t>
      </w:r>
    </w:p>
    <w:p w14:paraId="235E3228" w14:textId="77777777" w:rsidR="00BC2B6B" w:rsidRDefault="00BC2B6B" w:rsidP="00BC2B6B">
      <w:pPr>
        <w:pStyle w:val="afff1"/>
        <w:numPr>
          <w:ilvl w:val="0"/>
          <w:numId w:val="31"/>
        </w:numPr>
      </w:pPr>
      <w:r>
        <w:t>построение модели информационной системы;</w:t>
      </w:r>
    </w:p>
    <w:p w14:paraId="6FB6E200" w14:textId="77777777" w:rsidR="00BC2B6B" w:rsidRDefault="00BC2B6B" w:rsidP="00BC2B6B">
      <w:pPr>
        <w:pStyle w:val="afff1"/>
        <w:numPr>
          <w:ilvl w:val="0"/>
          <w:numId w:val="31"/>
        </w:numPr>
      </w:pPr>
      <w:r>
        <w:t>разработка архитектуры и алгоритмов программного решения;</w:t>
      </w:r>
    </w:p>
    <w:p w14:paraId="5609000D" w14:textId="77777777" w:rsidR="00BC2B6B" w:rsidRDefault="00BC2B6B" w:rsidP="00BC2B6B">
      <w:pPr>
        <w:pStyle w:val="afff1"/>
        <w:numPr>
          <w:ilvl w:val="0"/>
          <w:numId w:val="31"/>
        </w:numPr>
      </w:pPr>
      <w:r>
        <w:t>оценка экономической эффективности;</w:t>
      </w:r>
    </w:p>
    <w:p w14:paraId="3253DBD9" w14:textId="77777777" w:rsidR="00BC2B6B" w:rsidRDefault="00BC2B6B" w:rsidP="00BC2B6B">
      <w:pPr>
        <w:pStyle w:val="afff1"/>
        <w:numPr>
          <w:ilvl w:val="0"/>
          <w:numId w:val="31"/>
        </w:numPr>
      </w:pPr>
      <w:r>
        <w:t>разработка программного средства.</w:t>
      </w:r>
    </w:p>
    <w:p w14:paraId="5625E79A" w14:textId="77777777" w:rsidR="00BC2B6B" w:rsidRDefault="00BC2B6B" w:rsidP="00BC2B6B">
      <w:pPr>
        <w:pStyle w:val="afff1"/>
      </w:pPr>
      <w:r>
        <w:lastRenderedPageBreak/>
        <w:t>В качестве методической основы были использованы подходы функционально-ориентированного проектирования, нотации IDEF0 и DFD для моделирования бизнес-процессов и информационных потоков. Программное средство разработано с применением языка программирования Python и ориентировано на использование внутри компании.</w:t>
      </w:r>
    </w:p>
    <w:p w14:paraId="0732DBA3" w14:textId="77777777" w:rsidR="00BC2B6B" w:rsidRDefault="00BC2B6B" w:rsidP="00BC2B6B">
      <w:pPr>
        <w:pStyle w:val="afff1"/>
      </w:pPr>
      <w:r>
        <w:t>Практическая значимость полученных результатов заключается в возможности внедрения разработанного решения в ООО «Восток ИТ», что позволит сократить трудозатраты сотрудников отдела управления проектами, минимизировать количество ошибок в отчетах и повысить качество управления проектной деятельностью компании.</w:t>
      </w:r>
    </w:p>
    <w:p w14:paraId="777989CB" w14:textId="77777777" w:rsidR="008E1FB0" w:rsidRDefault="008E1FB0" w:rsidP="008E1FB0">
      <w:r>
        <w:br w:type="page"/>
      </w:r>
    </w:p>
    <w:p w14:paraId="684D587A" w14:textId="290FF980" w:rsidR="008E1FB0" w:rsidRDefault="008E1FB0" w:rsidP="008E1FB0">
      <w:pPr>
        <w:pStyle w:val="a2"/>
      </w:pPr>
      <w:bookmarkStart w:id="7" w:name="_Toc200812151"/>
      <w:r>
        <w:lastRenderedPageBreak/>
        <w:t>Аналитическая часть</w:t>
      </w:r>
      <w:bookmarkEnd w:id="7"/>
    </w:p>
    <w:p w14:paraId="04525B0B" w14:textId="77777777" w:rsidR="008E1FB0" w:rsidRPr="008E1FB0" w:rsidRDefault="008E1FB0" w:rsidP="008E1FB0">
      <w:pPr>
        <w:pStyle w:val="aff2"/>
      </w:pPr>
    </w:p>
    <w:p w14:paraId="2B876ABC" w14:textId="47CA93E6" w:rsidR="008E1FB0" w:rsidRPr="00376AD2" w:rsidRDefault="008E1FB0" w:rsidP="008E1FB0">
      <w:pPr>
        <w:pStyle w:val="a3"/>
      </w:pPr>
      <w:bookmarkStart w:id="8" w:name="_Toc196473531"/>
      <w:bookmarkStart w:id="9" w:name="_Toc198548912"/>
      <w:bookmarkStart w:id="10" w:name="_Toc200812152"/>
      <w:r>
        <w:t xml:space="preserve">Технико-экономическая характеристика </w:t>
      </w:r>
      <w:bookmarkEnd w:id="8"/>
      <w:r>
        <w:t>ООО «Восток ИТ»</w:t>
      </w:r>
      <w:bookmarkEnd w:id="9"/>
      <w:bookmarkEnd w:id="10"/>
    </w:p>
    <w:p w14:paraId="05166573" w14:textId="77777777" w:rsidR="008E1FB0" w:rsidRDefault="008E1FB0" w:rsidP="008E1FB0">
      <w:pPr>
        <w:tabs>
          <w:tab w:val="left" w:pos="3324"/>
        </w:tabs>
        <w:spacing w:line="360" w:lineRule="auto"/>
        <w:ind w:firstLine="709"/>
        <w:contextualSpacing/>
        <w:jc w:val="both"/>
        <w:rPr>
          <w:rFonts w:eastAsia="SimSun"/>
          <w:lang w:eastAsia="en-US"/>
        </w:rPr>
      </w:pPr>
      <w:r>
        <w:rPr>
          <w:rFonts w:eastAsia="SimSun"/>
          <w:lang w:eastAsia="en-US"/>
        </w:rPr>
        <w:t>ООО</w:t>
      </w:r>
      <w:r w:rsidRPr="00165614">
        <w:rPr>
          <w:rFonts w:eastAsia="SimSun"/>
          <w:lang w:eastAsia="en-US"/>
        </w:rPr>
        <w:t xml:space="preserve"> «Первый Бит» основан</w:t>
      </w:r>
      <w:r>
        <w:rPr>
          <w:rFonts w:eastAsia="SimSun"/>
          <w:lang w:eastAsia="en-US"/>
        </w:rPr>
        <w:t>о</w:t>
      </w:r>
      <w:r w:rsidRPr="00165614">
        <w:rPr>
          <w:rFonts w:eastAsia="SimSun"/>
          <w:lang w:eastAsia="en-US"/>
        </w:rPr>
        <w:t xml:space="preserve"> в Москве в 1997 году. </w:t>
      </w:r>
      <w:r>
        <w:rPr>
          <w:rFonts w:eastAsia="SimSun"/>
          <w:lang w:eastAsia="en-US"/>
        </w:rPr>
        <w:t>Компания имеет более 100 офисов в 9 странах мира и занимается внедрением систем</w:t>
      </w:r>
      <w:r w:rsidRPr="007E4A1F">
        <w:rPr>
          <w:rFonts w:eastAsia="SimSun"/>
          <w:lang w:eastAsia="en-US"/>
        </w:rPr>
        <w:t xml:space="preserve"> управления базами данных (СУБД), разработк</w:t>
      </w:r>
      <w:r>
        <w:rPr>
          <w:rFonts w:eastAsia="SimSun"/>
          <w:lang w:eastAsia="en-US"/>
        </w:rPr>
        <w:t>ой</w:t>
      </w:r>
      <w:r w:rsidRPr="007E4A1F">
        <w:rPr>
          <w:rFonts w:eastAsia="SimSun"/>
          <w:lang w:eastAsia="en-US"/>
        </w:rPr>
        <w:t xml:space="preserve"> и поддержк</w:t>
      </w:r>
      <w:r>
        <w:rPr>
          <w:rFonts w:eastAsia="SimSun"/>
          <w:lang w:eastAsia="en-US"/>
        </w:rPr>
        <w:t>ой</w:t>
      </w:r>
      <w:r w:rsidRPr="007E4A1F">
        <w:rPr>
          <w:rFonts w:eastAsia="SimSun"/>
          <w:lang w:eastAsia="en-US"/>
        </w:rPr>
        <w:t xml:space="preserve"> корпоративных систем хранения данных</w:t>
      </w:r>
      <w:r>
        <w:rPr>
          <w:rFonts w:eastAsia="SimSun"/>
          <w:lang w:eastAsia="en-US"/>
        </w:rPr>
        <w:t>, а также в</w:t>
      </w:r>
      <w:r w:rsidRPr="007E4A1F">
        <w:rPr>
          <w:rFonts w:eastAsia="SimSun"/>
          <w:lang w:eastAsia="en-US"/>
        </w:rPr>
        <w:t>недрение</w:t>
      </w:r>
      <w:r>
        <w:rPr>
          <w:rFonts w:eastAsia="SimSun"/>
          <w:lang w:eastAsia="en-US"/>
        </w:rPr>
        <w:t>м</w:t>
      </w:r>
      <w:r w:rsidRPr="007E4A1F">
        <w:rPr>
          <w:rFonts w:eastAsia="SimSun"/>
          <w:lang w:eastAsia="en-US"/>
        </w:rPr>
        <w:t xml:space="preserve"> ERP-систем, </w:t>
      </w:r>
      <w:r>
        <w:rPr>
          <w:rFonts w:eastAsia="SimSun"/>
          <w:lang w:val="en-US" w:eastAsia="en-US"/>
        </w:rPr>
        <w:t>BI</w:t>
      </w:r>
      <w:r w:rsidRPr="001A1003">
        <w:rPr>
          <w:rFonts w:eastAsia="SimSun"/>
          <w:lang w:eastAsia="en-US"/>
        </w:rPr>
        <w:t>-</w:t>
      </w:r>
      <w:r>
        <w:rPr>
          <w:rFonts w:eastAsia="SimSun"/>
          <w:lang w:eastAsia="en-US"/>
        </w:rPr>
        <w:t xml:space="preserve">систем, </w:t>
      </w:r>
      <w:r w:rsidRPr="007E4A1F">
        <w:rPr>
          <w:rFonts w:eastAsia="SimSun"/>
          <w:lang w:eastAsia="en-US"/>
        </w:rPr>
        <w:t>CRM-систем и других программных продуктов.</w:t>
      </w:r>
    </w:p>
    <w:p w14:paraId="473E9444" w14:textId="77777777" w:rsidR="008E1FB0" w:rsidRPr="007E4A1F" w:rsidRDefault="008E1FB0" w:rsidP="008E1FB0">
      <w:pPr>
        <w:tabs>
          <w:tab w:val="left" w:pos="3324"/>
        </w:tabs>
        <w:spacing w:line="360" w:lineRule="auto"/>
        <w:ind w:firstLine="709"/>
        <w:contextualSpacing/>
        <w:jc w:val="both"/>
      </w:pPr>
      <w:r w:rsidRPr="007E4A1F">
        <w:t xml:space="preserve">Система менеджмента </w:t>
      </w:r>
      <w:r>
        <w:t>ООО «Первый Бит»</w:t>
      </w:r>
      <w:r w:rsidRPr="007E4A1F">
        <w:t xml:space="preserve"> сертифицирована на соответствие международному стандарту качества ISO 9001:2015.</w:t>
      </w:r>
    </w:p>
    <w:p w14:paraId="46CAC3FA" w14:textId="29A56C09" w:rsidR="008E1FB0" w:rsidRPr="008E1B5C" w:rsidRDefault="008E1FB0" w:rsidP="008E1FB0">
      <w:pPr>
        <w:tabs>
          <w:tab w:val="left" w:pos="3324"/>
        </w:tabs>
        <w:spacing w:line="360" w:lineRule="auto"/>
        <w:ind w:firstLine="709"/>
        <w:contextualSpacing/>
        <w:jc w:val="both"/>
      </w:pPr>
      <w:r>
        <w:t>ООО «Первый Бит»</w:t>
      </w:r>
      <w:r w:rsidRPr="007E4A1F">
        <w:t xml:space="preserve"> обладает всеми партнерскими статусами 1С, такими как 1С:Франчайзинг, 1С:Центр Компетенции ERP, 1С:Центр Компетенции по Документообороту и другие, позволяющие оказывать широкий спектр услуг</w:t>
      </w:r>
      <w:r>
        <w:t xml:space="preserve"> </w:t>
      </w:r>
      <w:r w:rsidRPr="008E1B5C">
        <w:t>[</w:t>
      </w:r>
      <w:r>
        <w:rPr>
          <w:lang w:val="en-US"/>
        </w:rPr>
        <w:fldChar w:fldCharType="begin"/>
      </w:r>
      <w:r w:rsidRPr="008E1B5C">
        <w:instrText xml:space="preserve"> </w:instrText>
      </w:r>
      <w:r>
        <w:rPr>
          <w:lang w:val="en-US"/>
        </w:rPr>
        <w:instrText>REF</w:instrText>
      </w:r>
      <w:r w:rsidRPr="008E1B5C">
        <w:instrText xml:space="preserve"> _</w:instrText>
      </w:r>
      <w:r>
        <w:rPr>
          <w:lang w:val="en-US"/>
        </w:rPr>
        <w:instrText>Ref</w:instrText>
      </w:r>
      <w:r w:rsidRPr="008E1B5C">
        <w:instrText>196831281 \</w:instrText>
      </w:r>
      <w:r>
        <w:rPr>
          <w:lang w:val="en-US"/>
        </w:rPr>
        <w:instrText>r</w:instrText>
      </w:r>
      <w:r w:rsidRPr="008E1B5C">
        <w:instrText xml:space="preserve"> \</w:instrText>
      </w:r>
      <w:r>
        <w:rPr>
          <w:lang w:val="en-US"/>
        </w:rPr>
        <w:instrText>h</w:instrText>
      </w:r>
      <w:r w:rsidRPr="008E1B5C">
        <w:instrText xml:space="preserve"> </w:instrText>
      </w:r>
      <w:r>
        <w:rPr>
          <w:lang w:val="en-US"/>
        </w:rPr>
      </w:r>
      <w:r>
        <w:rPr>
          <w:lang w:val="en-US"/>
        </w:rPr>
        <w:fldChar w:fldCharType="separate"/>
      </w:r>
      <w:r w:rsidR="003C1F10" w:rsidRPr="003C1F10">
        <w:t>17</w:t>
      </w:r>
      <w:r>
        <w:rPr>
          <w:lang w:val="en-US"/>
        </w:rPr>
        <w:fldChar w:fldCharType="end"/>
      </w:r>
      <w:r w:rsidRPr="008E1B5C">
        <w:t>]</w:t>
      </w:r>
      <w:r>
        <w:t>.</w:t>
      </w:r>
    </w:p>
    <w:p w14:paraId="6BCD2E67" w14:textId="77777777" w:rsidR="008E1FB0" w:rsidRPr="00E926E8" w:rsidRDefault="008E1FB0" w:rsidP="008E1FB0">
      <w:pPr>
        <w:pStyle w:val="aff2"/>
        <w:rPr>
          <w:rFonts w:eastAsia="SimSun"/>
          <w:lang w:eastAsia="en-US"/>
        </w:rPr>
      </w:pPr>
      <w:r>
        <w:rPr>
          <w:rFonts w:eastAsia="SimSun"/>
          <w:lang w:eastAsia="en-US"/>
        </w:rPr>
        <w:t>Во Владивостоке ООО «Первый Бит» представлено дочерней компанией ООО «Восток ИТ».</w:t>
      </w:r>
    </w:p>
    <w:p w14:paraId="397A046E" w14:textId="77777777" w:rsidR="008E1FB0" w:rsidRDefault="008E1FB0" w:rsidP="008E1FB0">
      <w:pPr>
        <w:tabs>
          <w:tab w:val="left" w:pos="3324"/>
        </w:tabs>
        <w:spacing w:line="360" w:lineRule="auto"/>
        <w:ind w:firstLine="709"/>
        <w:contextualSpacing/>
        <w:jc w:val="both"/>
        <w:rPr>
          <w:rFonts w:eastAsia="SimSun"/>
          <w:lang w:eastAsia="en-US"/>
        </w:rPr>
      </w:pPr>
      <w:r w:rsidRPr="004F0BB8">
        <w:rPr>
          <w:rFonts w:eastAsia="SimSun"/>
          <w:lang w:eastAsia="en-US"/>
        </w:rPr>
        <w:t xml:space="preserve">ООО «Восток ИТ» </w:t>
      </w:r>
      <w:r>
        <w:rPr>
          <w:rFonts w:eastAsia="SimSun"/>
          <w:lang w:eastAsia="en-US"/>
        </w:rPr>
        <w:t>помогает</w:t>
      </w:r>
      <w:r w:rsidRPr="004F0BB8">
        <w:rPr>
          <w:rFonts w:eastAsia="SimSun"/>
          <w:lang w:eastAsia="en-US"/>
        </w:rPr>
        <w:t xml:space="preserve"> клиентам в адаптации к актуальным рыночным требованиям </w:t>
      </w:r>
      <w:r>
        <w:rPr>
          <w:rFonts w:eastAsia="SimSun"/>
          <w:lang w:eastAsia="en-US"/>
        </w:rPr>
        <w:t>за счет</w:t>
      </w:r>
      <w:r w:rsidRPr="004F0BB8">
        <w:rPr>
          <w:rFonts w:eastAsia="SimSun"/>
          <w:lang w:eastAsia="en-US"/>
        </w:rPr>
        <w:t xml:space="preserve"> разработк</w:t>
      </w:r>
      <w:r>
        <w:rPr>
          <w:rFonts w:eastAsia="SimSun"/>
          <w:lang w:eastAsia="en-US"/>
        </w:rPr>
        <w:t>и</w:t>
      </w:r>
      <w:r w:rsidRPr="004F0BB8">
        <w:rPr>
          <w:rFonts w:eastAsia="SimSun"/>
          <w:lang w:eastAsia="en-US"/>
        </w:rPr>
        <w:t>, внедрени</w:t>
      </w:r>
      <w:r>
        <w:rPr>
          <w:rFonts w:eastAsia="SimSun"/>
          <w:lang w:eastAsia="en-US"/>
        </w:rPr>
        <w:t>я</w:t>
      </w:r>
      <w:r w:rsidRPr="004F0BB8">
        <w:rPr>
          <w:rFonts w:eastAsia="SimSun"/>
          <w:lang w:eastAsia="en-US"/>
        </w:rPr>
        <w:t xml:space="preserve"> и сопровождени</w:t>
      </w:r>
      <w:r>
        <w:rPr>
          <w:rFonts w:eastAsia="SimSun"/>
          <w:lang w:eastAsia="en-US"/>
        </w:rPr>
        <w:t>я</w:t>
      </w:r>
      <w:r w:rsidRPr="004F0BB8">
        <w:rPr>
          <w:rFonts w:eastAsia="SimSun"/>
          <w:lang w:eastAsia="en-US"/>
        </w:rPr>
        <w:t xml:space="preserve"> </w:t>
      </w:r>
      <w:r>
        <w:rPr>
          <w:rFonts w:eastAsia="SimSun"/>
          <w:lang w:eastAsia="en-US"/>
        </w:rPr>
        <w:t>программных средств</w:t>
      </w:r>
      <w:r w:rsidRPr="004F0BB8">
        <w:rPr>
          <w:rFonts w:eastAsia="SimSun"/>
          <w:lang w:eastAsia="en-US"/>
        </w:rPr>
        <w:t xml:space="preserve"> на платформе 1С, а также оптимизации бизнес-процессов и цифр</w:t>
      </w:r>
      <w:r>
        <w:rPr>
          <w:rFonts w:eastAsia="SimSun"/>
          <w:lang w:eastAsia="en-US"/>
        </w:rPr>
        <w:t>овизации</w:t>
      </w:r>
      <w:r w:rsidRPr="004F0BB8">
        <w:rPr>
          <w:rFonts w:eastAsia="SimSun"/>
          <w:lang w:eastAsia="en-US"/>
        </w:rPr>
        <w:t xml:space="preserve"> документооборота. Реализация данных решений способствует минимизации временных затрат на обработку документов и повышению точности учетных операций</w:t>
      </w:r>
      <w:r>
        <w:rPr>
          <w:rFonts w:eastAsia="SimSun"/>
          <w:lang w:eastAsia="en-US"/>
        </w:rPr>
        <w:t xml:space="preserve"> клиентов</w:t>
      </w:r>
      <w:r w:rsidRPr="004F0BB8">
        <w:rPr>
          <w:rFonts w:eastAsia="SimSun"/>
          <w:lang w:eastAsia="en-US"/>
        </w:rPr>
        <w:t>.</w:t>
      </w:r>
    </w:p>
    <w:p w14:paraId="1908AFBA" w14:textId="77777777" w:rsidR="008E1FB0" w:rsidRDefault="008E1FB0" w:rsidP="008E1FB0">
      <w:pPr>
        <w:pStyle w:val="aff2"/>
      </w:pPr>
      <w:r>
        <w:t>Организационная структура ООО «Восток ИТ» включает:</w:t>
      </w:r>
    </w:p>
    <w:p w14:paraId="7D4A3C25" w14:textId="77777777" w:rsidR="008E1FB0" w:rsidRDefault="008E1FB0">
      <w:pPr>
        <w:pStyle w:val="aff2"/>
        <w:numPr>
          <w:ilvl w:val="0"/>
          <w:numId w:val="11"/>
        </w:numPr>
      </w:pPr>
      <w:r>
        <w:t>руководитель офиса – планирование и управление развитием;</w:t>
      </w:r>
    </w:p>
    <w:p w14:paraId="23F265E2" w14:textId="77777777" w:rsidR="008E1FB0" w:rsidRDefault="008E1FB0">
      <w:pPr>
        <w:pStyle w:val="aff2"/>
        <w:numPr>
          <w:ilvl w:val="0"/>
          <w:numId w:val="11"/>
        </w:numPr>
      </w:pPr>
      <w:r>
        <w:t>администрация – помощь в управлении и продвижении:</w:t>
      </w:r>
    </w:p>
    <w:p w14:paraId="253B4E1E" w14:textId="77777777" w:rsidR="008E1FB0" w:rsidRDefault="008E1FB0">
      <w:pPr>
        <w:pStyle w:val="aff2"/>
        <w:numPr>
          <w:ilvl w:val="1"/>
          <w:numId w:val="11"/>
        </w:numPr>
      </w:pPr>
      <w:r>
        <w:t>менеджер по персоналу – подбор и работа с персоналом., подчиняется руководителю офиса;</w:t>
      </w:r>
    </w:p>
    <w:p w14:paraId="6F30A585" w14:textId="77777777" w:rsidR="008E1FB0" w:rsidRDefault="008E1FB0">
      <w:pPr>
        <w:pStyle w:val="aff2"/>
        <w:numPr>
          <w:ilvl w:val="1"/>
          <w:numId w:val="11"/>
        </w:numPr>
      </w:pPr>
      <w:r>
        <w:t>маркетолог – разработка маркетинговых стратегий., подчиняется руководителю офиса;</w:t>
      </w:r>
    </w:p>
    <w:p w14:paraId="384ACA3D" w14:textId="478BABF1" w:rsidR="008E1FB0" w:rsidRDefault="008E1FB0">
      <w:pPr>
        <w:pStyle w:val="aff2"/>
        <w:numPr>
          <w:ilvl w:val="0"/>
          <w:numId w:val="11"/>
        </w:numPr>
      </w:pPr>
      <w:r>
        <w:t xml:space="preserve">отдел проектов – </w:t>
      </w:r>
      <w:r w:rsidR="00246DBF">
        <w:t xml:space="preserve">управление и координация выполнения </w:t>
      </w:r>
      <w:r>
        <w:t>проекто</w:t>
      </w:r>
      <w:r w:rsidR="00246DBF">
        <w:t>в</w:t>
      </w:r>
      <w:r>
        <w:t>:</w:t>
      </w:r>
    </w:p>
    <w:p w14:paraId="283D67CB" w14:textId="77777777" w:rsidR="008E1FB0" w:rsidRDefault="008E1FB0">
      <w:pPr>
        <w:pStyle w:val="aff2"/>
        <w:numPr>
          <w:ilvl w:val="1"/>
          <w:numId w:val="11"/>
        </w:numPr>
      </w:pPr>
      <w:r>
        <w:lastRenderedPageBreak/>
        <w:t>руководитель отдела проектов – управление работами и контроль их выполнения., подчиняется руководителю офиса;</w:t>
      </w:r>
    </w:p>
    <w:p w14:paraId="56C3A439" w14:textId="77777777" w:rsidR="008E1FB0" w:rsidRDefault="008E1FB0">
      <w:pPr>
        <w:pStyle w:val="aff2"/>
        <w:numPr>
          <w:ilvl w:val="1"/>
          <w:numId w:val="11"/>
        </w:numPr>
      </w:pPr>
      <w:r>
        <w:t>менеджер проектов – участие в реализации и координации проектов., подчиняется руководителю отдела проектов;</w:t>
      </w:r>
    </w:p>
    <w:p w14:paraId="2A7FF181" w14:textId="77777777" w:rsidR="008E1FB0" w:rsidRDefault="008E1FB0">
      <w:pPr>
        <w:pStyle w:val="aff2"/>
        <w:numPr>
          <w:ilvl w:val="1"/>
          <w:numId w:val="11"/>
        </w:numPr>
      </w:pPr>
      <w:r>
        <w:t>бизнес-аналитик – проведение анализ клиентов для формирования проекта., подчиняется руководителю отдела проектов;</w:t>
      </w:r>
    </w:p>
    <w:p w14:paraId="0960B0B1" w14:textId="77777777" w:rsidR="008E1FB0" w:rsidRDefault="008E1FB0">
      <w:pPr>
        <w:pStyle w:val="aff2"/>
        <w:numPr>
          <w:ilvl w:val="0"/>
          <w:numId w:val="11"/>
        </w:numPr>
      </w:pPr>
      <w:r>
        <w:t>отдел продаж – привлечение новых клиентов и поддержка существующих:</w:t>
      </w:r>
    </w:p>
    <w:p w14:paraId="5D672D12" w14:textId="77777777" w:rsidR="008E1FB0" w:rsidRDefault="008E1FB0">
      <w:pPr>
        <w:pStyle w:val="aff2"/>
        <w:numPr>
          <w:ilvl w:val="1"/>
          <w:numId w:val="11"/>
        </w:numPr>
      </w:pPr>
      <w:r>
        <w:t>менеджер по продажам – проведение переговоров с клиентами, заключение договоров., подчиняется руководителю офиса;</w:t>
      </w:r>
    </w:p>
    <w:p w14:paraId="5A390346" w14:textId="77777777" w:rsidR="008E1FB0" w:rsidRDefault="008E1FB0">
      <w:pPr>
        <w:pStyle w:val="aff2"/>
        <w:numPr>
          <w:ilvl w:val="0"/>
          <w:numId w:val="11"/>
        </w:numPr>
      </w:pPr>
      <w:r>
        <w:t>отдел внедрения – разработка, установка и настройка программных средств:</w:t>
      </w:r>
    </w:p>
    <w:p w14:paraId="583F784F" w14:textId="77777777" w:rsidR="008E1FB0" w:rsidRDefault="008E1FB0">
      <w:pPr>
        <w:pStyle w:val="aff2"/>
        <w:numPr>
          <w:ilvl w:val="1"/>
          <w:numId w:val="11"/>
        </w:numPr>
      </w:pPr>
      <w:r>
        <w:t>руководитель отдела внедрения – управление работами., подчиняется руководителю офиса;</w:t>
      </w:r>
    </w:p>
    <w:p w14:paraId="15F74D69" w14:textId="77777777" w:rsidR="008E1FB0" w:rsidRDefault="008E1FB0">
      <w:pPr>
        <w:pStyle w:val="aff2"/>
        <w:numPr>
          <w:ilvl w:val="1"/>
          <w:numId w:val="11"/>
        </w:numPr>
      </w:pPr>
      <w:r>
        <w:t>инженер по внедрению – поддержка внедрения и обновления программных средств., подчиняется руководителю отдела внедрения;</w:t>
      </w:r>
    </w:p>
    <w:p w14:paraId="4B617F66" w14:textId="77777777" w:rsidR="008E1FB0" w:rsidRDefault="008E1FB0">
      <w:pPr>
        <w:pStyle w:val="aff2"/>
        <w:numPr>
          <w:ilvl w:val="1"/>
          <w:numId w:val="11"/>
        </w:numPr>
      </w:pPr>
      <w:r>
        <w:t>консультант технической поддержки – консультация клиентов и обучение., подчиняется руководителю отдела внедрения;</w:t>
      </w:r>
    </w:p>
    <w:p w14:paraId="7661461E" w14:textId="77777777" w:rsidR="008E1FB0" w:rsidRDefault="008E1FB0">
      <w:pPr>
        <w:pStyle w:val="aff2"/>
        <w:numPr>
          <w:ilvl w:val="1"/>
          <w:numId w:val="11"/>
        </w:numPr>
      </w:pPr>
      <w:r>
        <w:t>программист – программирование, реализация программных решений., подчиняется руководителю отдела внедрения.</w:t>
      </w:r>
    </w:p>
    <w:p w14:paraId="0CCBD37B" w14:textId="12999694" w:rsidR="008E1FB0" w:rsidRDefault="008E1FB0" w:rsidP="008E1FB0">
      <w:pPr>
        <w:tabs>
          <w:tab w:val="left" w:pos="3324"/>
        </w:tabs>
        <w:spacing w:line="360" w:lineRule="auto"/>
        <w:ind w:firstLine="709"/>
        <w:contextualSpacing/>
        <w:jc w:val="both"/>
      </w:pPr>
      <w:r>
        <w:t xml:space="preserve">Схема организационной структуры ООО «Восток ИТ» представлена на рисунке </w:t>
      </w:r>
      <w:r w:rsidR="004C048C">
        <w:fldChar w:fldCharType="begin"/>
      </w:r>
      <w:r w:rsidR="004C048C">
        <w:instrText xml:space="preserve"> REF _Ref200802348 \h  \* MERGEFORMAT </w:instrText>
      </w:r>
      <w:r w:rsidR="004C048C">
        <w:fldChar w:fldCharType="separate"/>
      </w:r>
      <w:r w:rsidR="003C1F10" w:rsidRPr="003C1F10">
        <w:rPr>
          <w:vanish/>
        </w:rPr>
        <w:t xml:space="preserve">Рисунок </w:t>
      </w:r>
      <w:r w:rsidR="003C1F10">
        <w:rPr>
          <w:noProof/>
        </w:rPr>
        <w:t>1</w:t>
      </w:r>
      <w:r w:rsidR="004C048C">
        <w:fldChar w:fldCharType="end"/>
      </w:r>
      <w:r>
        <w:t>.</w:t>
      </w:r>
    </w:p>
    <w:p w14:paraId="027CBC6D" w14:textId="77777777" w:rsidR="008E1FB0" w:rsidRDefault="008E1FB0" w:rsidP="008E1FB0">
      <w:pPr>
        <w:keepNext/>
        <w:tabs>
          <w:tab w:val="left" w:pos="3324"/>
        </w:tabs>
        <w:spacing w:line="360" w:lineRule="auto"/>
        <w:contextualSpacing/>
        <w:jc w:val="center"/>
      </w:pPr>
      <w:r>
        <w:rPr>
          <w:noProof/>
        </w:rPr>
        <w:lastRenderedPageBreak/>
        <w:drawing>
          <wp:inline distT="0" distB="0" distL="0" distR="0" wp14:anchorId="6140EB41" wp14:editId="128DFDE0">
            <wp:extent cx="6300470" cy="315214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0470" cy="3152140"/>
                    </a:xfrm>
                    <a:prstGeom prst="rect">
                      <a:avLst/>
                    </a:prstGeom>
                    <a:noFill/>
                    <a:ln>
                      <a:noFill/>
                    </a:ln>
                  </pic:spPr>
                </pic:pic>
              </a:graphicData>
            </a:graphic>
          </wp:inline>
        </w:drawing>
      </w:r>
    </w:p>
    <w:p w14:paraId="0655518E" w14:textId="5FE39F59" w:rsidR="008E1FB0" w:rsidRDefault="008E1FB0" w:rsidP="008E1FB0">
      <w:pPr>
        <w:pStyle w:val="aff7"/>
      </w:pPr>
      <w:bookmarkStart w:id="11" w:name="_Ref200802348"/>
      <w:r>
        <w:t xml:space="preserve">Рисунок </w:t>
      </w:r>
      <w:r>
        <w:fldChar w:fldCharType="begin"/>
      </w:r>
      <w:r>
        <w:instrText xml:space="preserve"> SEQ Рисунок \* ARABIC </w:instrText>
      </w:r>
      <w:r>
        <w:fldChar w:fldCharType="separate"/>
      </w:r>
      <w:r w:rsidR="003C1F10">
        <w:rPr>
          <w:noProof/>
        </w:rPr>
        <w:t>1</w:t>
      </w:r>
      <w:r>
        <w:fldChar w:fldCharType="end"/>
      </w:r>
      <w:bookmarkEnd w:id="11"/>
      <w:r>
        <w:t xml:space="preserve"> – Организационная структура ООО «Восток ИТ»</w:t>
      </w:r>
    </w:p>
    <w:p w14:paraId="122671A8" w14:textId="77777777" w:rsidR="008E1FB0" w:rsidRDefault="008E1FB0" w:rsidP="008E1FB0">
      <w:pPr>
        <w:pStyle w:val="aff2"/>
      </w:pPr>
      <w:r>
        <w:t>Этапы основной деятельности ООО «Восток ИТ»:</w:t>
      </w:r>
    </w:p>
    <w:p w14:paraId="67E305EC" w14:textId="77777777" w:rsidR="008E1FB0" w:rsidRDefault="008E1FB0">
      <w:pPr>
        <w:pStyle w:val="aff2"/>
        <w:numPr>
          <w:ilvl w:val="0"/>
          <w:numId w:val="9"/>
        </w:numPr>
      </w:pPr>
      <w:r>
        <w:t>работа с клиентами;</w:t>
      </w:r>
    </w:p>
    <w:p w14:paraId="0B671FC4" w14:textId="77777777" w:rsidR="008E1FB0" w:rsidRDefault="008E1FB0">
      <w:pPr>
        <w:pStyle w:val="aff2"/>
        <w:numPr>
          <w:ilvl w:val="0"/>
          <w:numId w:val="9"/>
        </w:numPr>
      </w:pPr>
      <w:r>
        <w:t>проектирование решений;</w:t>
      </w:r>
    </w:p>
    <w:p w14:paraId="0E3A6917" w14:textId="65F09F57" w:rsidR="008E1FB0" w:rsidRDefault="008E1FB0">
      <w:pPr>
        <w:pStyle w:val="aff2"/>
        <w:numPr>
          <w:ilvl w:val="0"/>
          <w:numId w:val="9"/>
        </w:numPr>
      </w:pPr>
      <w:r>
        <w:t>управление проек</w:t>
      </w:r>
      <w:r w:rsidR="008939FC">
        <w:t>тными задачами</w:t>
      </w:r>
      <w:r>
        <w:t>;</w:t>
      </w:r>
    </w:p>
    <w:p w14:paraId="71DE4462" w14:textId="77777777" w:rsidR="008E1FB0" w:rsidRDefault="008E1FB0">
      <w:pPr>
        <w:pStyle w:val="aff2"/>
        <w:numPr>
          <w:ilvl w:val="0"/>
          <w:numId w:val="9"/>
        </w:numPr>
      </w:pPr>
      <w:r>
        <w:t>разработка и внедрение продуктов 1С;</w:t>
      </w:r>
    </w:p>
    <w:p w14:paraId="76F26A2B" w14:textId="77777777" w:rsidR="008E1FB0" w:rsidRDefault="008E1FB0">
      <w:pPr>
        <w:pStyle w:val="aff2"/>
        <w:numPr>
          <w:ilvl w:val="0"/>
          <w:numId w:val="9"/>
        </w:numPr>
      </w:pPr>
      <w:r>
        <w:t>сопровождение и поддержка клиентов.</w:t>
      </w:r>
    </w:p>
    <w:p w14:paraId="4CDFFC84" w14:textId="77777777" w:rsidR="008E1FB0" w:rsidRPr="00145EA2" w:rsidRDefault="008E1FB0" w:rsidP="008E1FB0">
      <w:pPr>
        <w:pStyle w:val="aff2"/>
      </w:pPr>
      <w:r>
        <w:t xml:space="preserve">Первым этапом является </w:t>
      </w:r>
      <w:r w:rsidRPr="00F50486">
        <w:t>работ</w:t>
      </w:r>
      <w:r>
        <w:t>а</w:t>
      </w:r>
      <w:r w:rsidRPr="00F50486">
        <w:t xml:space="preserve"> с клиентами. Специалисты собирают требования и пожелания</w:t>
      </w:r>
      <w:r>
        <w:t xml:space="preserve"> клиентов.</w:t>
      </w:r>
      <w:r w:rsidRPr="00F50486">
        <w:t xml:space="preserve"> Основная задача этого этапа — понять, какие задачи клиент хочет решить с помощью 1С, </w:t>
      </w:r>
      <w:r>
        <w:t>и заключить договор о предоставлении услуг</w:t>
      </w:r>
      <w:r w:rsidRPr="00F50486">
        <w:t>.</w:t>
      </w:r>
      <w:r>
        <w:t xml:space="preserve"> В этом процессе используется система К7 – </w:t>
      </w:r>
      <w:r>
        <w:rPr>
          <w:lang w:val="en-US"/>
        </w:rPr>
        <w:t>CRM</w:t>
      </w:r>
      <w:r>
        <w:t>-система, разработанная ООО «Первый Бит». На этом этапе в нее вносятся данные о клиенте, его требованиях и заключенном договоре.</w:t>
      </w:r>
    </w:p>
    <w:p w14:paraId="47E72866" w14:textId="77777777" w:rsidR="008E1FB0" w:rsidRPr="00856EC2" w:rsidRDefault="008E1FB0" w:rsidP="008E1FB0">
      <w:pPr>
        <w:pStyle w:val="aff2"/>
      </w:pPr>
      <w:r>
        <w:t>Следующим этапом является</w:t>
      </w:r>
      <w:r w:rsidRPr="00F50486">
        <w:t xml:space="preserve"> проектирования решений. На основании собранных требований </w:t>
      </w:r>
      <w:r>
        <w:t xml:space="preserve">и анализа бизнес-процессов клиента </w:t>
      </w:r>
      <w:r w:rsidRPr="00F50486">
        <w:t>разрабатывается архитектура будущ</w:t>
      </w:r>
      <w:r>
        <w:t>их программных средств</w:t>
      </w:r>
      <w:r w:rsidRPr="00F50486">
        <w:t>, составляется проектная документация, определяются конфигурации 1С, которые будут использоваться, и планируются возможные интеграции с внешними системами клиента.</w:t>
      </w:r>
      <w:r w:rsidRPr="00856EC2">
        <w:t xml:space="preserve"> </w:t>
      </w:r>
      <w:r>
        <w:t xml:space="preserve">Дополнительная информация, </w:t>
      </w:r>
      <w:r>
        <w:lastRenderedPageBreak/>
        <w:t>полученная в ходе анализа его бизнес-процессов, а также составленная проектная документация вносится в систему К7.</w:t>
      </w:r>
    </w:p>
    <w:p w14:paraId="0A059FBC" w14:textId="0095E980" w:rsidR="008E1FB0" w:rsidRDefault="008E1FB0" w:rsidP="008E1FB0">
      <w:pPr>
        <w:pStyle w:val="aff2"/>
      </w:pPr>
      <w:r>
        <w:t>Третий важный этап</w:t>
      </w:r>
      <w:r w:rsidRPr="00F50486">
        <w:t xml:space="preserve"> — управление проек</w:t>
      </w:r>
      <w:r w:rsidR="00EB467A">
        <w:t>тными задачами</w:t>
      </w:r>
      <w:r w:rsidRPr="00F50486">
        <w:t xml:space="preserve">. Руководители проектов </w:t>
      </w:r>
      <w:r w:rsidR="009803E3">
        <w:t xml:space="preserve">формируют проектные команды, </w:t>
      </w:r>
      <w:r w:rsidRPr="00F50486">
        <w:t>распределяют задачи, контролируют сроки исполнения</w:t>
      </w:r>
      <w:r w:rsidR="009803E3">
        <w:t xml:space="preserve"> и</w:t>
      </w:r>
      <w:r w:rsidRPr="00F50486">
        <w:t xml:space="preserve"> координируют работу команды. </w:t>
      </w:r>
      <w:r>
        <w:t>Важной задачей этого этапа является учет</w:t>
      </w:r>
      <w:r w:rsidRPr="00F50486">
        <w:t xml:space="preserve"> нагрузк</w:t>
      </w:r>
      <w:r>
        <w:t>и на отдел разработки, особенно в случае скрытых задач</w:t>
      </w:r>
      <w:r w:rsidRPr="00F50486">
        <w:t xml:space="preserve"> — </w:t>
      </w:r>
      <w:r>
        <w:t>проблем и требований,</w:t>
      </w:r>
      <w:r w:rsidRPr="00F50486">
        <w:t xml:space="preserve"> которые не были явно озвучены клиентом</w:t>
      </w:r>
      <w:r>
        <w:t xml:space="preserve"> или выявлены в ходе бизнес-анализа</w:t>
      </w:r>
      <w:r w:rsidRPr="00F50486">
        <w:t xml:space="preserve">, но необходимы для полноценного внедрения </w:t>
      </w:r>
      <w:r>
        <w:t>программного средства</w:t>
      </w:r>
      <w:r w:rsidRPr="00F50486">
        <w:t>.</w:t>
      </w:r>
      <w:r>
        <w:t xml:space="preserve"> В этом процессе используются следующие системы:</w:t>
      </w:r>
    </w:p>
    <w:p w14:paraId="14CD9823" w14:textId="77777777" w:rsidR="008E1FB0" w:rsidRDefault="008E1FB0">
      <w:pPr>
        <w:pStyle w:val="aff2"/>
        <w:numPr>
          <w:ilvl w:val="0"/>
          <w:numId w:val="16"/>
        </w:numPr>
      </w:pPr>
      <w:r>
        <w:rPr>
          <w:lang w:val="en-US"/>
        </w:rPr>
        <w:t>Asana</w:t>
      </w:r>
      <w:r>
        <w:t xml:space="preserve"> – платформа для управления проектами на основе канбан досок.</w:t>
      </w:r>
      <w:r w:rsidRPr="00CE6505">
        <w:t xml:space="preserve">, </w:t>
      </w:r>
      <w:r>
        <w:t>используется для распределения и описания задач для сотрудников отдела внедрения;</w:t>
      </w:r>
    </w:p>
    <w:p w14:paraId="2E5229F8" w14:textId="77777777" w:rsidR="008E1FB0" w:rsidRDefault="008E1FB0">
      <w:pPr>
        <w:pStyle w:val="aff2"/>
        <w:numPr>
          <w:ilvl w:val="0"/>
          <w:numId w:val="16"/>
        </w:numPr>
      </w:pPr>
      <w:r>
        <w:t>Яндекс Формы – сервис, предоставляющий возможность создания и распространения интерактивных форм, используемый для ввода и хранения информации о дополнительных задачах, обнаруженных отделом внедрения., сервис предоставляет возможность экспорта данных в виде электронных таблиц;</w:t>
      </w:r>
    </w:p>
    <w:p w14:paraId="2120CBDD" w14:textId="77777777" w:rsidR="008E1FB0" w:rsidRDefault="008E1FB0">
      <w:pPr>
        <w:pStyle w:val="aff2"/>
        <w:numPr>
          <w:ilvl w:val="0"/>
          <w:numId w:val="16"/>
        </w:numPr>
      </w:pPr>
      <w:r>
        <w:rPr>
          <w:lang w:val="en-US"/>
        </w:rPr>
        <w:t>Microsoft</w:t>
      </w:r>
      <w:r w:rsidRPr="00DC44EC">
        <w:t xml:space="preserve"> </w:t>
      </w:r>
      <w:r>
        <w:rPr>
          <w:lang w:val="en-US"/>
        </w:rPr>
        <w:t>Excel</w:t>
      </w:r>
      <w:r w:rsidRPr="00DC44EC">
        <w:t xml:space="preserve"> – </w:t>
      </w:r>
      <w:r>
        <w:t xml:space="preserve">редактор электронных таблиц, используемый для обработки экспортированных из Яндекс Форм данных о дополнительных задачах., в </w:t>
      </w:r>
      <w:r>
        <w:rPr>
          <w:lang w:val="en-US"/>
        </w:rPr>
        <w:t>Excel</w:t>
      </w:r>
      <w:r w:rsidRPr="00DC44EC">
        <w:t xml:space="preserve"> </w:t>
      </w:r>
      <w:r>
        <w:t>создаются и настраиваются сводные таблицы, дополнительные поля с формулами и визуальные элементы для анализа данных;</w:t>
      </w:r>
    </w:p>
    <w:p w14:paraId="02399CAE" w14:textId="77777777" w:rsidR="008E1FB0" w:rsidRPr="00F50486" w:rsidRDefault="008E1FB0">
      <w:pPr>
        <w:pStyle w:val="aff2"/>
        <w:numPr>
          <w:ilvl w:val="0"/>
          <w:numId w:val="16"/>
        </w:numPr>
      </w:pPr>
      <w:r>
        <w:t xml:space="preserve">К7 – полученные при анализе данные вносятся в </w:t>
      </w:r>
      <w:r>
        <w:rPr>
          <w:lang w:val="en-US"/>
        </w:rPr>
        <w:t>CRM</w:t>
      </w:r>
      <w:r w:rsidRPr="00DC44EC">
        <w:t>-</w:t>
      </w:r>
      <w:r>
        <w:t>систему для дальнейшего использования при заключении будущих договоров или корректировки существующих.</w:t>
      </w:r>
    </w:p>
    <w:p w14:paraId="773C65F2" w14:textId="77777777" w:rsidR="008E1FB0" w:rsidRPr="00760400" w:rsidRDefault="008E1FB0" w:rsidP="008E1FB0">
      <w:pPr>
        <w:pStyle w:val="aff2"/>
      </w:pPr>
      <w:r w:rsidRPr="00F50486">
        <w:t xml:space="preserve">После этого команда разработчиков приступает к реализации. Они программируют и настраивают модули </w:t>
      </w:r>
      <w:r>
        <w:t xml:space="preserve">и конфигурацию </w:t>
      </w:r>
      <w:r w:rsidRPr="00F50486">
        <w:t xml:space="preserve">1С в соответствии с </w:t>
      </w:r>
      <w:r>
        <w:t>проектом</w:t>
      </w:r>
      <w:r w:rsidRPr="00F50486">
        <w:t xml:space="preserve">. </w:t>
      </w:r>
      <w:r>
        <w:t>П</w:t>
      </w:r>
      <w:r w:rsidRPr="00F50486">
        <w:t xml:space="preserve">роводится тестирование </w:t>
      </w:r>
      <w:r>
        <w:t xml:space="preserve">модулей и конфигураций </w:t>
      </w:r>
      <w:r w:rsidRPr="00F50486">
        <w:t xml:space="preserve">и </w:t>
      </w:r>
      <w:r>
        <w:t xml:space="preserve">их </w:t>
      </w:r>
      <w:r w:rsidRPr="00F50486">
        <w:t>внедрение в инфраструктуру клиента.</w:t>
      </w:r>
      <w:r>
        <w:t xml:space="preserve"> В ходе работы программисты сообщают отделу управления проектами о дополнительных задачах проекта, которые могут быть обнаружены в процессе разработки. В процессе используется </w:t>
      </w:r>
      <w:r>
        <w:rPr>
          <w:lang w:val="en-US"/>
        </w:rPr>
        <w:t>Asana</w:t>
      </w:r>
      <w:r w:rsidRPr="00760400">
        <w:t xml:space="preserve"> </w:t>
      </w:r>
      <w:r>
        <w:t>для получения задач и отметки о выполнении.</w:t>
      </w:r>
    </w:p>
    <w:p w14:paraId="631FF198" w14:textId="77777777" w:rsidR="008E1FB0" w:rsidRPr="005675E3" w:rsidRDefault="008E1FB0" w:rsidP="008E1FB0">
      <w:pPr>
        <w:pStyle w:val="aff2"/>
      </w:pPr>
      <w:r w:rsidRPr="00F50486">
        <w:lastRenderedPageBreak/>
        <w:t>Заключительны</w:t>
      </w:r>
      <w:r>
        <w:t xml:space="preserve">м </w:t>
      </w:r>
      <w:r w:rsidRPr="00F50486">
        <w:t>этап</w:t>
      </w:r>
      <w:r>
        <w:t>ом является</w:t>
      </w:r>
      <w:r w:rsidRPr="00F50486">
        <w:t xml:space="preserve"> сопровождение и поддержка. </w:t>
      </w:r>
      <w:r>
        <w:t xml:space="preserve">ООО «Восток ИТ» </w:t>
      </w:r>
      <w:r w:rsidRPr="00F50486">
        <w:t>предоставляет техническ</w:t>
      </w:r>
      <w:r>
        <w:t>ую</w:t>
      </w:r>
      <w:r w:rsidRPr="00F50486">
        <w:t xml:space="preserve"> поддержк</w:t>
      </w:r>
      <w:r>
        <w:t>у</w:t>
      </w:r>
      <w:r w:rsidRPr="00F50486">
        <w:t>, устанавлива</w:t>
      </w:r>
      <w:r>
        <w:t>ет</w:t>
      </w:r>
      <w:r w:rsidRPr="00F50486">
        <w:t xml:space="preserve"> обновления, созд</w:t>
      </w:r>
      <w:r>
        <w:t>ает</w:t>
      </w:r>
      <w:r w:rsidRPr="00F50486">
        <w:t xml:space="preserve"> инструкции по работе с </w:t>
      </w:r>
      <w:r>
        <w:t>программным средством,</w:t>
      </w:r>
      <w:r w:rsidRPr="00852933">
        <w:t xml:space="preserve"> </w:t>
      </w:r>
      <w:r w:rsidRPr="00F50486">
        <w:t>провод</w:t>
      </w:r>
      <w:r>
        <w:t>ит</w:t>
      </w:r>
      <w:r w:rsidRPr="00F50486">
        <w:t xml:space="preserve"> консультации и обучение сотрудников клиента.</w:t>
      </w:r>
      <w:r>
        <w:t xml:space="preserve"> Также происходит сбор дополнительных требований и пожеланий клиента о модификации сопровождаемых проектов. Информация о требованиях и пожеланиях вносится в К7.</w:t>
      </w:r>
    </w:p>
    <w:p w14:paraId="5B844EBA" w14:textId="6C1DC65C" w:rsidR="008E1FB0" w:rsidRDefault="008E1FB0" w:rsidP="008E1FB0"/>
    <w:p w14:paraId="7DCD0EBB" w14:textId="77777777" w:rsidR="008E1FB0" w:rsidRDefault="008E1FB0" w:rsidP="008E1FB0">
      <w:pPr>
        <w:pStyle w:val="a3"/>
      </w:pPr>
      <w:bookmarkStart w:id="12" w:name="_Toc196473532"/>
      <w:bookmarkStart w:id="13" w:name="_Toc198548913"/>
      <w:bookmarkStart w:id="14" w:name="_Toc200812153"/>
      <w:r>
        <w:t>Экономическая сущность комплекса экономических информационных задач</w:t>
      </w:r>
      <w:bookmarkEnd w:id="12"/>
      <w:bookmarkEnd w:id="13"/>
      <w:bookmarkEnd w:id="14"/>
    </w:p>
    <w:p w14:paraId="2C137260" w14:textId="4759FC4C" w:rsidR="008E1FB0" w:rsidRPr="002E6887" w:rsidRDefault="008E1FB0" w:rsidP="008E1FB0">
      <w:pPr>
        <w:pStyle w:val="aff2"/>
      </w:pPr>
      <w:r>
        <w:t xml:space="preserve">Сотрудники отдела управления проектами сталкиваются с проблемой высокой трудоемкости в анализе дополнительных задач, так как анализ происходит с высокой долей ручной обработки. В ходе практики на предприятии была поставлена задача автоматизировать процессы анализа данных о дополнительных задачах в отделе управления проектами, с помощью программного средства, способного к интеграции с сервисом </w:t>
      </w:r>
      <w:r>
        <w:rPr>
          <w:lang w:val="en-US"/>
        </w:rPr>
        <w:t>Asana</w:t>
      </w:r>
      <w:r w:rsidRPr="002E6887">
        <w:t xml:space="preserve"> </w:t>
      </w:r>
      <w:r>
        <w:t xml:space="preserve">и предоставлению </w:t>
      </w:r>
      <w:r w:rsidR="00A8298D">
        <w:t>сводных</w:t>
      </w:r>
      <w:r>
        <w:t xml:space="preserve"> отчетов о задачах.</w:t>
      </w:r>
    </w:p>
    <w:p w14:paraId="01179EB3" w14:textId="7C12CC76" w:rsidR="008E1FB0" w:rsidRPr="00F0173F" w:rsidRDefault="008E1FB0" w:rsidP="008E1FB0">
      <w:pPr>
        <w:pStyle w:val="aff2"/>
      </w:pPr>
      <w:r w:rsidRPr="00CD6BC5">
        <w:t>Комплекс</w:t>
      </w:r>
      <w:r w:rsidRPr="00535FB6">
        <w:t xml:space="preserve"> </w:t>
      </w:r>
      <w:r>
        <w:t>экономических информационных</w:t>
      </w:r>
      <w:r w:rsidRPr="00CD6BC5">
        <w:t xml:space="preserve"> задач, рассматриваемый в данной работе, относится к области управления проектной и операционной деятельностью сотрудников. Основная цель такого комплекса задач </w:t>
      </w:r>
      <w:r>
        <w:t>–</w:t>
      </w:r>
      <w:r w:rsidRPr="00CD6BC5">
        <w:t xml:space="preserve"> обеспечение эффективного сбора, хранения, обработки и анализа информации о выполняемых задачах рабочих процессов компании.</w:t>
      </w:r>
      <w:r>
        <w:t xml:space="preserve"> Предметной областью является отдел управления проектами ООО «Восток ИТ». Целью работы является автоматизация процесса анализа дополнительных задач путем разработки программного средства, интегрированного с сервисом </w:t>
      </w:r>
      <w:r>
        <w:rPr>
          <w:lang w:val="en-US"/>
        </w:rPr>
        <w:t>Asana</w:t>
      </w:r>
      <w:r w:rsidRPr="00F0173F">
        <w:t>.</w:t>
      </w:r>
    </w:p>
    <w:p w14:paraId="022FF9FF" w14:textId="77777777" w:rsidR="008E1FB0" w:rsidRPr="00CD6BC5" w:rsidRDefault="008E1FB0" w:rsidP="008E1FB0">
      <w:pPr>
        <w:pStyle w:val="aff2"/>
      </w:pPr>
      <w:r w:rsidRPr="00CD6BC5">
        <w:t>Экономическая сущность данного класса задач заключается в оптимизации управления трудовыми ресурсами предприятия. Эффективный учет задач и их анализ позволяют:</w:t>
      </w:r>
    </w:p>
    <w:p w14:paraId="05964B43" w14:textId="77777777" w:rsidR="008E1FB0" w:rsidRPr="00CD6BC5" w:rsidRDefault="008E1FB0">
      <w:pPr>
        <w:pStyle w:val="aff2"/>
        <w:numPr>
          <w:ilvl w:val="0"/>
          <w:numId w:val="8"/>
        </w:numPr>
      </w:pPr>
      <w:r w:rsidRPr="00CD6BC5">
        <w:t>своевременно выявлять проблемы в распределении нагрузки</w:t>
      </w:r>
      <w:r>
        <w:t>;</w:t>
      </w:r>
    </w:p>
    <w:p w14:paraId="71D1FAFA" w14:textId="77777777" w:rsidR="008E1FB0" w:rsidRPr="00CD6BC5" w:rsidRDefault="008E1FB0">
      <w:pPr>
        <w:pStyle w:val="aff2"/>
        <w:numPr>
          <w:ilvl w:val="0"/>
          <w:numId w:val="8"/>
        </w:numPr>
      </w:pPr>
      <w:r w:rsidRPr="00CD6BC5">
        <w:t>сокращать время выполнения задач</w:t>
      </w:r>
      <w:r>
        <w:t>;</w:t>
      </w:r>
    </w:p>
    <w:p w14:paraId="1F962BC6" w14:textId="77777777" w:rsidR="008E1FB0" w:rsidRPr="00CD6BC5" w:rsidRDefault="008E1FB0">
      <w:pPr>
        <w:pStyle w:val="aff2"/>
        <w:numPr>
          <w:ilvl w:val="0"/>
          <w:numId w:val="8"/>
        </w:numPr>
      </w:pPr>
      <w:r w:rsidRPr="00CD6BC5">
        <w:t>минимизировать затраты, связанные с неэффективным использованием рабочего времени.</w:t>
      </w:r>
    </w:p>
    <w:p w14:paraId="5F1A1B7A" w14:textId="77777777" w:rsidR="008E1FB0" w:rsidRPr="00CD6BC5" w:rsidRDefault="008E1FB0" w:rsidP="008E1FB0">
      <w:pPr>
        <w:pStyle w:val="aff2"/>
      </w:pPr>
      <w:r>
        <w:lastRenderedPageBreak/>
        <w:t>В</w:t>
      </w:r>
      <w:r w:rsidRPr="00CD6BC5">
        <w:t>недрение</w:t>
      </w:r>
      <w:r>
        <w:t xml:space="preserve"> средства</w:t>
      </w:r>
      <w:r w:rsidRPr="00CD6BC5">
        <w:t xml:space="preserve"> автоматизации учета и анализа задач способствует достижению следующих экономических эффектов:</w:t>
      </w:r>
    </w:p>
    <w:p w14:paraId="079CFB47" w14:textId="77777777" w:rsidR="008E1FB0" w:rsidRPr="00CD6BC5" w:rsidRDefault="008E1FB0">
      <w:pPr>
        <w:pStyle w:val="aff2"/>
        <w:numPr>
          <w:ilvl w:val="0"/>
          <w:numId w:val="7"/>
        </w:numPr>
      </w:pPr>
      <w:r w:rsidRPr="00CD6BC5">
        <w:t>повышени</w:t>
      </w:r>
      <w:r>
        <w:t>е</w:t>
      </w:r>
      <w:r w:rsidRPr="00CD6BC5">
        <w:t xml:space="preserve"> прозрачности выполнения проектов</w:t>
      </w:r>
      <w:r>
        <w:t>;</w:t>
      </w:r>
    </w:p>
    <w:p w14:paraId="2C60921C" w14:textId="77777777" w:rsidR="008E1FB0" w:rsidRPr="00CD6BC5" w:rsidRDefault="008E1FB0">
      <w:pPr>
        <w:pStyle w:val="aff2"/>
        <w:numPr>
          <w:ilvl w:val="0"/>
          <w:numId w:val="7"/>
        </w:numPr>
      </w:pPr>
      <w:r w:rsidRPr="00CD6BC5">
        <w:t>снижени</w:t>
      </w:r>
      <w:r>
        <w:t>е</w:t>
      </w:r>
      <w:r w:rsidRPr="00CD6BC5">
        <w:t xml:space="preserve"> издержек на управление персоналом</w:t>
      </w:r>
      <w:r>
        <w:t>;</w:t>
      </w:r>
    </w:p>
    <w:p w14:paraId="0FD2024F" w14:textId="77777777" w:rsidR="008E1FB0" w:rsidRPr="00CD6BC5" w:rsidRDefault="008E1FB0">
      <w:pPr>
        <w:pStyle w:val="aff2"/>
        <w:numPr>
          <w:ilvl w:val="0"/>
          <w:numId w:val="7"/>
        </w:numPr>
      </w:pPr>
      <w:r w:rsidRPr="00CD6BC5">
        <w:t>улучшени</w:t>
      </w:r>
      <w:r>
        <w:t>е</w:t>
      </w:r>
      <w:r w:rsidRPr="00CD6BC5">
        <w:t xml:space="preserve"> качества обслуживания клиентов за счет более эффективного распределения ресурсов.</w:t>
      </w:r>
    </w:p>
    <w:p w14:paraId="06AF44C7" w14:textId="77777777" w:rsidR="008E1FB0" w:rsidRPr="00CD6BC5" w:rsidRDefault="008E1FB0" w:rsidP="008E1FB0">
      <w:pPr>
        <w:pStyle w:val="aff2"/>
      </w:pPr>
      <w:r w:rsidRPr="00CD6BC5">
        <w:t xml:space="preserve">Управление задачами без применения автоматизированных средств приводит к значительным рискам: росту </w:t>
      </w:r>
      <w:r>
        <w:t xml:space="preserve">количества </w:t>
      </w:r>
      <w:r w:rsidRPr="00CD6BC5">
        <w:t>ошибок, увеличению временных затрат, возникновению перегрузок сотрудников или их недозагрузки, что отрицательно сказывается на финансовых результатах предприятия.</w:t>
      </w:r>
    </w:p>
    <w:p w14:paraId="0CEE42FD" w14:textId="44188CB7" w:rsidR="008E1FB0" w:rsidRDefault="008E1FB0" w:rsidP="008E1FB0">
      <w:pPr>
        <w:pStyle w:val="aff2"/>
      </w:pPr>
      <w:r w:rsidRPr="002907F7">
        <w:t xml:space="preserve">Таким образом, автоматизация анализа задач сотрудников открывает дополнительные возможности для повышения эффективности бизнеса и делает необходимым внедрение специализированных </w:t>
      </w:r>
      <w:r>
        <w:t>программных средств</w:t>
      </w:r>
      <w:r w:rsidRPr="002907F7">
        <w:t>.</w:t>
      </w:r>
    </w:p>
    <w:p w14:paraId="2B8C9C55" w14:textId="54B1D454" w:rsidR="008E1FB0" w:rsidRDefault="008E1FB0" w:rsidP="008E1FB0"/>
    <w:p w14:paraId="4C563A1A" w14:textId="77777777" w:rsidR="008E1FB0" w:rsidRDefault="008E1FB0" w:rsidP="008E1FB0">
      <w:pPr>
        <w:pStyle w:val="a3"/>
      </w:pPr>
      <w:bookmarkStart w:id="15" w:name="_Toc198548914"/>
      <w:bookmarkStart w:id="16" w:name="_Toc200812154"/>
      <w:r w:rsidRPr="006E0583">
        <w:t>Обоснование</w:t>
      </w:r>
      <w:r>
        <w:t xml:space="preserve"> выбора технологии проектирования</w:t>
      </w:r>
      <w:bookmarkEnd w:id="15"/>
      <w:bookmarkEnd w:id="16"/>
    </w:p>
    <w:p w14:paraId="4A7735EA" w14:textId="77777777" w:rsidR="008E1FB0" w:rsidRDefault="008E1FB0" w:rsidP="008E1FB0">
      <w:pPr>
        <w:pStyle w:val="aff2"/>
      </w:pPr>
      <w:r>
        <w:t>Были рассмотрены две технологии проектирования: функционально-ориентированное проектирование и объектно-ориентированное проектирование (представленное методологией RUP).</w:t>
      </w:r>
    </w:p>
    <w:p w14:paraId="5A5C41E0" w14:textId="77777777" w:rsidR="008E1FB0" w:rsidRDefault="008E1FB0" w:rsidP="008E1FB0">
      <w:pPr>
        <w:pStyle w:val="aff2"/>
      </w:pPr>
    </w:p>
    <w:p w14:paraId="20580F7C" w14:textId="77777777" w:rsidR="008E1FB0" w:rsidRDefault="008E1FB0" w:rsidP="008E1FB0">
      <w:pPr>
        <w:pStyle w:val="a4"/>
      </w:pPr>
      <w:bookmarkStart w:id="17" w:name="_Toc198548915"/>
      <w:bookmarkStart w:id="18" w:name="_Toc200812155"/>
      <w:r>
        <w:t>Функционально-ориентированное проектирование</w:t>
      </w:r>
      <w:bookmarkEnd w:id="17"/>
      <w:bookmarkEnd w:id="18"/>
    </w:p>
    <w:p w14:paraId="33583A96" w14:textId="480D5BBC" w:rsidR="00AC459F" w:rsidRDefault="00AC459F" w:rsidP="00AC459F">
      <w:pPr>
        <w:pStyle w:val="aff2"/>
      </w:pPr>
      <w:r>
        <w:t>Функционально-ориентированное проектирование основывается на разбиении системы на отдельные функции или процедуры, каждая из которых выполняет конкретную задачу. Такой подход позволяет чётко представить, какие операции выполняются, как они связаны между собой и в какой последовательности происходят. Это способствует глубокой декомпозиции деятельности предприятия и помогает выявить ключевые процессы и задачи.</w:t>
      </w:r>
    </w:p>
    <w:p w14:paraId="6AB8C801" w14:textId="49150FD6" w:rsidR="00AC459F" w:rsidRDefault="00AC459F" w:rsidP="00AC459F">
      <w:pPr>
        <w:pStyle w:val="aff2"/>
      </w:pPr>
      <w:r>
        <w:t xml:space="preserve">Одним из ключевых преимуществ данного подхода является его простота, наглядность и ориентированность на анализ бизнес-логики. На ранних стадиях проектирования он облегчает понимание предметной области, формализацию требований и выявление проблемных зон. Распространённой методологией, </w:t>
      </w:r>
      <w:r>
        <w:lastRenderedPageBreak/>
        <w:t>реализующей этот подход, является IDEF0, в рамках которой создаются функциональные диаграммы, упрощающие моделирование процессов и постановку задач.</w:t>
      </w:r>
    </w:p>
    <w:p w14:paraId="40D87F22" w14:textId="0DF80E21" w:rsidR="008E1FB0" w:rsidRPr="00E62C6B" w:rsidRDefault="00AC459F" w:rsidP="00AC459F">
      <w:pPr>
        <w:pStyle w:val="aff2"/>
      </w:pPr>
      <w:r>
        <w:t>Несмотря на то, что функциональный подход не предполагает строгой формализации архитектуры и может ограничивать возможности повторного использования кода, его применение оправдано в проектах, где ключевым является понимание процессов, чёткое описание функциональных зависимостей и поддержка логической целостности. Благодаря своей универсальности, он также может быть адаптирован для реализации программной части, с фокусом на чёткую организацию функций и модулей</w:t>
      </w:r>
      <w:r w:rsidRPr="00AC459F">
        <w:t xml:space="preserve"> </w:t>
      </w:r>
      <w:r w:rsidR="008E1FB0" w:rsidRPr="00955E3A">
        <w:t>[</w:t>
      </w:r>
      <w:r w:rsidR="008E1FB0">
        <w:rPr>
          <w:lang w:val="en-US"/>
        </w:rPr>
        <w:fldChar w:fldCharType="begin"/>
      </w:r>
      <w:r w:rsidR="008E1FB0" w:rsidRPr="00955E3A">
        <w:instrText xml:space="preserve"> </w:instrText>
      </w:r>
      <w:r w:rsidR="008E1FB0">
        <w:rPr>
          <w:lang w:val="en-US"/>
        </w:rPr>
        <w:instrText>REF</w:instrText>
      </w:r>
      <w:r w:rsidR="008E1FB0" w:rsidRPr="00955E3A">
        <w:instrText xml:space="preserve"> _</w:instrText>
      </w:r>
      <w:r w:rsidR="008E1FB0">
        <w:rPr>
          <w:lang w:val="en-US"/>
        </w:rPr>
        <w:instrText>Ref</w:instrText>
      </w:r>
      <w:r w:rsidR="008E1FB0" w:rsidRPr="00955E3A">
        <w:instrText>197685306 \</w:instrText>
      </w:r>
      <w:r w:rsidR="008E1FB0">
        <w:rPr>
          <w:lang w:val="en-US"/>
        </w:rPr>
        <w:instrText>r</w:instrText>
      </w:r>
      <w:r w:rsidR="008E1FB0" w:rsidRPr="00955E3A">
        <w:instrText xml:space="preserve"> \</w:instrText>
      </w:r>
      <w:r w:rsidR="008E1FB0">
        <w:rPr>
          <w:lang w:val="en-US"/>
        </w:rPr>
        <w:instrText>h</w:instrText>
      </w:r>
      <w:r w:rsidR="008E1FB0" w:rsidRPr="00955E3A">
        <w:instrText xml:space="preserve"> </w:instrText>
      </w:r>
      <w:r w:rsidR="008E1FB0">
        <w:rPr>
          <w:lang w:val="en-US"/>
        </w:rPr>
      </w:r>
      <w:r w:rsidR="008E1FB0">
        <w:rPr>
          <w:lang w:val="en-US"/>
        </w:rPr>
        <w:fldChar w:fldCharType="separate"/>
      </w:r>
      <w:r w:rsidR="003C1F10" w:rsidRPr="003C1F10">
        <w:t>12</w:t>
      </w:r>
      <w:r w:rsidR="008E1FB0">
        <w:rPr>
          <w:lang w:val="en-US"/>
        </w:rPr>
        <w:fldChar w:fldCharType="end"/>
      </w:r>
      <w:r w:rsidR="008E1FB0" w:rsidRPr="00955E3A">
        <w:t>]</w:t>
      </w:r>
      <w:r w:rsidR="008E1FB0">
        <w:t>.</w:t>
      </w:r>
    </w:p>
    <w:p w14:paraId="4C9221A1" w14:textId="77777777" w:rsidR="008E1FB0" w:rsidRPr="003665AA" w:rsidRDefault="008E1FB0" w:rsidP="008E1FB0">
      <w:pPr>
        <w:pStyle w:val="aff2"/>
      </w:pPr>
    </w:p>
    <w:p w14:paraId="1D20F502" w14:textId="77777777" w:rsidR="008E1FB0" w:rsidRDefault="008E1FB0" w:rsidP="008E1FB0">
      <w:pPr>
        <w:pStyle w:val="a4"/>
      </w:pPr>
      <w:bookmarkStart w:id="19" w:name="_Toc198548916"/>
      <w:bookmarkStart w:id="20" w:name="_Toc200812156"/>
      <w:r>
        <w:t>Объектно-ориентированное проектирование</w:t>
      </w:r>
      <w:bookmarkEnd w:id="19"/>
      <w:bookmarkEnd w:id="20"/>
    </w:p>
    <w:p w14:paraId="25D0F8A2" w14:textId="509BD4E9" w:rsidR="00AC459F" w:rsidRDefault="00AC459F" w:rsidP="00AC459F">
      <w:pPr>
        <w:pStyle w:val="aff2"/>
      </w:pPr>
      <w:r>
        <w:t>Объектно-ориентированное проектирование предполагает моделирование системы в виде совокупности взаимодействующих объектов, которые сочетают в себе данные и поведение. Это позволяет организовать программную систему как структуру взаимосвязанных, автономных компонентов. Такой подход способствует модульности, повторному использованию и масштабируемости решений, что особенно ценно при создании крупных и развиваемых программных систем.</w:t>
      </w:r>
    </w:p>
    <w:p w14:paraId="790218D2" w14:textId="0543D586" w:rsidR="00AC459F" w:rsidRDefault="00AC459F" w:rsidP="00AC459F">
      <w:pPr>
        <w:pStyle w:val="aff2"/>
      </w:pPr>
      <w:r>
        <w:t>Методология RUP (Rational Unified Process) представляет собой итеративную модель разработки, основанную на объектно-ориентированном подходе. Она предполагает поэтапное уточнение требований, проектирование архитектуры и реализацию программных компонентов. Одним из достоинств RUP является активное применение UML-диаграмм, упрощающих коммуникацию между участниками проекта и документацию архитектурных решений.</w:t>
      </w:r>
    </w:p>
    <w:p w14:paraId="760F35F3" w14:textId="1A04E294" w:rsidR="008E1FB0" w:rsidRPr="00E62C6B" w:rsidRDefault="00AC459F" w:rsidP="00AC459F">
      <w:pPr>
        <w:pStyle w:val="aff2"/>
      </w:pPr>
      <w:r>
        <w:t>Однако объектно-ориентированное проектирование требует значительных усилий на этапе архитектурного планирования, технического анализа и поддержки строгой организационной дисциплины. При необходимости анализа процессов и выявления функциональных зависимостей, данный подход может излишне усложнять модель и затруднять восприятие</w:t>
      </w:r>
      <w:r w:rsidR="008E1FB0">
        <w:t xml:space="preserve"> </w:t>
      </w:r>
      <w:r w:rsidR="008E1FB0" w:rsidRPr="00E62C6B">
        <w:t>[</w:t>
      </w:r>
      <w:r w:rsidR="008E1FB0">
        <w:rPr>
          <w:lang w:val="en-US"/>
        </w:rPr>
        <w:fldChar w:fldCharType="begin"/>
      </w:r>
      <w:r w:rsidR="008E1FB0" w:rsidRPr="00E62C6B">
        <w:instrText xml:space="preserve"> </w:instrText>
      </w:r>
      <w:r w:rsidR="008E1FB0">
        <w:rPr>
          <w:lang w:val="en-US"/>
        </w:rPr>
        <w:instrText>REF</w:instrText>
      </w:r>
      <w:r w:rsidR="008E1FB0" w:rsidRPr="00E62C6B">
        <w:instrText xml:space="preserve"> _</w:instrText>
      </w:r>
      <w:r w:rsidR="008E1FB0">
        <w:rPr>
          <w:lang w:val="en-US"/>
        </w:rPr>
        <w:instrText>Ref</w:instrText>
      </w:r>
      <w:r w:rsidR="008E1FB0" w:rsidRPr="00E62C6B">
        <w:instrText>197684218 \</w:instrText>
      </w:r>
      <w:r w:rsidR="008E1FB0">
        <w:rPr>
          <w:lang w:val="en-US"/>
        </w:rPr>
        <w:instrText>r</w:instrText>
      </w:r>
      <w:r w:rsidR="008E1FB0" w:rsidRPr="00E62C6B">
        <w:instrText xml:space="preserve"> \</w:instrText>
      </w:r>
      <w:r w:rsidR="008E1FB0">
        <w:rPr>
          <w:lang w:val="en-US"/>
        </w:rPr>
        <w:instrText>h</w:instrText>
      </w:r>
      <w:r w:rsidR="008E1FB0" w:rsidRPr="00E62C6B">
        <w:instrText xml:space="preserve"> </w:instrText>
      </w:r>
      <w:r w:rsidR="008E1FB0">
        <w:rPr>
          <w:lang w:val="en-US"/>
        </w:rPr>
      </w:r>
      <w:r w:rsidR="008E1FB0">
        <w:rPr>
          <w:lang w:val="en-US"/>
        </w:rPr>
        <w:fldChar w:fldCharType="separate"/>
      </w:r>
      <w:r w:rsidR="003C1F10" w:rsidRPr="003C1F10">
        <w:t>5</w:t>
      </w:r>
      <w:r w:rsidR="008E1FB0">
        <w:rPr>
          <w:lang w:val="en-US"/>
        </w:rPr>
        <w:fldChar w:fldCharType="end"/>
      </w:r>
      <w:r w:rsidR="008E1FB0" w:rsidRPr="00E62C6B">
        <w:t>]</w:t>
      </w:r>
      <w:r w:rsidR="008E1FB0">
        <w:t>.</w:t>
      </w:r>
    </w:p>
    <w:p w14:paraId="4095B119" w14:textId="77777777" w:rsidR="008E1FB0" w:rsidRDefault="008E1FB0" w:rsidP="008E1FB0">
      <w:pPr>
        <w:pStyle w:val="aff2"/>
      </w:pPr>
    </w:p>
    <w:p w14:paraId="49B7F5CE" w14:textId="77777777" w:rsidR="008E1FB0" w:rsidRDefault="008E1FB0" w:rsidP="008E1FB0">
      <w:pPr>
        <w:pStyle w:val="a4"/>
      </w:pPr>
      <w:bookmarkStart w:id="21" w:name="_Toc198548917"/>
      <w:bookmarkStart w:id="22" w:name="_Toc200812157"/>
      <w:r>
        <w:lastRenderedPageBreak/>
        <w:t>Выбор технологии проектирования</w:t>
      </w:r>
      <w:bookmarkEnd w:id="21"/>
      <w:bookmarkEnd w:id="22"/>
    </w:p>
    <w:p w14:paraId="285A925A" w14:textId="2A2E14A0" w:rsidR="00AC459F" w:rsidRDefault="00AC459F" w:rsidP="00AC459F">
      <w:pPr>
        <w:pStyle w:val="afff1"/>
      </w:pPr>
      <w:r>
        <w:t>Сравнительный анализ показал, что функционально-ориентированное проектирование более эффективно соответствует целям работы на всех ее этапах — от анализа бизнес-процессов до реализации программного решения. Простота и наглядность функционального подхода позволяют чётко моделировать деятельность предприятия, выявлять ключевые функции и устанавливать взаимосвязи между ними. Это облегчает постановку задач, построение архитектуры и реализацию решений в виде модулей, организованных вокруг чётко определённых функций.</w:t>
      </w:r>
    </w:p>
    <w:p w14:paraId="55F5E99B" w14:textId="184A9C00" w:rsidR="00AC459F" w:rsidRDefault="00AC459F" w:rsidP="00AC459F">
      <w:pPr>
        <w:pStyle w:val="afff1"/>
      </w:pPr>
      <w:r>
        <w:t>Объектно-ориентированный подход, несмотря на его архитектурную мощность и модульность, требует более глубокой проработки структуры данных и взаимодействий между объектами. Это делает его менее удобным для задач, связанных с анализом и визуализацией процессов, особенно на начальных этапах.</w:t>
      </w:r>
    </w:p>
    <w:p w14:paraId="1DAB5299" w14:textId="0B6373B3" w:rsidR="008E1FB0" w:rsidRDefault="00AC459F" w:rsidP="00AC459F">
      <w:pPr>
        <w:pStyle w:val="afff1"/>
      </w:pPr>
      <w:r w:rsidRPr="00AC459F">
        <w:t xml:space="preserve">Таким образом в рамках работы принято решение использовать </w:t>
      </w:r>
      <w:r>
        <w:t>функционально-ориентированный подход, который обеспечит более логичную и понятную структуру проекта.</w:t>
      </w:r>
    </w:p>
    <w:p w14:paraId="5FA01523" w14:textId="77777777" w:rsidR="00AC459F" w:rsidRDefault="00AC459F" w:rsidP="00AC459F"/>
    <w:p w14:paraId="508C88A7" w14:textId="77777777" w:rsidR="008E1FB0" w:rsidRDefault="008E1FB0" w:rsidP="008E1FB0">
      <w:pPr>
        <w:pStyle w:val="a3"/>
      </w:pPr>
      <w:bookmarkStart w:id="23" w:name="_Toc196473533"/>
      <w:bookmarkStart w:id="24" w:name="_Toc198548918"/>
      <w:bookmarkStart w:id="25" w:name="_Toc200812158"/>
      <w:r w:rsidRPr="006E0583">
        <w:t>Обоснование</w:t>
      </w:r>
      <w:r>
        <w:t xml:space="preserve"> необходимости и цели использования вычислительной техники для решения задачи</w:t>
      </w:r>
      <w:bookmarkEnd w:id="23"/>
      <w:bookmarkEnd w:id="24"/>
      <w:bookmarkEnd w:id="25"/>
    </w:p>
    <w:p w14:paraId="3A635D0A" w14:textId="77777777" w:rsidR="008E1FB0" w:rsidRPr="00376AD2" w:rsidRDefault="008E1FB0" w:rsidP="008E1FB0">
      <w:pPr>
        <w:pStyle w:val="aff2"/>
      </w:pPr>
    </w:p>
    <w:p w14:paraId="10F51177" w14:textId="77777777" w:rsidR="008E1FB0" w:rsidRDefault="008E1FB0" w:rsidP="008E1FB0">
      <w:pPr>
        <w:pStyle w:val="a4"/>
      </w:pPr>
      <w:bookmarkStart w:id="26" w:name="_Toc196473534"/>
      <w:bookmarkStart w:id="27" w:name="_Toc198548919"/>
      <w:bookmarkStart w:id="28" w:name="_Toc200812159"/>
      <w:r>
        <w:t>Обоснование автоматизации решения задачи</w:t>
      </w:r>
      <w:bookmarkEnd w:id="26"/>
      <w:bookmarkEnd w:id="27"/>
      <w:bookmarkEnd w:id="28"/>
    </w:p>
    <w:p w14:paraId="24ABCAFD" w14:textId="77777777" w:rsidR="008E1FB0" w:rsidRDefault="008E1FB0" w:rsidP="008E1FB0">
      <w:pPr>
        <w:pStyle w:val="aff2"/>
      </w:pPr>
      <w:r>
        <w:t xml:space="preserve">ООО «Восток ИТ» занимается разработкой и внедрением программного обеспечения на базе 1С: изучает требования клиентов, модифицирует их ПО, устанавливает обновления, обучает клиентов использованию внесенных изменений. Для более подробного </w:t>
      </w:r>
      <w:r w:rsidRPr="00F81671">
        <w:t>анализа</w:t>
      </w:r>
      <w:r>
        <w:t xml:space="preserve"> деятельности ООО «Восток ИТ» построена модель бизнес-процессов.</w:t>
      </w:r>
    </w:p>
    <w:p w14:paraId="6D970DB2" w14:textId="41FDFD54" w:rsidR="008E1FB0" w:rsidRDefault="008E1FB0" w:rsidP="008E1FB0">
      <w:pPr>
        <w:pStyle w:val="aff2"/>
      </w:pPr>
      <w:r>
        <w:t xml:space="preserve">Контекстный уровень модели бизнес-процессов в нотации </w:t>
      </w:r>
      <w:r>
        <w:rPr>
          <w:lang w:val="en-US"/>
        </w:rPr>
        <w:t>IDEF</w:t>
      </w:r>
      <w:r w:rsidRPr="001B3722">
        <w:t xml:space="preserve">0 </w:t>
      </w:r>
      <w:r>
        <w:t>представлен на</w:t>
      </w:r>
      <w:r w:rsidR="00E07C41">
        <w:t xml:space="preserve"> рисунке</w:t>
      </w:r>
      <w:r>
        <w:t xml:space="preserve"> </w:t>
      </w:r>
      <w:r w:rsidR="004C048C">
        <w:fldChar w:fldCharType="begin"/>
      </w:r>
      <w:r w:rsidR="004C048C">
        <w:instrText xml:space="preserve"> REF _Ref200802380 \h </w:instrText>
      </w:r>
      <w:r w:rsidR="00E07C41">
        <w:instrText xml:space="preserve"> \* MERGEFORMAT </w:instrText>
      </w:r>
      <w:r w:rsidR="004C048C">
        <w:fldChar w:fldCharType="separate"/>
      </w:r>
      <w:r w:rsidR="003C1F10" w:rsidRPr="003C1F10">
        <w:rPr>
          <w:vanish/>
        </w:rPr>
        <w:t xml:space="preserve">Рисунок </w:t>
      </w:r>
      <w:r w:rsidR="003C1F10">
        <w:rPr>
          <w:noProof/>
        </w:rPr>
        <w:t>2</w:t>
      </w:r>
      <w:r w:rsidR="004C048C">
        <w:fldChar w:fldCharType="end"/>
      </w:r>
      <w:r>
        <w:t>.</w:t>
      </w:r>
    </w:p>
    <w:p w14:paraId="56F551EF" w14:textId="609D51D7" w:rsidR="008E1FB0" w:rsidRDefault="0060403A" w:rsidP="008E1FB0">
      <w:pPr>
        <w:pStyle w:val="aff2"/>
        <w:keepNext/>
        <w:ind w:firstLine="0"/>
        <w:jc w:val="center"/>
      </w:pPr>
      <w:r>
        <w:rPr>
          <w:noProof/>
        </w:rPr>
        <w:lastRenderedPageBreak/>
        <w:drawing>
          <wp:inline distT="0" distB="0" distL="0" distR="0" wp14:anchorId="6E42E7F4" wp14:editId="565A6D56">
            <wp:extent cx="6300470" cy="347091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0470" cy="3470910"/>
                    </a:xfrm>
                    <a:prstGeom prst="rect">
                      <a:avLst/>
                    </a:prstGeom>
                    <a:noFill/>
                    <a:ln>
                      <a:noFill/>
                    </a:ln>
                  </pic:spPr>
                </pic:pic>
              </a:graphicData>
            </a:graphic>
          </wp:inline>
        </w:drawing>
      </w:r>
    </w:p>
    <w:p w14:paraId="1C5529CC" w14:textId="20C9D1D9" w:rsidR="008E1FB0" w:rsidRDefault="008E1FB0" w:rsidP="008E1FB0">
      <w:pPr>
        <w:pStyle w:val="aff7"/>
      </w:pPr>
      <w:bookmarkStart w:id="29" w:name="_Ref200802380"/>
      <w:r>
        <w:t xml:space="preserve">Рисунок </w:t>
      </w:r>
      <w:r>
        <w:fldChar w:fldCharType="begin"/>
      </w:r>
      <w:r>
        <w:instrText xml:space="preserve"> SEQ Рисунок \* ARABIC </w:instrText>
      </w:r>
      <w:r>
        <w:fldChar w:fldCharType="separate"/>
      </w:r>
      <w:r w:rsidR="003C1F10">
        <w:rPr>
          <w:noProof/>
        </w:rPr>
        <w:t>2</w:t>
      </w:r>
      <w:r>
        <w:fldChar w:fldCharType="end"/>
      </w:r>
      <w:bookmarkEnd w:id="29"/>
      <w:r>
        <w:t xml:space="preserve"> – Контекстная диаграмма</w:t>
      </w:r>
      <w:r w:rsidRPr="00343AD4">
        <w:t xml:space="preserve"> </w:t>
      </w:r>
      <w:r>
        <w:t>модели бизнес-процессов ООО «Восток ИТ»</w:t>
      </w:r>
    </w:p>
    <w:p w14:paraId="0A314723" w14:textId="77777777" w:rsidR="008E1FB0" w:rsidRPr="000A705C" w:rsidRDefault="008E1FB0" w:rsidP="008E1FB0">
      <w:pPr>
        <w:pStyle w:val="aff2"/>
      </w:pPr>
      <w:r>
        <w:t>Среди выделенных интерфейсных дуг представлены «Яндекс Формы» и «</w:t>
      </w:r>
      <w:r>
        <w:rPr>
          <w:lang w:val="en-US"/>
        </w:rPr>
        <w:t>Excel</w:t>
      </w:r>
      <w:r>
        <w:t>». Эти механизмы требуют значительной доли ручной обработки данных. Для более подробного анализа проведена декомпозиция контекстного уровня диаграммы.</w:t>
      </w:r>
    </w:p>
    <w:p w14:paraId="1F82BCE5" w14:textId="701CC36E" w:rsidR="008E1FB0" w:rsidRDefault="008E1FB0" w:rsidP="008E1FB0">
      <w:pPr>
        <w:pStyle w:val="aff2"/>
      </w:pPr>
      <w:r>
        <w:t xml:space="preserve">Декомпозиция контекстной диаграммы представлена на рисунке </w:t>
      </w:r>
      <w:r w:rsidR="00E07C41">
        <w:fldChar w:fldCharType="begin"/>
      </w:r>
      <w:r w:rsidR="00E07C41">
        <w:instrText xml:space="preserve"> REF _Ref200802515 \h  \* MERGEFORMAT </w:instrText>
      </w:r>
      <w:r w:rsidR="00E07C41">
        <w:fldChar w:fldCharType="separate"/>
      </w:r>
      <w:r w:rsidR="003C1F10" w:rsidRPr="003C1F10">
        <w:rPr>
          <w:vanish/>
        </w:rPr>
        <w:t xml:space="preserve">Рисунок </w:t>
      </w:r>
      <w:r w:rsidR="003C1F10">
        <w:rPr>
          <w:noProof/>
        </w:rPr>
        <w:t>3</w:t>
      </w:r>
      <w:r w:rsidR="00E07C41">
        <w:fldChar w:fldCharType="end"/>
      </w:r>
      <w:r>
        <w:t>.</w:t>
      </w:r>
    </w:p>
    <w:p w14:paraId="759552FD" w14:textId="3CB1CA8B" w:rsidR="008E1FB0" w:rsidRDefault="0060403A" w:rsidP="008E1FB0">
      <w:pPr>
        <w:pStyle w:val="aff2"/>
        <w:keepNext/>
        <w:ind w:firstLine="0"/>
        <w:jc w:val="center"/>
      </w:pPr>
      <w:r>
        <w:rPr>
          <w:noProof/>
        </w:rPr>
        <w:drawing>
          <wp:inline distT="0" distB="0" distL="0" distR="0" wp14:anchorId="4206D889" wp14:editId="5430A42F">
            <wp:extent cx="6300470" cy="3462655"/>
            <wp:effectExtent l="0" t="0" r="508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0470" cy="3462655"/>
                    </a:xfrm>
                    <a:prstGeom prst="rect">
                      <a:avLst/>
                    </a:prstGeom>
                    <a:noFill/>
                    <a:ln>
                      <a:noFill/>
                    </a:ln>
                  </pic:spPr>
                </pic:pic>
              </a:graphicData>
            </a:graphic>
          </wp:inline>
        </w:drawing>
      </w:r>
    </w:p>
    <w:p w14:paraId="7C9D9DC8" w14:textId="5EB8DB4C" w:rsidR="008E1FB0" w:rsidRDefault="008E1FB0" w:rsidP="008E1FB0">
      <w:pPr>
        <w:pStyle w:val="aff7"/>
      </w:pPr>
      <w:bookmarkStart w:id="30" w:name="_Ref200802515"/>
      <w:r>
        <w:t xml:space="preserve">Рисунок </w:t>
      </w:r>
      <w:r>
        <w:fldChar w:fldCharType="begin"/>
      </w:r>
      <w:r>
        <w:instrText xml:space="preserve"> SEQ Рисунок \* ARABIC </w:instrText>
      </w:r>
      <w:r>
        <w:fldChar w:fldCharType="separate"/>
      </w:r>
      <w:r w:rsidR="003C1F10">
        <w:rPr>
          <w:noProof/>
        </w:rPr>
        <w:t>3</w:t>
      </w:r>
      <w:r>
        <w:fldChar w:fldCharType="end"/>
      </w:r>
      <w:bookmarkEnd w:id="30"/>
      <w:r>
        <w:t xml:space="preserve"> – Декомпозиция контекстной диаграммы</w:t>
      </w:r>
    </w:p>
    <w:p w14:paraId="45BAF4D2" w14:textId="79C47EB9" w:rsidR="008E1FB0" w:rsidRDefault="008E1FB0" w:rsidP="008E1FB0">
      <w:pPr>
        <w:pStyle w:val="aff2"/>
      </w:pPr>
      <w:r>
        <w:lastRenderedPageBreak/>
        <w:t xml:space="preserve">На декомпозиции контекстной диаграммы видно, что программные средства и сервисы со значительной долей ручной обработки используются в процессе «Управление </w:t>
      </w:r>
      <w:r w:rsidR="00EE01C6">
        <w:t>проектными задачами</w:t>
      </w:r>
      <w:r>
        <w:t>». Для анализа выполнена декомпозиция процесса «Управление проект</w:t>
      </w:r>
      <w:r w:rsidR="00EE01C6">
        <w:t>ными задачами</w:t>
      </w:r>
      <w:r>
        <w:t>».</w:t>
      </w:r>
    </w:p>
    <w:p w14:paraId="304EFD2C" w14:textId="77777777" w:rsidR="008E1FB0" w:rsidRPr="00AA36DB" w:rsidRDefault="008E1FB0" w:rsidP="008E1FB0">
      <w:pPr>
        <w:pStyle w:val="aff2"/>
      </w:pPr>
      <w:r w:rsidRPr="000866C9">
        <w:t>Декомпозиция процесс</w:t>
      </w:r>
      <w:r>
        <w:t>ов</w:t>
      </w:r>
      <w:r w:rsidRPr="000866C9">
        <w:t xml:space="preserve"> «Работа с клиентами»</w:t>
      </w:r>
      <w:r>
        <w:t xml:space="preserve">, </w:t>
      </w:r>
      <w:r w:rsidRPr="000866C9">
        <w:t>«Проектирование решений»</w:t>
      </w:r>
      <w:r w:rsidRPr="00B3390E">
        <w:t xml:space="preserve">, </w:t>
      </w:r>
      <w:r w:rsidRPr="000866C9">
        <w:t xml:space="preserve"> «Разработка и внедрение»</w:t>
      </w:r>
      <w:r>
        <w:t xml:space="preserve"> и </w:t>
      </w:r>
      <w:r w:rsidRPr="000866C9">
        <w:t>«Сопровождение и поддержка»</w:t>
      </w:r>
      <w:r>
        <w:t xml:space="preserve"> </w:t>
      </w:r>
      <w:r w:rsidRPr="000866C9">
        <w:t>представлен</w:t>
      </w:r>
      <w:r>
        <w:t>ы</w:t>
      </w:r>
      <w:r w:rsidRPr="000866C9">
        <w:t xml:space="preserve"> на рисунк</w:t>
      </w:r>
      <w:r>
        <w:t>ах</w:t>
      </w:r>
      <w:r w:rsidRPr="000866C9">
        <w:t xml:space="preserve"> А.1</w:t>
      </w:r>
      <w:r>
        <w:t xml:space="preserve"> – А.4.</w:t>
      </w:r>
    </w:p>
    <w:p w14:paraId="61535580" w14:textId="311CDFF3" w:rsidR="008E1FB0" w:rsidRPr="00AA36DB" w:rsidRDefault="008E1FB0" w:rsidP="008E1FB0">
      <w:pPr>
        <w:pStyle w:val="aff2"/>
      </w:pPr>
      <w:r>
        <w:t>Процесс «Управление проект</w:t>
      </w:r>
      <w:r w:rsidR="00EE01C6">
        <w:t>ными задачами</w:t>
      </w:r>
      <w:r>
        <w:t>» начинается с формирования проек</w:t>
      </w:r>
      <w:r w:rsidR="00EE01C6">
        <w:t>тных команд</w:t>
      </w:r>
      <w:r>
        <w:t xml:space="preserve">. Далее задачи </w:t>
      </w:r>
      <w:r w:rsidR="00EE01C6">
        <w:t xml:space="preserve">из проектной документации </w:t>
      </w:r>
      <w:r>
        <w:t xml:space="preserve">проекта распределяются между сотрудниками отдела разработки и внедрения. Важным этапом является анализ дополнительных задач, которые поступают от отдела разработки и внедрения. Полученные в ходе анализа данные используются в процессе распределения задач для создания более корректной и равномерной нагрузки на сотрудников. Декомпозиция процесса «Управление </w:t>
      </w:r>
      <w:r w:rsidR="00344DCD">
        <w:t>проектными задачами</w:t>
      </w:r>
      <w:r>
        <w:t xml:space="preserve">» представлена на рисунке </w:t>
      </w:r>
      <w:r w:rsidR="00E07C41">
        <w:fldChar w:fldCharType="begin"/>
      </w:r>
      <w:r w:rsidR="00E07C41">
        <w:instrText xml:space="preserve"> REF _Ref200802698 \h  \* MERGEFORMAT </w:instrText>
      </w:r>
      <w:r w:rsidR="00E07C41">
        <w:fldChar w:fldCharType="separate"/>
      </w:r>
      <w:r w:rsidR="003C1F10" w:rsidRPr="003C1F10">
        <w:rPr>
          <w:vanish/>
        </w:rPr>
        <w:t xml:space="preserve">Рисунок </w:t>
      </w:r>
      <w:r w:rsidR="003C1F10">
        <w:rPr>
          <w:noProof/>
        </w:rPr>
        <w:t>4</w:t>
      </w:r>
      <w:r w:rsidR="00E07C41">
        <w:fldChar w:fldCharType="end"/>
      </w:r>
      <w:r>
        <w:t>.</w:t>
      </w:r>
    </w:p>
    <w:p w14:paraId="55040B81" w14:textId="4CFE5D25" w:rsidR="008E1FB0" w:rsidRDefault="00EB467A" w:rsidP="008E1FB0">
      <w:pPr>
        <w:pStyle w:val="aff2"/>
        <w:keepNext/>
        <w:ind w:firstLine="0"/>
        <w:jc w:val="center"/>
      </w:pPr>
      <w:r>
        <w:rPr>
          <w:noProof/>
        </w:rPr>
        <w:drawing>
          <wp:inline distT="0" distB="0" distL="0" distR="0" wp14:anchorId="0DB6C9B4" wp14:editId="55CCD829">
            <wp:extent cx="6300470" cy="3462655"/>
            <wp:effectExtent l="0" t="0" r="508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3462655"/>
                    </a:xfrm>
                    <a:prstGeom prst="rect">
                      <a:avLst/>
                    </a:prstGeom>
                    <a:noFill/>
                    <a:ln>
                      <a:noFill/>
                    </a:ln>
                  </pic:spPr>
                </pic:pic>
              </a:graphicData>
            </a:graphic>
          </wp:inline>
        </w:drawing>
      </w:r>
    </w:p>
    <w:p w14:paraId="173A454F" w14:textId="15BD0518" w:rsidR="008E1FB0" w:rsidRDefault="008E1FB0" w:rsidP="008E1FB0">
      <w:pPr>
        <w:pStyle w:val="aff7"/>
      </w:pPr>
      <w:bookmarkStart w:id="31" w:name="_Ref200802698"/>
      <w:r>
        <w:t xml:space="preserve">Рисунок </w:t>
      </w:r>
      <w:r>
        <w:fldChar w:fldCharType="begin"/>
      </w:r>
      <w:r>
        <w:instrText xml:space="preserve"> SEQ Рисунок \* ARABIC </w:instrText>
      </w:r>
      <w:r>
        <w:fldChar w:fldCharType="separate"/>
      </w:r>
      <w:r w:rsidR="003C1F10">
        <w:rPr>
          <w:noProof/>
        </w:rPr>
        <w:t>4</w:t>
      </w:r>
      <w:r>
        <w:fldChar w:fldCharType="end"/>
      </w:r>
      <w:bookmarkEnd w:id="31"/>
      <w:r>
        <w:t xml:space="preserve"> – </w:t>
      </w:r>
      <w:r w:rsidRPr="002B0B12">
        <w:t>Декомпозиция процесса «</w:t>
      </w:r>
      <w:r>
        <w:t xml:space="preserve">Управление </w:t>
      </w:r>
      <w:r w:rsidR="001F6A31">
        <w:t>проектными задачами</w:t>
      </w:r>
      <w:r w:rsidRPr="002B0B12">
        <w:t>»</w:t>
      </w:r>
    </w:p>
    <w:p w14:paraId="54309EC3" w14:textId="10A2DA8F" w:rsidR="008E1FB0" w:rsidRDefault="008E1FB0" w:rsidP="008E1FB0">
      <w:pPr>
        <w:pStyle w:val="aff2"/>
      </w:pPr>
      <w:r>
        <w:lastRenderedPageBreak/>
        <w:t xml:space="preserve">Наиболее нагружен ручной обработкой процесс «Анализ </w:t>
      </w:r>
      <w:r w:rsidR="00A3758E">
        <w:t>нарядов</w:t>
      </w:r>
      <w:r>
        <w:t>». Для более глубокого анализа выполнена декомпозиция процесса «Анализ</w:t>
      </w:r>
      <w:r w:rsidR="00A3758E">
        <w:t xml:space="preserve"> нарядов</w:t>
      </w:r>
      <w:r>
        <w:t>».</w:t>
      </w:r>
      <w:r w:rsidR="00CC73F5">
        <w:t xml:space="preserve"> </w:t>
      </w:r>
      <w:r>
        <w:t xml:space="preserve">Декомпозиция процесса «Анализ </w:t>
      </w:r>
      <w:r w:rsidR="00A3758E">
        <w:t>нарядов</w:t>
      </w:r>
      <w:r>
        <w:t xml:space="preserve">» представлена на рисунке </w:t>
      </w:r>
      <w:r w:rsidR="00E07C41">
        <w:fldChar w:fldCharType="begin"/>
      </w:r>
      <w:r w:rsidR="00E07C41">
        <w:instrText xml:space="preserve"> REF _Ref200802714 \h  \* MERGEFORMAT </w:instrText>
      </w:r>
      <w:r w:rsidR="00E07C41">
        <w:fldChar w:fldCharType="separate"/>
      </w:r>
      <w:r w:rsidR="003C1F10" w:rsidRPr="003C1F10">
        <w:rPr>
          <w:vanish/>
        </w:rPr>
        <w:t xml:space="preserve">Рисунок </w:t>
      </w:r>
      <w:r w:rsidR="003C1F10">
        <w:rPr>
          <w:noProof/>
        </w:rPr>
        <w:t>5</w:t>
      </w:r>
      <w:r w:rsidR="00E07C41">
        <w:fldChar w:fldCharType="end"/>
      </w:r>
      <w:r>
        <w:t>.</w:t>
      </w:r>
    </w:p>
    <w:p w14:paraId="68476FFC" w14:textId="2256525F" w:rsidR="008E1FB0" w:rsidRDefault="00EB467A" w:rsidP="008E1FB0">
      <w:pPr>
        <w:pStyle w:val="aff2"/>
        <w:keepNext/>
        <w:ind w:firstLine="0"/>
        <w:jc w:val="center"/>
      </w:pPr>
      <w:r>
        <w:rPr>
          <w:noProof/>
        </w:rPr>
        <w:drawing>
          <wp:inline distT="0" distB="0" distL="0" distR="0" wp14:anchorId="2F262876" wp14:editId="58AE17A6">
            <wp:extent cx="6300470" cy="347472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0470" cy="3474720"/>
                    </a:xfrm>
                    <a:prstGeom prst="rect">
                      <a:avLst/>
                    </a:prstGeom>
                    <a:noFill/>
                    <a:ln>
                      <a:noFill/>
                    </a:ln>
                  </pic:spPr>
                </pic:pic>
              </a:graphicData>
            </a:graphic>
          </wp:inline>
        </w:drawing>
      </w:r>
    </w:p>
    <w:p w14:paraId="17A00BE3" w14:textId="733AAEC2" w:rsidR="008E1FB0" w:rsidRDefault="008E1FB0" w:rsidP="008E1FB0">
      <w:pPr>
        <w:pStyle w:val="aff7"/>
      </w:pPr>
      <w:bookmarkStart w:id="32" w:name="_Ref200802714"/>
      <w:r>
        <w:t xml:space="preserve">Рисунок </w:t>
      </w:r>
      <w:r>
        <w:fldChar w:fldCharType="begin"/>
      </w:r>
      <w:r>
        <w:instrText xml:space="preserve"> SEQ Рисунок \* ARABIC </w:instrText>
      </w:r>
      <w:r>
        <w:fldChar w:fldCharType="separate"/>
      </w:r>
      <w:r w:rsidR="003C1F10">
        <w:rPr>
          <w:noProof/>
        </w:rPr>
        <w:t>5</w:t>
      </w:r>
      <w:r>
        <w:fldChar w:fldCharType="end"/>
      </w:r>
      <w:bookmarkEnd w:id="32"/>
      <w:r>
        <w:t xml:space="preserve"> – </w:t>
      </w:r>
      <w:r w:rsidRPr="00C714F0">
        <w:t xml:space="preserve">Декомпозиция процесса «Анализ </w:t>
      </w:r>
      <w:r w:rsidR="00A3758E">
        <w:t>нарядов</w:t>
      </w:r>
      <w:r w:rsidRPr="00C714F0">
        <w:t>»</w:t>
      </w:r>
    </w:p>
    <w:p w14:paraId="50D910A2" w14:textId="48F080AF" w:rsidR="00CC73F5" w:rsidRDefault="00CC73F5" w:rsidP="00CC73F5">
      <w:pPr>
        <w:pStyle w:val="aff2"/>
      </w:pPr>
      <w:r>
        <w:t xml:space="preserve">Выявлено, что оба высоконагруженных ручной обработкой программных решения используются в процессе «Анализ дополнительной нагрузки». Для более глубокого анализа выполнена декомпозиция процесса «Анализ дополнительной нагрузки». Декомпозиция процесса «Анализ дополнительной нагрузки» представлена на рисунке </w:t>
      </w:r>
      <w:r w:rsidR="00E07C41">
        <w:fldChar w:fldCharType="begin"/>
      </w:r>
      <w:r w:rsidR="00E07C41">
        <w:instrText xml:space="preserve"> REF _Ref200802729 \h  \* MERGEFORMAT </w:instrText>
      </w:r>
      <w:r w:rsidR="00E07C41">
        <w:fldChar w:fldCharType="separate"/>
      </w:r>
      <w:r w:rsidR="003C1F10" w:rsidRPr="003C1F10">
        <w:rPr>
          <w:vanish/>
        </w:rPr>
        <w:t xml:space="preserve">Рисунок </w:t>
      </w:r>
      <w:r w:rsidR="003C1F10">
        <w:rPr>
          <w:noProof/>
        </w:rPr>
        <w:t>6</w:t>
      </w:r>
      <w:r w:rsidR="00E07C41">
        <w:fldChar w:fldCharType="end"/>
      </w:r>
      <w:r>
        <w:t>.</w:t>
      </w:r>
    </w:p>
    <w:p w14:paraId="325FE8AD" w14:textId="358240AE" w:rsidR="00CC73F5" w:rsidRDefault="00F01FFA" w:rsidP="00CC73F5">
      <w:pPr>
        <w:pStyle w:val="aff2"/>
        <w:keepNext/>
        <w:ind w:firstLine="0"/>
        <w:jc w:val="center"/>
      </w:pPr>
      <w:r>
        <w:rPr>
          <w:noProof/>
        </w:rPr>
        <w:lastRenderedPageBreak/>
        <w:drawing>
          <wp:inline distT="0" distB="0" distL="0" distR="0" wp14:anchorId="5AE80F3D" wp14:editId="4D28864E">
            <wp:extent cx="6300470" cy="3445510"/>
            <wp:effectExtent l="0" t="0" r="508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470" cy="3445510"/>
                    </a:xfrm>
                    <a:prstGeom prst="rect">
                      <a:avLst/>
                    </a:prstGeom>
                    <a:noFill/>
                    <a:ln>
                      <a:noFill/>
                    </a:ln>
                  </pic:spPr>
                </pic:pic>
              </a:graphicData>
            </a:graphic>
          </wp:inline>
        </w:drawing>
      </w:r>
    </w:p>
    <w:p w14:paraId="246DF5D0" w14:textId="58BCE1DF" w:rsidR="00CC73F5" w:rsidRDefault="00CC73F5" w:rsidP="00CC73F5">
      <w:pPr>
        <w:pStyle w:val="aff7"/>
      </w:pPr>
      <w:bookmarkStart w:id="33" w:name="_Ref200802729"/>
      <w:r>
        <w:t xml:space="preserve">Рисунок </w:t>
      </w:r>
      <w:r>
        <w:fldChar w:fldCharType="begin"/>
      </w:r>
      <w:r>
        <w:instrText xml:space="preserve"> SEQ Рисунок \* ARABIC </w:instrText>
      </w:r>
      <w:r>
        <w:fldChar w:fldCharType="separate"/>
      </w:r>
      <w:r w:rsidR="003C1F10">
        <w:rPr>
          <w:noProof/>
        </w:rPr>
        <w:t>6</w:t>
      </w:r>
      <w:r>
        <w:fldChar w:fldCharType="end"/>
      </w:r>
      <w:bookmarkEnd w:id="33"/>
      <w:r>
        <w:t xml:space="preserve"> – </w:t>
      </w:r>
      <w:r w:rsidRPr="00C714F0">
        <w:t xml:space="preserve">Декомпозиция процесса «Анализ </w:t>
      </w:r>
      <w:r>
        <w:t>нарядов</w:t>
      </w:r>
      <w:r w:rsidRPr="00C714F0">
        <w:t>»</w:t>
      </w:r>
    </w:p>
    <w:p w14:paraId="71F4C82C" w14:textId="2EEB9A66" w:rsidR="008E1FB0" w:rsidRDefault="008E1FB0" w:rsidP="008E1FB0">
      <w:pPr>
        <w:pStyle w:val="aff2"/>
      </w:pPr>
      <w:r>
        <w:t>В текущем процессе анализ</w:t>
      </w:r>
      <w:r w:rsidR="00CC73F5">
        <w:t>а дополнительной нагрузки</w:t>
      </w:r>
      <w:r>
        <w:t xml:space="preserve"> сотрудники вручную вводят информацию через Яндекс Формы, затем экспортируют её в Excel для составления отчетов и проведения анализа. Это приводит к ряду существенных проблем:</w:t>
      </w:r>
    </w:p>
    <w:p w14:paraId="56B02F7A" w14:textId="77777777" w:rsidR="008E1FB0" w:rsidRDefault="008E1FB0">
      <w:pPr>
        <w:pStyle w:val="aff2"/>
        <w:numPr>
          <w:ilvl w:val="0"/>
          <w:numId w:val="5"/>
        </w:numPr>
      </w:pPr>
      <w:r>
        <w:t>увеличение длительности процесса: сотрудники тратят время на скачивание данных из Яндекс Форм и перенос их в Excel, что замедляет процесс получения аналитики и снижает общую продуктивность;</w:t>
      </w:r>
    </w:p>
    <w:p w14:paraId="401A3FF3" w14:textId="1E0D9263" w:rsidR="008E1FB0" w:rsidRDefault="008E1FB0">
      <w:pPr>
        <w:pStyle w:val="aff2"/>
        <w:numPr>
          <w:ilvl w:val="0"/>
          <w:numId w:val="5"/>
        </w:numPr>
      </w:pPr>
      <w:r>
        <w:t>риск ошибок из-за человеческого фактора: о</w:t>
      </w:r>
      <w:r w:rsidRPr="00787D53">
        <w:t>тчеты в Excel формируются вручную: создаются диаграммы, сводные таблицы, прописываются формулы и добавляются поля без использования шаблонов или аналитических панелей.</w:t>
      </w:r>
      <w:r w:rsidR="00F16040">
        <w:t>, э</w:t>
      </w:r>
      <w:r w:rsidRPr="00787D53">
        <w:t>то ограничивает глубину анализа и увеличивает вероятность ошибок.</w:t>
      </w:r>
      <w:r>
        <w:t>;</w:t>
      </w:r>
    </w:p>
    <w:p w14:paraId="4A1424F1" w14:textId="20163062" w:rsidR="008E1FB0" w:rsidRDefault="008E1FB0">
      <w:pPr>
        <w:pStyle w:val="aff2"/>
        <w:numPr>
          <w:ilvl w:val="0"/>
          <w:numId w:val="5"/>
        </w:numPr>
      </w:pPr>
      <w:r>
        <w:t>дублирование работы: данные о задачах не интегрированы напрямую с сервисом Asana.</w:t>
      </w:r>
      <w:r w:rsidR="00F16040">
        <w:t>, в</w:t>
      </w:r>
      <w:r w:rsidRPr="00D00EDC">
        <w:t xml:space="preserve"> результате одну и ту же информацию приходится вводить как в Яндекс Формы, так и в Asana</w:t>
      </w:r>
      <w:r>
        <w:t>.</w:t>
      </w:r>
      <w:r w:rsidR="00F16040">
        <w:t>, т</w:t>
      </w:r>
      <w:r>
        <w:t>акже из-за отсутствия интеграции отсутствует возможность отслеживания состояния задач.</w:t>
      </w:r>
    </w:p>
    <w:p w14:paraId="01DA1F53" w14:textId="77777777" w:rsidR="008E1FB0" w:rsidRDefault="008E1FB0" w:rsidP="008E1FB0">
      <w:pPr>
        <w:pStyle w:val="aff2"/>
      </w:pPr>
      <w:r>
        <w:t xml:space="preserve">Последствия данных проблем: </w:t>
      </w:r>
    </w:p>
    <w:p w14:paraId="27F06A9A" w14:textId="77777777" w:rsidR="008E1FB0" w:rsidRDefault="008E1FB0">
      <w:pPr>
        <w:pStyle w:val="aff2"/>
        <w:numPr>
          <w:ilvl w:val="0"/>
          <w:numId w:val="5"/>
        </w:numPr>
      </w:pPr>
      <w:r>
        <w:t>в</w:t>
      </w:r>
      <w:r w:rsidRPr="00836C6F">
        <w:t>ысокая вероятность ошибок в отчетах</w:t>
      </w:r>
      <w:r>
        <w:t>;</w:t>
      </w:r>
    </w:p>
    <w:p w14:paraId="4D36594F" w14:textId="77777777" w:rsidR="008E1FB0" w:rsidRDefault="008E1FB0">
      <w:pPr>
        <w:pStyle w:val="aff2"/>
        <w:numPr>
          <w:ilvl w:val="0"/>
          <w:numId w:val="5"/>
        </w:numPr>
      </w:pPr>
      <w:r>
        <w:lastRenderedPageBreak/>
        <w:t>низкая эффективность анализа;</w:t>
      </w:r>
    </w:p>
    <w:p w14:paraId="390D017E" w14:textId="77777777" w:rsidR="008E1FB0" w:rsidRDefault="008E1FB0">
      <w:pPr>
        <w:pStyle w:val="aff2"/>
        <w:numPr>
          <w:ilvl w:val="0"/>
          <w:numId w:val="5"/>
        </w:numPr>
      </w:pPr>
      <w:r>
        <w:t>потери производительности сотрудников;</w:t>
      </w:r>
    </w:p>
    <w:p w14:paraId="42FF17CA" w14:textId="77777777" w:rsidR="008E1FB0" w:rsidRDefault="008E1FB0">
      <w:pPr>
        <w:pStyle w:val="aff2"/>
        <w:numPr>
          <w:ilvl w:val="0"/>
          <w:numId w:val="5"/>
        </w:numPr>
      </w:pPr>
      <w:r>
        <w:t>вероятность р</w:t>
      </w:r>
      <w:r w:rsidRPr="007B0117">
        <w:t xml:space="preserve">асхождения в данных между </w:t>
      </w:r>
      <w:r>
        <w:t>сервисами.</w:t>
      </w:r>
    </w:p>
    <w:p w14:paraId="4F407221" w14:textId="77777777" w:rsidR="008E1FB0" w:rsidRPr="003A14A4" w:rsidRDefault="008E1FB0" w:rsidP="008E1FB0">
      <w:pPr>
        <w:pStyle w:val="aff2"/>
      </w:pPr>
      <w:r>
        <w:t xml:space="preserve">Также в текущих процессах управления проектами отсутствует деятельность по анализу основного распределения задач по проектам. Для отслеживания текущих задач используется сервис канбан досок </w:t>
      </w:r>
      <w:r>
        <w:rPr>
          <w:lang w:val="en-US"/>
        </w:rPr>
        <w:t>Asana</w:t>
      </w:r>
      <w:r w:rsidRPr="003A14A4">
        <w:t xml:space="preserve">, </w:t>
      </w:r>
      <w:r>
        <w:t xml:space="preserve">но он не предоставляет возможностей глубокого анализа и хранения исторической информации. Отсутствие анализа приводит к сложностям в расчете нагрузки на сотрудников и может привести к некорректному распределению задач, в результате чего часть сотрудников будет перегружена, а часть </w:t>
      </w:r>
      <w:r w:rsidRPr="008B5702">
        <w:t>недогружена</w:t>
      </w:r>
      <w:r>
        <w:t>.</w:t>
      </w:r>
    </w:p>
    <w:p w14:paraId="76673C58" w14:textId="77777777" w:rsidR="008E1FB0" w:rsidRPr="007E565E" w:rsidRDefault="008E1FB0" w:rsidP="008E1FB0">
      <w:pPr>
        <w:pStyle w:val="aff2"/>
      </w:pPr>
    </w:p>
    <w:p w14:paraId="7182EC6F" w14:textId="77777777" w:rsidR="008E1FB0" w:rsidRDefault="008E1FB0" w:rsidP="008E1FB0">
      <w:pPr>
        <w:pStyle w:val="a4"/>
      </w:pPr>
      <w:bookmarkStart w:id="34" w:name="_Toc196473535"/>
      <w:bookmarkStart w:id="35" w:name="_Toc198548920"/>
      <w:bookmarkStart w:id="36" w:name="_Toc200812160"/>
      <w:r>
        <w:t>Цели и задачи автоматизации</w:t>
      </w:r>
      <w:bookmarkEnd w:id="34"/>
      <w:bookmarkEnd w:id="35"/>
      <w:bookmarkEnd w:id="36"/>
    </w:p>
    <w:p w14:paraId="46B550E4" w14:textId="7CDB277B" w:rsidR="008E1FB0" w:rsidRDefault="008E1FB0" w:rsidP="008E1FB0">
      <w:pPr>
        <w:pStyle w:val="aff2"/>
      </w:pPr>
      <w:r w:rsidRPr="00814387">
        <w:t>Цель автоматизации</w:t>
      </w:r>
      <w:r>
        <w:t xml:space="preserve"> – снизить вероятность ошибок в отчетах, повысить эффективность и оперативность анализа, снизить трудозатраты на анализ и исключить дублирование данных. Для решения предлагается </w:t>
      </w:r>
      <w:r w:rsidRPr="00814387">
        <w:t>разработ</w:t>
      </w:r>
      <w:r>
        <w:t>ка</w:t>
      </w:r>
      <w:r w:rsidRPr="00814387">
        <w:t xml:space="preserve"> </w:t>
      </w:r>
      <w:r>
        <w:t>программного средства</w:t>
      </w:r>
      <w:r w:rsidRPr="00814387">
        <w:t>, автоматически импортирующ</w:t>
      </w:r>
      <w:r>
        <w:t>ее</w:t>
      </w:r>
      <w:r w:rsidRPr="00814387">
        <w:t xml:space="preserve"> данные из Asana, и обеспечивающ</w:t>
      </w:r>
      <w:r>
        <w:t>ее</w:t>
      </w:r>
      <w:r w:rsidRPr="00814387">
        <w:t xml:space="preserve"> создание отчетов, хранение данных и анализ как текущих, так и выполненных задач.</w:t>
      </w:r>
    </w:p>
    <w:p w14:paraId="34ED0A54" w14:textId="77777777" w:rsidR="008E1FB0" w:rsidRDefault="008E1FB0" w:rsidP="008E1FB0">
      <w:pPr>
        <w:pStyle w:val="aff2"/>
      </w:pPr>
      <w:r>
        <w:t>Предлагаемое решение позволит:</w:t>
      </w:r>
    </w:p>
    <w:p w14:paraId="04B207A5" w14:textId="77777777" w:rsidR="008E1FB0" w:rsidRDefault="008E1FB0">
      <w:pPr>
        <w:pStyle w:val="aff2"/>
        <w:numPr>
          <w:ilvl w:val="0"/>
          <w:numId w:val="6"/>
        </w:numPr>
      </w:pPr>
      <w:r>
        <w:t>м</w:t>
      </w:r>
      <w:r w:rsidRPr="007F5774">
        <w:t xml:space="preserve">инимизировать </w:t>
      </w:r>
      <w:r>
        <w:t>человеческий фактор при составлении отчетов: программное средство автоматически формирует отчеты по запросу, без необходимости вручную вводить формулы, выбора полей для отчетов и диаграмм;</w:t>
      </w:r>
    </w:p>
    <w:p w14:paraId="3CDBF139" w14:textId="77777777" w:rsidR="008E1FB0" w:rsidRDefault="008E1FB0">
      <w:pPr>
        <w:pStyle w:val="aff2"/>
        <w:numPr>
          <w:ilvl w:val="0"/>
          <w:numId w:val="6"/>
        </w:numPr>
      </w:pPr>
      <w:r>
        <w:t>снизить длительность процесса: б</w:t>
      </w:r>
      <w:r w:rsidRPr="00FA17C0">
        <w:t>лагодаря автоматической загрузке и обработке данных исключается ручной экспорт и составление отчетов, что ускоряет получение аналитики</w:t>
      </w:r>
      <w:r>
        <w:t>;</w:t>
      </w:r>
    </w:p>
    <w:p w14:paraId="5CC1FEF5" w14:textId="77777777" w:rsidR="008E1FB0" w:rsidRDefault="008E1FB0">
      <w:pPr>
        <w:pStyle w:val="aff2"/>
        <w:numPr>
          <w:ilvl w:val="0"/>
          <w:numId w:val="6"/>
        </w:numPr>
      </w:pPr>
      <w:r>
        <w:t>исключить дублирование данных: программное средство</w:t>
      </w:r>
      <w:r w:rsidRPr="00063536">
        <w:t xml:space="preserve"> получает данные напрямую из Asana, устраняя необходимость использования Яндекс Форм и ручного ввода информации в нескольких местах</w:t>
      </w:r>
      <w:r>
        <w:t>;</w:t>
      </w:r>
    </w:p>
    <w:p w14:paraId="195EE262" w14:textId="77777777" w:rsidR="008E1FB0" w:rsidRDefault="008E1FB0">
      <w:pPr>
        <w:pStyle w:val="aff2"/>
        <w:numPr>
          <w:ilvl w:val="0"/>
          <w:numId w:val="6"/>
        </w:numPr>
      </w:pPr>
      <w:r>
        <w:t>о</w:t>
      </w:r>
      <w:r w:rsidRPr="000C2398">
        <w:t>беспечить глубокий и гибкий анализ</w:t>
      </w:r>
      <w:r>
        <w:t>: и</w:t>
      </w:r>
      <w:r w:rsidRPr="000C2398">
        <w:t>мпорт всех данных из Asana позволит анализировать как дополнительные, так и основные задачи проекта</w:t>
      </w:r>
      <w:r>
        <w:t>;</w:t>
      </w:r>
    </w:p>
    <w:p w14:paraId="681F9A39" w14:textId="77777777" w:rsidR="008E1FB0" w:rsidRDefault="008E1FB0">
      <w:pPr>
        <w:pStyle w:val="aff2"/>
        <w:numPr>
          <w:ilvl w:val="0"/>
          <w:numId w:val="6"/>
        </w:numPr>
      </w:pPr>
      <w:r>
        <w:lastRenderedPageBreak/>
        <w:t xml:space="preserve">добавить хранение и анализ исторических данных: новая программное средство сохраняет данные о задачах </w:t>
      </w:r>
      <w:r w:rsidRPr="003732EF">
        <w:t>даже после их удаления из Asana</w:t>
      </w:r>
      <w:r>
        <w:t xml:space="preserve">, что позволяет </w:t>
      </w:r>
      <w:r w:rsidRPr="003732EF">
        <w:t xml:space="preserve">формировать отчеты по уже завершённым </w:t>
      </w:r>
      <w:r>
        <w:t>задачам</w:t>
      </w:r>
      <w:r w:rsidRPr="003732EF">
        <w:t xml:space="preserve"> и отслеживать изменения во времени</w:t>
      </w:r>
      <w:r>
        <w:t>.</w:t>
      </w:r>
    </w:p>
    <w:p w14:paraId="1F6C67A2" w14:textId="77777777" w:rsidR="008E1FB0" w:rsidRDefault="008E1FB0" w:rsidP="008E1FB0">
      <w:pPr>
        <w:pStyle w:val="aff2"/>
      </w:pPr>
      <w:r>
        <w:t>Ожидаемый практический эффект для предприятия:</w:t>
      </w:r>
    </w:p>
    <w:p w14:paraId="1CD06D0C" w14:textId="77777777" w:rsidR="008E1FB0" w:rsidRPr="00181B34" w:rsidRDefault="008E1FB0">
      <w:pPr>
        <w:pStyle w:val="aff2"/>
        <w:numPr>
          <w:ilvl w:val="0"/>
          <w:numId w:val="6"/>
        </w:numPr>
      </w:pPr>
      <w:r>
        <w:t>б</w:t>
      </w:r>
      <w:r w:rsidRPr="00181B34">
        <w:t>олее точн</w:t>
      </w:r>
      <w:r>
        <w:t>ый</w:t>
      </w:r>
      <w:r w:rsidRPr="00181B34">
        <w:t xml:space="preserve"> анализ нагрузк</w:t>
      </w:r>
      <w:r>
        <w:t>и</w:t>
      </w:r>
      <w:r w:rsidRPr="00181B34">
        <w:t xml:space="preserve"> на сотрудников;</w:t>
      </w:r>
    </w:p>
    <w:p w14:paraId="02F42BDF" w14:textId="77777777" w:rsidR="008E1FB0" w:rsidRPr="00181B34" w:rsidRDefault="008E1FB0">
      <w:pPr>
        <w:pStyle w:val="aff2"/>
        <w:numPr>
          <w:ilvl w:val="0"/>
          <w:numId w:val="6"/>
        </w:numPr>
      </w:pPr>
      <w:r>
        <w:t>э</w:t>
      </w:r>
      <w:r w:rsidRPr="00181B34">
        <w:t>ффективно</w:t>
      </w:r>
      <w:r>
        <w:t>е</w:t>
      </w:r>
      <w:r w:rsidRPr="00181B34">
        <w:t xml:space="preserve"> распред</w:t>
      </w:r>
      <w:r>
        <w:t>еление</w:t>
      </w:r>
      <w:r w:rsidRPr="00181B34">
        <w:t xml:space="preserve"> задач между ними;</w:t>
      </w:r>
    </w:p>
    <w:p w14:paraId="6C43BA90" w14:textId="77777777" w:rsidR="008E1FB0" w:rsidRPr="00181B34" w:rsidRDefault="008E1FB0">
      <w:pPr>
        <w:pStyle w:val="aff2"/>
        <w:numPr>
          <w:ilvl w:val="0"/>
          <w:numId w:val="6"/>
        </w:numPr>
      </w:pPr>
      <w:r>
        <w:t>у</w:t>
      </w:r>
      <w:r w:rsidRPr="00181B34">
        <w:t>мен</w:t>
      </w:r>
      <w:r>
        <w:t>ьшение</w:t>
      </w:r>
      <w:r w:rsidRPr="00181B34">
        <w:t xml:space="preserve"> количеств</w:t>
      </w:r>
      <w:r>
        <w:t>а</w:t>
      </w:r>
      <w:r w:rsidRPr="00181B34">
        <w:t xml:space="preserve"> перегруженных или недогруженных специалистов;</w:t>
      </w:r>
    </w:p>
    <w:p w14:paraId="7D591B20" w14:textId="77777777" w:rsidR="008E1FB0" w:rsidRPr="00181B34" w:rsidRDefault="008E1FB0">
      <w:pPr>
        <w:pStyle w:val="aff2"/>
        <w:numPr>
          <w:ilvl w:val="0"/>
          <w:numId w:val="6"/>
        </w:numPr>
      </w:pPr>
      <w:r>
        <w:t>с</w:t>
      </w:r>
      <w:r w:rsidRPr="00181B34">
        <w:t>ни</w:t>
      </w:r>
      <w:r>
        <w:t>жение</w:t>
      </w:r>
      <w:r w:rsidRPr="00181B34">
        <w:t xml:space="preserve"> врем</w:t>
      </w:r>
      <w:r>
        <w:t>ени</w:t>
      </w:r>
      <w:r w:rsidRPr="00181B34">
        <w:t xml:space="preserve"> на обслуживание клиентов;</w:t>
      </w:r>
    </w:p>
    <w:p w14:paraId="5E729249" w14:textId="77777777" w:rsidR="008E1FB0" w:rsidRDefault="008E1FB0">
      <w:pPr>
        <w:pStyle w:val="aff2"/>
        <w:numPr>
          <w:ilvl w:val="0"/>
          <w:numId w:val="6"/>
        </w:numPr>
      </w:pPr>
      <w:r>
        <w:t>п</w:t>
      </w:r>
      <w:r w:rsidRPr="00181B34">
        <w:t>овы</w:t>
      </w:r>
      <w:r>
        <w:t>шение</w:t>
      </w:r>
      <w:r w:rsidRPr="00181B34">
        <w:t xml:space="preserve"> довери</w:t>
      </w:r>
      <w:r>
        <w:t>я</w:t>
      </w:r>
      <w:r w:rsidRPr="00181B34">
        <w:t xml:space="preserve"> и удовлетворённост</w:t>
      </w:r>
      <w:r>
        <w:t>и</w:t>
      </w:r>
      <w:r w:rsidRPr="00181B34">
        <w:t xml:space="preserve"> клиентов за счёт более стабильного и прогнозируемого качества обслуживания.</w:t>
      </w:r>
    </w:p>
    <w:p w14:paraId="6C62D781" w14:textId="77777777" w:rsidR="008E1FB0" w:rsidRDefault="008E1FB0" w:rsidP="008E1FB0">
      <w:pPr>
        <w:pStyle w:val="aff2"/>
      </w:pPr>
    </w:p>
    <w:p w14:paraId="26F259AA" w14:textId="77777777" w:rsidR="008E1FB0" w:rsidRDefault="008E1FB0" w:rsidP="008E1FB0">
      <w:pPr>
        <w:pStyle w:val="a4"/>
      </w:pPr>
      <w:bookmarkStart w:id="37" w:name="_Toc196473536"/>
      <w:bookmarkStart w:id="38" w:name="_Toc198548921"/>
      <w:bookmarkStart w:id="39" w:name="_Toc200812161"/>
      <w:r>
        <w:t>Анализ существующих разработок и обоснование выбора технологии проектирования</w:t>
      </w:r>
      <w:bookmarkEnd w:id="37"/>
      <w:bookmarkEnd w:id="38"/>
      <w:bookmarkEnd w:id="39"/>
    </w:p>
    <w:p w14:paraId="3A669484" w14:textId="77777777" w:rsidR="008E1FB0" w:rsidRPr="00535FB6" w:rsidRDefault="008E1FB0" w:rsidP="008E1FB0">
      <w:pPr>
        <w:pStyle w:val="aff2"/>
      </w:pPr>
      <w:r>
        <w:t>Для решения задач управления проектами существует несколько распространенных инструментов:</w:t>
      </w:r>
    </w:p>
    <w:p w14:paraId="0C5C69EB" w14:textId="097F79B0" w:rsidR="008E1FB0" w:rsidRPr="00E62C6B" w:rsidRDefault="008E1FB0" w:rsidP="008E1FB0">
      <w:pPr>
        <w:pStyle w:val="aff2"/>
      </w:pPr>
      <w:r>
        <w:t xml:space="preserve">Asana — это сервис для организации работы над проектами различного масштаба. По заявлению разработчиков основным преимуществом является визуальное представление задач в виде списков, досок и календарей, что облегчает отслеживание прогресса и распределение обязанностей. Сервис предлагает базовые функции по планированию, постановке задач и отслеживанию сроков. Asana позиционируется как инструмент для маркетинговых, дизайнерских, административных и управленческих командах, где важна визуализация процессов и простота взаимодействия </w:t>
      </w:r>
      <w:r w:rsidRPr="00957C23">
        <w:t>[</w:t>
      </w:r>
      <w:r>
        <w:fldChar w:fldCharType="begin"/>
      </w:r>
      <w:r>
        <w:instrText xml:space="preserve"> REF _Ref196910077 \r \h </w:instrText>
      </w:r>
      <w:r>
        <w:fldChar w:fldCharType="separate"/>
      </w:r>
      <w:r w:rsidR="003C1F10">
        <w:t>18</w:t>
      </w:r>
      <w:r>
        <w:fldChar w:fldCharType="end"/>
      </w:r>
      <w:r w:rsidRPr="00A92AD2">
        <w:t>]</w:t>
      </w:r>
      <w:r>
        <w:t>.</w:t>
      </w:r>
    </w:p>
    <w:p w14:paraId="5058074E" w14:textId="5434DE2E" w:rsidR="008E1FB0" w:rsidRPr="00660059" w:rsidRDefault="008E1FB0" w:rsidP="008E1FB0">
      <w:pPr>
        <w:pStyle w:val="aff2"/>
      </w:pPr>
      <w:r>
        <w:t>Jira — сервис управления задачами и проектами</w:t>
      </w:r>
      <w:r w:rsidRPr="00B1139F">
        <w:t xml:space="preserve"> </w:t>
      </w:r>
      <w:r>
        <w:t xml:space="preserve">от </w:t>
      </w:r>
      <w:r>
        <w:rPr>
          <w:lang w:val="en-US"/>
        </w:rPr>
        <w:t>Atlassian</w:t>
      </w:r>
      <w:r>
        <w:t>, изначально разработанный для команд программистов и технических специалистов. Приложение поддерживает гибкие методологии разработки (</w:t>
      </w:r>
      <w:r>
        <w:rPr>
          <w:lang w:val="en-US"/>
        </w:rPr>
        <w:t>Agile</w:t>
      </w:r>
      <w:r w:rsidRPr="00711669">
        <w:t xml:space="preserve">, </w:t>
      </w:r>
      <w:r>
        <w:t xml:space="preserve">Scrum) и включает функции для ведения спринтов, управления бэклогом, отслеживания ошибок, релизов и пользовательских запросов. Jira отличается высокой степенью настройки рабочих </w:t>
      </w:r>
      <w:r>
        <w:lastRenderedPageBreak/>
        <w:t>процессов, возможностью автоматизации, построения отчетов и интеграцией с другими продуктами Atlassian (например, Confluence, Bitbucket). Позиционируется для IT-среды, особенно компаний, практикующих DevOps и гибкие методологии разработки</w:t>
      </w:r>
      <w:r w:rsidRPr="00F816E0">
        <w:t xml:space="preserve"> </w:t>
      </w:r>
      <w:r w:rsidRPr="00660059">
        <w:t>[</w:t>
      </w:r>
      <w:r>
        <w:rPr>
          <w:lang w:val="en-US"/>
        </w:rPr>
        <w:fldChar w:fldCharType="begin"/>
      </w:r>
      <w:r w:rsidRPr="00660059">
        <w:instrText xml:space="preserve"> </w:instrText>
      </w:r>
      <w:r>
        <w:rPr>
          <w:lang w:val="en-US"/>
        </w:rPr>
        <w:instrText>REF</w:instrText>
      </w:r>
      <w:r w:rsidRPr="00660059">
        <w:instrText xml:space="preserve"> _</w:instrText>
      </w:r>
      <w:r>
        <w:rPr>
          <w:lang w:val="en-US"/>
        </w:rPr>
        <w:instrText>Ref</w:instrText>
      </w:r>
      <w:r w:rsidRPr="00660059">
        <w:instrText>196910088 \</w:instrText>
      </w:r>
      <w:r>
        <w:rPr>
          <w:lang w:val="en-US"/>
        </w:rPr>
        <w:instrText>r</w:instrText>
      </w:r>
      <w:r w:rsidRPr="00660059">
        <w:instrText xml:space="preserve"> \</w:instrText>
      </w:r>
      <w:r>
        <w:rPr>
          <w:lang w:val="en-US"/>
        </w:rPr>
        <w:instrText>h</w:instrText>
      </w:r>
      <w:r w:rsidRPr="00660059">
        <w:instrText xml:space="preserve"> </w:instrText>
      </w:r>
      <w:r>
        <w:rPr>
          <w:lang w:val="en-US"/>
        </w:rPr>
      </w:r>
      <w:r>
        <w:rPr>
          <w:lang w:val="en-US"/>
        </w:rPr>
        <w:fldChar w:fldCharType="separate"/>
      </w:r>
      <w:r w:rsidR="003C1F10" w:rsidRPr="003C1F10">
        <w:t>19</w:t>
      </w:r>
      <w:r>
        <w:rPr>
          <w:lang w:val="en-US"/>
        </w:rPr>
        <w:fldChar w:fldCharType="end"/>
      </w:r>
      <w:r w:rsidRPr="00660059">
        <w:t>]</w:t>
      </w:r>
      <w:r>
        <w:t>.</w:t>
      </w:r>
    </w:p>
    <w:p w14:paraId="5C1D183F" w14:textId="797FBD44" w:rsidR="008E1FB0" w:rsidRPr="00810651" w:rsidRDefault="008E1FB0" w:rsidP="008E1FB0">
      <w:pPr>
        <w:pStyle w:val="aff2"/>
      </w:pPr>
      <w:r>
        <w:t>ПланФикс — сервис, сочетающий функции CRM, учета задач и средством для управления внутренними процессами компании. Основным отличием разработчики выделяют гибкость в настройке бизнес-логики, включая шаблоны задач, автоматические действия, пользовательские формы и поля. Подходит как для организации проектной работы, так и для регулярного операционного учета, ведения клиентов и документооборота. ПланФикс позиционируется для малого и среднего бизнеса, а также компаний, где требуется комплексное управление разными видами деятельности в одном сервисе</w:t>
      </w:r>
      <w:r w:rsidRPr="00F816E0">
        <w:t xml:space="preserve"> </w:t>
      </w:r>
      <w:r w:rsidRPr="00810651">
        <w:t>[</w:t>
      </w:r>
      <w:r>
        <w:rPr>
          <w:lang w:val="en-US"/>
        </w:rPr>
        <w:fldChar w:fldCharType="begin"/>
      </w:r>
      <w:r w:rsidRPr="00810651">
        <w:instrText xml:space="preserve"> </w:instrText>
      </w:r>
      <w:r>
        <w:rPr>
          <w:lang w:val="en-US"/>
        </w:rPr>
        <w:instrText>REF</w:instrText>
      </w:r>
      <w:r w:rsidRPr="00810651">
        <w:instrText xml:space="preserve"> _</w:instrText>
      </w:r>
      <w:r>
        <w:rPr>
          <w:lang w:val="en-US"/>
        </w:rPr>
        <w:instrText>Ref</w:instrText>
      </w:r>
      <w:r w:rsidRPr="00810651">
        <w:instrText>196910095 \</w:instrText>
      </w:r>
      <w:r>
        <w:rPr>
          <w:lang w:val="en-US"/>
        </w:rPr>
        <w:instrText>r</w:instrText>
      </w:r>
      <w:r w:rsidRPr="00810651">
        <w:instrText xml:space="preserve"> \</w:instrText>
      </w:r>
      <w:r>
        <w:rPr>
          <w:lang w:val="en-US"/>
        </w:rPr>
        <w:instrText>h</w:instrText>
      </w:r>
      <w:r w:rsidRPr="00810651">
        <w:instrText xml:space="preserve"> </w:instrText>
      </w:r>
      <w:r>
        <w:rPr>
          <w:lang w:val="en-US"/>
        </w:rPr>
      </w:r>
      <w:r>
        <w:rPr>
          <w:lang w:val="en-US"/>
        </w:rPr>
        <w:fldChar w:fldCharType="separate"/>
      </w:r>
      <w:r w:rsidR="003C1F10" w:rsidRPr="003C1F10">
        <w:t>20</w:t>
      </w:r>
      <w:r>
        <w:rPr>
          <w:lang w:val="en-US"/>
        </w:rPr>
        <w:fldChar w:fldCharType="end"/>
      </w:r>
      <w:r w:rsidRPr="00810651">
        <w:t>]</w:t>
      </w:r>
      <w:r>
        <w:t>.</w:t>
      </w:r>
    </w:p>
    <w:p w14:paraId="63380BB7" w14:textId="77777777" w:rsidR="008E1FB0" w:rsidRDefault="008E1FB0" w:rsidP="008E1FB0">
      <w:pPr>
        <w:pStyle w:val="aff2"/>
      </w:pPr>
      <w:r>
        <w:t>Для сравнения сервисов выделены следующие показатели:</w:t>
      </w:r>
    </w:p>
    <w:p w14:paraId="78265BB8" w14:textId="77777777" w:rsidR="008E1FB0" w:rsidRDefault="008E1FB0">
      <w:pPr>
        <w:pStyle w:val="aff2"/>
        <w:numPr>
          <w:ilvl w:val="0"/>
          <w:numId w:val="10"/>
        </w:numPr>
      </w:pPr>
      <w:r>
        <w:t>канбан доски – наличие визуального отображения задач в виде канбан досок;</w:t>
      </w:r>
    </w:p>
    <w:p w14:paraId="7299A5CA" w14:textId="77777777" w:rsidR="008E1FB0" w:rsidRDefault="008E1FB0">
      <w:pPr>
        <w:pStyle w:val="aff2"/>
        <w:numPr>
          <w:ilvl w:val="0"/>
          <w:numId w:val="10"/>
        </w:numPr>
      </w:pPr>
      <w:r>
        <w:t>командное управление задачами – возможность создания команд, в которых каждый участник имеет возможность изменять задачи;</w:t>
      </w:r>
    </w:p>
    <w:p w14:paraId="0B7A31A5" w14:textId="77777777" w:rsidR="008E1FB0" w:rsidRDefault="008E1FB0">
      <w:pPr>
        <w:pStyle w:val="aff2"/>
        <w:numPr>
          <w:ilvl w:val="0"/>
          <w:numId w:val="10"/>
        </w:numPr>
      </w:pPr>
      <w:r>
        <w:t>простота интерфейса – интуитивность интерфейса и возможность использования без дополнительного обучения;</w:t>
      </w:r>
    </w:p>
    <w:p w14:paraId="69CF32C6" w14:textId="77777777" w:rsidR="008E1FB0" w:rsidRDefault="008E1FB0">
      <w:pPr>
        <w:pStyle w:val="aff2"/>
        <w:numPr>
          <w:ilvl w:val="0"/>
          <w:numId w:val="10"/>
        </w:numPr>
      </w:pPr>
      <w:r>
        <w:t>создание дополнительных полей задач – возможность создавать для задач дополнительные поля (например наименование клиента, для которого выполняется задача);</w:t>
      </w:r>
    </w:p>
    <w:p w14:paraId="4CDBB9BC" w14:textId="77777777" w:rsidR="008E1FB0" w:rsidRDefault="008E1FB0">
      <w:pPr>
        <w:pStyle w:val="aff2"/>
        <w:numPr>
          <w:ilvl w:val="0"/>
          <w:numId w:val="10"/>
        </w:numPr>
      </w:pPr>
      <w:r>
        <w:t>базовая аналитика – наличие инструментов для отслеживания количества задач, прогресса их выполнения, нагрузки на сотрудников, и т.д;</w:t>
      </w:r>
    </w:p>
    <w:p w14:paraId="2471390A" w14:textId="77777777" w:rsidR="008E1FB0" w:rsidRDefault="008E1FB0">
      <w:pPr>
        <w:pStyle w:val="aff2"/>
        <w:numPr>
          <w:ilvl w:val="0"/>
          <w:numId w:val="10"/>
        </w:numPr>
      </w:pPr>
      <w:r>
        <w:t>аналитика по дополнительным полям – возможность формирования аналитических отчетов по дополнительным полям задач (например количество задач по каждому клиенту);</w:t>
      </w:r>
    </w:p>
    <w:p w14:paraId="26A60302" w14:textId="77777777" w:rsidR="008E1FB0" w:rsidRDefault="008E1FB0">
      <w:pPr>
        <w:pStyle w:val="aff2"/>
        <w:numPr>
          <w:ilvl w:val="0"/>
          <w:numId w:val="10"/>
        </w:numPr>
      </w:pPr>
      <w:r>
        <w:t>формирование отчетов по параметрам – возможность быстрой настройки значений, по которым будет проводиться фильтрация данных отчета;</w:t>
      </w:r>
    </w:p>
    <w:p w14:paraId="49CE3D6A" w14:textId="77777777" w:rsidR="008E1FB0" w:rsidRDefault="008E1FB0">
      <w:pPr>
        <w:pStyle w:val="aff2"/>
        <w:numPr>
          <w:ilvl w:val="0"/>
          <w:numId w:val="10"/>
        </w:numPr>
      </w:pPr>
      <w:r>
        <w:lastRenderedPageBreak/>
        <w:t>хранение истории задач – возможность хранения задач, отмеченных как завершенные и их аналитики.</w:t>
      </w:r>
    </w:p>
    <w:p w14:paraId="0816F59C" w14:textId="77777777" w:rsidR="008E1FB0" w:rsidRPr="00254BF7" w:rsidRDefault="008E1FB0" w:rsidP="008E1FB0">
      <w:pPr>
        <w:pStyle w:val="aff2"/>
      </w:pPr>
      <w:r>
        <w:t>Сравнение существующих инструментов управления проектами представлено в таблице 1.</w:t>
      </w:r>
      <w:r w:rsidRPr="00254BF7">
        <w:t xml:space="preserve"> </w:t>
      </w:r>
      <w:r>
        <w:t>Для оценки использован балльно-рейтинговый метод – каждому показателю назначен вес в долях единицы. Каждому сервису присвоен балл по каждому показателю по десятибалльной шкале, где 0 – не соответствует показателю, 10 – полностью соответствует показателю.</w:t>
      </w:r>
    </w:p>
    <w:p w14:paraId="73D91CF0" w14:textId="74E7427C" w:rsidR="008E1FB0" w:rsidRDefault="008E1FB0" w:rsidP="008E1FB0">
      <w:pPr>
        <w:pStyle w:val="aff7"/>
        <w:keepNext/>
        <w:jc w:val="left"/>
      </w:pPr>
      <w:r w:rsidRPr="00952818">
        <w:rPr>
          <w:spacing w:val="40"/>
        </w:rPr>
        <w:t>Таблица</w:t>
      </w:r>
      <w:r>
        <w:t xml:space="preserve"> </w:t>
      </w:r>
      <w:r>
        <w:fldChar w:fldCharType="begin"/>
      </w:r>
      <w:r>
        <w:instrText xml:space="preserve"> SEQ Таблица \* ARABIC </w:instrText>
      </w:r>
      <w:r>
        <w:fldChar w:fldCharType="separate"/>
      </w:r>
      <w:r w:rsidR="003C1F10">
        <w:rPr>
          <w:noProof/>
        </w:rPr>
        <w:t>1</w:t>
      </w:r>
      <w:r>
        <w:fldChar w:fldCharType="end"/>
      </w:r>
      <w:r>
        <w:t xml:space="preserve"> – Сравнение инструментов управления проектами</w:t>
      </w:r>
    </w:p>
    <w:tbl>
      <w:tblPr>
        <w:tblStyle w:val="afe"/>
        <w:tblW w:w="0" w:type="auto"/>
        <w:tblLook w:val="04A0" w:firstRow="1" w:lastRow="0" w:firstColumn="1" w:lastColumn="0" w:noHBand="0" w:noVBand="1"/>
      </w:tblPr>
      <w:tblGrid>
        <w:gridCol w:w="2830"/>
        <w:gridCol w:w="1843"/>
        <w:gridCol w:w="1701"/>
        <w:gridCol w:w="1843"/>
        <w:gridCol w:w="1695"/>
      </w:tblGrid>
      <w:tr w:rsidR="008E1FB0" w:rsidRPr="00B65927" w14:paraId="32EF07F6" w14:textId="77777777" w:rsidTr="005662DE">
        <w:tc>
          <w:tcPr>
            <w:tcW w:w="2830" w:type="dxa"/>
          </w:tcPr>
          <w:p w14:paraId="6B381706" w14:textId="77777777" w:rsidR="008E1FB0" w:rsidRPr="00B65927" w:rsidRDefault="008E1FB0" w:rsidP="005662DE">
            <w:pPr>
              <w:pStyle w:val="aff2"/>
              <w:ind w:firstLine="0"/>
              <w:rPr>
                <w:sz w:val="24"/>
                <w:szCs w:val="24"/>
              </w:rPr>
            </w:pPr>
            <w:r>
              <w:rPr>
                <w:sz w:val="24"/>
                <w:szCs w:val="24"/>
              </w:rPr>
              <w:t>Показатель</w:t>
            </w:r>
          </w:p>
        </w:tc>
        <w:tc>
          <w:tcPr>
            <w:tcW w:w="1843" w:type="dxa"/>
          </w:tcPr>
          <w:p w14:paraId="61D83A7D" w14:textId="77777777" w:rsidR="008E1FB0" w:rsidRPr="000C7A88" w:rsidRDefault="008E1FB0" w:rsidP="005662DE">
            <w:pPr>
              <w:pStyle w:val="aff2"/>
              <w:ind w:firstLine="0"/>
              <w:rPr>
                <w:sz w:val="24"/>
                <w:szCs w:val="24"/>
              </w:rPr>
            </w:pPr>
            <w:r>
              <w:rPr>
                <w:sz w:val="24"/>
                <w:szCs w:val="24"/>
              </w:rPr>
              <w:t>Вес показателя</w:t>
            </w:r>
          </w:p>
        </w:tc>
        <w:tc>
          <w:tcPr>
            <w:tcW w:w="1701" w:type="dxa"/>
          </w:tcPr>
          <w:p w14:paraId="3F48AA3F" w14:textId="77777777" w:rsidR="008E1FB0" w:rsidRPr="00B65927" w:rsidRDefault="008E1FB0" w:rsidP="005662DE">
            <w:pPr>
              <w:pStyle w:val="aff2"/>
              <w:ind w:firstLine="0"/>
              <w:rPr>
                <w:sz w:val="24"/>
                <w:szCs w:val="24"/>
                <w:lang w:val="en-US"/>
              </w:rPr>
            </w:pPr>
            <w:r w:rsidRPr="00B65927">
              <w:rPr>
                <w:sz w:val="24"/>
                <w:szCs w:val="24"/>
                <w:lang w:val="en-US"/>
              </w:rPr>
              <w:t>Asana</w:t>
            </w:r>
          </w:p>
        </w:tc>
        <w:tc>
          <w:tcPr>
            <w:tcW w:w="1843" w:type="dxa"/>
          </w:tcPr>
          <w:p w14:paraId="61B80EBF" w14:textId="77777777" w:rsidR="008E1FB0" w:rsidRPr="00B65927" w:rsidRDefault="008E1FB0" w:rsidP="005662DE">
            <w:pPr>
              <w:pStyle w:val="aff2"/>
              <w:ind w:firstLine="0"/>
              <w:rPr>
                <w:sz w:val="24"/>
                <w:szCs w:val="24"/>
                <w:lang w:val="en-US"/>
              </w:rPr>
            </w:pPr>
            <w:r w:rsidRPr="00B65927">
              <w:rPr>
                <w:sz w:val="24"/>
                <w:szCs w:val="24"/>
                <w:lang w:val="en-US"/>
              </w:rPr>
              <w:t>Jira</w:t>
            </w:r>
          </w:p>
        </w:tc>
        <w:tc>
          <w:tcPr>
            <w:tcW w:w="1695" w:type="dxa"/>
          </w:tcPr>
          <w:p w14:paraId="6D1AA9BF" w14:textId="77777777" w:rsidR="008E1FB0" w:rsidRPr="00262F00" w:rsidRDefault="008E1FB0" w:rsidP="005662DE">
            <w:pPr>
              <w:pStyle w:val="aff2"/>
              <w:ind w:firstLine="0"/>
              <w:rPr>
                <w:sz w:val="24"/>
                <w:szCs w:val="24"/>
                <w:lang w:val="en-US"/>
              </w:rPr>
            </w:pPr>
            <w:r>
              <w:rPr>
                <w:sz w:val="24"/>
                <w:szCs w:val="24"/>
              </w:rPr>
              <w:t>ПланФикс</w:t>
            </w:r>
          </w:p>
        </w:tc>
      </w:tr>
      <w:tr w:rsidR="008E1FB0" w:rsidRPr="00B65927" w14:paraId="31FDFD72" w14:textId="77777777" w:rsidTr="005662DE">
        <w:tc>
          <w:tcPr>
            <w:tcW w:w="2830" w:type="dxa"/>
          </w:tcPr>
          <w:p w14:paraId="171140B6" w14:textId="77777777" w:rsidR="008E1FB0" w:rsidRPr="00B65927" w:rsidRDefault="008E1FB0" w:rsidP="005662DE">
            <w:pPr>
              <w:pStyle w:val="aff2"/>
              <w:ind w:firstLine="0"/>
              <w:rPr>
                <w:sz w:val="24"/>
                <w:szCs w:val="24"/>
              </w:rPr>
            </w:pPr>
            <w:r>
              <w:rPr>
                <w:sz w:val="24"/>
                <w:szCs w:val="24"/>
              </w:rPr>
              <w:t>Канбан доски</w:t>
            </w:r>
          </w:p>
        </w:tc>
        <w:tc>
          <w:tcPr>
            <w:tcW w:w="1843" w:type="dxa"/>
          </w:tcPr>
          <w:p w14:paraId="0BEC3F84" w14:textId="77777777" w:rsidR="008E1FB0" w:rsidRPr="00B65927" w:rsidRDefault="008E1FB0" w:rsidP="005662DE">
            <w:pPr>
              <w:pStyle w:val="aff2"/>
              <w:ind w:firstLine="0"/>
              <w:rPr>
                <w:sz w:val="24"/>
                <w:szCs w:val="24"/>
              </w:rPr>
            </w:pPr>
            <w:r>
              <w:rPr>
                <w:sz w:val="24"/>
                <w:szCs w:val="24"/>
              </w:rPr>
              <w:t>1</w:t>
            </w:r>
          </w:p>
        </w:tc>
        <w:tc>
          <w:tcPr>
            <w:tcW w:w="1701" w:type="dxa"/>
          </w:tcPr>
          <w:p w14:paraId="014D63AE" w14:textId="77777777" w:rsidR="008E1FB0" w:rsidRPr="00B65927" w:rsidRDefault="008E1FB0" w:rsidP="005662DE">
            <w:pPr>
              <w:pStyle w:val="aff2"/>
              <w:ind w:firstLine="0"/>
              <w:rPr>
                <w:sz w:val="24"/>
                <w:szCs w:val="24"/>
              </w:rPr>
            </w:pPr>
            <w:r>
              <w:rPr>
                <w:sz w:val="24"/>
                <w:szCs w:val="24"/>
              </w:rPr>
              <w:t>10</w:t>
            </w:r>
          </w:p>
        </w:tc>
        <w:tc>
          <w:tcPr>
            <w:tcW w:w="1843" w:type="dxa"/>
          </w:tcPr>
          <w:p w14:paraId="10F5AA95" w14:textId="77777777" w:rsidR="008E1FB0" w:rsidRPr="00B65927" w:rsidRDefault="008E1FB0" w:rsidP="005662DE">
            <w:pPr>
              <w:pStyle w:val="aff2"/>
              <w:ind w:firstLine="0"/>
              <w:rPr>
                <w:sz w:val="24"/>
                <w:szCs w:val="24"/>
              </w:rPr>
            </w:pPr>
            <w:r>
              <w:rPr>
                <w:sz w:val="24"/>
                <w:szCs w:val="24"/>
              </w:rPr>
              <w:t>10</w:t>
            </w:r>
          </w:p>
        </w:tc>
        <w:tc>
          <w:tcPr>
            <w:tcW w:w="1695" w:type="dxa"/>
          </w:tcPr>
          <w:p w14:paraId="3B9DDB97" w14:textId="77777777" w:rsidR="008E1FB0" w:rsidRPr="00B65927" w:rsidRDefault="008E1FB0" w:rsidP="005662DE">
            <w:pPr>
              <w:pStyle w:val="aff2"/>
              <w:ind w:firstLine="0"/>
              <w:rPr>
                <w:sz w:val="24"/>
                <w:szCs w:val="24"/>
              </w:rPr>
            </w:pPr>
            <w:r>
              <w:rPr>
                <w:sz w:val="24"/>
                <w:szCs w:val="24"/>
              </w:rPr>
              <w:t>10</w:t>
            </w:r>
          </w:p>
        </w:tc>
      </w:tr>
      <w:tr w:rsidR="008E1FB0" w:rsidRPr="00B65927" w14:paraId="089B7A05" w14:textId="77777777" w:rsidTr="005662DE">
        <w:tc>
          <w:tcPr>
            <w:tcW w:w="2830" w:type="dxa"/>
            <w:tcBorders>
              <w:bottom w:val="single" w:sz="4" w:space="0" w:color="auto"/>
            </w:tcBorders>
          </w:tcPr>
          <w:p w14:paraId="77F0C871" w14:textId="77777777" w:rsidR="008E1FB0" w:rsidRDefault="008E1FB0" w:rsidP="005662DE">
            <w:pPr>
              <w:pStyle w:val="aff2"/>
              <w:ind w:firstLine="0"/>
              <w:rPr>
                <w:sz w:val="24"/>
                <w:szCs w:val="24"/>
              </w:rPr>
            </w:pPr>
            <w:r>
              <w:rPr>
                <w:sz w:val="24"/>
                <w:szCs w:val="24"/>
              </w:rPr>
              <w:t>Командное управление задачами</w:t>
            </w:r>
          </w:p>
        </w:tc>
        <w:tc>
          <w:tcPr>
            <w:tcW w:w="1843" w:type="dxa"/>
            <w:tcBorders>
              <w:bottom w:val="single" w:sz="4" w:space="0" w:color="auto"/>
            </w:tcBorders>
          </w:tcPr>
          <w:p w14:paraId="6B468292" w14:textId="77777777" w:rsidR="008E1FB0" w:rsidRDefault="008E1FB0" w:rsidP="005662DE">
            <w:pPr>
              <w:pStyle w:val="aff2"/>
              <w:ind w:firstLine="0"/>
              <w:rPr>
                <w:sz w:val="24"/>
                <w:szCs w:val="24"/>
              </w:rPr>
            </w:pPr>
            <w:r>
              <w:rPr>
                <w:sz w:val="24"/>
                <w:szCs w:val="24"/>
              </w:rPr>
              <w:t>0,7</w:t>
            </w:r>
          </w:p>
        </w:tc>
        <w:tc>
          <w:tcPr>
            <w:tcW w:w="1701" w:type="dxa"/>
            <w:tcBorders>
              <w:bottom w:val="single" w:sz="4" w:space="0" w:color="auto"/>
            </w:tcBorders>
          </w:tcPr>
          <w:p w14:paraId="0B0C0E0F" w14:textId="77777777" w:rsidR="008E1FB0" w:rsidRDefault="008E1FB0" w:rsidP="005662DE">
            <w:pPr>
              <w:pStyle w:val="aff2"/>
              <w:ind w:firstLine="0"/>
              <w:rPr>
                <w:sz w:val="24"/>
                <w:szCs w:val="24"/>
              </w:rPr>
            </w:pPr>
            <w:r>
              <w:rPr>
                <w:sz w:val="24"/>
                <w:szCs w:val="24"/>
              </w:rPr>
              <w:t>10</w:t>
            </w:r>
          </w:p>
        </w:tc>
        <w:tc>
          <w:tcPr>
            <w:tcW w:w="1843" w:type="dxa"/>
            <w:tcBorders>
              <w:bottom w:val="single" w:sz="4" w:space="0" w:color="auto"/>
            </w:tcBorders>
          </w:tcPr>
          <w:p w14:paraId="68840208" w14:textId="77777777" w:rsidR="008E1FB0" w:rsidRDefault="008E1FB0" w:rsidP="005662DE">
            <w:pPr>
              <w:pStyle w:val="aff2"/>
              <w:ind w:firstLine="0"/>
              <w:rPr>
                <w:sz w:val="24"/>
                <w:szCs w:val="24"/>
              </w:rPr>
            </w:pPr>
            <w:r>
              <w:rPr>
                <w:sz w:val="24"/>
                <w:szCs w:val="24"/>
              </w:rPr>
              <w:t>10</w:t>
            </w:r>
          </w:p>
        </w:tc>
        <w:tc>
          <w:tcPr>
            <w:tcW w:w="1695" w:type="dxa"/>
            <w:tcBorders>
              <w:bottom w:val="single" w:sz="4" w:space="0" w:color="auto"/>
            </w:tcBorders>
          </w:tcPr>
          <w:p w14:paraId="2B4EC9AB" w14:textId="77777777" w:rsidR="008E1FB0" w:rsidRDefault="008E1FB0" w:rsidP="005662DE">
            <w:pPr>
              <w:pStyle w:val="aff2"/>
              <w:ind w:firstLine="0"/>
              <w:rPr>
                <w:sz w:val="24"/>
                <w:szCs w:val="24"/>
              </w:rPr>
            </w:pPr>
            <w:r>
              <w:rPr>
                <w:sz w:val="24"/>
                <w:szCs w:val="24"/>
              </w:rPr>
              <w:t>10</w:t>
            </w:r>
          </w:p>
        </w:tc>
      </w:tr>
      <w:tr w:rsidR="008E1FB0" w:rsidRPr="00B65927" w14:paraId="792B9801" w14:textId="77777777" w:rsidTr="005662DE">
        <w:tc>
          <w:tcPr>
            <w:tcW w:w="2830" w:type="dxa"/>
            <w:tcBorders>
              <w:bottom w:val="nil"/>
            </w:tcBorders>
          </w:tcPr>
          <w:p w14:paraId="4FA4BD93" w14:textId="77777777" w:rsidR="008E1FB0" w:rsidRDefault="008E1FB0" w:rsidP="005662DE">
            <w:pPr>
              <w:pStyle w:val="aff2"/>
              <w:ind w:firstLine="0"/>
              <w:rPr>
                <w:sz w:val="24"/>
                <w:szCs w:val="24"/>
              </w:rPr>
            </w:pPr>
            <w:r>
              <w:rPr>
                <w:sz w:val="24"/>
                <w:szCs w:val="24"/>
              </w:rPr>
              <w:t>Простота интерфейса</w:t>
            </w:r>
          </w:p>
        </w:tc>
        <w:tc>
          <w:tcPr>
            <w:tcW w:w="1843" w:type="dxa"/>
            <w:tcBorders>
              <w:bottom w:val="nil"/>
            </w:tcBorders>
          </w:tcPr>
          <w:p w14:paraId="7E098D3C" w14:textId="77777777" w:rsidR="008E1FB0" w:rsidRDefault="008E1FB0" w:rsidP="005662DE">
            <w:pPr>
              <w:pStyle w:val="aff2"/>
              <w:ind w:firstLine="0"/>
              <w:rPr>
                <w:sz w:val="24"/>
                <w:szCs w:val="24"/>
              </w:rPr>
            </w:pPr>
            <w:r>
              <w:rPr>
                <w:sz w:val="24"/>
                <w:szCs w:val="24"/>
              </w:rPr>
              <w:t>0,8</w:t>
            </w:r>
          </w:p>
        </w:tc>
        <w:tc>
          <w:tcPr>
            <w:tcW w:w="1701" w:type="dxa"/>
            <w:tcBorders>
              <w:bottom w:val="nil"/>
            </w:tcBorders>
          </w:tcPr>
          <w:p w14:paraId="4F7C3906" w14:textId="77777777" w:rsidR="008E1FB0" w:rsidRDefault="008E1FB0" w:rsidP="005662DE">
            <w:pPr>
              <w:pStyle w:val="aff2"/>
              <w:ind w:firstLine="0"/>
              <w:rPr>
                <w:sz w:val="24"/>
                <w:szCs w:val="24"/>
              </w:rPr>
            </w:pPr>
            <w:r>
              <w:rPr>
                <w:sz w:val="24"/>
                <w:szCs w:val="24"/>
              </w:rPr>
              <w:t>10</w:t>
            </w:r>
          </w:p>
        </w:tc>
        <w:tc>
          <w:tcPr>
            <w:tcW w:w="1843" w:type="dxa"/>
            <w:tcBorders>
              <w:bottom w:val="nil"/>
            </w:tcBorders>
          </w:tcPr>
          <w:p w14:paraId="6BA46954" w14:textId="77777777" w:rsidR="008E1FB0" w:rsidRDefault="008E1FB0" w:rsidP="005662DE">
            <w:pPr>
              <w:pStyle w:val="aff2"/>
              <w:ind w:firstLine="0"/>
              <w:rPr>
                <w:sz w:val="24"/>
                <w:szCs w:val="24"/>
              </w:rPr>
            </w:pPr>
            <w:r>
              <w:rPr>
                <w:sz w:val="24"/>
                <w:szCs w:val="24"/>
              </w:rPr>
              <w:t>7</w:t>
            </w:r>
          </w:p>
        </w:tc>
        <w:tc>
          <w:tcPr>
            <w:tcW w:w="1695" w:type="dxa"/>
            <w:tcBorders>
              <w:bottom w:val="nil"/>
            </w:tcBorders>
          </w:tcPr>
          <w:p w14:paraId="1D69A6AA" w14:textId="77777777" w:rsidR="008E1FB0" w:rsidRDefault="008E1FB0" w:rsidP="005662DE">
            <w:pPr>
              <w:pStyle w:val="aff2"/>
              <w:ind w:firstLine="0"/>
              <w:rPr>
                <w:sz w:val="24"/>
                <w:szCs w:val="24"/>
              </w:rPr>
            </w:pPr>
            <w:r>
              <w:rPr>
                <w:sz w:val="24"/>
                <w:szCs w:val="24"/>
              </w:rPr>
              <w:t>4</w:t>
            </w:r>
          </w:p>
        </w:tc>
      </w:tr>
      <w:tr w:rsidR="008E1FB0" w:rsidRPr="00B65927" w14:paraId="451DFF4A" w14:textId="77777777" w:rsidTr="005662DE">
        <w:tc>
          <w:tcPr>
            <w:tcW w:w="2830" w:type="dxa"/>
            <w:tcBorders>
              <w:bottom w:val="single" w:sz="4" w:space="0" w:color="auto"/>
            </w:tcBorders>
          </w:tcPr>
          <w:p w14:paraId="19D3709B" w14:textId="77777777" w:rsidR="008E1FB0" w:rsidRDefault="008E1FB0" w:rsidP="005662DE">
            <w:pPr>
              <w:pStyle w:val="aff2"/>
              <w:ind w:firstLine="0"/>
              <w:rPr>
                <w:sz w:val="24"/>
                <w:szCs w:val="24"/>
              </w:rPr>
            </w:pPr>
            <w:r>
              <w:rPr>
                <w:sz w:val="24"/>
                <w:szCs w:val="24"/>
              </w:rPr>
              <w:t>Создание дополнительных полей задач</w:t>
            </w:r>
          </w:p>
        </w:tc>
        <w:tc>
          <w:tcPr>
            <w:tcW w:w="1843" w:type="dxa"/>
            <w:tcBorders>
              <w:bottom w:val="single" w:sz="4" w:space="0" w:color="auto"/>
            </w:tcBorders>
          </w:tcPr>
          <w:p w14:paraId="5F93A739" w14:textId="77777777" w:rsidR="008E1FB0" w:rsidRDefault="008E1FB0" w:rsidP="005662DE">
            <w:pPr>
              <w:pStyle w:val="aff2"/>
              <w:ind w:firstLine="0"/>
              <w:rPr>
                <w:sz w:val="24"/>
                <w:szCs w:val="24"/>
              </w:rPr>
            </w:pPr>
            <w:r>
              <w:rPr>
                <w:sz w:val="24"/>
                <w:szCs w:val="24"/>
              </w:rPr>
              <w:t>0,8</w:t>
            </w:r>
          </w:p>
        </w:tc>
        <w:tc>
          <w:tcPr>
            <w:tcW w:w="1701" w:type="dxa"/>
            <w:tcBorders>
              <w:bottom w:val="single" w:sz="4" w:space="0" w:color="auto"/>
            </w:tcBorders>
          </w:tcPr>
          <w:p w14:paraId="3E832966" w14:textId="77777777" w:rsidR="008E1FB0" w:rsidRDefault="008E1FB0" w:rsidP="005662DE">
            <w:pPr>
              <w:pStyle w:val="aff2"/>
              <w:ind w:firstLine="0"/>
              <w:rPr>
                <w:sz w:val="24"/>
                <w:szCs w:val="24"/>
              </w:rPr>
            </w:pPr>
            <w:r>
              <w:rPr>
                <w:sz w:val="24"/>
                <w:szCs w:val="24"/>
              </w:rPr>
              <w:t>2</w:t>
            </w:r>
          </w:p>
        </w:tc>
        <w:tc>
          <w:tcPr>
            <w:tcW w:w="1843" w:type="dxa"/>
            <w:tcBorders>
              <w:bottom w:val="single" w:sz="4" w:space="0" w:color="auto"/>
            </w:tcBorders>
          </w:tcPr>
          <w:p w14:paraId="48D7F2EA" w14:textId="77777777" w:rsidR="008E1FB0" w:rsidRDefault="008E1FB0" w:rsidP="005662DE">
            <w:pPr>
              <w:pStyle w:val="aff2"/>
              <w:ind w:firstLine="0"/>
              <w:rPr>
                <w:sz w:val="24"/>
                <w:szCs w:val="24"/>
              </w:rPr>
            </w:pPr>
            <w:r>
              <w:rPr>
                <w:sz w:val="24"/>
                <w:szCs w:val="24"/>
              </w:rPr>
              <w:t>8</w:t>
            </w:r>
          </w:p>
        </w:tc>
        <w:tc>
          <w:tcPr>
            <w:tcW w:w="1695" w:type="dxa"/>
            <w:tcBorders>
              <w:bottom w:val="single" w:sz="4" w:space="0" w:color="auto"/>
            </w:tcBorders>
          </w:tcPr>
          <w:p w14:paraId="1F8ED214" w14:textId="77777777" w:rsidR="008E1FB0" w:rsidRPr="00262F00" w:rsidRDefault="008E1FB0" w:rsidP="005662DE">
            <w:pPr>
              <w:pStyle w:val="aff2"/>
              <w:ind w:firstLine="0"/>
              <w:rPr>
                <w:sz w:val="24"/>
                <w:szCs w:val="24"/>
              </w:rPr>
            </w:pPr>
            <w:r>
              <w:rPr>
                <w:sz w:val="24"/>
                <w:szCs w:val="24"/>
              </w:rPr>
              <w:t>10</w:t>
            </w:r>
          </w:p>
        </w:tc>
      </w:tr>
      <w:tr w:rsidR="008E1FB0" w:rsidRPr="00B65927" w14:paraId="58929C0D" w14:textId="77777777" w:rsidTr="005662DE">
        <w:tc>
          <w:tcPr>
            <w:tcW w:w="2830" w:type="dxa"/>
            <w:tcBorders>
              <w:bottom w:val="nil"/>
            </w:tcBorders>
          </w:tcPr>
          <w:p w14:paraId="2AD7924D" w14:textId="77777777" w:rsidR="008E1FB0" w:rsidRDefault="008E1FB0" w:rsidP="005662DE">
            <w:pPr>
              <w:pStyle w:val="aff2"/>
              <w:ind w:firstLine="0"/>
              <w:rPr>
                <w:sz w:val="24"/>
                <w:szCs w:val="24"/>
              </w:rPr>
            </w:pPr>
            <w:r>
              <w:rPr>
                <w:sz w:val="24"/>
                <w:szCs w:val="24"/>
              </w:rPr>
              <w:t>Базовая аналитика</w:t>
            </w:r>
          </w:p>
        </w:tc>
        <w:tc>
          <w:tcPr>
            <w:tcW w:w="1843" w:type="dxa"/>
            <w:tcBorders>
              <w:bottom w:val="nil"/>
            </w:tcBorders>
          </w:tcPr>
          <w:p w14:paraId="2B145456" w14:textId="77777777" w:rsidR="008E1FB0" w:rsidRDefault="008E1FB0" w:rsidP="005662DE">
            <w:pPr>
              <w:pStyle w:val="aff2"/>
              <w:ind w:firstLine="0"/>
              <w:rPr>
                <w:sz w:val="24"/>
                <w:szCs w:val="24"/>
              </w:rPr>
            </w:pPr>
            <w:r>
              <w:rPr>
                <w:sz w:val="24"/>
                <w:szCs w:val="24"/>
              </w:rPr>
              <w:t>0,3</w:t>
            </w:r>
          </w:p>
        </w:tc>
        <w:tc>
          <w:tcPr>
            <w:tcW w:w="1701" w:type="dxa"/>
            <w:tcBorders>
              <w:bottom w:val="nil"/>
            </w:tcBorders>
          </w:tcPr>
          <w:p w14:paraId="45F44235" w14:textId="77777777" w:rsidR="008E1FB0" w:rsidRDefault="008E1FB0" w:rsidP="005662DE">
            <w:pPr>
              <w:pStyle w:val="aff2"/>
              <w:ind w:firstLine="0"/>
              <w:rPr>
                <w:sz w:val="24"/>
                <w:szCs w:val="24"/>
              </w:rPr>
            </w:pPr>
            <w:r>
              <w:rPr>
                <w:sz w:val="24"/>
                <w:szCs w:val="24"/>
              </w:rPr>
              <w:t>1</w:t>
            </w:r>
          </w:p>
        </w:tc>
        <w:tc>
          <w:tcPr>
            <w:tcW w:w="1843" w:type="dxa"/>
            <w:tcBorders>
              <w:bottom w:val="nil"/>
            </w:tcBorders>
          </w:tcPr>
          <w:p w14:paraId="469CB25C" w14:textId="77777777" w:rsidR="008E1FB0" w:rsidRDefault="008E1FB0" w:rsidP="005662DE">
            <w:pPr>
              <w:pStyle w:val="aff2"/>
              <w:ind w:firstLine="0"/>
              <w:rPr>
                <w:sz w:val="24"/>
                <w:szCs w:val="24"/>
              </w:rPr>
            </w:pPr>
            <w:r>
              <w:rPr>
                <w:sz w:val="24"/>
                <w:szCs w:val="24"/>
              </w:rPr>
              <w:t>7</w:t>
            </w:r>
          </w:p>
        </w:tc>
        <w:tc>
          <w:tcPr>
            <w:tcW w:w="1695" w:type="dxa"/>
            <w:tcBorders>
              <w:bottom w:val="nil"/>
            </w:tcBorders>
          </w:tcPr>
          <w:p w14:paraId="04735BBA" w14:textId="77777777" w:rsidR="008E1FB0" w:rsidRDefault="008E1FB0" w:rsidP="005662DE">
            <w:pPr>
              <w:pStyle w:val="aff2"/>
              <w:ind w:firstLine="0"/>
              <w:rPr>
                <w:sz w:val="24"/>
                <w:szCs w:val="24"/>
              </w:rPr>
            </w:pPr>
            <w:r>
              <w:rPr>
                <w:sz w:val="24"/>
                <w:szCs w:val="24"/>
              </w:rPr>
              <w:t>9</w:t>
            </w:r>
          </w:p>
        </w:tc>
      </w:tr>
      <w:tr w:rsidR="008E1FB0" w:rsidRPr="00B65927" w14:paraId="3F8E8F10" w14:textId="77777777" w:rsidTr="005662DE">
        <w:tc>
          <w:tcPr>
            <w:tcW w:w="2830" w:type="dxa"/>
          </w:tcPr>
          <w:p w14:paraId="0B798261" w14:textId="77777777" w:rsidR="008E1FB0" w:rsidRDefault="008E1FB0" w:rsidP="005662DE">
            <w:pPr>
              <w:pStyle w:val="aff2"/>
              <w:ind w:firstLine="0"/>
              <w:rPr>
                <w:sz w:val="24"/>
                <w:szCs w:val="24"/>
              </w:rPr>
            </w:pPr>
            <w:r>
              <w:rPr>
                <w:sz w:val="24"/>
                <w:szCs w:val="24"/>
              </w:rPr>
              <w:t>Аналитика по дополнительным полям</w:t>
            </w:r>
          </w:p>
        </w:tc>
        <w:tc>
          <w:tcPr>
            <w:tcW w:w="1843" w:type="dxa"/>
          </w:tcPr>
          <w:p w14:paraId="4F8B8D0B" w14:textId="77777777" w:rsidR="008E1FB0" w:rsidRDefault="008E1FB0" w:rsidP="005662DE">
            <w:pPr>
              <w:pStyle w:val="aff2"/>
              <w:ind w:firstLine="0"/>
              <w:rPr>
                <w:sz w:val="24"/>
                <w:szCs w:val="24"/>
              </w:rPr>
            </w:pPr>
            <w:r>
              <w:rPr>
                <w:sz w:val="24"/>
                <w:szCs w:val="24"/>
              </w:rPr>
              <w:t>0,9</w:t>
            </w:r>
          </w:p>
        </w:tc>
        <w:tc>
          <w:tcPr>
            <w:tcW w:w="1701" w:type="dxa"/>
          </w:tcPr>
          <w:p w14:paraId="37AEB59D" w14:textId="77777777" w:rsidR="008E1FB0" w:rsidRDefault="008E1FB0" w:rsidP="005662DE">
            <w:pPr>
              <w:pStyle w:val="aff2"/>
              <w:ind w:firstLine="0"/>
              <w:rPr>
                <w:sz w:val="24"/>
                <w:szCs w:val="24"/>
              </w:rPr>
            </w:pPr>
            <w:r>
              <w:rPr>
                <w:sz w:val="24"/>
                <w:szCs w:val="24"/>
              </w:rPr>
              <w:t>0</w:t>
            </w:r>
          </w:p>
        </w:tc>
        <w:tc>
          <w:tcPr>
            <w:tcW w:w="1843" w:type="dxa"/>
          </w:tcPr>
          <w:p w14:paraId="447A20FA" w14:textId="77777777" w:rsidR="008E1FB0" w:rsidRDefault="008E1FB0" w:rsidP="005662DE">
            <w:pPr>
              <w:pStyle w:val="aff2"/>
              <w:ind w:firstLine="0"/>
              <w:rPr>
                <w:sz w:val="24"/>
                <w:szCs w:val="24"/>
              </w:rPr>
            </w:pPr>
            <w:r>
              <w:rPr>
                <w:sz w:val="24"/>
                <w:szCs w:val="24"/>
              </w:rPr>
              <w:t>5</w:t>
            </w:r>
          </w:p>
        </w:tc>
        <w:tc>
          <w:tcPr>
            <w:tcW w:w="1695" w:type="dxa"/>
          </w:tcPr>
          <w:p w14:paraId="1C4FE19A" w14:textId="77777777" w:rsidR="008E1FB0" w:rsidRDefault="008E1FB0" w:rsidP="005662DE">
            <w:pPr>
              <w:pStyle w:val="aff2"/>
              <w:ind w:firstLine="0"/>
              <w:rPr>
                <w:sz w:val="24"/>
                <w:szCs w:val="24"/>
              </w:rPr>
            </w:pPr>
            <w:r>
              <w:rPr>
                <w:sz w:val="24"/>
                <w:szCs w:val="24"/>
              </w:rPr>
              <w:t>10</w:t>
            </w:r>
          </w:p>
        </w:tc>
      </w:tr>
      <w:tr w:rsidR="008E1FB0" w:rsidRPr="00B65927" w14:paraId="4DF72CAC" w14:textId="77777777" w:rsidTr="005662DE">
        <w:tc>
          <w:tcPr>
            <w:tcW w:w="2830" w:type="dxa"/>
          </w:tcPr>
          <w:p w14:paraId="5B13228A" w14:textId="77777777" w:rsidR="008E1FB0" w:rsidRDefault="008E1FB0" w:rsidP="005662DE">
            <w:pPr>
              <w:pStyle w:val="aff2"/>
              <w:ind w:firstLine="0"/>
              <w:rPr>
                <w:sz w:val="24"/>
                <w:szCs w:val="24"/>
              </w:rPr>
            </w:pPr>
            <w:r>
              <w:rPr>
                <w:sz w:val="24"/>
                <w:szCs w:val="24"/>
              </w:rPr>
              <w:t>Формирование отчетов по параметрам</w:t>
            </w:r>
          </w:p>
        </w:tc>
        <w:tc>
          <w:tcPr>
            <w:tcW w:w="1843" w:type="dxa"/>
          </w:tcPr>
          <w:p w14:paraId="0820FE26" w14:textId="77777777" w:rsidR="008E1FB0" w:rsidRDefault="008E1FB0" w:rsidP="005662DE">
            <w:pPr>
              <w:pStyle w:val="aff2"/>
              <w:ind w:firstLine="0"/>
              <w:rPr>
                <w:sz w:val="24"/>
                <w:szCs w:val="24"/>
              </w:rPr>
            </w:pPr>
            <w:r>
              <w:rPr>
                <w:sz w:val="24"/>
                <w:szCs w:val="24"/>
              </w:rPr>
              <w:t>0,7</w:t>
            </w:r>
          </w:p>
        </w:tc>
        <w:tc>
          <w:tcPr>
            <w:tcW w:w="1701" w:type="dxa"/>
          </w:tcPr>
          <w:p w14:paraId="74C2AE80" w14:textId="77777777" w:rsidR="008E1FB0" w:rsidRDefault="008E1FB0" w:rsidP="005662DE">
            <w:pPr>
              <w:pStyle w:val="aff2"/>
              <w:ind w:firstLine="0"/>
              <w:rPr>
                <w:sz w:val="24"/>
                <w:szCs w:val="24"/>
              </w:rPr>
            </w:pPr>
            <w:r>
              <w:rPr>
                <w:sz w:val="24"/>
                <w:szCs w:val="24"/>
              </w:rPr>
              <w:t>0</w:t>
            </w:r>
          </w:p>
        </w:tc>
        <w:tc>
          <w:tcPr>
            <w:tcW w:w="1843" w:type="dxa"/>
          </w:tcPr>
          <w:p w14:paraId="6BAD5544" w14:textId="77777777" w:rsidR="008E1FB0" w:rsidRDefault="008E1FB0" w:rsidP="005662DE">
            <w:pPr>
              <w:pStyle w:val="aff2"/>
              <w:ind w:firstLine="0"/>
              <w:rPr>
                <w:sz w:val="24"/>
                <w:szCs w:val="24"/>
              </w:rPr>
            </w:pPr>
            <w:r>
              <w:rPr>
                <w:sz w:val="24"/>
                <w:szCs w:val="24"/>
              </w:rPr>
              <w:t>3</w:t>
            </w:r>
          </w:p>
        </w:tc>
        <w:tc>
          <w:tcPr>
            <w:tcW w:w="1695" w:type="dxa"/>
          </w:tcPr>
          <w:p w14:paraId="73ACF9C7" w14:textId="77777777" w:rsidR="008E1FB0" w:rsidRDefault="008E1FB0" w:rsidP="005662DE">
            <w:pPr>
              <w:pStyle w:val="aff2"/>
              <w:ind w:firstLine="0"/>
              <w:rPr>
                <w:sz w:val="24"/>
                <w:szCs w:val="24"/>
              </w:rPr>
            </w:pPr>
            <w:r>
              <w:rPr>
                <w:sz w:val="24"/>
                <w:szCs w:val="24"/>
              </w:rPr>
              <w:t>3</w:t>
            </w:r>
          </w:p>
        </w:tc>
      </w:tr>
      <w:tr w:rsidR="008E1FB0" w:rsidRPr="00B65927" w14:paraId="356CBF42" w14:textId="77777777" w:rsidTr="005662DE">
        <w:tc>
          <w:tcPr>
            <w:tcW w:w="2830" w:type="dxa"/>
          </w:tcPr>
          <w:p w14:paraId="1E79932F" w14:textId="77777777" w:rsidR="008E1FB0" w:rsidRDefault="008E1FB0" w:rsidP="005662DE">
            <w:pPr>
              <w:pStyle w:val="aff2"/>
              <w:ind w:firstLine="0"/>
              <w:rPr>
                <w:sz w:val="24"/>
                <w:szCs w:val="24"/>
              </w:rPr>
            </w:pPr>
            <w:r>
              <w:rPr>
                <w:sz w:val="24"/>
                <w:szCs w:val="24"/>
              </w:rPr>
              <w:t>Хранение истории задач</w:t>
            </w:r>
          </w:p>
        </w:tc>
        <w:tc>
          <w:tcPr>
            <w:tcW w:w="1843" w:type="dxa"/>
          </w:tcPr>
          <w:p w14:paraId="39103D9A" w14:textId="77777777" w:rsidR="008E1FB0" w:rsidRDefault="008E1FB0" w:rsidP="005662DE">
            <w:pPr>
              <w:pStyle w:val="aff2"/>
              <w:ind w:firstLine="0"/>
              <w:rPr>
                <w:sz w:val="24"/>
                <w:szCs w:val="24"/>
              </w:rPr>
            </w:pPr>
            <w:r>
              <w:rPr>
                <w:sz w:val="24"/>
                <w:szCs w:val="24"/>
              </w:rPr>
              <w:t>0,4</w:t>
            </w:r>
          </w:p>
        </w:tc>
        <w:tc>
          <w:tcPr>
            <w:tcW w:w="1701" w:type="dxa"/>
          </w:tcPr>
          <w:p w14:paraId="3F181A62" w14:textId="77777777" w:rsidR="008E1FB0" w:rsidRDefault="008E1FB0" w:rsidP="005662DE">
            <w:pPr>
              <w:pStyle w:val="aff2"/>
              <w:ind w:firstLine="0"/>
              <w:rPr>
                <w:sz w:val="24"/>
                <w:szCs w:val="24"/>
              </w:rPr>
            </w:pPr>
            <w:r>
              <w:rPr>
                <w:sz w:val="24"/>
                <w:szCs w:val="24"/>
              </w:rPr>
              <w:t>2</w:t>
            </w:r>
          </w:p>
        </w:tc>
        <w:tc>
          <w:tcPr>
            <w:tcW w:w="1843" w:type="dxa"/>
          </w:tcPr>
          <w:p w14:paraId="1AB8E87D" w14:textId="77777777" w:rsidR="008E1FB0" w:rsidRDefault="008E1FB0" w:rsidP="005662DE">
            <w:pPr>
              <w:pStyle w:val="aff2"/>
              <w:ind w:firstLine="0"/>
              <w:rPr>
                <w:sz w:val="24"/>
                <w:szCs w:val="24"/>
              </w:rPr>
            </w:pPr>
            <w:r>
              <w:rPr>
                <w:sz w:val="24"/>
                <w:szCs w:val="24"/>
              </w:rPr>
              <w:t>7</w:t>
            </w:r>
          </w:p>
        </w:tc>
        <w:tc>
          <w:tcPr>
            <w:tcW w:w="1695" w:type="dxa"/>
          </w:tcPr>
          <w:p w14:paraId="42BBB071" w14:textId="77777777" w:rsidR="008E1FB0" w:rsidRDefault="008E1FB0" w:rsidP="005662DE">
            <w:pPr>
              <w:pStyle w:val="aff2"/>
              <w:ind w:firstLine="0"/>
              <w:rPr>
                <w:sz w:val="24"/>
                <w:szCs w:val="24"/>
              </w:rPr>
            </w:pPr>
            <w:r>
              <w:rPr>
                <w:sz w:val="24"/>
                <w:szCs w:val="24"/>
              </w:rPr>
              <w:t>7</w:t>
            </w:r>
          </w:p>
        </w:tc>
      </w:tr>
      <w:tr w:rsidR="008E1FB0" w:rsidRPr="00B65927" w14:paraId="43B6C721" w14:textId="77777777" w:rsidTr="005662DE">
        <w:tc>
          <w:tcPr>
            <w:tcW w:w="4673" w:type="dxa"/>
            <w:gridSpan w:val="2"/>
          </w:tcPr>
          <w:p w14:paraId="27F22982" w14:textId="77777777" w:rsidR="008E1FB0" w:rsidRPr="00B530F8" w:rsidRDefault="008E1FB0" w:rsidP="005662DE">
            <w:pPr>
              <w:pStyle w:val="aff2"/>
              <w:ind w:firstLine="0"/>
              <w:rPr>
                <w:sz w:val="24"/>
                <w:szCs w:val="24"/>
                <w:lang w:val="en-US"/>
              </w:rPr>
            </w:pPr>
            <w:r>
              <w:rPr>
                <w:sz w:val="24"/>
                <w:szCs w:val="24"/>
              </w:rPr>
              <w:t>Итог (</w:t>
            </w:r>
            <w:r>
              <w:rPr>
                <w:sz w:val="24"/>
                <w:szCs w:val="24"/>
                <w:lang w:val="en-US"/>
              </w:rPr>
              <w:t>J</w:t>
            </w:r>
            <w:r>
              <w:rPr>
                <w:sz w:val="24"/>
                <w:szCs w:val="24"/>
                <w:vertAlign w:val="subscript"/>
              </w:rPr>
              <w:t>ЭТУ</w:t>
            </w:r>
            <w:r>
              <w:rPr>
                <w:sz w:val="24"/>
                <w:szCs w:val="24"/>
                <w:lang w:val="en-US"/>
              </w:rPr>
              <w:t>)</w:t>
            </w:r>
          </w:p>
        </w:tc>
        <w:tc>
          <w:tcPr>
            <w:tcW w:w="1701" w:type="dxa"/>
          </w:tcPr>
          <w:p w14:paraId="102F3499" w14:textId="77777777" w:rsidR="008E1FB0" w:rsidRDefault="008E1FB0" w:rsidP="005662DE">
            <w:pPr>
              <w:pStyle w:val="aff2"/>
              <w:ind w:firstLine="0"/>
              <w:rPr>
                <w:sz w:val="24"/>
                <w:szCs w:val="24"/>
              </w:rPr>
            </w:pPr>
            <w:r>
              <w:rPr>
                <w:sz w:val="24"/>
                <w:szCs w:val="24"/>
              </w:rPr>
              <w:t>27,7</w:t>
            </w:r>
          </w:p>
        </w:tc>
        <w:tc>
          <w:tcPr>
            <w:tcW w:w="1843" w:type="dxa"/>
          </w:tcPr>
          <w:p w14:paraId="7E019949" w14:textId="77777777" w:rsidR="008E1FB0" w:rsidRDefault="008E1FB0" w:rsidP="005662DE">
            <w:pPr>
              <w:pStyle w:val="aff2"/>
              <w:ind w:firstLine="0"/>
              <w:rPr>
                <w:sz w:val="24"/>
                <w:szCs w:val="24"/>
              </w:rPr>
            </w:pPr>
            <w:r>
              <w:rPr>
                <w:sz w:val="24"/>
                <w:szCs w:val="24"/>
              </w:rPr>
              <w:t>40,5</w:t>
            </w:r>
          </w:p>
        </w:tc>
        <w:tc>
          <w:tcPr>
            <w:tcW w:w="1695" w:type="dxa"/>
          </w:tcPr>
          <w:p w14:paraId="1E627F35" w14:textId="77777777" w:rsidR="008E1FB0" w:rsidRDefault="008E1FB0" w:rsidP="005662DE">
            <w:pPr>
              <w:pStyle w:val="aff2"/>
              <w:ind w:firstLine="0"/>
              <w:rPr>
                <w:sz w:val="24"/>
                <w:szCs w:val="24"/>
              </w:rPr>
            </w:pPr>
            <w:r>
              <w:rPr>
                <w:sz w:val="24"/>
                <w:szCs w:val="24"/>
              </w:rPr>
              <w:t>44,8</w:t>
            </w:r>
          </w:p>
        </w:tc>
      </w:tr>
    </w:tbl>
    <w:p w14:paraId="560223A4" w14:textId="77777777" w:rsidR="008E1FB0" w:rsidRDefault="008E1FB0" w:rsidP="008E1FB0">
      <w:pPr>
        <w:pStyle w:val="aff2"/>
        <w:spacing w:before="120"/>
      </w:pPr>
      <w:r>
        <w:t>Расчет итогов произведен по формуле (1):</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0" w:type="dxa"/>
        </w:tblCellMar>
        <w:tblLook w:val="04A0" w:firstRow="1" w:lastRow="0" w:firstColumn="1" w:lastColumn="0" w:noHBand="0" w:noVBand="1"/>
      </w:tblPr>
      <w:tblGrid>
        <w:gridCol w:w="3304"/>
        <w:gridCol w:w="3304"/>
        <w:gridCol w:w="3304"/>
      </w:tblGrid>
      <w:tr w:rsidR="008E1FB0" w14:paraId="412819E0" w14:textId="77777777" w:rsidTr="005662DE">
        <w:trPr>
          <w:trHeight w:val="783"/>
        </w:trPr>
        <w:tc>
          <w:tcPr>
            <w:tcW w:w="3304" w:type="dxa"/>
            <w:vAlign w:val="center"/>
          </w:tcPr>
          <w:p w14:paraId="2B1E1E93" w14:textId="77777777" w:rsidR="008E1FB0" w:rsidRDefault="008E1FB0" w:rsidP="005662DE">
            <w:pPr>
              <w:pStyle w:val="aff2"/>
              <w:spacing w:before="120"/>
              <w:ind w:firstLine="0"/>
              <w:jc w:val="center"/>
            </w:pPr>
          </w:p>
        </w:tc>
        <w:tc>
          <w:tcPr>
            <w:tcW w:w="3304" w:type="dxa"/>
            <w:vAlign w:val="center"/>
          </w:tcPr>
          <w:p w14:paraId="3D87B8A1" w14:textId="77777777" w:rsidR="008E1FB0" w:rsidRPr="004B64FC" w:rsidRDefault="00000000" w:rsidP="005662DE">
            <w:pPr>
              <w:pStyle w:val="aff2"/>
              <w:tabs>
                <w:tab w:val="left" w:pos="9214"/>
              </w:tabs>
              <w:jc w:val="center"/>
              <w:rPr>
                <w:iCs/>
              </w:rPr>
            </w:pPr>
            <m:oMathPara>
              <m:oMath>
                <m:sSub>
                  <m:sSubPr>
                    <m:ctrlPr>
                      <w:rPr>
                        <w:rFonts w:ascii="Cambria Math" w:hAnsi="Cambria Math"/>
                        <w:i/>
                        <w:lang w:val="en-US"/>
                      </w:rPr>
                    </m:ctrlPr>
                  </m:sSubPr>
                  <m:e>
                    <m:r>
                      <w:rPr>
                        <w:rFonts w:ascii="Cambria Math" w:hAnsi="Cambria Math"/>
                      </w:rPr>
                      <m:t>J</m:t>
                    </m:r>
                    <m:ctrlPr>
                      <w:rPr>
                        <w:rFonts w:ascii="Cambria Math" w:hAnsi="Cambria Math"/>
                        <w:i/>
                      </w:rPr>
                    </m:ctrlPr>
                  </m:e>
                  <m:sub>
                    <m:r>
                      <w:rPr>
                        <w:rFonts w:ascii="Cambria Math" w:hAnsi="Cambria Math"/>
                      </w:rPr>
                      <m:t>ЭТУ</m:t>
                    </m:r>
                  </m:sub>
                </m:sSub>
                <m:r>
                  <w:rPr>
                    <w:rFonts w:ascii="Cambria Math" w:hAnsi="Cambria Math"/>
                  </w:rPr>
                  <m:t>=</m:t>
                </m:r>
                <m:nary>
                  <m:naryPr>
                    <m:chr m:val="∑"/>
                    <m:limLoc m:val="undOvr"/>
                    <m:ctrlPr>
                      <w:rPr>
                        <w:rFonts w:ascii="Cambria Math" w:hAnsi="Cambria Math"/>
                        <w:i/>
                      </w:rPr>
                    </m:ctrlPr>
                  </m:naryPr>
                  <m:sub>
                    <m:r>
                      <w:rPr>
                        <w:rFonts w:ascii="Cambria Math" w:hAnsi="Cambria Math"/>
                        <w:lang w:val="en-US"/>
                      </w:rPr>
                      <m:t>i</m:t>
                    </m:r>
                    <m:r>
                      <w:rPr>
                        <w:rFonts w:ascii="Cambria Math" w:hAnsi="Cambria Math"/>
                      </w:rPr>
                      <m:t>=1</m:t>
                    </m:r>
                  </m:sub>
                  <m:sup>
                    <m:r>
                      <w:rPr>
                        <w:rFonts w:ascii="Cambria Math" w:hAnsi="Cambria Math"/>
                      </w:rPr>
                      <m:t>n</m:t>
                    </m:r>
                  </m:sup>
                  <m:e>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m:t>
                </m:r>
              </m:oMath>
            </m:oMathPara>
          </w:p>
        </w:tc>
        <w:tc>
          <w:tcPr>
            <w:tcW w:w="3304" w:type="dxa"/>
            <w:vAlign w:val="center"/>
          </w:tcPr>
          <w:p w14:paraId="1AC2E06B" w14:textId="77777777" w:rsidR="008E1FB0" w:rsidRDefault="008E1FB0" w:rsidP="005662DE">
            <w:pPr>
              <w:pStyle w:val="aff2"/>
              <w:spacing w:before="120"/>
              <w:ind w:firstLine="0"/>
              <w:jc w:val="right"/>
            </w:pPr>
            <w:r>
              <w:t>(1)</w:t>
            </w:r>
          </w:p>
        </w:tc>
      </w:tr>
    </w:tbl>
    <w:p w14:paraId="3A757846" w14:textId="77777777" w:rsidR="008E1FB0" w:rsidRDefault="008E1FB0" w:rsidP="008E1FB0">
      <w:pPr>
        <w:pStyle w:val="aff2"/>
      </w:pPr>
      <w:r>
        <w:t>где J</w:t>
      </w:r>
      <w:r w:rsidRPr="007844C1">
        <w:rPr>
          <w:vertAlign w:val="subscript"/>
        </w:rPr>
        <w:t>ЭТУ</w:t>
      </w:r>
      <w:r>
        <w:t xml:space="preserve"> – комплексный показатель эксплуатационно-технического уровня сервиса по группе показателей;</w:t>
      </w:r>
    </w:p>
    <w:p w14:paraId="4793DD5C" w14:textId="77777777" w:rsidR="008E1FB0" w:rsidRDefault="008E1FB0" w:rsidP="008E1FB0">
      <w:pPr>
        <w:pStyle w:val="aff2"/>
      </w:pPr>
      <w:r>
        <w:t>n – число рассматриваемых показателей;</w:t>
      </w:r>
    </w:p>
    <w:p w14:paraId="0E9FFAA7" w14:textId="77777777" w:rsidR="008E1FB0" w:rsidRDefault="008E1FB0" w:rsidP="008E1FB0">
      <w:pPr>
        <w:pStyle w:val="aff2"/>
      </w:pPr>
      <w:r>
        <w:t>В</w:t>
      </w:r>
      <w:r>
        <w:rPr>
          <w:vertAlign w:val="subscript"/>
          <w:lang w:val="en-US"/>
        </w:rPr>
        <w:t>i</w:t>
      </w:r>
      <w:r>
        <w:t xml:space="preserve"> – коэффициент весомости </w:t>
      </w:r>
      <w:r>
        <w:rPr>
          <w:lang w:val="en-US"/>
        </w:rPr>
        <w:t>i</w:t>
      </w:r>
      <w:r>
        <w:t>-го показателя;</w:t>
      </w:r>
    </w:p>
    <w:p w14:paraId="2A5F7F2F" w14:textId="77777777" w:rsidR="008E1FB0" w:rsidRDefault="008E1FB0" w:rsidP="008E1FB0">
      <w:pPr>
        <w:pStyle w:val="aff2"/>
      </w:pPr>
      <w:r>
        <w:t>X</w:t>
      </w:r>
      <w:r>
        <w:rPr>
          <w:vertAlign w:val="subscript"/>
          <w:lang w:val="en-US"/>
        </w:rPr>
        <w:t>i</w:t>
      </w:r>
      <w:r>
        <w:t xml:space="preserve"> – оценка соответствия сервиса показателю.</w:t>
      </w:r>
    </w:p>
    <w:p w14:paraId="2C9EEF7D" w14:textId="77777777" w:rsidR="008E1FB0" w:rsidRDefault="008E1FB0" w:rsidP="008E1FB0">
      <w:pPr>
        <w:pStyle w:val="aff2"/>
      </w:pPr>
      <w:r>
        <w:lastRenderedPageBreak/>
        <w:t>ООО «Восток ИТ»</w:t>
      </w:r>
      <w:r w:rsidRPr="009A2294">
        <w:t xml:space="preserve"> в настоящее время использует Asana для управления задачами и проектами, однако по ключевым критериям — </w:t>
      </w:r>
      <w:r>
        <w:t>таким как создание дополнительных полей и аналитика</w:t>
      </w:r>
      <w:r w:rsidRPr="009A2294">
        <w:t xml:space="preserve"> — более подходящ</w:t>
      </w:r>
      <w:r>
        <w:t xml:space="preserve">им сервисом </w:t>
      </w:r>
      <w:r w:rsidRPr="009A2294">
        <w:t>является ПланФикс. Тем не менее, руководство приняло решение не менять текущий инструмент, чтобы избежать дополнительных затрат, сложностей миграции и необходимости переобучения сотрудников.</w:t>
      </w:r>
    </w:p>
    <w:p w14:paraId="685657D6" w14:textId="3C5C88E8" w:rsidR="008E1FB0" w:rsidRDefault="008E1FB0" w:rsidP="008E1FB0">
      <w:pPr>
        <w:pStyle w:val="aff2"/>
      </w:pPr>
      <w:r>
        <w:t>Для решения ранее упомянутых проблем, таких как сложность аналитики и использование ручной обработки, руководством была</w:t>
      </w:r>
      <w:r w:rsidRPr="009A2294">
        <w:t xml:space="preserve"> поставлена задача разработки собственного инструмента для </w:t>
      </w:r>
      <w:r>
        <w:t xml:space="preserve">автоматического </w:t>
      </w:r>
      <w:r w:rsidRPr="009A2294">
        <w:t>импорта данных из Asana и их последующего анализа.</w:t>
      </w:r>
    </w:p>
    <w:p w14:paraId="4E7D2DD4" w14:textId="77777777" w:rsidR="00E53F0F" w:rsidRDefault="00E53F0F" w:rsidP="008E1FB0">
      <w:pPr>
        <w:pStyle w:val="aff2"/>
      </w:pPr>
    </w:p>
    <w:p w14:paraId="19F315F2" w14:textId="49832FCC" w:rsidR="00E53F0F" w:rsidRDefault="00E53F0F" w:rsidP="00E53F0F">
      <w:pPr>
        <w:pStyle w:val="a4"/>
      </w:pPr>
      <w:bookmarkStart w:id="40" w:name="_Toc200812162"/>
      <w:r>
        <w:t>Предлагаемая модель бизнес-процессов</w:t>
      </w:r>
      <w:bookmarkEnd w:id="40"/>
    </w:p>
    <w:p w14:paraId="1D9DB145" w14:textId="7208162D" w:rsidR="00E53F0F" w:rsidRDefault="00E53F0F" w:rsidP="00E53F0F">
      <w:pPr>
        <w:pStyle w:val="aff2"/>
      </w:pPr>
      <w:r>
        <w:t>Была построена модель бизнес-процессов ООО «Восток ИТ» КАК-БУДЕТ (</w:t>
      </w:r>
      <w:r>
        <w:rPr>
          <w:lang w:val="en-US"/>
        </w:rPr>
        <w:t>TO</w:t>
      </w:r>
      <w:r w:rsidRPr="00C204F6">
        <w:t>-</w:t>
      </w:r>
      <w:r>
        <w:rPr>
          <w:lang w:val="en-US"/>
        </w:rPr>
        <w:t>BE</w:t>
      </w:r>
      <w:r w:rsidRPr="00C204F6">
        <w:t xml:space="preserve">) </w:t>
      </w:r>
      <w:r>
        <w:t xml:space="preserve">в нотации </w:t>
      </w:r>
      <w:r>
        <w:rPr>
          <w:lang w:val="en-US"/>
        </w:rPr>
        <w:t>IDEF</w:t>
      </w:r>
      <w:r w:rsidRPr="00C204F6">
        <w:t>0.</w:t>
      </w:r>
      <w:r>
        <w:t xml:space="preserve"> Изменения выделены в процессе «Управление проектными задачами». Декомпозиция процесса «Управление проектными задачами» представлена на рисунке </w:t>
      </w:r>
      <w:r w:rsidR="00E07C41">
        <w:fldChar w:fldCharType="begin"/>
      </w:r>
      <w:r w:rsidR="00E07C41">
        <w:instrText xml:space="preserve"> REF _Ref200802753 \h  \* MERGEFORMAT </w:instrText>
      </w:r>
      <w:r w:rsidR="00E07C41">
        <w:fldChar w:fldCharType="separate"/>
      </w:r>
      <w:r w:rsidR="003C1F10" w:rsidRPr="003C1F10">
        <w:rPr>
          <w:vanish/>
        </w:rPr>
        <w:t xml:space="preserve">Рисунок </w:t>
      </w:r>
      <w:r w:rsidR="003C1F10">
        <w:rPr>
          <w:noProof/>
        </w:rPr>
        <w:t>7</w:t>
      </w:r>
      <w:r w:rsidR="00E07C41">
        <w:fldChar w:fldCharType="end"/>
      </w:r>
      <w:r>
        <w:t>.</w:t>
      </w:r>
    </w:p>
    <w:p w14:paraId="45A65B10" w14:textId="77777777" w:rsidR="00E53F0F" w:rsidRDefault="00E53F0F" w:rsidP="00E53F0F">
      <w:pPr>
        <w:pStyle w:val="aff2"/>
        <w:keepNext/>
        <w:ind w:firstLine="0"/>
        <w:jc w:val="center"/>
      </w:pPr>
      <w:r>
        <w:rPr>
          <w:noProof/>
        </w:rPr>
        <w:drawing>
          <wp:inline distT="0" distB="0" distL="0" distR="0" wp14:anchorId="7529B47F" wp14:editId="5BFE6AD7">
            <wp:extent cx="6003290" cy="332413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6525" cy="3325927"/>
                    </a:xfrm>
                    <a:prstGeom prst="rect">
                      <a:avLst/>
                    </a:prstGeom>
                    <a:noFill/>
                    <a:ln>
                      <a:noFill/>
                    </a:ln>
                  </pic:spPr>
                </pic:pic>
              </a:graphicData>
            </a:graphic>
          </wp:inline>
        </w:drawing>
      </w:r>
    </w:p>
    <w:p w14:paraId="1A005B18" w14:textId="79ABE95C" w:rsidR="00E53F0F" w:rsidRDefault="00E53F0F" w:rsidP="00E53F0F">
      <w:pPr>
        <w:pStyle w:val="aff7"/>
      </w:pPr>
      <w:bookmarkStart w:id="41" w:name="_Ref200802753"/>
      <w:r>
        <w:t xml:space="preserve">Рисунок </w:t>
      </w:r>
      <w:r>
        <w:fldChar w:fldCharType="begin"/>
      </w:r>
      <w:r>
        <w:instrText xml:space="preserve"> SEQ Рисунок \* ARABIC </w:instrText>
      </w:r>
      <w:r>
        <w:fldChar w:fldCharType="separate"/>
      </w:r>
      <w:r w:rsidR="003C1F10">
        <w:rPr>
          <w:noProof/>
        </w:rPr>
        <w:t>7</w:t>
      </w:r>
      <w:r>
        <w:fldChar w:fldCharType="end"/>
      </w:r>
      <w:bookmarkEnd w:id="41"/>
      <w:r>
        <w:t xml:space="preserve"> – Декомпозиция процесса «Управление проектными задачами»</w:t>
      </w:r>
    </w:p>
    <w:p w14:paraId="1AB358E0" w14:textId="618FD00E" w:rsidR="00E53F0F" w:rsidRDefault="00E53F0F" w:rsidP="00E53F0F">
      <w:pPr>
        <w:pStyle w:val="aff2"/>
      </w:pPr>
      <w:r>
        <w:t xml:space="preserve">Изменения коснулись процесса «Анализ нарядов». Декомпозиция процесса «Анализ нарядов» представлена на рисунке </w:t>
      </w:r>
      <w:r w:rsidR="00E07C41">
        <w:fldChar w:fldCharType="begin"/>
      </w:r>
      <w:r w:rsidR="00E07C41">
        <w:instrText xml:space="preserve"> REF _Ref200802766 \h  \* MERGEFORMAT </w:instrText>
      </w:r>
      <w:r w:rsidR="00E07C41">
        <w:fldChar w:fldCharType="separate"/>
      </w:r>
      <w:r w:rsidR="003C1F10" w:rsidRPr="003C1F10">
        <w:rPr>
          <w:vanish/>
        </w:rPr>
        <w:t xml:space="preserve">Рисунок </w:t>
      </w:r>
      <w:r w:rsidR="003C1F10">
        <w:rPr>
          <w:noProof/>
        </w:rPr>
        <w:t>8</w:t>
      </w:r>
      <w:r w:rsidR="00E07C41">
        <w:fldChar w:fldCharType="end"/>
      </w:r>
      <w:r>
        <w:t>.</w:t>
      </w:r>
    </w:p>
    <w:p w14:paraId="6D6542D8" w14:textId="77777777" w:rsidR="00E53F0F" w:rsidRDefault="00E53F0F" w:rsidP="00E53F0F">
      <w:pPr>
        <w:pStyle w:val="aff2"/>
        <w:keepNext/>
        <w:ind w:firstLine="0"/>
        <w:jc w:val="center"/>
      </w:pPr>
      <w:r>
        <w:rPr>
          <w:noProof/>
        </w:rPr>
        <w:lastRenderedPageBreak/>
        <w:drawing>
          <wp:inline distT="0" distB="0" distL="0" distR="0" wp14:anchorId="4A5599F0" wp14:editId="50FF723D">
            <wp:extent cx="5873750" cy="32435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0624" cy="3247323"/>
                    </a:xfrm>
                    <a:prstGeom prst="rect">
                      <a:avLst/>
                    </a:prstGeom>
                    <a:noFill/>
                    <a:ln>
                      <a:noFill/>
                    </a:ln>
                  </pic:spPr>
                </pic:pic>
              </a:graphicData>
            </a:graphic>
          </wp:inline>
        </w:drawing>
      </w:r>
    </w:p>
    <w:p w14:paraId="60C23E85" w14:textId="7FCDF05F" w:rsidR="00E53F0F" w:rsidRDefault="00E53F0F" w:rsidP="00E53F0F">
      <w:pPr>
        <w:pStyle w:val="aff7"/>
      </w:pPr>
      <w:bookmarkStart w:id="42" w:name="_Ref200802766"/>
      <w:r>
        <w:t xml:space="preserve">Рисунок </w:t>
      </w:r>
      <w:r>
        <w:fldChar w:fldCharType="begin"/>
      </w:r>
      <w:r>
        <w:instrText xml:space="preserve"> SEQ Рисунок \* ARABIC </w:instrText>
      </w:r>
      <w:r>
        <w:fldChar w:fldCharType="separate"/>
      </w:r>
      <w:r w:rsidR="003C1F10">
        <w:rPr>
          <w:noProof/>
        </w:rPr>
        <w:t>8</w:t>
      </w:r>
      <w:r>
        <w:fldChar w:fldCharType="end"/>
      </w:r>
      <w:bookmarkEnd w:id="42"/>
      <w:r>
        <w:t xml:space="preserve"> – Декомпозиция процесса «Анализ нарядов»</w:t>
      </w:r>
    </w:p>
    <w:p w14:paraId="16E55D72" w14:textId="10B7772A" w:rsidR="00E53F0F" w:rsidRDefault="00E53F0F" w:rsidP="00E53F0F">
      <w:pPr>
        <w:pStyle w:val="aff2"/>
      </w:pPr>
      <w:r>
        <w:t xml:space="preserve">Предлагаемое программное средство используется во всех процессах, так как предоставляет функциональные возможности по учету, отслеживанию и формировании отчетности по всем проектным задачам. Процесс «Анализ дополнительной нагрузки», который имел выделенные ранее проблемы декомпозирован. Декомпозиция процесса «Анализ дополнительной нагрузки» представлена на рисунке </w:t>
      </w:r>
      <w:r w:rsidR="00E07C41">
        <w:fldChar w:fldCharType="begin"/>
      </w:r>
      <w:r w:rsidR="00E07C41">
        <w:instrText xml:space="preserve"> REF _Ref200802780 \h  \* MERGEFORMAT </w:instrText>
      </w:r>
      <w:r w:rsidR="00E07C41">
        <w:fldChar w:fldCharType="separate"/>
      </w:r>
      <w:r w:rsidR="003C1F10" w:rsidRPr="003C1F10">
        <w:rPr>
          <w:vanish/>
        </w:rPr>
        <w:t xml:space="preserve">Рисунок </w:t>
      </w:r>
      <w:r w:rsidR="003C1F10">
        <w:rPr>
          <w:noProof/>
        </w:rPr>
        <w:t>9</w:t>
      </w:r>
      <w:r w:rsidR="00E07C41">
        <w:fldChar w:fldCharType="end"/>
      </w:r>
      <w:r>
        <w:t>.</w:t>
      </w:r>
    </w:p>
    <w:p w14:paraId="783E8BD1" w14:textId="77777777" w:rsidR="00E53F0F" w:rsidRDefault="00E53F0F" w:rsidP="00E53F0F">
      <w:pPr>
        <w:pStyle w:val="aff2"/>
        <w:keepNext/>
        <w:ind w:firstLine="0"/>
        <w:jc w:val="center"/>
      </w:pPr>
      <w:r>
        <w:rPr>
          <w:noProof/>
        </w:rPr>
        <w:drawing>
          <wp:inline distT="0" distB="0" distL="0" distR="0" wp14:anchorId="72CE7722" wp14:editId="75BD3F8C">
            <wp:extent cx="6071870" cy="3342527"/>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4007" cy="3343703"/>
                    </a:xfrm>
                    <a:prstGeom prst="rect">
                      <a:avLst/>
                    </a:prstGeom>
                    <a:noFill/>
                    <a:ln>
                      <a:noFill/>
                    </a:ln>
                  </pic:spPr>
                </pic:pic>
              </a:graphicData>
            </a:graphic>
          </wp:inline>
        </w:drawing>
      </w:r>
    </w:p>
    <w:p w14:paraId="1286D3FA" w14:textId="239B55E6" w:rsidR="00E53F0F" w:rsidRDefault="00E53F0F" w:rsidP="00E53F0F">
      <w:pPr>
        <w:pStyle w:val="aff7"/>
      </w:pPr>
      <w:bookmarkStart w:id="43" w:name="_Ref200802780"/>
      <w:r>
        <w:t xml:space="preserve">Рисунок </w:t>
      </w:r>
      <w:r>
        <w:fldChar w:fldCharType="begin"/>
      </w:r>
      <w:r>
        <w:instrText xml:space="preserve"> SEQ Рисунок \* ARABIC </w:instrText>
      </w:r>
      <w:r>
        <w:fldChar w:fldCharType="separate"/>
      </w:r>
      <w:r w:rsidR="003C1F10">
        <w:rPr>
          <w:noProof/>
        </w:rPr>
        <w:t>9</w:t>
      </w:r>
      <w:r>
        <w:fldChar w:fldCharType="end"/>
      </w:r>
      <w:bookmarkEnd w:id="43"/>
      <w:r>
        <w:t xml:space="preserve"> – Декомпозиция процесса «Анализ дополнительной нагрузки»</w:t>
      </w:r>
    </w:p>
    <w:p w14:paraId="597EEBD2" w14:textId="77777777" w:rsidR="00E53F0F" w:rsidRPr="001372D5" w:rsidRDefault="00E53F0F" w:rsidP="00E53F0F">
      <w:pPr>
        <w:pStyle w:val="aff2"/>
      </w:pPr>
      <w:r>
        <w:lastRenderedPageBreak/>
        <w:t xml:space="preserve">Использование предлагаемого программного средства позволило отказаться от программных решений с высокой долей ручной обработки Яндекс Формы и </w:t>
      </w:r>
      <w:r>
        <w:rPr>
          <w:lang w:val="en-US"/>
        </w:rPr>
        <w:t>Excel</w:t>
      </w:r>
      <w:r w:rsidRPr="00C204F6">
        <w:t xml:space="preserve">. </w:t>
      </w:r>
      <w:r>
        <w:t xml:space="preserve">Процесс «Составление сводных отчетов» теперь выполняется автоматически, без необходимости сотрудникам вручную переносить данные между Яндекс Формами и </w:t>
      </w:r>
      <w:r>
        <w:rPr>
          <w:lang w:val="en-US"/>
        </w:rPr>
        <w:t>Excel</w:t>
      </w:r>
      <w:r>
        <w:t xml:space="preserve">, и вручную составлять и настраивать отчеты в </w:t>
      </w:r>
      <w:r>
        <w:rPr>
          <w:lang w:val="en-US"/>
        </w:rPr>
        <w:t>Excel</w:t>
      </w:r>
      <w:r w:rsidRPr="001372D5">
        <w:t xml:space="preserve">, </w:t>
      </w:r>
      <w:r>
        <w:t>что решает выявленные ранее проблемы высокой длительности, трудоемкости и вероятности ошибок в процессе.</w:t>
      </w:r>
    </w:p>
    <w:p w14:paraId="7A9C7125" w14:textId="77777777" w:rsidR="00823DA4" w:rsidRDefault="00823DA4" w:rsidP="008E1FB0">
      <w:pPr>
        <w:pStyle w:val="aff2"/>
      </w:pPr>
    </w:p>
    <w:p w14:paraId="5374AD3E" w14:textId="77777777" w:rsidR="008E1FB0" w:rsidRDefault="008E1FB0" w:rsidP="008E1FB0">
      <w:pPr>
        <w:pStyle w:val="a3"/>
      </w:pPr>
      <w:bookmarkStart w:id="44" w:name="_Toc196473537"/>
      <w:bookmarkStart w:id="45" w:name="_Toc198548922"/>
      <w:bookmarkStart w:id="46" w:name="_Toc200812163"/>
      <w:r>
        <w:t>Постановка задачи</w:t>
      </w:r>
      <w:bookmarkEnd w:id="44"/>
      <w:bookmarkEnd w:id="45"/>
      <w:bookmarkEnd w:id="46"/>
    </w:p>
    <w:p w14:paraId="7BC6A871" w14:textId="77777777" w:rsidR="008E1FB0" w:rsidRDefault="008E1FB0" w:rsidP="008E1FB0">
      <w:pPr>
        <w:pStyle w:val="a4"/>
      </w:pPr>
      <w:bookmarkStart w:id="47" w:name="_Toc196473538"/>
      <w:bookmarkStart w:id="48" w:name="_Toc198548923"/>
      <w:bookmarkStart w:id="49" w:name="_Toc200812164"/>
      <w:r>
        <w:t>Общая характеристика организации задачи на ЭВМ</w:t>
      </w:r>
      <w:bookmarkEnd w:id="47"/>
      <w:bookmarkEnd w:id="48"/>
      <w:bookmarkEnd w:id="49"/>
    </w:p>
    <w:p w14:paraId="0F38ED24" w14:textId="77777777" w:rsidR="008E1FB0" w:rsidRDefault="008E1FB0" w:rsidP="008E1FB0">
      <w:pPr>
        <w:pStyle w:val="aff2"/>
      </w:pPr>
      <w:r>
        <w:t>Целью автоматизации является снижение вероятности ошибок в отчетах, повышение эффективности и оперативности анализа, снижение трудозатрат на анализ и исключение дублирования данных.</w:t>
      </w:r>
    </w:p>
    <w:p w14:paraId="15EE3BBF" w14:textId="77777777" w:rsidR="008E1FB0" w:rsidRPr="00261B58" w:rsidRDefault="008E1FB0" w:rsidP="008E1FB0">
      <w:pPr>
        <w:pStyle w:val="aff2"/>
      </w:pPr>
      <w:r w:rsidRPr="00DA59EA">
        <w:t>Назначение</w:t>
      </w:r>
      <w:r>
        <w:t>м</w:t>
      </w:r>
      <w:r w:rsidRPr="00DA59EA">
        <w:t xml:space="preserve"> задачи</w:t>
      </w:r>
      <w:r>
        <w:t xml:space="preserve"> является</w:t>
      </w:r>
      <w:r w:rsidRPr="00DA59EA">
        <w:t xml:space="preserve"> автоматизированный учет </w:t>
      </w:r>
      <w:r>
        <w:t>задач сотрудников</w:t>
      </w:r>
      <w:r w:rsidRPr="00DA59EA">
        <w:t xml:space="preserve">, статусов их </w:t>
      </w:r>
      <w:r>
        <w:t>выполнения</w:t>
      </w:r>
      <w:r w:rsidRPr="00DA59EA">
        <w:t xml:space="preserve"> и </w:t>
      </w:r>
      <w:r>
        <w:t xml:space="preserve">формирования </w:t>
      </w:r>
      <w:r w:rsidRPr="00DA59EA">
        <w:t>отчетности.</w:t>
      </w:r>
    </w:p>
    <w:p w14:paraId="6F76D4AB" w14:textId="0F8D5A87" w:rsidR="008E1FB0" w:rsidRDefault="008E1FB0" w:rsidP="008E1FB0">
      <w:pPr>
        <w:pStyle w:val="aff2"/>
      </w:pPr>
      <w:r>
        <w:t xml:space="preserve">Автоматизируется процесс </w:t>
      </w:r>
      <w:r w:rsidR="002E7003">
        <w:t>управления проектными задачами</w:t>
      </w:r>
      <w:r>
        <w:t xml:space="preserve">. В настоящее время процесс анализа </w:t>
      </w:r>
      <w:r w:rsidR="002E7003">
        <w:t xml:space="preserve">дополнительных задач </w:t>
      </w:r>
      <w:r>
        <w:t>требует высокой доли ручной обработки данных, что увеличивает длительность процесса и вероятность ошибок. Для решения проблем целесообразно автоматизировать процесс с использованием программных средств.</w:t>
      </w:r>
    </w:p>
    <w:p w14:paraId="3CC98C7F" w14:textId="77777777" w:rsidR="008E1FB0" w:rsidRDefault="008E1FB0" w:rsidP="008E1FB0">
      <w:pPr>
        <w:pStyle w:val="aff2"/>
      </w:pPr>
      <w:r w:rsidRPr="004F0B70">
        <w:t>Периодичность и продолжительность</w:t>
      </w:r>
      <w:r>
        <w:t xml:space="preserve"> работы программного средства:</w:t>
      </w:r>
      <w:r w:rsidRPr="004F0B70">
        <w:t xml:space="preserve"> постоянный прием </w:t>
      </w:r>
      <w:r>
        <w:t>новых задач</w:t>
      </w:r>
      <w:r w:rsidRPr="004F0B70">
        <w:t xml:space="preserve"> и статусов, отчетность по запросу</w:t>
      </w:r>
      <w:r>
        <w:t>.</w:t>
      </w:r>
    </w:p>
    <w:p w14:paraId="1B1FBF07" w14:textId="77777777" w:rsidR="008E1FB0" w:rsidRDefault="008E1FB0" w:rsidP="008E1FB0">
      <w:pPr>
        <w:pStyle w:val="aff2"/>
      </w:pPr>
      <w:r>
        <w:t>Условия прекращения автоматизированного выполнения задачи: критические ошибки программного средства или инфраструктуры.</w:t>
      </w:r>
    </w:p>
    <w:p w14:paraId="2BF02FAF" w14:textId="77777777" w:rsidR="008E1FB0" w:rsidRPr="00B534B2" w:rsidRDefault="008E1FB0" w:rsidP="008E1FB0">
      <w:pPr>
        <w:pStyle w:val="aff2"/>
      </w:pPr>
      <w:r>
        <w:t xml:space="preserve">Связи с другими задачами: интеграция с сервисом </w:t>
      </w:r>
      <w:r>
        <w:rPr>
          <w:lang w:val="en-US"/>
        </w:rPr>
        <w:t>Asana</w:t>
      </w:r>
      <w:r w:rsidRPr="00B534B2">
        <w:t>.</w:t>
      </w:r>
    </w:p>
    <w:p w14:paraId="0C342B44" w14:textId="2E301F6B" w:rsidR="0011361D" w:rsidRPr="0011361D" w:rsidRDefault="008E1FB0" w:rsidP="0011361D">
      <w:pPr>
        <w:pStyle w:val="aff2"/>
      </w:pPr>
      <w:r>
        <w:t xml:space="preserve">Входная информация представлена дополнительными и основными задачами по нарядам. Основные задачи создаются в </w:t>
      </w:r>
      <w:r>
        <w:rPr>
          <w:lang w:val="en-US"/>
        </w:rPr>
        <w:t>Asana</w:t>
      </w:r>
      <w:r w:rsidRPr="00C9217B">
        <w:t xml:space="preserve">. </w:t>
      </w:r>
      <w:r>
        <w:t xml:space="preserve">Дополнительные задачи вводятся в форму и отправляются в </w:t>
      </w:r>
      <w:r>
        <w:rPr>
          <w:lang w:val="en-US"/>
        </w:rPr>
        <w:t>Asana</w:t>
      </w:r>
      <w:r>
        <w:t xml:space="preserve"> для отображения на канбан доске. Основные задачи создаются напрямую в сервисе </w:t>
      </w:r>
      <w:r>
        <w:rPr>
          <w:lang w:val="en-US"/>
        </w:rPr>
        <w:t>Asana</w:t>
      </w:r>
      <w:r w:rsidRPr="00A40897">
        <w:t>.</w:t>
      </w:r>
      <w:r>
        <w:t xml:space="preserve"> Информация об изменении статусов как основных, так и дополнительных задач должна извлекаться из </w:t>
      </w:r>
      <w:r>
        <w:rPr>
          <w:lang w:val="en-US"/>
        </w:rPr>
        <w:t>Asana</w:t>
      </w:r>
      <w:r w:rsidRPr="00C9217B">
        <w:t xml:space="preserve"> </w:t>
      </w:r>
      <w:r>
        <w:t xml:space="preserve">с помощью </w:t>
      </w:r>
      <w:r>
        <w:rPr>
          <w:lang w:val="en-US"/>
        </w:rPr>
        <w:lastRenderedPageBreak/>
        <w:t>API</w:t>
      </w:r>
      <w:r>
        <w:t xml:space="preserve">, предоставляемого сервисом </w:t>
      </w:r>
      <w:r>
        <w:rPr>
          <w:lang w:val="en-US"/>
        </w:rPr>
        <w:t>Asana</w:t>
      </w:r>
      <w:r w:rsidRPr="00C9217B">
        <w:t>.</w:t>
      </w:r>
      <w:r>
        <w:t xml:space="preserve"> Вся информация о задачах и статусах должна сохраняться в локальной базе данных. Результатная информация должна выводиться на экран в виде отчетов.</w:t>
      </w:r>
    </w:p>
    <w:p w14:paraId="2571A453" w14:textId="77777777" w:rsidR="008E1FB0" w:rsidRDefault="008E1FB0" w:rsidP="008E1FB0">
      <w:pPr>
        <w:pStyle w:val="aff2"/>
      </w:pPr>
    </w:p>
    <w:p w14:paraId="13B9C4F8" w14:textId="77777777" w:rsidR="008E1FB0" w:rsidRDefault="008E1FB0" w:rsidP="008E1FB0">
      <w:pPr>
        <w:pStyle w:val="a4"/>
      </w:pPr>
      <w:bookmarkStart w:id="50" w:name="_Toc196473539"/>
      <w:bookmarkStart w:id="51" w:name="_Toc198548924"/>
      <w:bookmarkStart w:id="52" w:name="_Toc200812165"/>
      <w:r>
        <w:t>Характеристика выходной информации</w:t>
      </w:r>
      <w:bookmarkEnd w:id="50"/>
      <w:bookmarkEnd w:id="51"/>
      <w:bookmarkEnd w:id="52"/>
    </w:p>
    <w:p w14:paraId="58C61624" w14:textId="77777777" w:rsidR="008E1FB0" w:rsidRPr="00832A12" w:rsidRDefault="008E1FB0" w:rsidP="008E1FB0">
      <w:pPr>
        <w:pStyle w:val="aff2"/>
      </w:pPr>
      <w:r>
        <w:t>Программное средство</w:t>
      </w:r>
      <w:r w:rsidRPr="00832A12">
        <w:t xml:space="preserve"> формирует выходную информацию в виде отчетов и служебных сообщений, которые отражают результаты анализа данных и выполнения операций. В качестве выходных данных предоставля</w:t>
      </w:r>
      <w:r>
        <w:t>ются</w:t>
      </w:r>
      <w:r w:rsidRPr="00832A12">
        <w:t xml:space="preserve"> отчеты о распределении нагрузки между сотрудниками, сведения о дополнительных задачах по клиентам, а также технические сообщения для интеграции с внешним сервис</w:t>
      </w:r>
      <w:r>
        <w:t>ом</w:t>
      </w:r>
      <w:r w:rsidRPr="00832A12">
        <w:t xml:space="preserve"> Asana.</w:t>
      </w:r>
    </w:p>
    <w:p w14:paraId="424C37D2" w14:textId="00F4FE87" w:rsidR="008E1FB0" w:rsidRDefault="008E1FB0" w:rsidP="008E1FB0">
      <w:pPr>
        <w:pStyle w:val="aff2"/>
      </w:pPr>
      <w:r>
        <w:t xml:space="preserve">Перечень и описание выходных сообщений представлены в таблице </w:t>
      </w:r>
      <w:r w:rsidR="00A000D2">
        <w:fldChar w:fldCharType="begin"/>
      </w:r>
      <w:r w:rsidR="00A000D2">
        <w:instrText xml:space="preserve"> REF _Ref200803150 \h  \* MERGEFORMAT </w:instrText>
      </w:r>
      <w:r w:rsidR="00A000D2">
        <w:fldChar w:fldCharType="separate"/>
      </w:r>
      <w:r w:rsidR="003C1F10" w:rsidRPr="003C1F10">
        <w:rPr>
          <w:vanish/>
          <w:spacing w:val="40"/>
        </w:rPr>
        <w:t>Таблица</w:t>
      </w:r>
      <w:r w:rsidR="003C1F10" w:rsidRPr="003C1F10">
        <w:rPr>
          <w:vanish/>
        </w:rPr>
        <w:t xml:space="preserve"> </w:t>
      </w:r>
      <w:r w:rsidR="003C1F10">
        <w:rPr>
          <w:noProof/>
        </w:rPr>
        <w:t>2</w:t>
      </w:r>
      <w:r w:rsidR="00A000D2">
        <w:fldChar w:fldCharType="end"/>
      </w:r>
      <w:r>
        <w:t>.</w:t>
      </w:r>
    </w:p>
    <w:p w14:paraId="01065DD7" w14:textId="5BF1D49A" w:rsidR="008E1FB0" w:rsidRDefault="008E1FB0" w:rsidP="008E1FB0">
      <w:pPr>
        <w:pStyle w:val="aff7"/>
        <w:keepNext/>
        <w:jc w:val="left"/>
      </w:pPr>
      <w:bookmarkStart w:id="53" w:name="_Ref200803150"/>
      <w:r w:rsidRPr="00A830C3">
        <w:rPr>
          <w:spacing w:val="40"/>
        </w:rPr>
        <w:t>Таблица</w:t>
      </w:r>
      <w:r>
        <w:t xml:space="preserve"> </w:t>
      </w:r>
      <w:r>
        <w:fldChar w:fldCharType="begin"/>
      </w:r>
      <w:r>
        <w:instrText xml:space="preserve"> SEQ Таблица \* ARABIC </w:instrText>
      </w:r>
      <w:r>
        <w:fldChar w:fldCharType="separate"/>
      </w:r>
      <w:r w:rsidR="003C1F10">
        <w:rPr>
          <w:noProof/>
        </w:rPr>
        <w:t>2</w:t>
      </w:r>
      <w:r>
        <w:rPr>
          <w:noProof/>
        </w:rPr>
        <w:fldChar w:fldCharType="end"/>
      </w:r>
      <w:bookmarkEnd w:id="53"/>
      <w:r>
        <w:t xml:space="preserve"> – Выходные сообщения</w:t>
      </w:r>
    </w:p>
    <w:tbl>
      <w:tblPr>
        <w:tblStyle w:val="afe"/>
        <w:tblW w:w="5000" w:type="pct"/>
        <w:tblLook w:val="04A0" w:firstRow="1" w:lastRow="0" w:firstColumn="1" w:lastColumn="0" w:noHBand="0" w:noVBand="1"/>
      </w:tblPr>
      <w:tblGrid>
        <w:gridCol w:w="1847"/>
        <w:gridCol w:w="2490"/>
        <w:gridCol w:w="2728"/>
        <w:gridCol w:w="1479"/>
        <w:gridCol w:w="1368"/>
      </w:tblGrid>
      <w:tr w:rsidR="008E1FB0" w:rsidRPr="00A830C3" w14:paraId="753C0223" w14:textId="77777777" w:rsidTr="0056370F">
        <w:tc>
          <w:tcPr>
            <w:tcW w:w="932" w:type="pct"/>
          </w:tcPr>
          <w:p w14:paraId="6C4ABFD1" w14:textId="77777777" w:rsidR="008E1FB0" w:rsidRPr="00A830C3" w:rsidRDefault="008E1FB0" w:rsidP="005662DE">
            <w:pPr>
              <w:pStyle w:val="aff2"/>
              <w:ind w:firstLine="0"/>
              <w:rPr>
                <w:sz w:val="24"/>
                <w:szCs w:val="24"/>
              </w:rPr>
            </w:pPr>
            <w:r w:rsidRPr="00A830C3">
              <w:rPr>
                <w:sz w:val="24"/>
                <w:szCs w:val="24"/>
              </w:rPr>
              <w:t>Идентификатор</w:t>
            </w:r>
          </w:p>
        </w:tc>
        <w:tc>
          <w:tcPr>
            <w:tcW w:w="1256" w:type="pct"/>
          </w:tcPr>
          <w:p w14:paraId="0AADB668" w14:textId="77777777" w:rsidR="008E1FB0" w:rsidRPr="00A830C3" w:rsidRDefault="008E1FB0" w:rsidP="005662DE">
            <w:pPr>
              <w:pStyle w:val="aff2"/>
              <w:ind w:firstLine="0"/>
              <w:rPr>
                <w:sz w:val="24"/>
                <w:szCs w:val="24"/>
              </w:rPr>
            </w:pPr>
            <w:r>
              <w:rPr>
                <w:sz w:val="24"/>
                <w:szCs w:val="24"/>
              </w:rPr>
              <w:t>Наименование</w:t>
            </w:r>
          </w:p>
        </w:tc>
        <w:tc>
          <w:tcPr>
            <w:tcW w:w="1376" w:type="pct"/>
          </w:tcPr>
          <w:p w14:paraId="453B6E00" w14:textId="77777777" w:rsidR="008E1FB0" w:rsidRPr="00A830C3" w:rsidRDefault="008E1FB0" w:rsidP="005662DE">
            <w:pPr>
              <w:pStyle w:val="aff2"/>
              <w:ind w:firstLine="0"/>
              <w:rPr>
                <w:sz w:val="24"/>
                <w:szCs w:val="24"/>
              </w:rPr>
            </w:pPr>
            <w:r>
              <w:rPr>
                <w:sz w:val="24"/>
                <w:szCs w:val="24"/>
              </w:rPr>
              <w:t>Периодичность</w:t>
            </w:r>
          </w:p>
        </w:tc>
        <w:tc>
          <w:tcPr>
            <w:tcW w:w="746" w:type="pct"/>
          </w:tcPr>
          <w:p w14:paraId="13F7D503" w14:textId="77777777" w:rsidR="008E1FB0" w:rsidRPr="00A830C3" w:rsidRDefault="008E1FB0" w:rsidP="005662DE">
            <w:pPr>
              <w:pStyle w:val="aff2"/>
              <w:ind w:firstLine="0"/>
              <w:rPr>
                <w:sz w:val="24"/>
                <w:szCs w:val="24"/>
              </w:rPr>
            </w:pPr>
            <w:r>
              <w:rPr>
                <w:sz w:val="24"/>
                <w:szCs w:val="24"/>
              </w:rPr>
              <w:t>Сроки выдачи</w:t>
            </w:r>
          </w:p>
        </w:tc>
        <w:tc>
          <w:tcPr>
            <w:tcW w:w="690" w:type="pct"/>
          </w:tcPr>
          <w:p w14:paraId="25B393DB" w14:textId="77777777" w:rsidR="008E1FB0" w:rsidRPr="00A830C3" w:rsidRDefault="008E1FB0" w:rsidP="005662DE">
            <w:pPr>
              <w:pStyle w:val="aff2"/>
              <w:ind w:firstLine="0"/>
              <w:rPr>
                <w:sz w:val="24"/>
                <w:szCs w:val="24"/>
              </w:rPr>
            </w:pPr>
            <w:r>
              <w:rPr>
                <w:sz w:val="24"/>
                <w:szCs w:val="24"/>
              </w:rPr>
              <w:t>Формат данных</w:t>
            </w:r>
          </w:p>
        </w:tc>
      </w:tr>
      <w:tr w:rsidR="008E1FB0" w:rsidRPr="00A830C3" w14:paraId="76ABAA0E" w14:textId="77777777" w:rsidTr="0056370F">
        <w:tc>
          <w:tcPr>
            <w:tcW w:w="932" w:type="pct"/>
          </w:tcPr>
          <w:p w14:paraId="1A2AE0CB" w14:textId="77777777" w:rsidR="008E1FB0" w:rsidRPr="00535E05" w:rsidRDefault="008E1FB0" w:rsidP="005662DE">
            <w:pPr>
              <w:pStyle w:val="aff2"/>
              <w:ind w:firstLine="0"/>
              <w:rPr>
                <w:sz w:val="24"/>
                <w:szCs w:val="24"/>
                <w:lang w:val="en-US"/>
              </w:rPr>
            </w:pPr>
            <w:r>
              <w:rPr>
                <w:sz w:val="24"/>
                <w:szCs w:val="24"/>
                <w:lang w:val="en-US"/>
              </w:rPr>
              <w:t>OUT01</w:t>
            </w:r>
          </w:p>
        </w:tc>
        <w:tc>
          <w:tcPr>
            <w:tcW w:w="1256" w:type="pct"/>
          </w:tcPr>
          <w:p w14:paraId="79FE8AC2" w14:textId="77777777" w:rsidR="008E1FB0" w:rsidRPr="00A830C3" w:rsidRDefault="008E1FB0" w:rsidP="005662DE">
            <w:pPr>
              <w:pStyle w:val="aff2"/>
              <w:ind w:firstLine="0"/>
              <w:rPr>
                <w:sz w:val="24"/>
                <w:szCs w:val="24"/>
              </w:rPr>
            </w:pPr>
            <w:r>
              <w:rPr>
                <w:sz w:val="24"/>
                <w:szCs w:val="24"/>
              </w:rPr>
              <w:t>Отчет о нагрузке на сотрудников за период</w:t>
            </w:r>
          </w:p>
        </w:tc>
        <w:tc>
          <w:tcPr>
            <w:tcW w:w="1376" w:type="pct"/>
          </w:tcPr>
          <w:p w14:paraId="351E2B77" w14:textId="77777777" w:rsidR="008E1FB0" w:rsidRDefault="008E1FB0" w:rsidP="005662DE">
            <w:pPr>
              <w:pStyle w:val="aff2"/>
              <w:ind w:firstLine="0"/>
              <w:rPr>
                <w:sz w:val="24"/>
                <w:szCs w:val="24"/>
              </w:rPr>
            </w:pPr>
            <w:r>
              <w:rPr>
                <w:sz w:val="24"/>
                <w:szCs w:val="24"/>
              </w:rPr>
              <w:t>По запросу</w:t>
            </w:r>
          </w:p>
        </w:tc>
        <w:tc>
          <w:tcPr>
            <w:tcW w:w="746" w:type="pct"/>
          </w:tcPr>
          <w:p w14:paraId="617638CA" w14:textId="77777777" w:rsidR="008E1FB0" w:rsidRDefault="008E1FB0" w:rsidP="005662DE">
            <w:pPr>
              <w:pStyle w:val="aff2"/>
              <w:ind w:firstLine="0"/>
              <w:rPr>
                <w:sz w:val="24"/>
                <w:szCs w:val="24"/>
              </w:rPr>
            </w:pPr>
            <w:r>
              <w:rPr>
                <w:sz w:val="24"/>
                <w:szCs w:val="24"/>
              </w:rPr>
              <w:t>До 10 секунд</w:t>
            </w:r>
          </w:p>
        </w:tc>
        <w:tc>
          <w:tcPr>
            <w:tcW w:w="690" w:type="pct"/>
          </w:tcPr>
          <w:p w14:paraId="0F6D7EF1" w14:textId="77777777" w:rsidR="008E1FB0" w:rsidRDefault="008E1FB0" w:rsidP="005662DE">
            <w:pPr>
              <w:pStyle w:val="aff2"/>
              <w:ind w:firstLine="0"/>
              <w:rPr>
                <w:sz w:val="24"/>
                <w:szCs w:val="24"/>
              </w:rPr>
            </w:pPr>
            <w:r>
              <w:rPr>
                <w:sz w:val="24"/>
                <w:szCs w:val="24"/>
              </w:rPr>
              <w:t>Отчет</w:t>
            </w:r>
          </w:p>
        </w:tc>
      </w:tr>
      <w:tr w:rsidR="009D280C" w:rsidRPr="00A830C3" w14:paraId="30A7C22D" w14:textId="77777777" w:rsidTr="0056370F">
        <w:tc>
          <w:tcPr>
            <w:tcW w:w="932" w:type="pct"/>
          </w:tcPr>
          <w:p w14:paraId="415D2392" w14:textId="7EB9BCAF" w:rsidR="009D280C" w:rsidRDefault="009D280C" w:rsidP="005662DE">
            <w:pPr>
              <w:pStyle w:val="aff2"/>
              <w:ind w:firstLine="0"/>
              <w:rPr>
                <w:sz w:val="24"/>
                <w:szCs w:val="24"/>
                <w:lang w:val="en-US"/>
              </w:rPr>
            </w:pPr>
            <w:r>
              <w:rPr>
                <w:sz w:val="24"/>
                <w:szCs w:val="24"/>
                <w:lang w:val="en-US"/>
              </w:rPr>
              <w:t>OUT02</w:t>
            </w:r>
          </w:p>
        </w:tc>
        <w:tc>
          <w:tcPr>
            <w:tcW w:w="1256" w:type="pct"/>
          </w:tcPr>
          <w:p w14:paraId="2D2A716E" w14:textId="4DEDA37E" w:rsidR="009D280C" w:rsidRDefault="009D280C" w:rsidP="005662DE">
            <w:pPr>
              <w:pStyle w:val="aff2"/>
              <w:ind w:firstLine="0"/>
              <w:rPr>
                <w:sz w:val="24"/>
                <w:szCs w:val="24"/>
              </w:rPr>
            </w:pPr>
            <w:r>
              <w:rPr>
                <w:sz w:val="24"/>
                <w:szCs w:val="24"/>
              </w:rPr>
              <w:t>Отчет о детальной нагрузке на сотрудника за период</w:t>
            </w:r>
          </w:p>
        </w:tc>
        <w:tc>
          <w:tcPr>
            <w:tcW w:w="1376" w:type="pct"/>
          </w:tcPr>
          <w:p w14:paraId="504E572F" w14:textId="65523745" w:rsidR="009D280C" w:rsidRDefault="009D280C" w:rsidP="005662DE">
            <w:pPr>
              <w:pStyle w:val="aff2"/>
              <w:ind w:firstLine="0"/>
              <w:rPr>
                <w:sz w:val="24"/>
                <w:szCs w:val="24"/>
              </w:rPr>
            </w:pPr>
            <w:r>
              <w:rPr>
                <w:sz w:val="24"/>
                <w:szCs w:val="24"/>
              </w:rPr>
              <w:t>По запросу</w:t>
            </w:r>
          </w:p>
        </w:tc>
        <w:tc>
          <w:tcPr>
            <w:tcW w:w="746" w:type="pct"/>
          </w:tcPr>
          <w:p w14:paraId="68739830" w14:textId="74291B68" w:rsidR="009D280C" w:rsidRDefault="009D280C" w:rsidP="005662DE">
            <w:pPr>
              <w:pStyle w:val="aff2"/>
              <w:ind w:firstLine="0"/>
              <w:rPr>
                <w:sz w:val="24"/>
                <w:szCs w:val="24"/>
              </w:rPr>
            </w:pPr>
            <w:r>
              <w:rPr>
                <w:sz w:val="24"/>
                <w:szCs w:val="24"/>
              </w:rPr>
              <w:t>До 10 секунд</w:t>
            </w:r>
          </w:p>
        </w:tc>
        <w:tc>
          <w:tcPr>
            <w:tcW w:w="690" w:type="pct"/>
          </w:tcPr>
          <w:p w14:paraId="35A25BC7" w14:textId="2170819D" w:rsidR="009D280C" w:rsidRDefault="009D280C" w:rsidP="005662DE">
            <w:pPr>
              <w:pStyle w:val="aff2"/>
              <w:ind w:firstLine="0"/>
              <w:rPr>
                <w:sz w:val="24"/>
                <w:szCs w:val="24"/>
              </w:rPr>
            </w:pPr>
            <w:r>
              <w:rPr>
                <w:sz w:val="24"/>
                <w:szCs w:val="24"/>
              </w:rPr>
              <w:t>Отчет</w:t>
            </w:r>
          </w:p>
        </w:tc>
      </w:tr>
      <w:tr w:rsidR="008E1FB0" w:rsidRPr="00A830C3" w14:paraId="3310F2F2" w14:textId="77777777" w:rsidTr="0056370F">
        <w:tc>
          <w:tcPr>
            <w:tcW w:w="932" w:type="pct"/>
          </w:tcPr>
          <w:p w14:paraId="32A7D85E" w14:textId="607E3C31" w:rsidR="008E1FB0" w:rsidRPr="009D280C" w:rsidRDefault="008E1FB0" w:rsidP="005662DE">
            <w:pPr>
              <w:pStyle w:val="aff2"/>
              <w:ind w:firstLine="0"/>
              <w:rPr>
                <w:sz w:val="24"/>
                <w:szCs w:val="24"/>
              </w:rPr>
            </w:pPr>
            <w:r>
              <w:rPr>
                <w:sz w:val="24"/>
                <w:szCs w:val="24"/>
                <w:lang w:val="en-US"/>
              </w:rPr>
              <w:t>OUT0</w:t>
            </w:r>
            <w:r w:rsidR="009D280C">
              <w:rPr>
                <w:sz w:val="24"/>
                <w:szCs w:val="24"/>
              </w:rPr>
              <w:t>3</w:t>
            </w:r>
          </w:p>
        </w:tc>
        <w:tc>
          <w:tcPr>
            <w:tcW w:w="1256" w:type="pct"/>
          </w:tcPr>
          <w:p w14:paraId="6C245C99" w14:textId="77777777" w:rsidR="008E1FB0" w:rsidRDefault="008E1FB0" w:rsidP="005662DE">
            <w:pPr>
              <w:pStyle w:val="aff2"/>
              <w:ind w:firstLine="0"/>
              <w:rPr>
                <w:sz w:val="24"/>
                <w:szCs w:val="24"/>
              </w:rPr>
            </w:pPr>
            <w:r>
              <w:rPr>
                <w:sz w:val="24"/>
                <w:szCs w:val="24"/>
              </w:rPr>
              <w:t>Отчет о дополнительных задачах по клиентам за период</w:t>
            </w:r>
          </w:p>
        </w:tc>
        <w:tc>
          <w:tcPr>
            <w:tcW w:w="1376" w:type="pct"/>
          </w:tcPr>
          <w:p w14:paraId="4A013A3D" w14:textId="77777777" w:rsidR="008E1FB0" w:rsidRDefault="008E1FB0" w:rsidP="005662DE">
            <w:pPr>
              <w:pStyle w:val="aff2"/>
              <w:ind w:firstLine="0"/>
              <w:rPr>
                <w:sz w:val="24"/>
                <w:szCs w:val="24"/>
              </w:rPr>
            </w:pPr>
            <w:r>
              <w:rPr>
                <w:sz w:val="24"/>
                <w:szCs w:val="24"/>
              </w:rPr>
              <w:t>По запросу</w:t>
            </w:r>
          </w:p>
        </w:tc>
        <w:tc>
          <w:tcPr>
            <w:tcW w:w="746" w:type="pct"/>
          </w:tcPr>
          <w:p w14:paraId="2C241C4A" w14:textId="77777777" w:rsidR="008E1FB0" w:rsidRDefault="008E1FB0" w:rsidP="005662DE">
            <w:pPr>
              <w:pStyle w:val="aff2"/>
              <w:ind w:firstLine="0"/>
              <w:rPr>
                <w:sz w:val="24"/>
                <w:szCs w:val="24"/>
              </w:rPr>
            </w:pPr>
            <w:r>
              <w:rPr>
                <w:sz w:val="24"/>
                <w:szCs w:val="24"/>
              </w:rPr>
              <w:t>До 10 секунд</w:t>
            </w:r>
          </w:p>
        </w:tc>
        <w:tc>
          <w:tcPr>
            <w:tcW w:w="690" w:type="pct"/>
          </w:tcPr>
          <w:p w14:paraId="005E0C77" w14:textId="77777777" w:rsidR="008E1FB0" w:rsidRDefault="008E1FB0" w:rsidP="005662DE">
            <w:pPr>
              <w:pStyle w:val="aff2"/>
              <w:ind w:firstLine="0"/>
              <w:rPr>
                <w:sz w:val="24"/>
                <w:szCs w:val="24"/>
              </w:rPr>
            </w:pPr>
            <w:r>
              <w:rPr>
                <w:sz w:val="24"/>
                <w:szCs w:val="24"/>
              </w:rPr>
              <w:t>Отчет</w:t>
            </w:r>
          </w:p>
        </w:tc>
      </w:tr>
      <w:tr w:rsidR="0056370F" w:rsidRPr="00A830C3" w14:paraId="37282C0A" w14:textId="77777777" w:rsidTr="0056370F">
        <w:tc>
          <w:tcPr>
            <w:tcW w:w="932" w:type="pct"/>
          </w:tcPr>
          <w:p w14:paraId="4A707F60" w14:textId="069C870E" w:rsidR="0056370F" w:rsidRDefault="0056370F" w:rsidP="0056370F">
            <w:pPr>
              <w:pStyle w:val="aff2"/>
              <w:ind w:firstLine="0"/>
              <w:rPr>
                <w:sz w:val="24"/>
                <w:szCs w:val="24"/>
                <w:lang w:val="en-US"/>
              </w:rPr>
            </w:pPr>
            <w:r>
              <w:rPr>
                <w:sz w:val="24"/>
                <w:szCs w:val="24"/>
                <w:lang w:val="en-US"/>
              </w:rPr>
              <w:t>OUT04</w:t>
            </w:r>
          </w:p>
        </w:tc>
        <w:tc>
          <w:tcPr>
            <w:tcW w:w="1256" w:type="pct"/>
          </w:tcPr>
          <w:p w14:paraId="58D3572C" w14:textId="613D7EB9" w:rsidR="0056370F" w:rsidRDefault="0056370F" w:rsidP="0056370F">
            <w:pPr>
              <w:pStyle w:val="aff2"/>
              <w:ind w:firstLine="0"/>
              <w:rPr>
                <w:sz w:val="24"/>
                <w:szCs w:val="24"/>
              </w:rPr>
            </w:pPr>
            <w:r>
              <w:rPr>
                <w:sz w:val="24"/>
                <w:szCs w:val="24"/>
              </w:rPr>
              <w:t>Детальный отчет о дополнительных задачах по клиенту за период</w:t>
            </w:r>
          </w:p>
        </w:tc>
        <w:tc>
          <w:tcPr>
            <w:tcW w:w="1376" w:type="pct"/>
          </w:tcPr>
          <w:p w14:paraId="3EC40FE5" w14:textId="0098937D" w:rsidR="0056370F" w:rsidRDefault="0056370F" w:rsidP="0056370F">
            <w:pPr>
              <w:pStyle w:val="aff2"/>
              <w:ind w:firstLine="0"/>
              <w:rPr>
                <w:sz w:val="24"/>
                <w:szCs w:val="24"/>
              </w:rPr>
            </w:pPr>
            <w:r>
              <w:rPr>
                <w:sz w:val="24"/>
                <w:szCs w:val="24"/>
              </w:rPr>
              <w:t>По запросу</w:t>
            </w:r>
          </w:p>
        </w:tc>
        <w:tc>
          <w:tcPr>
            <w:tcW w:w="746" w:type="pct"/>
          </w:tcPr>
          <w:p w14:paraId="02A2A707" w14:textId="785EE026" w:rsidR="0056370F" w:rsidRDefault="0056370F" w:rsidP="0056370F">
            <w:pPr>
              <w:pStyle w:val="aff2"/>
              <w:ind w:firstLine="0"/>
              <w:rPr>
                <w:sz w:val="24"/>
                <w:szCs w:val="24"/>
              </w:rPr>
            </w:pPr>
            <w:r>
              <w:rPr>
                <w:sz w:val="24"/>
                <w:szCs w:val="24"/>
              </w:rPr>
              <w:t>До 10 секунд</w:t>
            </w:r>
          </w:p>
        </w:tc>
        <w:tc>
          <w:tcPr>
            <w:tcW w:w="690" w:type="pct"/>
          </w:tcPr>
          <w:p w14:paraId="34EE5B0F" w14:textId="6ACA056B" w:rsidR="0056370F" w:rsidRDefault="0056370F" w:rsidP="0056370F">
            <w:pPr>
              <w:pStyle w:val="aff2"/>
              <w:ind w:firstLine="0"/>
              <w:rPr>
                <w:sz w:val="24"/>
                <w:szCs w:val="24"/>
              </w:rPr>
            </w:pPr>
            <w:r>
              <w:rPr>
                <w:sz w:val="24"/>
                <w:szCs w:val="24"/>
              </w:rPr>
              <w:t>Отчет</w:t>
            </w:r>
          </w:p>
        </w:tc>
      </w:tr>
      <w:tr w:rsidR="0056370F" w:rsidRPr="00A830C3" w14:paraId="1EED45C5" w14:textId="77777777" w:rsidTr="0056370F">
        <w:tc>
          <w:tcPr>
            <w:tcW w:w="932" w:type="pct"/>
          </w:tcPr>
          <w:p w14:paraId="2C44ECDB" w14:textId="7ACE38D7" w:rsidR="0056370F" w:rsidRPr="0056370F" w:rsidRDefault="0056370F" w:rsidP="0056370F">
            <w:pPr>
              <w:pStyle w:val="aff2"/>
              <w:ind w:firstLine="0"/>
              <w:rPr>
                <w:sz w:val="24"/>
                <w:szCs w:val="24"/>
              </w:rPr>
            </w:pPr>
            <w:r>
              <w:rPr>
                <w:sz w:val="24"/>
                <w:szCs w:val="24"/>
                <w:lang w:val="en-US"/>
              </w:rPr>
              <w:t>OUT0</w:t>
            </w:r>
            <w:r>
              <w:rPr>
                <w:sz w:val="24"/>
                <w:szCs w:val="24"/>
              </w:rPr>
              <w:t>5</w:t>
            </w:r>
          </w:p>
        </w:tc>
        <w:tc>
          <w:tcPr>
            <w:tcW w:w="1256" w:type="pct"/>
          </w:tcPr>
          <w:p w14:paraId="6B3F6599" w14:textId="77777777" w:rsidR="0056370F" w:rsidRPr="00535E05" w:rsidRDefault="0056370F" w:rsidP="0056370F">
            <w:pPr>
              <w:pStyle w:val="aff2"/>
              <w:ind w:firstLine="0"/>
              <w:rPr>
                <w:sz w:val="24"/>
                <w:szCs w:val="24"/>
              </w:rPr>
            </w:pPr>
            <w:r>
              <w:rPr>
                <w:sz w:val="24"/>
                <w:szCs w:val="24"/>
              </w:rPr>
              <w:t xml:space="preserve">Запрос на создание задачи </w:t>
            </w:r>
            <w:r>
              <w:rPr>
                <w:sz w:val="24"/>
                <w:szCs w:val="24"/>
                <w:lang w:val="en-US"/>
              </w:rPr>
              <w:t>Asana</w:t>
            </w:r>
          </w:p>
        </w:tc>
        <w:tc>
          <w:tcPr>
            <w:tcW w:w="1376" w:type="pct"/>
          </w:tcPr>
          <w:p w14:paraId="7A2988D4" w14:textId="77777777" w:rsidR="0056370F" w:rsidRDefault="0056370F" w:rsidP="0056370F">
            <w:pPr>
              <w:pStyle w:val="aff2"/>
              <w:ind w:firstLine="0"/>
              <w:rPr>
                <w:sz w:val="24"/>
                <w:szCs w:val="24"/>
              </w:rPr>
            </w:pPr>
            <w:r>
              <w:rPr>
                <w:sz w:val="24"/>
                <w:szCs w:val="24"/>
              </w:rPr>
              <w:t>При вводе дополнительной задачи</w:t>
            </w:r>
          </w:p>
        </w:tc>
        <w:tc>
          <w:tcPr>
            <w:tcW w:w="746" w:type="pct"/>
          </w:tcPr>
          <w:p w14:paraId="26731CBC" w14:textId="77777777" w:rsidR="0056370F" w:rsidRDefault="0056370F" w:rsidP="0056370F">
            <w:pPr>
              <w:pStyle w:val="aff2"/>
              <w:ind w:firstLine="0"/>
              <w:rPr>
                <w:sz w:val="24"/>
                <w:szCs w:val="24"/>
              </w:rPr>
            </w:pPr>
            <w:r>
              <w:rPr>
                <w:sz w:val="24"/>
                <w:szCs w:val="24"/>
              </w:rPr>
              <w:t>До 10 секунд</w:t>
            </w:r>
          </w:p>
        </w:tc>
        <w:tc>
          <w:tcPr>
            <w:tcW w:w="690" w:type="pct"/>
          </w:tcPr>
          <w:p w14:paraId="29222B8B" w14:textId="77777777" w:rsidR="0056370F" w:rsidRPr="00535E05" w:rsidRDefault="0056370F" w:rsidP="0056370F">
            <w:pPr>
              <w:pStyle w:val="aff2"/>
              <w:ind w:firstLine="0"/>
              <w:rPr>
                <w:sz w:val="24"/>
                <w:szCs w:val="24"/>
                <w:lang w:val="en-US"/>
              </w:rPr>
            </w:pPr>
            <w:r>
              <w:rPr>
                <w:sz w:val="24"/>
                <w:szCs w:val="24"/>
                <w:lang w:val="en-US"/>
              </w:rPr>
              <w:t>JSON</w:t>
            </w:r>
          </w:p>
        </w:tc>
      </w:tr>
    </w:tbl>
    <w:p w14:paraId="0F9A5AFB" w14:textId="6C443EFE" w:rsidR="008E1FB0" w:rsidRDefault="008E1FB0" w:rsidP="008E1FB0">
      <w:pPr>
        <w:pStyle w:val="aff2"/>
        <w:spacing w:before="120"/>
      </w:pPr>
      <w:r>
        <w:t xml:space="preserve">Перечень и описание структурных единиц информации выходных сообщений представлены в таблице </w:t>
      </w:r>
      <w:r w:rsidR="00A000D2">
        <w:fldChar w:fldCharType="begin"/>
      </w:r>
      <w:r w:rsidR="00A000D2">
        <w:instrText xml:space="preserve"> REF _Ref200803165 \h  \* MERGEFORMAT </w:instrText>
      </w:r>
      <w:r w:rsidR="00A000D2">
        <w:fldChar w:fldCharType="separate"/>
      </w:r>
      <w:r w:rsidR="003C1F10" w:rsidRPr="003C1F10">
        <w:rPr>
          <w:vanish/>
          <w:spacing w:val="40"/>
        </w:rPr>
        <w:t>Таблица</w:t>
      </w:r>
      <w:r w:rsidR="003C1F10" w:rsidRPr="003C1F10">
        <w:rPr>
          <w:vanish/>
        </w:rPr>
        <w:t xml:space="preserve"> </w:t>
      </w:r>
      <w:r w:rsidR="003C1F10">
        <w:rPr>
          <w:noProof/>
        </w:rPr>
        <w:t>3</w:t>
      </w:r>
      <w:r w:rsidR="00A000D2">
        <w:fldChar w:fldCharType="end"/>
      </w:r>
      <w:r>
        <w:t>.</w:t>
      </w:r>
    </w:p>
    <w:p w14:paraId="2FA0FC71" w14:textId="7AAFEE43" w:rsidR="008E1FB0" w:rsidRDefault="008E1FB0" w:rsidP="008E1FB0">
      <w:pPr>
        <w:pStyle w:val="aff7"/>
        <w:keepNext/>
        <w:jc w:val="left"/>
      </w:pPr>
      <w:bookmarkStart w:id="54" w:name="_Ref200803165"/>
      <w:r w:rsidRPr="00A830C3">
        <w:rPr>
          <w:spacing w:val="40"/>
        </w:rPr>
        <w:lastRenderedPageBreak/>
        <w:t>Таблица</w:t>
      </w:r>
      <w:r>
        <w:t xml:space="preserve"> </w:t>
      </w:r>
      <w:r>
        <w:fldChar w:fldCharType="begin"/>
      </w:r>
      <w:r>
        <w:instrText xml:space="preserve"> SEQ Таблица \* ARABIC </w:instrText>
      </w:r>
      <w:r>
        <w:fldChar w:fldCharType="separate"/>
      </w:r>
      <w:r w:rsidR="003C1F10">
        <w:rPr>
          <w:noProof/>
        </w:rPr>
        <w:t>3</w:t>
      </w:r>
      <w:r>
        <w:rPr>
          <w:noProof/>
        </w:rPr>
        <w:fldChar w:fldCharType="end"/>
      </w:r>
      <w:bookmarkEnd w:id="54"/>
      <w:r>
        <w:t xml:space="preserve"> – Структурные единицы выходных сообщений</w:t>
      </w:r>
    </w:p>
    <w:tbl>
      <w:tblPr>
        <w:tblStyle w:val="afe"/>
        <w:tblW w:w="5000" w:type="pct"/>
        <w:tblLook w:val="04A0" w:firstRow="1" w:lastRow="0" w:firstColumn="1" w:lastColumn="0" w:noHBand="0" w:noVBand="1"/>
      </w:tblPr>
      <w:tblGrid>
        <w:gridCol w:w="1983"/>
        <w:gridCol w:w="1983"/>
        <w:gridCol w:w="1982"/>
        <w:gridCol w:w="1982"/>
        <w:gridCol w:w="1982"/>
      </w:tblGrid>
      <w:tr w:rsidR="008E1FB0" w:rsidRPr="00A830C3" w14:paraId="4AC84DEE" w14:textId="77777777" w:rsidTr="005662DE">
        <w:tc>
          <w:tcPr>
            <w:tcW w:w="1000" w:type="pct"/>
          </w:tcPr>
          <w:p w14:paraId="4E0149CD" w14:textId="77777777" w:rsidR="008E1FB0" w:rsidRPr="00A830C3" w:rsidRDefault="008E1FB0" w:rsidP="005662DE">
            <w:pPr>
              <w:pStyle w:val="aff2"/>
              <w:ind w:firstLine="0"/>
              <w:rPr>
                <w:sz w:val="24"/>
                <w:szCs w:val="24"/>
              </w:rPr>
            </w:pPr>
            <w:r w:rsidRPr="00A830C3">
              <w:rPr>
                <w:sz w:val="24"/>
                <w:szCs w:val="24"/>
              </w:rPr>
              <w:t>Наименование</w:t>
            </w:r>
          </w:p>
        </w:tc>
        <w:tc>
          <w:tcPr>
            <w:tcW w:w="1000" w:type="pct"/>
          </w:tcPr>
          <w:p w14:paraId="227913A4" w14:textId="77777777" w:rsidR="008E1FB0" w:rsidRPr="00A830C3" w:rsidRDefault="008E1FB0" w:rsidP="005662DE">
            <w:pPr>
              <w:pStyle w:val="aff2"/>
              <w:ind w:firstLine="0"/>
              <w:rPr>
                <w:sz w:val="24"/>
                <w:szCs w:val="24"/>
              </w:rPr>
            </w:pPr>
            <w:r w:rsidRPr="00A830C3">
              <w:rPr>
                <w:sz w:val="24"/>
                <w:szCs w:val="24"/>
              </w:rPr>
              <w:t>Идентификатор сообщения</w:t>
            </w:r>
          </w:p>
        </w:tc>
        <w:tc>
          <w:tcPr>
            <w:tcW w:w="1000" w:type="pct"/>
          </w:tcPr>
          <w:p w14:paraId="19F35013" w14:textId="77777777" w:rsidR="008E1FB0" w:rsidRPr="00A830C3" w:rsidRDefault="008E1FB0" w:rsidP="005662DE">
            <w:pPr>
              <w:pStyle w:val="aff2"/>
              <w:ind w:firstLine="0"/>
              <w:rPr>
                <w:sz w:val="24"/>
                <w:szCs w:val="24"/>
              </w:rPr>
            </w:pPr>
            <w:r>
              <w:rPr>
                <w:sz w:val="24"/>
                <w:szCs w:val="24"/>
              </w:rPr>
              <w:t>Формат данных</w:t>
            </w:r>
          </w:p>
        </w:tc>
        <w:tc>
          <w:tcPr>
            <w:tcW w:w="1000" w:type="pct"/>
          </w:tcPr>
          <w:p w14:paraId="2653A60C" w14:textId="77777777" w:rsidR="008E1FB0" w:rsidRPr="00A830C3" w:rsidRDefault="008E1FB0" w:rsidP="005662DE">
            <w:pPr>
              <w:pStyle w:val="aff2"/>
              <w:ind w:firstLine="0"/>
              <w:rPr>
                <w:sz w:val="24"/>
                <w:szCs w:val="24"/>
              </w:rPr>
            </w:pPr>
            <w:r>
              <w:rPr>
                <w:sz w:val="24"/>
                <w:szCs w:val="24"/>
              </w:rPr>
              <w:t>Получатель</w:t>
            </w:r>
          </w:p>
        </w:tc>
        <w:tc>
          <w:tcPr>
            <w:tcW w:w="1000" w:type="pct"/>
          </w:tcPr>
          <w:p w14:paraId="7215D639" w14:textId="77777777" w:rsidR="008E1FB0" w:rsidRPr="00835949" w:rsidRDefault="008E1FB0" w:rsidP="005662DE">
            <w:pPr>
              <w:pStyle w:val="aff2"/>
              <w:ind w:firstLine="0"/>
              <w:rPr>
                <w:sz w:val="24"/>
                <w:szCs w:val="24"/>
              </w:rPr>
            </w:pPr>
            <w:r>
              <w:rPr>
                <w:sz w:val="24"/>
                <w:szCs w:val="24"/>
              </w:rPr>
              <w:t>Идентификатор получателя</w:t>
            </w:r>
          </w:p>
        </w:tc>
      </w:tr>
      <w:tr w:rsidR="008E1FB0" w:rsidRPr="00A830C3" w14:paraId="70FCA782" w14:textId="77777777" w:rsidTr="005662DE">
        <w:tc>
          <w:tcPr>
            <w:tcW w:w="1000" w:type="pct"/>
          </w:tcPr>
          <w:p w14:paraId="01627BCE" w14:textId="77777777" w:rsidR="008E1FB0" w:rsidRPr="00A830C3" w:rsidRDefault="008E1FB0" w:rsidP="005662DE">
            <w:pPr>
              <w:pStyle w:val="aff2"/>
              <w:ind w:firstLine="0"/>
              <w:rPr>
                <w:sz w:val="24"/>
                <w:szCs w:val="24"/>
              </w:rPr>
            </w:pPr>
            <w:r>
              <w:rPr>
                <w:sz w:val="24"/>
                <w:szCs w:val="24"/>
              </w:rPr>
              <w:t>ФИО сотрудника</w:t>
            </w:r>
          </w:p>
        </w:tc>
        <w:tc>
          <w:tcPr>
            <w:tcW w:w="1000" w:type="pct"/>
          </w:tcPr>
          <w:p w14:paraId="3A34473B" w14:textId="547C2D64" w:rsidR="008E1FB0" w:rsidRPr="009D280C" w:rsidRDefault="008E1FB0" w:rsidP="005662DE">
            <w:pPr>
              <w:pStyle w:val="aff2"/>
              <w:ind w:firstLine="0"/>
              <w:rPr>
                <w:sz w:val="24"/>
                <w:szCs w:val="24"/>
                <w:lang w:val="en-US"/>
              </w:rPr>
            </w:pPr>
            <w:r>
              <w:rPr>
                <w:sz w:val="24"/>
                <w:szCs w:val="24"/>
                <w:lang w:val="en-US"/>
              </w:rPr>
              <w:t>OUT01</w:t>
            </w:r>
            <w:r w:rsidR="009D280C">
              <w:rPr>
                <w:sz w:val="24"/>
                <w:szCs w:val="24"/>
              </w:rPr>
              <w:t xml:space="preserve">, </w:t>
            </w:r>
            <w:r w:rsidR="009D280C">
              <w:rPr>
                <w:sz w:val="24"/>
                <w:szCs w:val="24"/>
                <w:lang w:val="en-US"/>
              </w:rPr>
              <w:t>OUT02</w:t>
            </w:r>
          </w:p>
        </w:tc>
        <w:tc>
          <w:tcPr>
            <w:tcW w:w="1000" w:type="pct"/>
          </w:tcPr>
          <w:p w14:paraId="029D8186" w14:textId="77777777" w:rsidR="008E1FB0" w:rsidRPr="00A830C3" w:rsidRDefault="008E1FB0" w:rsidP="005662DE">
            <w:pPr>
              <w:pStyle w:val="aff2"/>
              <w:ind w:firstLine="0"/>
              <w:rPr>
                <w:sz w:val="24"/>
                <w:szCs w:val="24"/>
              </w:rPr>
            </w:pPr>
            <w:r>
              <w:rPr>
                <w:sz w:val="24"/>
                <w:szCs w:val="24"/>
              </w:rPr>
              <w:t>Строка</w:t>
            </w:r>
          </w:p>
        </w:tc>
        <w:tc>
          <w:tcPr>
            <w:tcW w:w="1000" w:type="pct"/>
          </w:tcPr>
          <w:p w14:paraId="6F7E9D83" w14:textId="77777777" w:rsidR="008E1FB0" w:rsidRPr="00A830C3" w:rsidRDefault="008E1FB0" w:rsidP="005662DE">
            <w:pPr>
              <w:pStyle w:val="aff2"/>
              <w:ind w:firstLine="0"/>
              <w:rPr>
                <w:sz w:val="24"/>
                <w:szCs w:val="24"/>
              </w:rPr>
            </w:pPr>
            <w:r>
              <w:rPr>
                <w:sz w:val="24"/>
                <w:szCs w:val="24"/>
              </w:rPr>
              <w:t>Менеджер по проектам</w:t>
            </w:r>
          </w:p>
        </w:tc>
        <w:tc>
          <w:tcPr>
            <w:tcW w:w="1000" w:type="pct"/>
          </w:tcPr>
          <w:p w14:paraId="676D8E65" w14:textId="77777777" w:rsidR="008E1FB0" w:rsidRPr="0025084A" w:rsidRDefault="008E1FB0" w:rsidP="005662DE">
            <w:pPr>
              <w:pStyle w:val="aff2"/>
              <w:ind w:firstLine="0"/>
              <w:rPr>
                <w:sz w:val="24"/>
                <w:szCs w:val="24"/>
                <w:lang w:val="en-US"/>
              </w:rPr>
            </w:pPr>
            <w:r>
              <w:rPr>
                <w:sz w:val="24"/>
                <w:szCs w:val="24"/>
                <w:lang w:val="en-US"/>
              </w:rPr>
              <w:t>S01</w:t>
            </w:r>
          </w:p>
        </w:tc>
      </w:tr>
      <w:tr w:rsidR="00D37CCE" w:rsidRPr="00A830C3" w14:paraId="407C5BD2" w14:textId="77777777" w:rsidTr="005662DE">
        <w:tc>
          <w:tcPr>
            <w:tcW w:w="1000" w:type="pct"/>
          </w:tcPr>
          <w:p w14:paraId="46040D90" w14:textId="1104C7C9" w:rsidR="00D37CCE" w:rsidRDefault="00D37CCE" w:rsidP="00D37CCE">
            <w:pPr>
              <w:pStyle w:val="aff2"/>
              <w:ind w:firstLine="0"/>
              <w:rPr>
                <w:sz w:val="24"/>
                <w:szCs w:val="24"/>
              </w:rPr>
            </w:pPr>
            <w:r>
              <w:rPr>
                <w:sz w:val="24"/>
                <w:szCs w:val="24"/>
              </w:rPr>
              <w:t>Общее количество задач</w:t>
            </w:r>
            <w:r w:rsidR="00537E9A">
              <w:rPr>
                <w:sz w:val="24"/>
                <w:szCs w:val="24"/>
              </w:rPr>
              <w:t xml:space="preserve"> сотрудника</w:t>
            </w:r>
          </w:p>
        </w:tc>
        <w:tc>
          <w:tcPr>
            <w:tcW w:w="1000" w:type="pct"/>
          </w:tcPr>
          <w:p w14:paraId="24891FE3" w14:textId="03B771C6" w:rsidR="00D37CCE" w:rsidRPr="008E536B" w:rsidRDefault="00D37CCE" w:rsidP="00D37CCE">
            <w:pPr>
              <w:pStyle w:val="aff2"/>
              <w:ind w:firstLine="0"/>
              <w:rPr>
                <w:sz w:val="24"/>
                <w:szCs w:val="24"/>
                <w:lang w:val="en-US"/>
              </w:rPr>
            </w:pPr>
            <w:r>
              <w:rPr>
                <w:sz w:val="24"/>
                <w:szCs w:val="24"/>
                <w:lang w:val="en-US"/>
              </w:rPr>
              <w:t>OUT01</w:t>
            </w:r>
            <w:r w:rsidR="008E536B">
              <w:rPr>
                <w:sz w:val="24"/>
                <w:szCs w:val="24"/>
              </w:rPr>
              <w:t>,</w:t>
            </w:r>
            <w:r w:rsidR="008E536B">
              <w:rPr>
                <w:sz w:val="24"/>
                <w:szCs w:val="24"/>
                <w:lang w:val="en-US"/>
              </w:rPr>
              <w:t xml:space="preserve"> OUT02</w:t>
            </w:r>
          </w:p>
        </w:tc>
        <w:tc>
          <w:tcPr>
            <w:tcW w:w="1000" w:type="pct"/>
          </w:tcPr>
          <w:p w14:paraId="3B990163" w14:textId="35CA9D60" w:rsidR="00D37CCE" w:rsidRDefault="00D37CCE" w:rsidP="00D37CCE">
            <w:pPr>
              <w:pStyle w:val="aff2"/>
              <w:ind w:firstLine="0"/>
              <w:rPr>
                <w:sz w:val="24"/>
                <w:szCs w:val="24"/>
              </w:rPr>
            </w:pPr>
            <w:r>
              <w:rPr>
                <w:sz w:val="24"/>
                <w:szCs w:val="24"/>
              </w:rPr>
              <w:t>Целое число</w:t>
            </w:r>
          </w:p>
        </w:tc>
        <w:tc>
          <w:tcPr>
            <w:tcW w:w="1000" w:type="pct"/>
          </w:tcPr>
          <w:p w14:paraId="77D6F619" w14:textId="5DBC3CE1" w:rsidR="00D37CCE" w:rsidRDefault="00D37CCE" w:rsidP="00D37CCE">
            <w:pPr>
              <w:pStyle w:val="aff2"/>
              <w:ind w:firstLine="0"/>
              <w:rPr>
                <w:sz w:val="24"/>
                <w:szCs w:val="24"/>
              </w:rPr>
            </w:pPr>
            <w:r>
              <w:rPr>
                <w:sz w:val="24"/>
                <w:szCs w:val="24"/>
              </w:rPr>
              <w:t>Менеджер по проектам</w:t>
            </w:r>
          </w:p>
        </w:tc>
        <w:tc>
          <w:tcPr>
            <w:tcW w:w="1000" w:type="pct"/>
          </w:tcPr>
          <w:p w14:paraId="0CAC13B2" w14:textId="19785C02" w:rsidR="00D37CCE" w:rsidRDefault="00D37CCE" w:rsidP="00D37CCE">
            <w:pPr>
              <w:pStyle w:val="aff2"/>
              <w:ind w:firstLine="0"/>
              <w:rPr>
                <w:sz w:val="24"/>
                <w:szCs w:val="24"/>
                <w:lang w:val="en-US"/>
              </w:rPr>
            </w:pPr>
            <w:r>
              <w:rPr>
                <w:sz w:val="24"/>
                <w:szCs w:val="24"/>
                <w:lang w:val="en-US"/>
              </w:rPr>
              <w:t>S01</w:t>
            </w:r>
          </w:p>
        </w:tc>
      </w:tr>
      <w:tr w:rsidR="00D37CCE" w:rsidRPr="00A830C3" w14:paraId="1827B184" w14:textId="77777777" w:rsidTr="005662DE">
        <w:tc>
          <w:tcPr>
            <w:tcW w:w="1000" w:type="pct"/>
          </w:tcPr>
          <w:p w14:paraId="27B318DE" w14:textId="0A0EC970" w:rsidR="00D37CCE" w:rsidRDefault="00D37CCE" w:rsidP="00D37CCE">
            <w:pPr>
              <w:pStyle w:val="aff2"/>
              <w:ind w:firstLine="0"/>
              <w:rPr>
                <w:sz w:val="24"/>
                <w:szCs w:val="24"/>
              </w:rPr>
            </w:pPr>
            <w:r>
              <w:rPr>
                <w:sz w:val="24"/>
                <w:szCs w:val="24"/>
              </w:rPr>
              <w:t>Количество завершенных задач</w:t>
            </w:r>
            <w:r w:rsidR="00537E9A">
              <w:rPr>
                <w:sz w:val="24"/>
                <w:szCs w:val="24"/>
              </w:rPr>
              <w:t xml:space="preserve"> сотрудника</w:t>
            </w:r>
          </w:p>
        </w:tc>
        <w:tc>
          <w:tcPr>
            <w:tcW w:w="1000" w:type="pct"/>
          </w:tcPr>
          <w:p w14:paraId="1CCDD331" w14:textId="0A5E3BA0" w:rsidR="00D37CCE" w:rsidRDefault="00D37CCE" w:rsidP="00D37CCE">
            <w:pPr>
              <w:pStyle w:val="aff2"/>
              <w:ind w:firstLine="0"/>
              <w:rPr>
                <w:sz w:val="24"/>
                <w:szCs w:val="24"/>
                <w:lang w:val="en-US"/>
              </w:rPr>
            </w:pPr>
            <w:r>
              <w:rPr>
                <w:sz w:val="24"/>
                <w:szCs w:val="24"/>
                <w:lang w:val="en-US"/>
              </w:rPr>
              <w:t>OUT01</w:t>
            </w:r>
            <w:r w:rsidR="008E536B">
              <w:rPr>
                <w:sz w:val="24"/>
                <w:szCs w:val="24"/>
              </w:rPr>
              <w:t>,</w:t>
            </w:r>
            <w:r w:rsidR="008E536B">
              <w:rPr>
                <w:sz w:val="24"/>
                <w:szCs w:val="24"/>
                <w:lang w:val="en-US"/>
              </w:rPr>
              <w:t xml:space="preserve"> OUT02</w:t>
            </w:r>
          </w:p>
        </w:tc>
        <w:tc>
          <w:tcPr>
            <w:tcW w:w="1000" w:type="pct"/>
          </w:tcPr>
          <w:p w14:paraId="1F2BD0C6" w14:textId="77777777" w:rsidR="00D37CCE" w:rsidRDefault="00D37CCE" w:rsidP="00D37CCE">
            <w:pPr>
              <w:pStyle w:val="aff2"/>
              <w:ind w:firstLine="0"/>
              <w:rPr>
                <w:sz w:val="24"/>
                <w:szCs w:val="24"/>
              </w:rPr>
            </w:pPr>
            <w:r>
              <w:rPr>
                <w:sz w:val="24"/>
                <w:szCs w:val="24"/>
              </w:rPr>
              <w:t>Целое число</w:t>
            </w:r>
          </w:p>
        </w:tc>
        <w:tc>
          <w:tcPr>
            <w:tcW w:w="1000" w:type="pct"/>
          </w:tcPr>
          <w:p w14:paraId="6EF50AD4" w14:textId="77777777" w:rsidR="00D37CCE" w:rsidRDefault="00D37CCE" w:rsidP="00D37CCE">
            <w:pPr>
              <w:pStyle w:val="aff2"/>
              <w:ind w:firstLine="0"/>
              <w:rPr>
                <w:sz w:val="24"/>
                <w:szCs w:val="24"/>
              </w:rPr>
            </w:pPr>
            <w:r>
              <w:rPr>
                <w:sz w:val="24"/>
                <w:szCs w:val="24"/>
              </w:rPr>
              <w:t>Менеджер по проектам</w:t>
            </w:r>
          </w:p>
        </w:tc>
        <w:tc>
          <w:tcPr>
            <w:tcW w:w="1000" w:type="pct"/>
          </w:tcPr>
          <w:p w14:paraId="49AD4B1F" w14:textId="77777777" w:rsidR="00D37CCE" w:rsidRDefault="00D37CCE" w:rsidP="00D37CCE">
            <w:pPr>
              <w:pStyle w:val="aff2"/>
              <w:ind w:firstLine="0"/>
              <w:rPr>
                <w:sz w:val="24"/>
                <w:szCs w:val="24"/>
                <w:lang w:val="en-US"/>
              </w:rPr>
            </w:pPr>
            <w:r>
              <w:rPr>
                <w:sz w:val="24"/>
                <w:szCs w:val="24"/>
                <w:lang w:val="en-US"/>
              </w:rPr>
              <w:t>S01</w:t>
            </w:r>
          </w:p>
        </w:tc>
      </w:tr>
      <w:tr w:rsidR="00D37CCE" w:rsidRPr="00A830C3" w14:paraId="080D9ED7" w14:textId="77777777" w:rsidTr="005662DE">
        <w:tc>
          <w:tcPr>
            <w:tcW w:w="1000" w:type="pct"/>
            <w:tcBorders>
              <w:bottom w:val="single" w:sz="4" w:space="0" w:color="auto"/>
            </w:tcBorders>
          </w:tcPr>
          <w:p w14:paraId="45D1D2D8" w14:textId="33060C33" w:rsidR="00D37CCE" w:rsidRDefault="00D37CCE" w:rsidP="00D37CCE">
            <w:pPr>
              <w:pStyle w:val="aff2"/>
              <w:ind w:firstLine="0"/>
              <w:rPr>
                <w:sz w:val="24"/>
                <w:szCs w:val="24"/>
              </w:rPr>
            </w:pPr>
            <w:r>
              <w:rPr>
                <w:sz w:val="24"/>
                <w:szCs w:val="24"/>
              </w:rPr>
              <w:t xml:space="preserve">Количество </w:t>
            </w:r>
            <w:r w:rsidR="00193E8A">
              <w:rPr>
                <w:sz w:val="24"/>
                <w:szCs w:val="24"/>
              </w:rPr>
              <w:t>незавершенных задач</w:t>
            </w:r>
            <w:r w:rsidR="00537E9A">
              <w:rPr>
                <w:sz w:val="24"/>
                <w:szCs w:val="24"/>
              </w:rPr>
              <w:t xml:space="preserve"> сотрудника</w:t>
            </w:r>
          </w:p>
        </w:tc>
        <w:tc>
          <w:tcPr>
            <w:tcW w:w="1000" w:type="pct"/>
            <w:tcBorders>
              <w:bottom w:val="single" w:sz="4" w:space="0" w:color="auto"/>
            </w:tcBorders>
          </w:tcPr>
          <w:p w14:paraId="1D9283A9" w14:textId="3D7AF839" w:rsidR="00D37CCE" w:rsidRDefault="00D37CCE" w:rsidP="00D37CCE">
            <w:pPr>
              <w:pStyle w:val="aff2"/>
              <w:ind w:firstLine="0"/>
              <w:rPr>
                <w:sz w:val="24"/>
                <w:szCs w:val="24"/>
                <w:lang w:val="en-US"/>
              </w:rPr>
            </w:pPr>
            <w:r>
              <w:rPr>
                <w:sz w:val="24"/>
                <w:szCs w:val="24"/>
                <w:lang w:val="en-US"/>
              </w:rPr>
              <w:t>OUT01</w:t>
            </w:r>
            <w:r w:rsidR="008E536B">
              <w:rPr>
                <w:sz w:val="24"/>
                <w:szCs w:val="24"/>
              </w:rPr>
              <w:t>,</w:t>
            </w:r>
            <w:r w:rsidR="008E536B">
              <w:rPr>
                <w:sz w:val="24"/>
                <w:szCs w:val="24"/>
                <w:lang w:val="en-US"/>
              </w:rPr>
              <w:t xml:space="preserve"> OUT02</w:t>
            </w:r>
          </w:p>
        </w:tc>
        <w:tc>
          <w:tcPr>
            <w:tcW w:w="1000" w:type="pct"/>
            <w:tcBorders>
              <w:bottom w:val="single" w:sz="4" w:space="0" w:color="auto"/>
            </w:tcBorders>
          </w:tcPr>
          <w:p w14:paraId="18D1A00C" w14:textId="77777777" w:rsidR="00D37CCE" w:rsidRDefault="00D37CCE" w:rsidP="00D37CCE">
            <w:pPr>
              <w:pStyle w:val="aff2"/>
              <w:ind w:firstLine="0"/>
              <w:rPr>
                <w:sz w:val="24"/>
                <w:szCs w:val="24"/>
              </w:rPr>
            </w:pPr>
            <w:r>
              <w:rPr>
                <w:sz w:val="24"/>
                <w:szCs w:val="24"/>
              </w:rPr>
              <w:t>Целое число</w:t>
            </w:r>
          </w:p>
        </w:tc>
        <w:tc>
          <w:tcPr>
            <w:tcW w:w="1000" w:type="pct"/>
            <w:tcBorders>
              <w:bottom w:val="single" w:sz="4" w:space="0" w:color="auto"/>
            </w:tcBorders>
          </w:tcPr>
          <w:p w14:paraId="3CF5A1EF" w14:textId="77777777" w:rsidR="00D37CCE" w:rsidRDefault="00D37CCE" w:rsidP="00D37CCE">
            <w:pPr>
              <w:pStyle w:val="aff2"/>
              <w:ind w:firstLine="0"/>
              <w:rPr>
                <w:sz w:val="24"/>
                <w:szCs w:val="24"/>
              </w:rPr>
            </w:pPr>
            <w:r>
              <w:rPr>
                <w:sz w:val="24"/>
                <w:szCs w:val="24"/>
              </w:rPr>
              <w:t>Менеджер по проектам</w:t>
            </w:r>
          </w:p>
        </w:tc>
        <w:tc>
          <w:tcPr>
            <w:tcW w:w="1000" w:type="pct"/>
            <w:tcBorders>
              <w:bottom w:val="single" w:sz="4" w:space="0" w:color="auto"/>
            </w:tcBorders>
          </w:tcPr>
          <w:p w14:paraId="365222CB" w14:textId="77777777" w:rsidR="00D37CCE" w:rsidRDefault="00D37CCE" w:rsidP="00D37CCE">
            <w:pPr>
              <w:pStyle w:val="aff2"/>
              <w:ind w:firstLine="0"/>
              <w:rPr>
                <w:sz w:val="24"/>
                <w:szCs w:val="24"/>
                <w:lang w:val="en-US"/>
              </w:rPr>
            </w:pPr>
            <w:r>
              <w:rPr>
                <w:sz w:val="24"/>
                <w:szCs w:val="24"/>
                <w:lang w:val="en-US"/>
              </w:rPr>
              <w:t>S01</w:t>
            </w:r>
          </w:p>
        </w:tc>
      </w:tr>
      <w:tr w:rsidR="00D37CCE" w:rsidRPr="00A830C3" w14:paraId="2CCAA6EB" w14:textId="77777777" w:rsidTr="005662DE">
        <w:tc>
          <w:tcPr>
            <w:tcW w:w="1000" w:type="pct"/>
            <w:tcBorders>
              <w:bottom w:val="single" w:sz="4" w:space="0" w:color="auto"/>
            </w:tcBorders>
          </w:tcPr>
          <w:p w14:paraId="3778C67B" w14:textId="1C426A77" w:rsidR="00D37CCE" w:rsidRPr="00537E9A" w:rsidRDefault="00D37CCE" w:rsidP="00D37CCE">
            <w:pPr>
              <w:pStyle w:val="aff2"/>
              <w:ind w:firstLine="0"/>
              <w:rPr>
                <w:sz w:val="24"/>
                <w:szCs w:val="24"/>
              </w:rPr>
            </w:pPr>
            <w:r>
              <w:rPr>
                <w:sz w:val="24"/>
                <w:szCs w:val="24"/>
              </w:rPr>
              <w:t>Количество дополнительных задач</w:t>
            </w:r>
            <w:r w:rsidR="00537E9A" w:rsidRPr="00537E9A">
              <w:rPr>
                <w:sz w:val="24"/>
                <w:szCs w:val="24"/>
              </w:rPr>
              <w:t xml:space="preserve"> </w:t>
            </w:r>
            <w:r w:rsidR="00537E9A">
              <w:rPr>
                <w:sz w:val="24"/>
                <w:szCs w:val="24"/>
              </w:rPr>
              <w:t>на сотруднике</w:t>
            </w:r>
          </w:p>
        </w:tc>
        <w:tc>
          <w:tcPr>
            <w:tcW w:w="1000" w:type="pct"/>
            <w:tcBorders>
              <w:bottom w:val="single" w:sz="4" w:space="0" w:color="auto"/>
            </w:tcBorders>
          </w:tcPr>
          <w:p w14:paraId="2F63260A" w14:textId="722BFE2E" w:rsidR="00D37CCE" w:rsidRDefault="00D37CCE" w:rsidP="00D37CCE">
            <w:pPr>
              <w:pStyle w:val="aff2"/>
              <w:ind w:firstLine="0"/>
              <w:rPr>
                <w:sz w:val="24"/>
                <w:szCs w:val="24"/>
                <w:lang w:val="en-US"/>
              </w:rPr>
            </w:pPr>
            <w:r>
              <w:rPr>
                <w:sz w:val="24"/>
                <w:szCs w:val="24"/>
                <w:lang w:val="en-US"/>
              </w:rPr>
              <w:t>OUT01</w:t>
            </w:r>
            <w:r w:rsidR="008E536B">
              <w:rPr>
                <w:sz w:val="24"/>
                <w:szCs w:val="24"/>
              </w:rPr>
              <w:t>,</w:t>
            </w:r>
            <w:r w:rsidR="008E536B">
              <w:rPr>
                <w:sz w:val="24"/>
                <w:szCs w:val="24"/>
                <w:lang w:val="en-US"/>
              </w:rPr>
              <w:t xml:space="preserve"> OUT02</w:t>
            </w:r>
          </w:p>
        </w:tc>
        <w:tc>
          <w:tcPr>
            <w:tcW w:w="1000" w:type="pct"/>
            <w:tcBorders>
              <w:bottom w:val="single" w:sz="4" w:space="0" w:color="auto"/>
            </w:tcBorders>
          </w:tcPr>
          <w:p w14:paraId="09B720CF" w14:textId="514D2DBD" w:rsidR="00D37CCE" w:rsidRDefault="00D37CCE" w:rsidP="00D37CCE">
            <w:pPr>
              <w:pStyle w:val="aff2"/>
              <w:ind w:firstLine="0"/>
              <w:rPr>
                <w:sz w:val="24"/>
                <w:szCs w:val="24"/>
              </w:rPr>
            </w:pPr>
            <w:r>
              <w:rPr>
                <w:sz w:val="24"/>
                <w:szCs w:val="24"/>
              </w:rPr>
              <w:t>Целое число</w:t>
            </w:r>
          </w:p>
        </w:tc>
        <w:tc>
          <w:tcPr>
            <w:tcW w:w="1000" w:type="pct"/>
            <w:tcBorders>
              <w:bottom w:val="single" w:sz="4" w:space="0" w:color="auto"/>
            </w:tcBorders>
          </w:tcPr>
          <w:p w14:paraId="51724A23" w14:textId="69CCA874" w:rsidR="00D37CCE" w:rsidRDefault="00D37CCE" w:rsidP="00D37CCE">
            <w:pPr>
              <w:pStyle w:val="aff2"/>
              <w:ind w:firstLine="0"/>
              <w:rPr>
                <w:sz w:val="24"/>
                <w:szCs w:val="24"/>
              </w:rPr>
            </w:pPr>
            <w:r>
              <w:rPr>
                <w:sz w:val="24"/>
                <w:szCs w:val="24"/>
              </w:rPr>
              <w:t>Менеджер по проектам</w:t>
            </w:r>
          </w:p>
        </w:tc>
        <w:tc>
          <w:tcPr>
            <w:tcW w:w="1000" w:type="pct"/>
            <w:tcBorders>
              <w:bottom w:val="single" w:sz="4" w:space="0" w:color="auto"/>
            </w:tcBorders>
          </w:tcPr>
          <w:p w14:paraId="28930F9C" w14:textId="6B675729" w:rsidR="00D37CCE" w:rsidRDefault="00D37CCE" w:rsidP="00D37CCE">
            <w:pPr>
              <w:pStyle w:val="aff2"/>
              <w:ind w:firstLine="0"/>
              <w:rPr>
                <w:sz w:val="24"/>
                <w:szCs w:val="24"/>
                <w:lang w:val="en-US"/>
              </w:rPr>
            </w:pPr>
            <w:r>
              <w:rPr>
                <w:sz w:val="24"/>
                <w:szCs w:val="24"/>
                <w:lang w:val="en-US"/>
              </w:rPr>
              <w:t>S01</w:t>
            </w:r>
          </w:p>
        </w:tc>
      </w:tr>
      <w:tr w:rsidR="00D37CCE" w:rsidRPr="00A830C3" w14:paraId="3B714F05" w14:textId="77777777" w:rsidTr="005662DE">
        <w:tc>
          <w:tcPr>
            <w:tcW w:w="1000" w:type="pct"/>
            <w:tcBorders>
              <w:bottom w:val="single" w:sz="4" w:space="0" w:color="auto"/>
            </w:tcBorders>
          </w:tcPr>
          <w:p w14:paraId="36635E18" w14:textId="083BC856" w:rsidR="00D37CCE" w:rsidRDefault="00D37CCE" w:rsidP="00D37CCE">
            <w:pPr>
              <w:pStyle w:val="aff2"/>
              <w:ind w:firstLine="0"/>
              <w:rPr>
                <w:sz w:val="24"/>
                <w:szCs w:val="24"/>
              </w:rPr>
            </w:pPr>
            <w:r>
              <w:rPr>
                <w:sz w:val="24"/>
                <w:szCs w:val="24"/>
              </w:rPr>
              <w:t>Среднее время выполнения задачи</w:t>
            </w:r>
            <w:r w:rsidR="00537E9A">
              <w:rPr>
                <w:sz w:val="24"/>
                <w:szCs w:val="24"/>
              </w:rPr>
              <w:t xml:space="preserve"> сотрудником</w:t>
            </w:r>
          </w:p>
        </w:tc>
        <w:tc>
          <w:tcPr>
            <w:tcW w:w="1000" w:type="pct"/>
            <w:tcBorders>
              <w:bottom w:val="single" w:sz="4" w:space="0" w:color="auto"/>
            </w:tcBorders>
          </w:tcPr>
          <w:p w14:paraId="1D1D835B" w14:textId="3E637F07" w:rsidR="00D37CCE" w:rsidRDefault="00D37CCE" w:rsidP="00D37CCE">
            <w:pPr>
              <w:pStyle w:val="aff2"/>
              <w:ind w:firstLine="0"/>
              <w:rPr>
                <w:sz w:val="24"/>
                <w:szCs w:val="24"/>
                <w:lang w:val="en-US"/>
              </w:rPr>
            </w:pPr>
            <w:r>
              <w:rPr>
                <w:sz w:val="24"/>
                <w:szCs w:val="24"/>
                <w:lang w:val="en-US"/>
              </w:rPr>
              <w:t>OUT01</w:t>
            </w:r>
            <w:r w:rsidR="008E536B">
              <w:rPr>
                <w:sz w:val="24"/>
                <w:szCs w:val="24"/>
              </w:rPr>
              <w:t>,</w:t>
            </w:r>
            <w:r w:rsidR="008E536B">
              <w:rPr>
                <w:sz w:val="24"/>
                <w:szCs w:val="24"/>
                <w:lang w:val="en-US"/>
              </w:rPr>
              <w:t xml:space="preserve"> OUT02</w:t>
            </w:r>
          </w:p>
        </w:tc>
        <w:tc>
          <w:tcPr>
            <w:tcW w:w="1000" w:type="pct"/>
            <w:tcBorders>
              <w:bottom w:val="single" w:sz="4" w:space="0" w:color="auto"/>
            </w:tcBorders>
          </w:tcPr>
          <w:p w14:paraId="1044FC39" w14:textId="0897775B" w:rsidR="00D37CCE" w:rsidRDefault="00D37CCE" w:rsidP="00D37CCE">
            <w:pPr>
              <w:pStyle w:val="aff2"/>
              <w:ind w:firstLine="0"/>
              <w:rPr>
                <w:sz w:val="24"/>
                <w:szCs w:val="24"/>
              </w:rPr>
            </w:pPr>
            <w:r>
              <w:rPr>
                <w:sz w:val="24"/>
                <w:szCs w:val="24"/>
              </w:rPr>
              <w:t>Время в формате «часы:минуты»</w:t>
            </w:r>
          </w:p>
        </w:tc>
        <w:tc>
          <w:tcPr>
            <w:tcW w:w="1000" w:type="pct"/>
            <w:tcBorders>
              <w:bottom w:val="single" w:sz="4" w:space="0" w:color="auto"/>
            </w:tcBorders>
          </w:tcPr>
          <w:p w14:paraId="418CD918" w14:textId="0AD9C23E" w:rsidR="00D37CCE" w:rsidRDefault="00D37CCE" w:rsidP="00D37CCE">
            <w:pPr>
              <w:pStyle w:val="aff2"/>
              <w:ind w:firstLine="0"/>
              <w:rPr>
                <w:sz w:val="24"/>
                <w:szCs w:val="24"/>
              </w:rPr>
            </w:pPr>
            <w:r>
              <w:rPr>
                <w:sz w:val="24"/>
                <w:szCs w:val="24"/>
              </w:rPr>
              <w:t>Менеджер по проектам</w:t>
            </w:r>
          </w:p>
        </w:tc>
        <w:tc>
          <w:tcPr>
            <w:tcW w:w="1000" w:type="pct"/>
            <w:tcBorders>
              <w:bottom w:val="single" w:sz="4" w:space="0" w:color="auto"/>
            </w:tcBorders>
          </w:tcPr>
          <w:p w14:paraId="53714502" w14:textId="5EFD7F7E" w:rsidR="00D37CCE" w:rsidRPr="00D37CCE" w:rsidRDefault="00D37CCE" w:rsidP="00D37CCE">
            <w:pPr>
              <w:pStyle w:val="aff2"/>
              <w:ind w:firstLine="0"/>
              <w:rPr>
                <w:sz w:val="24"/>
                <w:szCs w:val="24"/>
              </w:rPr>
            </w:pPr>
            <w:r>
              <w:rPr>
                <w:sz w:val="24"/>
                <w:szCs w:val="24"/>
                <w:lang w:val="en-US"/>
              </w:rPr>
              <w:t>S01</w:t>
            </w:r>
          </w:p>
        </w:tc>
      </w:tr>
      <w:tr w:rsidR="00D37CCE" w:rsidRPr="00A830C3" w14:paraId="19DCE94E" w14:textId="77777777" w:rsidTr="005662DE">
        <w:tc>
          <w:tcPr>
            <w:tcW w:w="1000" w:type="pct"/>
            <w:tcBorders>
              <w:bottom w:val="single" w:sz="4" w:space="0" w:color="auto"/>
            </w:tcBorders>
          </w:tcPr>
          <w:p w14:paraId="44BF287B" w14:textId="2A99BA44" w:rsidR="00D37CCE" w:rsidRDefault="00D37CCE" w:rsidP="00D37CCE">
            <w:pPr>
              <w:pStyle w:val="aff2"/>
              <w:ind w:firstLine="0"/>
              <w:rPr>
                <w:sz w:val="24"/>
                <w:szCs w:val="24"/>
              </w:rPr>
            </w:pPr>
            <w:r>
              <w:rPr>
                <w:sz w:val="24"/>
                <w:szCs w:val="24"/>
              </w:rPr>
              <w:t>Наименование статуса</w:t>
            </w:r>
          </w:p>
        </w:tc>
        <w:tc>
          <w:tcPr>
            <w:tcW w:w="1000" w:type="pct"/>
            <w:tcBorders>
              <w:bottom w:val="single" w:sz="4" w:space="0" w:color="auto"/>
            </w:tcBorders>
          </w:tcPr>
          <w:p w14:paraId="7480DFCE" w14:textId="27E0D53B" w:rsidR="00D37CCE" w:rsidRDefault="00D37CCE" w:rsidP="00D37CCE">
            <w:pPr>
              <w:pStyle w:val="aff2"/>
              <w:ind w:firstLine="0"/>
              <w:rPr>
                <w:sz w:val="24"/>
                <w:szCs w:val="24"/>
                <w:lang w:val="en-US"/>
              </w:rPr>
            </w:pPr>
            <w:r>
              <w:rPr>
                <w:sz w:val="24"/>
                <w:szCs w:val="24"/>
                <w:lang w:val="en-US"/>
              </w:rPr>
              <w:t>OUT02</w:t>
            </w:r>
          </w:p>
        </w:tc>
        <w:tc>
          <w:tcPr>
            <w:tcW w:w="1000" w:type="pct"/>
            <w:tcBorders>
              <w:bottom w:val="single" w:sz="4" w:space="0" w:color="auto"/>
            </w:tcBorders>
          </w:tcPr>
          <w:p w14:paraId="0F16DBF9" w14:textId="0FE154A6" w:rsidR="00D37CCE" w:rsidRDefault="00D37CCE" w:rsidP="00D37CCE">
            <w:pPr>
              <w:pStyle w:val="aff2"/>
              <w:ind w:firstLine="0"/>
              <w:rPr>
                <w:sz w:val="24"/>
                <w:szCs w:val="24"/>
              </w:rPr>
            </w:pPr>
            <w:r>
              <w:rPr>
                <w:sz w:val="24"/>
                <w:szCs w:val="24"/>
              </w:rPr>
              <w:t>Строка</w:t>
            </w:r>
          </w:p>
        </w:tc>
        <w:tc>
          <w:tcPr>
            <w:tcW w:w="1000" w:type="pct"/>
            <w:tcBorders>
              <w:bottom w:val="single" w:sz="4" w:space="0" w:color="auto"/>
            </w:tcBorders>
          </w:tcPr>
          <w:p w14:paraId="7B0195ED" w14:textId="02F86D87" w:rsidR="00D37CCE" w:rsidRDefault="00D37CCE" w:rsidP="00D37CCE">
            <w:pPr>
              <w:pStyle w:val="aff2"/>
              <w:ind w:firstLine="0"/>
              <w:rPr>
                <w:sz w:val="24"/>
                <w:szCs w:val="24"/>
              </w:rPr>
            </w:pPr>
            <w:r>
              <w:rPr>
                <w:sz w:val="24"/>
                <w:szCs w:val="24"/>
              </w:rPr>
              <w:t>Менеджер по проектам</w:t>
            </w:r>
          </w:p>
        </w:tc>
        <w:tc>
          <w:tcPr>
            <w:tcW w:w="1000" w:type="pct"/>
            <w:tcBorders>
              <w:bottom w:val="single" w:sz="4" w:space="0" w:color="auto"/>
            </w:tcBorders>
          </w:tcPr>
          <w:p w14:paraId="06E1A754" w14:textId="19FB0885" w:rsidR="00D37CCE" w:rsidRDefault="00D37CCE" w:rsidP="00D37CCE">
            <w:pPr>
              <w:pStyle w:val="aff2"/>
              <w:ind w:firstLine="0"/>
              <w:rPr>
                <w:sz w:val="24"/>
                <w:szCs w:val="24"/>
                <w:lang w:val="en-US"/>
              </w:rPr>
            </w:pPr>
            <w:r>
              <w:rPr>
                <w:sz w:val="24"/>
                <w:szCs w:val="24"/>
                <w:lang w:val="en-US"/>
              </w:rPr>
              <w:t>S01</w:t>
            </w:r>
          </w:p>
        </w:tc>
      </w:tr>
      <w:tr w:rsidR="00D37CCE" w:rsidRPr="00A830C3" w14:paraId="346EC8EF" w14:textId="77777777" w:rsidTr="005662DE">
        <w:tc>
          <w:tcPr>
            <w:tcW w:w="1000" w:type="pct"/>
            <w:tcBorders>
              <w:bottom w:val="single" w:sz="4" w:space="0" w:color="auto"/>
            </w:tcBorders>
          </w:tcPr>
          <w:p w14:paraId="36B5A49E" w14:textId="1D0251E2" w:rsidR="00D37CCE" w:rsidRDefault="00D37CCE" w:rsidP="00D37CCE">
            <w:pPr>
              <w:pStyle w:val="aff2"/>
              <w:ind w:firstLine="0"/>
              <w:rPr>
                <w:sz w:val="24"/>
                <w:szCs w:val="24"/>
              </w:rPr>
            </w:pPr>
            <w:r>
              <w:rPr>
                <w:sz w:val="24"/>
                <w:szCs w:val="24"/>
              </w:rPr>
              <w:t>Количество задач в статусе</w:t>
            </w:r>
          </w:p>
        </w:tc>
        <w:tc>
          <w:tcPr>
            <w:tcW w:w="1000" w:type="pct"/>
            <w:tcBorders>
              <w:bottom w:val="single" w:sz="4" w:space="0" w:color="auto"/>
            </w:tcBorders>
          </w:tcPr>
          <w:p w14:paraId="71790FC5" w14:textId="7D71B4A8" w:rsidR="00D37CCE" w:rsidRDefault="00D37CCE" w:rsidP="00D37CCE">
            <w:pPr>
              <w:pStyle w:val="aff2"/>
              <w:ind w:firstLine="0"/>
              <w:rPr>
                <w:sz w:val="24"/>
                <w:szCs w:val="24"/>
                <w:lang w:val="en-US"/>
              </w:rPr>
            </w:pPr>
            <w:r>
              <w:rPr>
                <w:sz w:val="24"/>
                <w:szCs w:val="24"/>
                <w:lang w:val="en-US"/>
              </w:rPr>
              <w:t>OUT02</w:t>
            </w:r>
          </w:p>
        </w:tc>
        <w:tc>
          <w:tcPr>
            <w:tcW w:w="1000" w:type="pct"/>
            <w:tcBorders>
              <w:bottom w:val="single" w:sz="4" w:space="0" w:color="auto"/>
            </w:tcBorders>
          </w:tcPr>
          <w:p w14:paraId="4C5EF89E" w14:textId="019A52CB" w:rsidR="00D37CCE" w:rsidRDefault="00D37CCE" w:rsidP="00D37CCE">
            <w:pPr>
              <w:pStyle w:val="aff2"/>
              <w:ind w:firstLine="0"/>
              <w:rPr>
                <w:sz w:val="24"/>
                <w:szCs w:val="24"/>
              </w:rPr>
            </w:pPr>
            <w:r>
              <w:rPr>
                <w:sz w:val="24"/>
                <w:szCs w:val="24"/>
              </w:rPr>
              <w:t>Целое число</w:t>
            </w:r>
          </w:p>
        </w:tc>
        <w:tc>
          <w:tcPr>
            <w:tcW w:w="1000" w:type="pct"/>
            <w:tcBorders>
              <w:bottom w:val="single" w:sz="4" w:space="0" w:color="auto"/>
            </w:tcBorders>
          </w:tcPr>
          <w:p w14:paraId="7274AF92" w14:textId="6760E46B" w:rsidR="00D37CCE" w:rsidRDefault="00D37CCE" w:rsidP="00D37CCE">
            <w:pPr>
              <w:pStyle w:val="aff2"/>
              <w:ind w:firstLine="0"/>
              <w:rPr>
                <w:sz w:val="24"/>
                <w:szCs w:val="24"/>
              </w:rPr>
            </w:pPr>
            <w:r>
              <w:rPr>
                <w:sz w:val="24"/>
                <w:szCs w:val="24"/>
              </w:rPr>
              <w:t>Менеджер по проектам</w:t>
            </w:r>
          </w:p>
        </w:tc>
        <w:tc>
          <w:tcPr>
            <w:tcW w:w="1000" w:type="pct"/>
            <w:tcBorders>
              <w:bottom w:val="single" w:sz="4" w:space="0" w:color="auto"/>
            </w:tcBorders>
          </w:tcPr>
          <w:p w14:paraId="01805CA5" w14:textId="234E01B5" w:rsidR="00D37CCE" w:rsidRDefault="00D37CCE" w:rsidP="00D37CCE">
            <w:pPr>
              <w:pStyle w:val="aff2"/>
              <w:ind w:firstLine="0"/>
              <w:rPr>
                <w:sz w:val="24"/>
                <w:szCs w:val="24"/>
                <w:lang w:val="en-US"/>
              </w:rPr>
            </w:pPr>
            <w:r>
              <w:rPr>
                <w:sz w:val="24"/>
                <w:szCs w:val="24"/>
                <w:lang w:val="en-US"/>
              </w:rPr>
              <w:t>S01</w:t>
            </w:r>
          </w:p>
        </w:tc>
      </w:tr>
      <w:tr w:rsidR="00537E9A" w:rsidRPr="00A830C3" w14:paraId="178B8C14" w14:textId="77777777" w:rsidTr="005662DE">
        <w:tc>
          <w:tcPr>
            <w:tcW w:w="1000" w:type="pct"/>
            <w:tcBorders>
              <w:bottom w:val="single" w:sz="4" w:space="0" w:color="auto"/>
            </w:tcBorders>
          </w:tcPr>
          <w:p w14:paraId="504B7FC4" w14:textId="1203254D" w:rsidR="00537E9A" w:rsidRPr="00537E9A" w:rsidRDefault="00537E9A" w:rsidP="00537E9A">
            <w:pPr>
              <w:pStyle w:val="aff2"/>
              <w:ind w:firstLine="0"/>
              <w:rPr>
                <w:sz w:val="24"/>
                <w:szCs w:val="24"/>
              </w:rPr>
            </w:pPr>
            <w:r>
              <w:rPr>
                <w:sz w:val="24"/>
                <w:szCs w:val="24"/>
              </w:rPr>
              <w:t>Заголовок задачи</w:t>
            </w:r>
          </w:p>
        </w:tc>
        <w:tc>
          <w:tcPr>
            <w:tcW w:w="1000" w:type="pct"/>
            <w:tcBorders>
              <w:bottom w:val="single" w:sz="4" w:space="0" w:color="auto"/>
            </w:tcBorders>
          </w:tcPr>
          <w:p w14:paraId="7B7160D6" w14:textId="4AA3AF98" w:rsidR="00537E9A" w:rsidRDefault="00537E9A" w:rsidP="00537E9A">
            <w:pPr>
              <w:pStyle w:val="aff2"/>
              <w:ind w:firstLine="0"/>
              <w:rPr>
                <w:sz w:val="24"/>
                <w:szCs w:val="24"/>
                <w:lang w:val="en-US"/>
              </w:rPr>
            </w:pPr>
            <w:r>
              <w:rPr>
                <w:sz w:val="24"/>
                <w:szCs w:val="24"/>
                <w:lang w:val="en-US"/>
              </w:rPr>
              <w:t>OUT02, OUT04</w:t>
            </w:r>
          </w:p>
        </w:tc>
        <w:tc>
          <w:tcPr>
            <w:tcW w:w="1000" w:type="pct"/>
            <w:tcBorders>
              <w:bottom w:val="single" w:sz="4" w:space="0" w:color="auto"/>
            </w:tcBorders>
          </w:tcPr>
          <w:p w14:paraId="479CDB64" w14:textId="049449CB" w:rsidR="00537E9A" w:rsidRDefault="00537E9A" w:rsidP="00537E9A">
            <w:pPr>
              <w:pStyle w:val="aff2"/>
              <w:ind w:firstLine="0"/>
              <w:rPr>
                <w:sz w:val="24"/>
                <w:szCs w:val="24"/>
              </w:rPr>
            </w:pPr>
            <w:r>
              <w:rPr>
                <w:sz w:val="24"/>
                <w:szCs w:val="24"/>
              </w:rPr>
              <w:t>Строка</w:t>
            </w:r>
          </w:p>
        </w:tc>
        <w:tc>
          <w:tcPr>
            <w:tcW w:w="1000" w:type="pct"/>
            <w:tcBorders>
              <w:bottom w:val="single" w:sz="4" w:space="0" w:color="auto"/>
            </w:tcBorders>
          </w:tcPr>
          <w:p w14:paraId="679969A9" w14:textId="47DFA69F" w:rsidR="00537E9A" w:rsidRDefault="00537E9A" w:rsidP="00537E9A">
            <w:pPr>
              <w:pStyle w:val="aff2"/>
              <w:ind w:firstLine="0"/>
              <w:rPr>
                <w:sz w:val="24"/>
                <w:szCs w:val="24"/>
              </w:rPr>
            </w:pPr>
            <w:r>
              <w:rPr>
                <w:sz w:val="24"/>
                <w:szCs w:val="24"/>
              </w:rPr>
              <w:t>Менеджер по проектам</w:t>
            </w:r>
          </w:p>
        </w:tc>
        <w:tc>
          <w:tcPr>
            <w:tcW w:w="1000" w:type="pct"/>
            <w:tcBorders>
              <w:bottom w:val="single" w:sz="4" w:space="0" w:color="auto"/>
            </w:tcBorders>
          </w:tcPr>
          <w:p w14:paraId="03776C8A" w14:textId="6A07EC3D" w:rsidR="00537E9A" w:rsidRDefault="00537E9A" w:rsidP="00537E9A">
            <w:pPr>
              <w:pStyle w:val="aff2"/>
              <w:ind w:firstLine="0"/>
              <w:rPr>
                <w:sz w:val="24"/>
                <w:szCs w:val="24"/>
                <w:lang w:val="en-US"/>
              </w:rPr>
            </w:pPr>
            <w:r>
              <w:rPr>
                <w:sz w:val="24"/>
                <w:szCs w:val="24"/>
                <w:lang w:val="en-US"/>
              </w:rPr>
              <w:t>S01</w:t>
            </w:r>
          </w:p>
        </w:tc>
      </w:tr>
      <w:tr w:rsidR="00537E9A" w:rsidRPr="00A830C3" w14:paraId="0AD7739F" w14:textId="77777777" w:rsidTr="005662DE">
        <w:tc>
          <w:tcPr>
            <w:tcW w:w="1000" w:type="pct"/>
            <w:tcBorders>
              <w:bottom w:val="single" w:sz="4" w:space="0" w:color="auto"/>
            </w:tcBorders>
          </w:tcPr>
          <w:p w14:paraId="54FD8AA0" w14:textId="087C9BDA" w:rsidR="00537E9A" w:rsidRDefault="00537E9A" w:rsidP="00537E9A">
            <w:pPr>
              <w:pStyle w:val="aff2"/>
              <w:ind w:firstLine="0"/>
              <w:rPr>
                <w:sz w:val="24"/>
                <w:szCs w:val="24"/>
              </w:rPr>
            </w:pPr>
            <w:r>
              <w:rPr>
                <w:sz w:val="24"/>
                <w:szCs w:val="24"/>
              </w:rPr>
              <w:t>Текст задачи</w:t>
            </w:r>
          </w:p>
        </w:tc>
        <w:tc>
          <w:tcPr>
            <w:tcW w:w="1000" w:type="pct"/>
            <w:tcBorders>
              <w:bottom w:val="single" w:sz="4" w:space="0" w:color="auto"/>
            </w:tcBorders>
          </w:tcPr>
          <w:p w14:paraId="1DBC11D7" w14:textId="2352BC96" w:rsidR="00537E9A" w:rsidRDefault="00537E9A" w:rsidP="00537E9A">
            <w:pPr>
              <w:pStyle w:val="aff2"/>
              <w:ind w:firstLine="0"/>
              <w:rPr>
                <w:sz w:val="24"/>
                <w:szCs w:val="24"/>
                <w:lang w:val="en-US"/>
              </w:rPr>
            </w:pPr>
            <w:r>
              <w:rPr>
                <w:sz w:val="24"/>
                <w:szCs w:val="24"/>
                <w:lang w:val="en-US"/>
              </w:rPr>
              <w:t>OUT02, OUT04</w:t>
            </w:r>
          </w:p>
        </w:tc>
        <w:tc>
          <w:tcPr>
            <w:tcW w:w="1000" w:type="pct"/>
            <w:tcBorders>
              <w:bottom w:val="single" w:sz="4" w:space="0" w:color="auto"/>
            </w:tcBorders>
          </w:tcPr>
          <w:p w14:paraId="5305264B" w14:textId="26CDA009" w:rsidR="00537E9A" w:rsidRDefault="00537E9A" w:rsidP="00537E9A">
            <w:pPr>
              <w:pStyle w:val="aff2"/>
              <w:ind w:firstLine="0"/>
              <w:rPr>
                <w:sz w:val="24"/>
                <w:szCs w:val="24"/>
              </w:rPr>
            </w:pPr>
            <w:r>
              <w:rPr>
                <w:sz w:val="24"/>
                <w:szCs w:val="24"/>
              </w:rPr>
              <w:t>Строка</w:t>
            </w:r>
          </w:p>
        </w:tc>
        <w:tc>
          <w:tcPr>
            <w:tcW w:w="1000" w:type="pct"/>
            <w:tcBorders>
              <w:bottom w:val="single" w:sz="4" w:space="0" w:color="auto"/>
            </w:tcBorders>
          </w:tcPr>
          <w:p w14:paraId="079AE623" w14:textId="4FDBB03F" w:rsidR="00537E9A" w:rsidRDefault="00537E9A" w:rsidP="00537E9A">
            <w:pPr>
              <w:pStyle w:val="aff2"/>
              <w:ind w:firstLine="0"/>
              <w:rPr>
                <w:sz w:val="24"/>
                <w:szCs w:val="24"/>
              </w:rPr>
            </w:pPr>
            <w:r>
              <w:rPr>
                <w:sz w:val="24"/>
                <w:szCs w:val="24"/>
              </w:rPr>
              <w:t>Менеджер по проектам</w:t>
            </w:r>
          </w:p>
        </w:tc>
        <w:tc>
          <w:tcPr>
            <w:tcW w:w="1000" w:type="pct"/>
            <w:tcBorders>
              <w:bottom w:val="single" w:sz="4" w:space="0" w:color="auto"/>
            </w:tcBorders>
          </w:tcPr>
          <w:p w14:paraId="5C7B8CDA" w14:textId="49DCD165" w:rsidR="00537E9A" w:rsidRDefault="00537E9A" w:rsidP="00537E9A">
            <w:pPr>
              <w:pStyle w:val="aff2"/>
              <w:ind w:firstLine="0"/>
              <w:rPr>
                <w:sz w:val="24"/>
                <w:szCs w:val="24"/>
                <w:lang w:val="en-US"/>
              </w:rPr>
            </w:pPr>
            <w:r>
              <w:rPr>
                <w:sz w:val="24"/>
                <w:szCs w:val="24"/>
                <w:lang w:val="en-US"/>
              </w:rPr>
              <w:t>S01</w:t>
            </w:r>
          </w:p>
        </w:tc>
      </w:tr>
      <w:tr w:rsidR="00537E9A" w:rsidRPr="00A830C3" w14:paraId="5B4D1B52" w14:textId="77777777" w:rsidTr="005662DE">
        <w:tc>
          <w:tcPr>
            <w:tcW w:w="1000" w:type="pct"/>
            <w:tcBorders>
              <w:bottom w:val="single" w:sz="4" w:space="0" w:color="auto"/>
            </w:tcBorders>
          </w:tcPr>
          <w:p w14:paraId="6A3022D5" w14:textId="2D4CE2B7" w:rsidR="00537E9A" w:rsidRDefault="00537E9A" w:rsidP="00537E9A">
            <w:pPr>
              <w:pStyle w:val="aff2"/>
              <w:ind w:firstLine="0"/>
              <w:rPr>
                <w:sz w:val="24"/>
                <w:szCs w:val="24"/>
              </w:rPr>
            </w:pPr>
            <w:r>
              <w:rPr>
                <w:sz w:val="24"/>
                <w:szCs w:val="24"/>
              </w:rPr>
              <w:t>Длительность нахождение в статусе</w:t>
            </w:r>
          </w:p>
        </w:tc>
        <w:tc>
          <w:tcPr>
            <w:tcW w:w="1000" w:type="pct"/>
            <w:tcBorders>
              <w:bottom w:val="single" w:sz="4" w:space="0" w:color="auto"/>
            </w:tcBorders>
          </w:tcPr>
          <w:p w14:paraId="53B52E6D" w14:textId="63823A91" w:rsidR="00537E9A" w:rsidRDefault="00537E9A" w:rsidP="00537E9A">
            <w:pPr>
              <w:pStyle w:val="aff2"/>
              <w:ind w:firstLine="0"/>
              <w:rPr>
                <w:sz w:val="24"/>
                <w:szCs w:val="24"/>
                <w:lang w:val="en-US"/>
              </w:rPr>
            </w:pPr>
            <w:r>
              <w:rPr>
                <w:sz w:val="24"/>
                <w:szCs w:val="24"/>
                <w:lang w:val="en-US"/>
              </w:rPr>
              <w:t>OUT02</w:t>
            </w:r>
          </w:p>
        </w:tc>
        <w:tc>
          <w:tcPr>
            <w:tcW w:w="1000" w:type="pct"/>
            <w:tcBorders>
              <w:bottom w:val="single" w:sz="4" w:space="0" w:color="auto"/>
            </w:tcBorders>
          </w:tcPr>
          <w:p w14:paraId="68C2FEC3" w14:textId="0FBB5647" w:rsidR="00537E9A" w:rsidRDefault="00537E9A" w:rsidP="00537E9A">
            <w:pPr>
              <w:pStyle w:val="aff2"/>
              <w:ind w:firstLine="0"/>
              <w:rPr>
                <w:sz w:val="24"/>
                <w:szCs w:val="24"/>
              </w:rPr>
            </w:pPr>
            <w:r>
              <w:rPr>
                <w:sz w:val="24"/>
                <w:szCs w:val="24"/>
              </w:rPr>
              <w:t>Время в формате «часы:минуты»</w:t>
            </w:r>
          </w:p>
        </w:tc>
        <w:tc>
          <w:tcPr>
            <w:tcW w:w="1000" w:type="pct"/>
            <w:tcBorders>
              <w:bottom w:val="single" w:sz="4" w:space="0" w:color="auto"/>
            </w:tcBorders>
          </w:tcPr>
          <w:p w14:paraId="1BB45FA6" w14:textId="750C98BE" w:rsidR="00537E9A" w:rsidRDefault="00537E9A" w:rsidP="00537E9A">
            <w:pPr>
              <w:pStyle w:val="aff2"/>
              <w:ind w:firstLine="0"/>
              <w:rPr>
                <w:sz w:val="24"/>
                <w:szCs w:val="24"/>
              </w:rPr>
            </w:pPr>
            <w:r>
              <w:rPr>
                <w:sz w:val="24"/>
                <w:szCs w:val="24"/>
              </w:rPr>
              <w:t>Менеджер по проектам</w:t>
            </w:r>
          </w:p>
        </w:tc>
        <w:tc>
          <w:tcPr>
            <w:tcW w:w="1000" w:type="pct"/>
            <w:tcBorders>
              <w:bottom w:val="single" w:sz="4" w:space="0" w:color="auto"/>
            </w:tcBorders>
          </w:tcPr>
          <w:p w14:paraId="71C630DA" w14:textId="6FDF5518" w:rsidR="00537E9A" w:rsidRPr="009D280C" w:rsidRDefault="00537E9A" w:rsidP="00537E9A">
            <w:pPr>
              <w:pStyle w:val="aff2"/>
              <w:ind w:firstLine="0"/>
              <w:rPr>
                <w:sz w:val="24"/>
                <w:szCs w:val="24"/>
              </w:rPr>
            </w:pPr>
            <w:r>
              <w:rPr>
                <w:sz w:val="24"/>
                <w:szCs w:val="24"/>
                <w:lang w:val="en-US"/>
              </w:rPr>
              <w:t>S01</w:t>
            </w:r>
          </w:p>
        </w:tc>
      </w:tr>
      <w:tr w:rsidR="00537E9A" w:rsidRPr="00A830C3" w14:paraId="28EFFC5A" w14:textId="77777777" w:rsidTr="005662DE">
        <w:tc>
          <w:tcPr>
            <w:tcW w:w="1000" w:type="pct"/>
            <w:tcBorders>
              <w:bottom w:val="nil"/>
            </w:tcBorders>
          </w:tcPr>
          <w:p w14:paraId="0D935076" w14:textId="77777777" w:rsidR="00537E9A" w:rsidRDefault="00537E9A" w:rsidP="00537E9A">
            <w:pPr>
              <w:pStyle w:val="aff2"/>
              <w:ind w:firstLine="0"/>
              <w:rPr>
                <w:sz w:val="24"/>
                <w:szCs w:val="24"/>
              </w:rPr>
            </w:pPr>
            <w:r>
              <w:rPr>
                <w:sz w:val="24"/>
                <w:szCs w:val="24"/>
              </w:rPr>
              <w:lastRenderedPageBreak/>
              <w:t>Наименование клиента</w:t>
            </w:r>
          </w:p>
        </w:tc>
        <w:tc>
          <w:tcPr>
            <w:tcW w:w="1000" w:type="pct"/>
            <w:tcBorders>
              <w:bottom w:val="nil"/>
            </w:tcBorders>
          </w:tcPr>
          <w:p w14:paraId="678274BD" w14:textId="02DB9140" w:rsidR="00537E9A" w:rsidRPr="00537E9A" w:rsidRDefault="00537E9A" w:rsidP="00537E9A">
            <w:pPr>
              <w:pStyle w:val="aff2"/>
              <w:ind w:firstLine="0"/>
              <w:rPr>
                <w:sz w:val="24"/>
                <w:szCs w:val="24"/>
                <w:lang w:val="en-US"/>
              </w:rPr>
            </w:pPr>
            <w:r>
              <w:rPr>
                <w:sz w:val="24"/>
                <w:szCs w:val="24"/>
                <w:lang w:val="en-US"/>
              </w:rPr>
              <w:t>OUT0</w:t>
            </w:r>
            <w:r>
              <w:rPr>
                <w:sz w:val="24"/>
                <w:szCs w:val="24"/>
              </w:rPr>
              <w:t>3</w:t>
            </w:r>
            <w:r>
              <w:rPr>
                <w:sz w:val="24"/>
                <w:szCs w:val="24"/>
                <w:lang w:val="en-US"/>
              </w:rPr>
              <w:t>, OUT04</w:t>
            </w:r>
          </w:p>
        </w:tc>
        <w:tc>
          <w:tcPr>
            <w:tcW w:w="1000" w:type="pct"/>
            <w:tcBorders>
              <w:bottom w:val="nil"/>
            </w:tcBorders>
          </w:tcPr>
          <w:p w14:paraId="12C56781" w14:textId="77777777" w:rsidR="00537E9A" w:rsidRDefault="00537E9A" w:rsidP="00537E9A">
            <w:pPr>
              <w:pStyle w:val="aff2"/>
              <w:ind w:firstLine="0"/>
              <w:rPr>
                <w:sz w:val="24"/>
                <w:szCs w:val="24"/>
              </w:rPr>
            </w:pPr>
            <w:r>
              <w:rPr>
                <w:sz w:val="24"/>
                <w:szCs w:val="24"/>
              </w:rPr>
              <w:t>Строка</w:t>
            </w:r>
          </w:p>
        </w:tc>
        <w:tc>
          <w:tcPr>
            <w:tcW w:w="1000" w:type="pct"/>
            <w:tcBorders>
              <w:bottom w:val="nil"/>
            </w:tcBorders>
          </w:tcPr>
          <w:p w14:paraId="3A208878" w14:textId="77777777" w:rsidR="00537E9A" w:rsidRDefault="00537E9A" w:rsidP="00537E9A">
            <w:pPr>
              <w:pStyle w:val="aff2"/>
              <w:ind w:firstLine="0"/>
              <w:rPr>
                <w:sz w:val="24"/>
                <w:szCs w:val="24"/>
              </w:rPr>
            </w:pPr>
            <w:r>
              <w:rPr>
                <w:sz w:val="24"/>
                <w:szCs w:val="24"/>
              </w:rPr>
              <w:t>Менеджер по проектам</w:t>
            </w:r>
          </w:p>
        </w:tc>
        <w:tc>
          <w:tcPr>
            <w:tcW w:w="1000" w:type="pct"/>
            <w:tcBorders>
              <w:bottom w:val="nil"/>
            </w:tcBorders>
          </w:tcPr>
          <w:p w14:paraId="0D203DD0" w14:textId="77777777" w:rsidR="00537E9A" w:rsidRDefault="00537E9A" w:rsidP="00537E9A">
            <w:pPr>
              <w:pStyle w:val="aff2"/>
              <w:ind w:firstLine="0"/>
              <w:rPr>
                <w:sz w:val="24"/>
                <w:szCs w:val="24"/>
                <w:lang w:val="en-US"/>
              </w:rPr>
            </w:pPr>
            <w:r>
              <w:rPr>
                <w:sz w:val="24"/>
                <w:szCs w:val="24"/>
                <w:lang w:val="en-US"/>
              </w:rPr>
              <w:t>S01</w:t>
            </w:r>
          </w:p>
        </w:tc>
      </w:tr>
      <w:tr w:rsidR="00537E9A" w:rsidRPr="00A830C3" w14:paraId="4D7DB5DE" w14:textId="77777777" w:rsidTr="005662DE">
        <w:tc>
          <w:tcPr>
            <w:tcW w:w="1000" w:type="pct"/>
          </w:tcPr>
          <w:p w14:paraId="5E5C0149" w14:textId="77777777" w:rsidR="00537E9A" w:rsidRDefault="00537E9A" w:rsidP="00537E9A">
            <w:pPr>
              <w:pStyle w:val="aff2"/>
              <w:ind w:firstLine="0"/>
              <w:rPr>
                <w:sz w:val="24"/>
                <w:szCs w:val="24"/>
              </w:rPr>
            </w:pPr>
            <w:r>
              <w:rPr>
                <w:sz w:val="24"/>
                <w:szCs w:val="24"/>
              </w:rPr>
              <w:t>Количество дополнительных задач по клиенту</w:t>
            </w:r>
          </w:p>
        </w:tc>
        <w:tc>
          <w:tcPr>
            <w:tcW w:w="1000" w:type="pct"/>
          </w:tcPr>
          <w:p w14:paraId="0AAA2830" w14:textId="3A9B58E8" w:rsidR="00537E9A" w:rsidRPr="00537E9A" w:rsidRDefault="00537E9A" w:rsidP="00537E9A">
            <w:pPr>
              <w:pStyle w:val="aff2"/>
              <w:ind w:firstLine="0"/>
              <w:rPr>
                <w:sz w:val="24"/>
                <w:szCs w:val="24"/>
                <w:lang w:val="en-US"/>
              </w:rPr>
            </w:pPr>
            <w:r>
              <w:rPr>
                <w:sz w:val="24"/>
                <w:szCs w:val="24"/>
                <w:lang w:val="en-US"/>
              </w:rPr>
              <w:t>OUT0</w:t>
            </w:r>
            <w:r>
              <w:rPr>
                <w:sz w:val="24"/>
                <w:szCs w:val="24"/>
              </w:rPr>
              <w:t>3, OUT04</w:t>
            </w:r>
          </w:p>
        </w:tc>
        <w:tc>
          <w:tcPr>
            <w:tcW w:w="1000" w:type="pct"/>
          </w:tcPr>
          <w:p w14:paraId="3CD464AC" w14:textId="7418F2D1" w:rsidR="00537E9A" w:rsidRDefault="00537E9A" w:rsidP="00537E9A">
            <w:pPr>
              <w:pStyle w:val="aff2"/>
              <w:ind w:firstLine="0"/>
              <w:rPr>
                <w:sz w:val="24"/>
                <w:szCs w:val="24"/>
              </w:rPr>
            </w:pPr>
            <w:r>
              <w:rPr>
                <w:sz w:val="24"/>
                <w:szCs w:val="24"/>
              </w:rPr>
              <w:t>Целое число</w:t>
            </w:r>
          </w:p>
        </w:tc>
        <w:tc>
          <w:tcPr>
            <w:tcW w:w="1000" w:type="pct"/>
          </w:tcPr>
          <w:p w14:paraId="3B26ECE8" w14:textId="77777777" w:rsidR="00537E9A" w:rsidRDefault="00537E9A" w:rsidP="00537E9A">
            <w:pPr>
              <w:pStyle w:val="aff2"/>
              <w:ind w:firstLine="0"/>
              <w:rPr>
                <w:sz w:val="24"/>
                <w:szCs w:val="24"/>
              </w:rPr>
            </w:pPr>
            <w:r>
              <w:rPr>
                <w:sz w:val="24"/>
                <w:szCs w:val="24"/>
              </w:rPr>
              <w:t>Менеджер по проектам</w:t>
            </w:r>
          </w:p>
        </w:tc>
        <w:tc>
          <w:tcPr>
            <w:tcW w:w="1000" w:type="pct"/>
          </w:tcPr>
          <w:p w14:paraId="5F5B52A0" w14:textId="77777777" w:rsidR="00537E9A" w:rsidRPr="00055560" w:rsidRDefault="00537E9A" w:rsidP="00537E9A">
            <w:pPr>
              <w:pStyle w:val="aff2"/>
              <w:ind w:firstLine="0"/>
              <w:rPr>
                <w:sz w:val="24"/>
                <w:szCs w:val="24"/>
              </w:rPr>
            </w:pPr>
            <w:r>
              <w:rPr>
                <w:sz w:val="24"/>
                <w:szCs w:val="24"/>
                <w:lang w:val="en-US"/>
              </w:rPr>
              <w:t>S01</w:t>
            </w:r>
          </w:p>
        </w:tc>
      </w:tr>
      <w:tr w:rsidR="00537E9A" w:rsidRPr="00A830C3" w14:paraId="2487DD96" w14:textId="77777777" w:rsidTr="005662DE">
        <w:tc>
          <w:tcPr>
            <w:tcW w:w="1000" w:type="pct"/>
          </w:tcPr>
          <w:p w14:paraId="17296F40" w14:textId="5FFF2709" w:rsidR="00537E9A" w:rsidRDefault="00537E9A" w:rsidP="00537E9A">
            <w:pPr>
              <w:pStyle w:val="aff2"/>
              <w:ind w:firstLine="0"/>
              <w:rPr>
                <w:sz w:val="24"/>
                <w:szCs w:val="24"/>
              </w:rPr>
            </w:pPr>
            <w:r>
              <w:rPr>
                <w:sz w:val="24"/>
                <w:szCs w:val="24"/>
              </w:rPr>
              <w:t>Количество сотрудников в дополнительных задачах клиента</w:t>
            </w:r>
          </w:p>
        </w:tc>
        <w:tc>
          <w:tcPr>
            <w:tcW w:w="1000" w:type="pct"/>
          </w:tcPr>
          <w:p w14:paraId="2B9DA200" w14:textId="21911AFA" w:rsidR="00537E9A" w:rsidRPr="00537E9A" w:rsidRDefault="00537E9A" w:rsidP="00537E9A">
            <w:pPr>
              <w:pStyle w:val="aff2"/>
              <w:ind w:firstLine="0"/>
              <w:rPr>
                <w:sz w:val="24"/>
                <w:szCs w:val="24"/>
                <w:lang w:val="en-US"/>
              </w:rPr>
            </w:pPr>
            <w:r>
              <w:rPr>
                <w:sz w:val="24"/>
                <w:szCs w:val="24"/>
                <w:lang w:val="en-US"/>
              </w:rPr>
              <w:t>OUT0</w:t>
            </w:r>
            <w:r>
              <w:rPr>
                <w:sz w:val="24"/>
                <w:szCs w:val="24"/>
              </w:rPr>
              <w:t>3, OUT04</w:t>
            </w:r>
          </w:p>
        </w:tc>
        <w:tc>
          <w:tcPr>
            <w:tcW w:w="1000" w:type="pct"/>
          </w:tcPr>
          <w:p w14:paraId="595C92DF" w14:textId="64DFAAD9" w:rsidR="00537E9A" w:rsidRDefault="00537E9A" w:rsidP="00537E9A">
            <w:pPr>
              <w:pStyle w:val="aff2"/>
              <w:ind w:firstLine="0"/>
              <w:rPr>
                <w:sz w:val="24"/>
                <w:szCs w:val="24"/>
              </w:rPr>
            </w:pPr>
            <w:r>
              <w:rPr>
                <w:sz w:val="24"/>
                <w:szCs w:val="24"/>
              </w:rPr>
              <w:t>Целое число</w:t>
            </w:r>
          </w:p>
        </w:tc>
        <w:tc>
          <w:tcPr>
            <w:tcW w:w="1000" w:type="pct"/>
          </w:tcPr>
          <w:p w14:paraId="4F7B49AE" w14:textId="71BEA9DD" w:rsidR="00537E9A" w:rsidRDefault="00537E9A" w:rsidP="00537E9A">
            <w:pPr>
              <w:pStyle w:val="aff2"/>
              <w:ind w:firstLine="0"/>
              <w:rPr>
                <w:sz w:val="24"/>
                <w:szCs w:val="24"/>
              </w:rPr>
            </w:pPr>
            <w:r>
              <w:rPr>
                <w:sz w:val="24"/>
                <w:szCs w:val="24"/>
              </w:rPr>
              <w:t>Менеджер по проектам</w:t>
            </w:r>
          </w:p>
        </w:tc>
        <w:tc>
          <w:tcPr>
            <w:tcW w:w="1000" w:type="pct"/>
          </w:tcPr>
          <w:p w14:paraId="47C67BCA" w14:textId="3A876ECF" w:rsidR="00537E9A" w:rsidRPr="00193E8A" w:rsidRDefault="00537E9A" w:rsidP="00537E9A">
            <w:pPr>
              <w:pStyle w:val="aff2"/>
              <w:ind w:firstLine="0"/>
              <w:rPr>
                <w:sz w:val="24"/>
                <w:szCs w:val="24"/>
              </w:rPr>
            </w:pPr>
            <w:r>
              <w:rPr>
                <w:sz w:val="24"/>
                <w:szCs w:val="24"/>
                <w:lang w:val="en-US"/>
              </w:rPr>
              <w:t>S01</w:t>
            </w:r>
          </w:p>
        </w:tc>
      </w:tr>
      <w:tr w:rsidR="00537E9A" w:rsidRPr="00A830C3" w14:paraId="3A3A5FC8" w14:textId="77777777" w:rsidTr="00CC1C27">
        <w:tc>
          <w:tcPr>
            <w:tcW w:w="1000" w:type="pct"/>
          </w:tcPr>
          <w:p w14:paraId="74BE71E5" w14:textId="4B572672" w:rsidR="00537E9A" w:rsidRDefault="00537E9A" w:rsidP="00537E9A">
            <w:pPr>
              <w:pStyle w:val="aff2"/>
              <w:ind w:firstLine="0"/>
              <w:rPr>
                <w:sz w:val="24"/>
                <w:szCs w:val="24"/>
              </w:rPr>
            </w:pPr>
            <w:r>
              <w:rPr>
                <w:sz w:val="24"/>
                <w:szCs w:val="24"/>
              </w:rPr>
              <w:t>Средняя продолжительность выполненных дополнительных задач</w:t>
            </w:r>
          </w:p>
        </w:tc>
        <w:tc>
          <w:tcPr>
            <w:tcW w:w="1000" w:type="pct"/>
            <w:tcBorders>
              <w:top w:val="single" w:sz="4" w:space="0" w:color="auto"/>
              <w:left w:val="single" w:sz="4" w:space="0" w:color="auto"/>
              <w:bottom w:val="single" w:sz="4" w:space="0" w:color="auto"/>
              <w:right w:val="single" w:sz="4" w:space="0" w:color="auto"/>
            </w:tcBorders>
          </w:tcPr>
          <w:p w14:paraId="492443DF" w14:textId="2A0D7922" w:rsidR="00537E9A" w:rsidRPr="00537E9A" w:rsidRDefault="00537E9A" w:rsidP="00537E9A">
            <w:pPr>
              <w:pStyle w:val="aff2"/>
              <w:ind w:firstLine="0"/>
              <w:rPr>
                <w:sz w:val="24"/>
                <w:szCs w:val="24"/>
                <w:lang w:val="en-US"/>
              </w:rPr>
            </w:pPr>
            <w:r>
              <w:rPr>
                <w:sz w:val="24"/>
                <w:szCs w:val="24"/>
                <w:lang w:val="en-US"/>
              </w:rPr>
              <w:t>OUT0</w:t>
            </w:r>
            <w:r>
              <w:rPr>
                <w:sz w:val="24"/>
                <w:szCs w:val="24"/>
              </w:rPr>
              <w:t>3,</w:t>
            </w:r>
            <w:r>
              <w:rPr>
                <w:sz w:val="24"/>
                <w:szCs w:val="24"/>
                <w:lang w:val="en-US"/>
              </w:rPr>
              <w:t xml:space="preserve"> OUT04</w:t>
            </w:r>
          </w:p>
        </w:tc>
        <w:tc>
          <w:tcPr>
            <w:tcW w:w="1000" w:type="pct"/>
            <w:tcBorders>
              <w:top w:val="single" w:sz="4" w:space="0" w:color="auto"/>
              <w:left w:val="single" w:sz="4" w:space="0" w:color="auto"/>
              <w:bottom w:val="single" w:sz="4" w:space="0" w:color="auto"/>
              <w:right w:val="single" w:sz="4" w:space="0" w:color="auto"/>
            </w:tcBorders>
          </w:tcPr>
          <w:p w14:paraId="12CE32FE" w14:textId="77777777" w:rsidR="00537E9A" w:rsidRDefault="00537E9A" w:rsidP="00537E9A">
            <w:pPr>
              <w:pStyle w:val="aff2"/>
              <w:ind w:firstLine="0"/>
              <w:rPr>
                <w:sz w:val="24"/>
                <w:szCs w:val="24"/>
              </w:rPr>
            </w:pPr>
            <w:r>
              <w:rPr>
                <w:sz w:val="24"/>
                <w:szCs w:val="24"/>
              </w:rPr>
              <w:t>Целое число</w:t>
            </w:r>
          </w:p>
          <w:p w14:paraId="0F4C9F27" w14:textId="44C87559" w:rsidR="00537E9A" w:rsidRDefault="00537E9A" w:rsidP="00537E9A">
            <w:pPr>
              <w:pStyle w:val="aff2"/>
              <w:ind w:firstLine="0"/>
              <w:rPr>
                <w:sz w:val="24"/>
                <w:szCs w:val="24"/>
              </w:rPr>
            </w:pPr>
          </w:p>
        </w:tc>
        <w:tc>
          <w:tcPr>
            <w:tcW w:w="1000" w:type="pct"/>
            <w:tcBorders>
              <w:top w:val="single" w:sz="4" w:space="0" w:color="auto"/>
              <w:left w:val="single" w:sz="4" w:space="0" w:color="auto"/>
              <w:bottom w:val="single" w:sz="4" w:space="0" w:color="auto"/>
              <w:right w:val="single" w:sz="4" w:space="0" w:color="auto"/>
            </w:tcBorders>
          </w:tcPr>
          <w:p w14:paraId="0982462E" w14:textId="5A4B0357" w:rsidR="00537E9A" w:rsidRDefault="00537E9A" w:rsidP="00537E9A">
            <w:pPr>
              <w:pStyle w:val="aff2"/>
              <w:ind w:firstLine="0"/>
              <w:rPr>
                <w:sz w:val="24"/>
                <w:szCs w:val="24"/>
              </w:rPr>
            </w:pPr>
            <w:r>
              <w:rPr>
                <w:sz w:val="24"/>
                <w:szCs w:val="24"/>
              </w:rPr>
              <w:t>Менеджер по проектам</w:t>
            </w:r>
          </w:p>
        </w:tc>
        <w:tc>
          <w:tcPr>
            <w:tcW w:w="1000" w:type="pct"/>
            <w:tcBorders>
              <w:top w:val="single" w:sz="4" w:space="0" w:color="auto"/>
              <w:left w:val="single" w:sz="4" w:space="0" w:color="auto"/>
              <w:bottom w:val="single" w:sz="4" w:space="0" w:color="auto"/>
              <w:right w:val="single" w:sz="4" w:space="0" w:color="auto"/>
            </w:tcBorders>
          </w:tcPr>
          <w:p w14:paraId="65CB103A" w14:textId="0ACC1293" w:rsidR="00537E9A" w:rsidRDefault="00537E9A" w:rsidP="00537E9A">
            <w:pPr>
              <w:pStyle w:val="aff2"/>
              <w:ind w:firstLine="0"/>
              <w:rPr>
                <w:sz w:val="24"/>
                <w:szCs w:val="24"/>
                <w:lang w:val="en-US"/>
              </w:rPr>
            </w:pPr>
            <w:r>
              <w:rPr>
                <w:sz w:val="24"/>
                <w:szCs w:val="24"/>
                <w:lang w:val="en-US"/>
              </w:rPr>
              <w:t>S01</w:t>
            </w:r>
          </w:p>
        </w:tc>
      </w:tr>
      <w:tr w:rsidR="00782E0D" w:rsidRPr="00A830C3" w14:paraId="58C35E0B" w14:textId="77777777" w:rsidTr="00CC1C27">
        <w:tc>
          <w:tcPr>
            <w:tcW w:w="1000" w:type="pct"/>
          </w:tcPr>
          <w:p w14:paraId="70B73B1D" w14:textId="2258E2D3" w:rsidR="00782E0D" w:rsidRPr="00782E0D" w:rsidRDefault="00782E0D" w:rsidP="00782E0D">
            <w:pPr>
              <w:pStyle w:val="aff2"/>
              <w:ind w:firstLine="0"/>
              <w:rPr>
                <w:sz w:val="24"/>
                <w:szCs w:val="24"/>
              </w:rPr>
            </w:pPr>
            <w:r>
              <w:rPr>
                <w:sz w:val="24"/>
                <w:szCs w:val="24"/>
              </w:rPr>
              <w:t>Идентификатор наряда в К7</w:t>
            </w:r>
          </w:p>
        </w:tc>
        <w:tc>
          <w:tcPr>
            <w:tcW w:w="1000" w:type="pct"/>
            <w:tcBorders>
              <w:top w:val="single" w:sz="4" w:space="0" w:color="auto"/>
              <w:left w:val="single" w:sz="4" w:space="0" w:color="auto"/>
              <w:bottom w:val="single" w:sz="4" w:space="0" w:color="auto"/>
              <w:right w:val="single" w:sz="4" w:space="0" w:color="auto"/>
            </w:tcBorders>
          </w:tcPr>
          <w:p w14:paraId="4063B920" w14:textId="66532E4B" w:rsidR="00782E0D" w:rsidRDefault="00782E0D" w:rsidP="00782E0D">
            <w:pPr>
              <w:pStyle w:val="aff2"/>
              <w:ind w:firstLine="0"/>
              <w:rPr>
                <w:sz w:val="24"/>
                <w:szCs w:val="24"/>
                <w:lang w:val="en-US"/>
              </w:rPr>
            </w:pPr>
            <w:r>
              <w:rPr>
                <w:sz w:val="24"/>
                <w:szCs w:val="24"/>
                <w:lang w:val="en-US"/>
              </w:rPr>
              <w:t>OUT04</w:t>
            </w:r>
          </w:p>
        </w:tc>
        <w:tc>
          <w:tcPr>
            <w:tcW w:w="1000" w:type="pct"/>
            <w:tcBorders>
              <w:top w:val="single" w:sz="4" w:space="0" w:color="auto"/>
              <w:left w:val="single" w:sz="4" w:space="0" w:color="auto"/>
              <w:bottom w:val="single" w:sz="4" w:space="0" w:color="auto"/>
              <w:right w:val="single" w:sz="4" w:space="0" w:color="auto"/>
            </w:tcBorders>
          </w:tcPr>
          <w:p w14:paraId="4CC1E88D" w14:textId="283659DA" w:rsidR="00782E0D" w:rsidRDefault="00782E0D" w:rsidP="00782E0D">
            <w:pPr>
              <w:pStyle w:val="aff2"/>
              <w:ind w:firstLine="0"/>
              <w:rPr>
                <w:sz w:val="24"/>
                <w:szCs w:val="24"/>
              </w:rPr>
            </w:pPr>
            <w:r>
              <w:rPr>
                <w:sz w:val="24"/>
                <w:szCs w:val="24"/>
              </w:rPr>
              <w:t>Строка</w:t>
            </w:r>
          </w:p>
        </w:tc>
        <w:tc>
          <w:tcPr>
            <w:tcW w:w="1000" w:type="pct"/>
            <w:tcBorders>
              <w:top w:val="single" w:sz="4" w:space="0" w:color="auto"/>
              <w:left w:val="single" w:sz="4" w:space="0" w:color="auto"/>
              <w:bottom w:val="single" w:sz="4" w:space="0" w:color="auto"/>
              <w:right w:val="single" w:sz="4" w:space="0" w:color="auto"/>
            </w:tcBorders>
          </w:tcPr>
          <w:p w14:paraId="46034097" w14:textId="4821B71E" w:rsidR="00782E0D" w:rsidRDefault="00782E0D" w:rsidP="00782E0D">
            <w:pPr>
              <w:pStyle w:val="aff2"/>
              <w:ind w:firstLine="0"/>
              <w:rPr>
                <w:sz w:val="24"/>
                <w:szCs w:val="24"/>
              </w:rPr>
            </w:pPr>
            <w:r>
              <w:rPr>
                <w:sz w:val="24"/>
                <w:szCs w:val="24"/>
              </w:rPr>
              <w:t>Менеджер по проектам</w:t>
            </w:r>
          </w:p>
        </w:tc>
        <w:tc>
          <w:tcPr>
            <w:tcW w:w="1000" w:type="pct"/>
            <w:tcBorders>
              <w:top w:val="single" w:sz="4" w:space="0" w:color="auto"/>
              <w:left w:val="single" w:sz="4" w:space="0" w:color="auto"/>
              <w:bottom w:val="single" w:sz="4" w:space="0" w:color="auto"/>
              <w:right w:val="single" w:sz="4" w:space="0" w:color="auto"/>
            </w:tcBorders>
          </w:tcPr>
          <w:p w14:paraId="05D1B2C2" w14:textId="507AD935" w:rsidR="00782E0D" w:rsidRDefault="00782E0D" w:rsidP="00782E0D">
            <w:pPr>
              <w:pStyle w:val="aff2"/>
              <w:ind w:firstLine="0"/>
              <w:rPr>
                <w:sz w:val="24"/>
                <w:szCs w:val="24"/>
                <w:lang w:val="en-US"/>
              </w:rPr>
            </w:pPr>
            <w:r>
              <w:rPr>
                <w:sz w:val="24"/>
                <w:szCs w:val="24"/>
                <w:lang w:val="en-US"/>
              </w:rPr>
              <w:t>S01</w:t>
            </w:r>
          </w:p>
        </w:tc>
      </w:tr>
      <w:tr w:rsidR="00782E0D" w:rsidRPr="00A830C3" w14:paraId="4EFC96AC" w14:textId="77777777" w:rsidTr="00CC1C27">
        <w:tc>
          <w:tcPr>
            <w:tcW w:w="1000" w:type="pct"/>
          </w:tcPr>
          <w:p w14:paraId="590B04BB" w14:textId="483EB9F3" w:rsidR="00782E0D" w:rsidRDefault="00782E0D" w:rsidP="00782E0D">
            <w:pPr>
              <w:pStyle w:val="aff2"/>
              <w:ind w:firstLine="0"/>
              <w:rPr>
                <w:sz w:val="24"/>
                <w:szCs w:val="24"/>
              </w:rPr>
            </w:pPr>
            <w:r>
              <w:rPr>
                <w:sz w:val="24"/>
                <w:szCs w:val="24"/>
              </w:rPr>
              <w:t>Ответственный по наряду</w:t>
            </w:r>
          </w:p>
        </w:tc>
        <w:tc>
          <w:tcPr>
            <w:tcW w:w="1000" w:type="pct"/>
            <w:tcBorders>
              <w:top w:val="single" w:sz="4" w:space="0" w:color="auto"/>
              <w:left w:val="single" w:sz="4" w:space="0" w:color="auto"/>
              <w:bottom w:val="single" w:sz="4" w:space="0" w:color="auto"/>
              <w:right w:val="single" w:sz="4" w:space="0" w:color="auto"/>
            </w:tcBorders>
          </w:tcPr>
          <w:p w14:paraId="16C15C2B" w14:textId="2D8C527E" w:rsidR="00782E0D" w:rsidRDefault="00782E0D" w:rsidP="00782E0D">
            <w:pPr>
              <w:pStyle w:val="aff2"/>
              <w:ind w:firstLine="0"/>
              <w:rPr>
                <w:sz w:val="24"/>
                <w:szCs w:val="24"/>
                <w:lang w:val="en-US"/>
              </w:rPr>
            </w:pPr>
            <w:r>
              <w:rPr>
                <w:sz w:val="24"/>
                <w:szCs w:val="24"/>
                <w:lang w:val="en-US"/>
              </w:rPr>
              <w:t>OUT04</w:t>
            </w:r>
          </w:p>
        </w:tc>
        <w:tc>
          <w:tcPr>
            <w:tcW w:w="1000" w:type="pct"/>
            <w:tcBorders>
              <w:top w:val="single" w:sz="4" w:space="0" w:color="auto"/>
              <w:left w:val="single" w:sz="4" w:space="0" w:color="auto"/>
              <w:bottom w:val="single" w:sz="4" w:space="0" w:color="auto"/>
              <w:right w:val="single" w:sz="4" w:space="0" w:color="auto"/>
            </w:tcBorders>
          </w:tcPr>
          <w:p w14:paraId="12F9961F" w14:textId="4105CE62" w:rsidR="00782E0D" w:rsidRDefault="00782E0D" w:rsidP="00782E0D">
            <w:pPr>
              <w:pStyle w:val="aff2"/>
              <w:ind w:firstLine="0"/>
              <w:rPr>
                <w:sz w:val="24"/>
                <w:szCs w:val="24"/>
              </w:rPr>
            </w:pPr>
            <w:r>
              <w:rPr>
                <w:sz w:val="24"/>
                <w:szCs w:val="24"/>
              </w:rPr>
              <w:t>Строка</w:t>
            </w:r>
          </w:p>
        </w:tc>
        <w:tc>
          <w:tcPr>
            <w:tcW w:w="1000" w:type="pct"/>
            <w:tcBorders>
              <w:top w:val="single" w:sz="4" w:space="0" w:color="auto"/>
              <w:left w:val="single" w:sz="4" w:space="0" w:color="auto"/>
              <w:bottom w:val="single" w:sz="4" w:space="0" w:color="auto"/>
              <w:right w:val="single" w:sz="4" w:space="0" w:color="auto"/>
            </w:tcBorders>
          </w:tcPr>
          <w:p w14:paraId="0C00D518" w14:textId="16CB4C43" w:rsidR="00782E0D" w:rsidRDefault="00782E0D" w:rsidP="00782E0D">
            <w:pPr>
              <w:pStyle w:val="aff2"/>
              <w:ind w:firstLine="0"/>
              <w:rPr>
                <w:sz w:val="24"/>
                <w:szCs w:val="24"/>
              </w:rPr>
            </w:pPr>
            <w:r>
              <w:rPr>
                <w:sz w:val="24"/>
                <w:szCs w:val="24"/>
              </w:rPr>
              <w:t>Менеджер по проектам</w:t>
            </w:r>
          </w:p>
        </w:tc>
        <w:tc>
          <w:tcPr>
            <w:tcW w:w="1000" w:type="pct"/>
            <w:tcBorders>
              <w:top w:val="single" w:sz="4" w:space="0" w:color="auto"/>
              <w:left w:val="single" w:sz="4" w:space="0" w:color="auto"/>
              <w:bottom w:val="single" w:sz="4" w:space="0" w:color="auto"/>
              <w:right w:val="single" w:sz="4" w:space="0" w:color="auto"/>
            </w:tcBorders>
          </w:tcPr>
          <w:p w14:paraId="16FBA52E" w14:textId="103964D5" w:rsidR="00782E0D" w:rsidRDefault="00782E0D" w:rsidP="00782E0D">
            <w:pPr>
              <w:pStyle w:val="aff2"/>
              <w:ind w:firstLine="0"/>
              <w:rPr>
                <w:sz w:val="24"/>
                <w:szCs w:val="24"/>
                <w:lang w:val="en-US"/>
              </w:rPr>
            </w:pPr>
            <w:r>
              <w:rPr>
                <w:sz w:val="24"/>
                <w:szCs w:val="24"/>
                <w:lang w:val="en-US"/>
              </w:rPr>
              <w:t>S01</w:t>
            </w:r>
          </w:p>
        </w:tc>
      </w:tr>
      <w:tr w:rsidR="00782E0D" w:rsidRPr="00A830C3" w14:paraId="185D6010" w14:textId="77777777" w:rsidTr="00CC1C27">
        <w:tc>
          <w:tcPr>
            <w:tcW w:w="1000" w:type="pct"/>
          </w:tcPr>
          <w:p w14:paraId="03B101D2" w14:textId="4B5D853F" w:rsidR="00782E0D" w:rsidRDefault="00782E0D" w:rsidP="00782E0D">
            <w:pPr>
              <w:pStyle w:val="aff2"/>
              <w:ind w:firstLine="0"/>
              <w:rPr>
                <w:sz w:val="24"/>
                <w:szCs w:val="24"/>
              </w:rPr>
            </w:pPr>
            <w:r>
              <w:rPr>
                <w:sz w:val="24"/>
                <w:szCs w:val="24"/>
              </w:rPr>
              <w:t>Исполнитель задачи</w:t>
            </w:r>
          </w:p>
        </w:tc>
        <w:tc>
          <w:tcPr>
            <w:tcW w:w="1000" w:type="pct"/>
            <w:tcBorders>
              <w:top w:val="single" w:sz="4" w:space="0" w:color="auto"/>
              <w:left w:val="single" w:sz="4" w:space="0" w:color="auto"/>
              <w:bottom w:val="single" w:sz="4" w:space="0" w:color="auto"/>
              <w:right w:val="single" w:sz="4" w:space="0" w:color="auto"/>
            </w:tcBorders>
          </w:tcPr>
          <w:p w14:paraId="389F77FB" w14:textId="67497454" w:rsidR="00782E0D" w:rsidRDefault="00782E0D" w:rsidP="00782E0D">
            <w:pPr>
              <w:pStyle w:val="aff2"/>
              <w:ind w:firstLine="0"/>
              <w:rPr>
                <w:sz w:val="24"/>
                <w:szCs w:val="24"/>
                <w:lang w:val="en-US"/>
              </w:rPr>
            </w:pPr>
            <w:r>
              <w:rPr>
                <w:sz w:val="24"/>
                <w:szCs w:val="24"/>
                <w:lang w:val="en-US"/>
              </w:rPr>
              <w:t>OUT04</w:t>
            </w:r>
          </w:p>
        </w:tc>
        <w:tc>
          <w:tcPr>
            <w:tcW w:w="1000" w:type="pct"/>
            <w:tcBorders>
              <w:top w:val="single" w:sz="4" w:space="0" w:color="auto"/>
              <w:left w:val="single" w:sz="4" w:space="0" w:color="auto"/>
              <w:bottom w:val="single" w:sz="4" w:space="0" w:color="auto"/>
              <w:right w:val="single" w:sz="4" w:space="0" w:color="auto"/>
            </w:tcBorders>
          </w:tcPr>
          <w:p w14:paraId="58CAB5D8" w14:textId="5C0BCAA3" w:rsidR="00782E0D" w:rsidRDefault="00782E0D" w:rsidP="00782E0D">
            <w:pPr>
              <w:pStyle w:val="aff2"/>
              <w:ind w:firstLine="0"/>
              <w:rPr>
                <w:sz w:val="24"/>
                <w:szCs w:val="24"/>
              </w:rPr>
            </w:pPr>
            <w:r>
              <w:rPr>
                <w:sz w:val="24"/>
                <w:szCs w:val="24"/>
              </w:rPr>
              <w:t>Строка</w:t>
            </w:r>
          </w:p>
        </w:tc>
        <w:tc>
          <w:tcPr>
            <w:tcW w:w="1000" w:type="pct"/>
            <w:tcBorders>
              <w:top w:val="single" w:sz="4" w:space="0" w:color="auto"/>
              <w:left w:val="single" w:sz="4" w:space="0" w:color="auto"/>
              <w:bottom w:val="single" w:sz="4" w:space="0" w:color="auto"/>
              <w:right w:val="single" w:sz="4" w:space="0" w:color="auto"/>
            </w:tcBorders>
          </w:tcPr>
          <w:p w14:paraId="73AEFB41" w14:textId="4B69BAD0" w:rsidR="00782E0D" w:rsidRDefault="00782E0D" w:rsidP="00782E0D">
            <w:pPr>
              <w:pStyle w:val="aff2"/>
              <w:ind w:firstLine="0"/>
              <w:rPr>
                <w:sz w:val="24"/>
                <w:szCs w:val="24"/>
              </w:rPr>
            </w:pPr>
            <w:r>
              <w:rPr>
                <w:sz w:val="24"/>
                <w:szCs w:val="24"/>
              </w:rPr>
              <w:t>Менеджер по проектам</w:t>
            </w:r>
          </w:p>
        </w:tc>
        <w:tc>
          <w:tcPr>
            <w:tcW w:w="1000" w:type="pct"/>
            <w:tcBorders>
              <w:top w:val="single" w:sz="4" w:space="0" w:color="auto"/>
              <w:left w:val="single" w:sz="4" w:space="0" w:color="auto"/>
              <w:bottom w:val="single" w:sz="4" w:space="0" w:color="auto"/>
              <w:right w:val="single" w:sz="4" w:space="0" w:color="auto"/>
            </w:tcBorders>
          </w:tcPr>
          <w:p w14:paraId="1AE9DA03" w14:textId="3230911C" w:rsidR="00782E0D" w:rsidRDefault="00782E0D" w:rsidP="00782E0D">
            <w:pPr>
              <w:pStyle w:val="aff2"/>
              <w:ind w:firstLine="0"/>
              <w:rPr>
                <w:sz w:val="24"/>
                <w:szCs w:val="24"/>
                <w:lang w:val="en-US"/>
              </w:rPr>
            </w:pPr>
            <w:r>
              <w:rPr>
                <w:sz w:val="24"/>
                <w:szCs w:val="24"/>
                <w:lang w:val="en-US"/>
              </w:rPr>
              <w:t>S01</w:t>
            </w:r>
          </w:p>
        </w:tc>
      </w:tr>
      <w:tr w:rsidR="00782E0D" w:rsidRPr="00A830C3" w14:paraId="15110EF0" w14:textId="77777777" w:rsidTr="005662DE">
        <w:tc>
          <w:tcPr>
            <w:tcW w:w="1000" w:type="pct"/>
          </w:tcPr>
          <w:p w14:paraId="6AB6D525" w14:textId="77777777" w:rsidR="00782E0D" w:rsidRDefault="00782E0D" w:rsidP="00782E0D">
            <w:pPr>
              <w:pStyle w:val="aff2"/>
              <w:ind w:firstLine="0"/>
              <w:rPr>
                <w:sz w:val="24"/>
                <w:szCs w:val="24"/>
              </w:rPr>
            </w:pPr>
            <w:r>
              <w:rPr>
                <w:sz w:val="24"/>
                <w:szCs w:val="24"/>
              </w:rPr>
              <w:t>Текст задачи</w:t>
            </w:r>
          </w:p>
        </w:tc>
        <w:tc>
          <w:tcPr>
            <w:tcW w:w="1000" w:type="pct"/>
          </w:tcPr>
          <w:p w14:paraId="031BE1EF" w14:textId="0478DE2D" w:rsidR="00782E0D" w:rsidRPr="00537E9A" w:rsidRDefault="00782E0D" w:rsidP="00782E0D">
            <w:pPr>
              <w:pStyle w:val="aff2"/>
              <w:ind w:firstLine="0"/>
              <w:rPr>
                <w:sz w:val="24"/>
                <w:szCs w:val="24"/>
              </w:rPr>
            </w:pPr>
            <w:r>
              <w:rPr>
                <w:sz w:val="24"/>
                <w:szCs w:val="24"/>
                <w:lang w:val="en-US"/>
              </w:rPr>
              <w:t>OUT0</w:t>
            </w:r>
            <w:r>
              <w:rPr>
                <w:sz w:val="24"/>
                <w:szCs w:val="24"/>
              </w:rPr>
              <w:t>5</w:t>
            </w:r>
          </w:p>
        </w:tc>
        <w:tc>
          <w:tcPr>
            <w:tcW w:w="1000" w:type="pct"/>
          </w:tcPr>
          <w:p w14:paraId="5FB73A1B" w14:textId="77777777" w:rsidR="00782E0D" w:rsidRDefault="00782E0D" w:rsidP="00782E0D">
            <w:pPr>
              <w:pStyle w:val="aff2"/>
              <w:ind w:firstLine="0"/>
              <w:rPr>
                <w:sz w:val="24"/>
                <w:szCs w:val="24"/>
              </w:rPr>
            </w:pPr>
            <w:r>
              <w:rPr>
                <w:sz w:val="24"/>
                <w:szCs w:val="24"/>
              </w:rPr>
              <w:t>Строка</w:t>
            </w:r>
          </w:p>
        </w:tc>
        <w:tc>
          <w:tcPr>
            <w:tcW w:w="1000" w:type="pct"/>
          </w:tcPr>
          <w:p w14:paraId="133D0511" w14:textId="77777777" w:rsidR="00782E0D" w:rsidRPr="00D965AD" w:rsidRDefault="00782E0D" w:rsidP="00782E0D">
            <w:pPr>
              <w:pStyle w:val="aff2"/>
              <w:ind w:firstLine="0"/>
              <w:rPr>
                <w:sz w:val="24"/>
                <w:szCs w:val="24"/>
                <w:lang w:val="en-US"/>
              </w:rPr>
            </w:pPr>
            <w:r>
              <w:rPr>
                <w:sz w:val="24"/>
                <w:szCs w:val="24"/>
                <w:lang w:val="en-US"/>
              </w:rPr>
              <w:t>Asana</w:t>
            </w:r>
          </w:p>
        </w:tc>
        <w:tc>
          <w:tcPr>
            <w:tcW w:w="1000" w:type="pct"/>
          </w:tcPr>
          <w:p w14:paraId="26F80CD5" w14:textId="77777777" w:rsidR="00782E0D" w:rsidRDefault="00782E0D" w:rsidP="00782E0D">
            <w:pPr>
              <w:pStyle w:val="aff2"/>
              <w:ind w:firstLine="0"/>
              <w:rPr>
                <w:sz w:val="24"/>
                <w:szCs w:val="24"/>
                <w:lang w:val="en-US"/>
              </w:rPr>
            </w:pPr>
            <w:r>
              <w:rPr>
                <w:sz w:val="24"/>
                <w:szCs w:val="24"/>
                <w:lang w:val="en-US"/>
              </w:rPr>
              <w:t>S02</w:t>
            </w:r>
          </w:p>
        </w:tc>
      </w:tr>
      <w:tr w:rsidR="00782E0D" w:rsidRPr="00A830C3" w14:paraId="37D080E6" w14:textId="77777777" w:rsidTr="005662DE">
        <w:tc>
          <w:tcPr>
            <w:tcW w:w="1000" w:type="pct"/>
          </w:tcPr>
          <w:p w14:paraId="4A76D292" w14:textId="77777777" w:rsidR="00782E0D" w:rsidRPr="00D965AD" w:rsidRDefault="00782E0D" w:rsidP="00782E0D">
            <w:pPr>
              <w:pStyle w:val="aff2"/>
              <w:ind w:firstLine="0"/>
              <w:rPr>
                <w:sz w:val="24"/>
                <w:szCs w:val="24"/>
                <w:lang w:val="en-US"/>
              </w:rPr>
            </w:pPr>
            <w:r>
              <w:rPr>
                <w:sz w:val="24"/>
                <w:szCs w:val="24"/>
              </w:rPr>
              <w:t>Идентификатор проекта Asana</w:t>
            </w:r>
          </w:p>
        </w:tc>
        <w:tc>
          <w:tcPr>
            <w:tcW w:w="1000" w:type="pct"/>
          </w:tcPr>
          <w:p w14:paraId="4B790C85" w14:textId="36755850" w:rsidR="00782E0D" w:rsidRPr="00537E9A" w:rsidRDefault="00782E0D" w:rsidP="00782E0D">
            <w:pPr>
              <w:pStyle w:val="aff2"/>
              <w:ind w:firstLine="0"/>
              <w:rPr>
                <w:sz w:val="24"/>
                <w:szCs w:val="24"/>
              </w:rPr>
            </w:pPr>
            <w:r>
              <w:rPr>
                <w:sz w:val="24"/>
                <w:szCs w:val="24"/>
                <w:lang w:val="en-US"/>
              </w:rPr>
              <w:t>OUT0</w:t>
            </w:r>
            <w:r>
              <w:rPr>
                <w:sz w:val="24"/>
                <w:szCs w:val="24"/>
              </w:rPr>
              <w:t>5</w:t>
            </w:r>
          </w:p>
        </w:tc>
        <w:tc>
          <w:tcPr>
            <w:tcW w:w="1000" w:type="pct"/>
          </w:tcPr>
          <w:p w14:paraId="7DE23037" w14:textId="77777777" w:rsidR="00782E0D" w:rsidRDefault="00782E0D" w:rsidP="00782E0D">
            <w:pPr>
              <w:pStyle w:val="aff2"/>
              <w:ind w:firstLine="0"/>
              <w:rPr>
                <w:sz w:val="24"/>
                <w:szCs w:val="24"/>
              </w:rPr>
            </w:pPr>
            <w:r>
              <w:rPr>
                <w:sz w:val="24"/>
                <w:szCs w:val="24"/>
              </w:rPr>
              <w:t>Строка</w:t>
            </w:r>
          </w:p>
        </w:tc>
        <w:tc>
          <w:tcPr>
            <w:tcW w:w="1000" w:type="pct"/>
          </w:tcPr>
          <w:p w14:paraId="6960AF61" w14:textId="77777777" w:rsidR="00782E0D" w:rsidRDefault="00782E0D" w:rsidP="00782E0D">
            <w:pPr>
              <w:pStyle w:val="aff2"/>
              <w:ind w:firstLine="0"/>
              <w:rPr>
                <w:sz w:val="24"/>
                <w:szCs w:val="24"/>
                <w:lang w:val="en-US"/>
              </w:rPr>
            </w:pPr>
            <w:r>
              <w:rPr>
                <w:sz w:val="24"/>
                <w:szCs w:val="24"/>
                <w:lang w:val="en-US"/>
              </w:rPr>
              <w:t>Asana</w:t>
            </w:r>
          </w:p>
        </w:tc>
        <w:tc>
          <w:tcPr>
            <w:tcW w:w="1000" w:type="pct"/>
          </w:tcPr>
          <w:p w14:paraId="3D3510C1" w14:textId="77777777" w:rsidR="00782E0D" w:rsidRDefault="00782E0D" w:rsidP="00782E0D">
            <w:pPr>
              <w:pStyle w:val="aff2"/>
              <w:ind w:firstLine="0"/>
              <w:rPr>
                <w:sz w:val="24"/>
                <w:szCs w:val="24"/>
                <w:lang w:val="en-US"/>
              </w:rPr>
            </w:pPr>
            <w:r>
              <w:rPr>
                <w:sz w:val="24"/>
                <w:szCs w:val="24"/>
                <w:lang w:val="en-US"/>
              </w:rPr>
              <w:t>S02</w:t>
            </w:r>
          </w:p>
        </w:tc>
      </w:tr>
    </w:tbl>
    <w:p w14:paraId="54EDC7A7" w14:textId="3C96D312" w:rsidR="008E1FB0" w:rsidRDefault="00562550" w:rsidP="005231A2">
      <w:pPr>
        <w:pStyle w:val="aff2"/>
        <w:spacing w:before="120"/>
      </w:pPr>
      <w:r>
        <w:t xml:space="preserve">Алгоритмы расчета результатных показателей представлены в таблице </w:t>
      </w:r>
      <w:r w:rsidR="00A000D2">
        <w:fldChar w:fldCharType="begin"/>
      </w:r>
      <w:r w:rsidR="00A000D2">
        <w:instrText xml:space="preserve"> REF _Ref200803187 \h  \* MERGEFORMAT </w:instrText>
      </w:r>
      <w:r w:rsidR="00A000D2">
        <w:fldChar w:fldCharType="separate"/>
      </w:r>
      <w:r w:rsidR="003C1F10" w:rsidRPr="003C1F10">
        <w:rPr>
          <w:vanish/>
          <w:spacing w:val="40"/>
        </w:rPr>
        <w:t>Таблица</w:t>
      </w:r>
      <w:r w:rsidR="003C1F10" w:rsidRPr="003C1F10">
        <w:rPr>
          <w:vanish/>
        </w:rPr>
        <w:t xml:space="preserve"> </w:t>
      </w:r>
      <w:r w:rsidR="003C1F10">
        <w:rPr>
          <w:noProof/>
        </w:rPr>
        <w:t>4</w:t>
      </w:r>
      <w:r w:rsidR="00A000D2">
        <w:fldChar w:fldCharType="end"/>
      </w:r>
      <w:r>
        <w:t>.</w:t>
      </w:r>
    </w:p>
    <w:p w14:paraId="3574BDEB" w14:textId="2916C1FF" w:rsidR="005231A2" w:rsidRPr="005231A2" w:rsidRDefault="005231A2" w:rsidP="005231A2">
      <w:pPr>
        <w:pStyle w:val="aff7"/>
        <w:keepNext/>
        <w:jc w:val="left"/>
      </w:pPr>
      <w:bookmarkStart w:id="55" w:name="_Ref200803187"/>
      <w:r w:rsidRPr="005231A2">
        <w:rPr>
          <w:spacing w:val="40"/>
        </w:rPr>
        <w:t>Таблица</w:t>
      </w:r>
      <w:r>
        <w:t xml:space="preserve"> </w:t>
      </w:r>
      <w:r>
        <w:fldChar w:fldCharType="begin"/>
      </w:r>
      <w:r>
        <w:instrText xml:space="preserve"> SEQ Таблица \* ARABIC </w:instrText>
      </w:r>
      <w:r>
        <w:fldChar w:fldCharType="separate"/>
      </w:r>
      <w:r w:rsidR="003C1F10">
        <w:rPr>
          <w:noProof/>
        </w:rPr>
        <w:t>4</w:t>
      </w:r>
      <w:r>
        <w:fldChar w:fldCharType="end"/>
      </w:r>
      <w:bookmarkEnd w:id="55"/>
      <w:r>
        <w:rPr>
          <w:lang w:val="en-US"/>
        </w:rPr>
        <w:t xml:space="preserve"> – </w:t>
      </w:r>
      <w:r>
        <w:t>Алгоритмы расчета</w:t>
      </w:r>
    </w:p>
    <w:tbl>
      <w:tblPr>
        <w:tblStyle w:val="afe"/>
        <w:tblW w:w="0" w:type="auto"/>
        <w:tblLook w:val="04A0" w:firstRow="1" w:lastRow="0" w:firstColumn="1" w:lastColumn="0" w:noHBand="0" w:noVBand="1"/>
      </w:tblPr>
      <w:tblGrid>
        <w:gridCol w:w="976"/>
        <w:gridCol w:w="3673"/>
        <w:gridCol w:w="2009"/>
        <w:gridCol w:w="3254"/>
      </w:tblGrid>
      <w:tr w:rsidR="00562550" w:rsidRPr="00562550" w14:paraId="435AA16C" w14:textId="77777777" w:rsidTr="00562550">
        <w:trPr>
          <w:trHeight w:val="288"/>
        </w:trPr>
        <w:tc>
          <w:tcPr>
            <w:tcW w:w="976" w:type="dxa"/>
            <w:noWrap/>
            <w:hideMark/>
          </w:tcPr>
          <w:p w14:paraId="057A4302" w14:textId="77777777" w:rsidR="00562550" w:rsidRPr="00562550" w:rsidRDefault="00562550" w:rsidP="00562550">
            <w:pPr>
              <w:pStyle w:val="afff1"/>
              <w:ind w:firstLine="0"/>
              <w:rPr>
                <w:sz w:val="24"/>
                <w:szCs w:val="24"/>
              </w:rPr>
            </w:pPr>
            <w:r w:rsidRPr="00562550">
              <w:rPr>
                <w:sz w:val="24"/>
                <w:szCs w:val="24"/>
              </w:rPr>
              <w:t>№ п/п</w:t>
            </w:r>
          </w:p>
        </w:tc>
        <w:tc>
          <w:tcPr>
            <w:tcW w:w="3673" w:type="dxa"/>
            <w:noWrap/>
            <w:hideMark/>
          </w:tcPr>
          <w:p w14:paraId="3E6951F5" w14:textId="77777777" w:rsidR="00562550" w:rsidRPr="00562550" w:rsidRDefault="00562550" w:rsidP="00562550">
            <w:pPr>
              <w:pStyle w:val="afff1"/>
              <w:ind w:firstLine="0"/>
              <w:rPr>
                <w:sz w:val="24"/>
                <w:szCs w:val="24"/>
              </w:rPr>
            </w:pPr>
            <w:r w:rsidRPr="00562550">
              <w:rPr>
                <w:sz w:val="24"/>
                <w:szCs w:val="24"/>
              </w:rPr>
              <w:t>Наименование результатного показателя</w:t>
            </w:r>
          </w:p>
        </w:tc>
        <w:tc>
          <w:tcPr>
            <w:tcW w:w="2009" w:type="dxa"/>
            <w:noWrap/>
            <w:hideMark/>
          </w:tcPr>
          <w:p w14:paraId="697A009D" w14:textId="77777777" w:rsidR="00562550" w:rsidRPr="00562550" w:rsidRDefault="00562550" w:rsidP="00562550">
            <w:pPr>
              <w:pStyle w:val="afff1"/>
              <w:ind w:firstLine="0"/>
              <w:rPr>
                <w:sz w:val="24"/>
                <w:szCs w:val="24"/>
              </w:rPr>
            </w:pPr>
            <w:r w:rsidRPr="00562550">
              <w:rPr>
                <w:sz w:val="24"/>
                <w:szCs w:val="24"/>
              </w:rPr>
              <w:t>Идентификатор</w:t>
            </w:r>
          </w:p>
        </w:tc>
        <w:tc>
          <w:tcPr>
            <w:tcW w:w="3254" w:type="dxa"/>
            <w:noWrap/>
            <w:hideMark/>
          </w:tcPr>
          <w:p w14:paraId="0876745C" w14:textId="77777777" w:rsidR="00562550" w:rsidRPr="00562550" w:rsidRDefault="00562550" w:rsidP="00562550">
            <w:pPr>
              <w:pStyle w:val="afff1"/>
              <w:ind w:firstLine="0"/>
              <w:rPr>
                <w:sz w:val="24"/>
                <w:szCs w:val="24"/>
              </w:rPr>
            </w:pPr>
            <w:r w:rsidRPr="00562550">
              <w:rPr>
                <w:sz w:val="24"/>
                <w:szCs w:val="24"/>
              </w:rPr>
              <w:t>Алгоритм расчета</w:t>
            </w:r>
          </w:p>
        </w:tc>
      </w:tr>
      <w:tr w:rsidR="00562550" w:rsidRPr="00562550" w14:paraId="038BA66F" w14:textId="77777777" w:rsidTr="00562550">
        <w:trPr>
          <w:trHeight w:val="288"/>
        </w:trPr>
        <w:tc>
          <w:tcPr>
            <w:tcW w:w="976" w:type="dxa"/>
            <w:noWrap/>
            <w:hideMark/>
          </w:tcPr>
          <w:p w14:paraId="06EF8853" w14:textId="77777777" w:rsidR="00562550" w:rsidRPr="00562550" w:rsidRDefault="00562550" w:rsidP="00562550">
            <w:pPr>
              <w:pStyle w:val="afff1"/>
              <w:ind w:firstLine="0"/>
              <w:rPr>
                <w:sz w:val="24"/>
                <w:szCs w:val="24"/>
              </w:rPr>
            </w:pPr>
            <w:r w:rsidRPr="00562550">
              <w:rPr>
                <w:sz w:val="24"/>
                <w:szCs w:val="24"/>
              </w:rPr>
              <w:t>1</w:t>
            </w:r>
          </w:p>
        </w:tc>
        <w:tc>
          <w:tcPr>
            <w:tcW w:w="3673" w:type="dxa"/>
            <w:noWrap/>
            <w:hideMark/>
          </w:tcPr>
          <w:p w14:paraId="2E4D94B2" w14:textId="77777777" w:rsidR="00562550" w:rsidRPr="00562550" w:rsidRDefault="00562550" w:rsidP="00562550">
            <w:pPr>
              <w:pStyle w:val="afff1"/>
              <w:ind w:firstLine="0"/>
              <w:rPr>
                <w:sz w:val="24"/>
                <w:szCs w:val="24"/>
              </w:rPr>
            </w:pPr>
            <w:r w:rsidRPr="00562550">
              <w:rPr>
                <w:sz w:val="24"/>
                <w:szCs w:val="24"/>
              </w:rPr>
              <w:t>Общее количество задач</w:t>
            </w:r>
          </w:p>
        </w:tc>
        <w:tc>
          <w:tcPr>
            <w:tcW w:w="2009" w:type="dxa"/>
            <w:noWrap/>
            <w:hideMark/>
          </w:tcPr>
          <w:p w14:paraId="714E4182" w14:textId="77777777" w:rsidR="00562550" w:rsidRPr="00562550" w:rsidRDefault="00562550" w:rsidP="00562550">
            <w:pPr>
              <w:pStyle w:val="afff1"/>
              <w:ind w:firstLine="0"/>
              <w:rPr>
                <w:sz w:val="24"/>
                <w:szCs w:val="24"/>
              </w:rPr>
            </w:pPr>
            <w:r w:rsidRPr="00562550">
              <w:rPr>
                <w:sz w:val="24"/>
                <w:szCs w:val="24"/>
              </w:rPr>
              <w:t>Task_total</w:t>
            </w:r>
          </w:p>
        </w:tc>
        <w:tc>
          <w:tcPr>
            <w:tcW w:w="3254" w:type="dxa"/>
            <w:noWrap/>
            <w:hideMark/>
          </w:tcPr>
          <w:p w14:paraId="6234180D" w14:textId="77777777" w:rsidR="00562550" w:rsidRPr="00562550" w:rsidRDefault="00562550" w:rsidP="00562550">
            <w:pPr>
              <w:pStyle w:val="afff1"/>
              <w:ind w:firstLine="0"/>
              <w:rPr>
                <w:sz w:val="24"/>
                <w:szCs w:val="24"/>
              </w:rPr>
            </w:pPr>
            <w:r w:rsidRPr="00562550">
              <w:rPr>
                <w:sz w:val="24"/>
                <w:szCs w:val="24"/>
              </w:rPr>
              <w:t>COUNT(*) по всем задачам, назначенным на сотрудника</w:t>
            </w:r>
          </w:p>
        </w:tc>
      </w:tr>
      <w:tr w:rsidR="00562550" w:rsidRPr="00562550" w14:paraId="194D9008" w14:textId="77777777" w:rsidTr="00562550">
        <w:trPr>
          <w:trHeight w:val="288"/>
        </w:trPr>
        <w:tc>
          <w:tcPr>
            <w:tcW w:w="976" w:type="dxa"/>
            <w:noWrap/>
            <w:hideMark/>
          </w:tcPr>
          <w:p w14:paraId="1F7C9F88" w14:textId="77777777" w:rsidR="00562550" w:rsidRPr="00562550" w:rsidRDefault="00562550" w:rsidP="00562550">
            <w:pPr>
              <w:pStyle w:val="afff1"/>
              <w:ind w:firstLine="0"/>
              <w:rPr>
                <w:sz w:val="24"/>
                <w:szCs w:val="24"/>
              </w:rPr>
            </w:pPr>
            <w:r w:rsidRPr="00562550">
              <w:rPr>
                <w:sz w:val="24"/>
                <w:szCs w:val="24"/>
              </w:rPr>
              <w:t>2</w:t>
            </w:r>
          </w:p>
        </w:tc>
        <w:tc>
          <w:tcPr>
            <w:tcW w:w="3673" w:type="dxa"/>
            <w:noWrap/>
            <w:hideMark/>
          </w:tcPr>
          <w:p w14:paraId="0B00E885" w14:textId="77777777" w:rsidR="00562550" w:rsidRPr="00562550" w:rsidRDefault="00562550" w:rsidP="00562550">
            <w:pPr>
              <w:pStyle w:val="afff1"/>
              <w:ind w:firstLine="0"/>
              <w:rPr>
                <w:sz w:val="24"/>
                <w:szCs w:val="24"/>
              </w:rPr>
            </w:pPr>
            <w:r w:rsidRPr="00562550">
              <w:rPr>
                <w:sz w:val="24"/>
                <w:szCs w:val="24"/>
              </w:rPr>
              <w:t>Количество завершенных задач</w:t>
            </w:r>
          </w:p>
        </w:tc>
        <w:tc>
          <w:tcPr>
            <w:tcW w:w="2009" w:type="dxa"/>
            <w:noWrap/>
            <w:hideMark/>
          </w:tcPr>
          <w:p w14:paraId="3CE4EE10" w14:textId="77777777" w:rsidR="00562550" w:rsidRPr="00562550" w:rsidRDefault="00562550" w:rsidP="00562550">
            <w:pPr>
              <w:pStyle w:val="afff1"/>
              <w:ind w:firstLine="0"/>
              <w:rPr>
                <w:sz w:val="24"/>
                <w:szCs w:val="24"/>
              </w:rPr>
            </w:pPr>
            <w:r w:rsidRPr="00562550">
              <w:rPr>
                <w:sz w:val="24"/>
                <w:szCs w:val="24"/>
              </w:rPr>
              <w:t>Task_done</w:t>
            </w:r>
          </w:p>
        </w:tc>
        <w:tc>
          <w:tcPr>
            <w:tcW w:w="3254" w:type="dxa"/>
            <w:noWrap/>
            <w:hideMark/>
          </w:tcPr>
          <w:p w14:paraId="358DBB0C" w14:textId="77777777" w:rsidR="00562550" w:rsidRPr="00562550" w:rsidRDefault="00562550" w:rsidP="00562550">
            <w:pPr>
              <w:pStyle w:val="afff1"/>
              <w:ind w:firstLine="0"/>
              <w:rPr>
                <w:sz w:val="24"/>
                <w:szCs w:val="24"/>
              </w:rPr>
            </w:pPr>
            <w:r w:rsidRPr="00562550">
              <w:rPr>
                <w:sz w:val="24"/>
                <w:szCs w:val="24"/>
              </w:rPr>
              <w:t>COUNT(*) WHERE deleted = True</w:t>
            </w:r>
          </w:p>
        </w:tc>
      </w:tr>
      <w:tr w:rsidR="00562550" w:rsidRPr="00562550" w14:paraId="1BDA80AD" w14:textId="77777777" w:rsidTr="00562550">
        <w:trPr>
          <w:trHeight w:val="288"/>
        </w:trPr>
        <w:tc>
          <w:tcPr>
            <w:tcW w:w="976" w:type="dxa"/>
            <w:noWrap/>
            <w:hideMark/>
          </w:tcPr>
          <w:p w14:paraId="4F9B401F" w14:textId="77777777" w:rsidR="00562550" w:rsidRPr="00562550" w:rsidRDefault="00562550" w:rsidP="00562550">
            <w:pPr>
              <w:pStyle w:val="afff1"/>
              <w:ind w:firstLine="0"/>
              <w:rPr>
                <w:sz w:val="24"/>
                <w:szCs w:val="24"/>
              </w:rPr>
            </w:pPr>
            <w:r w:rsidRPr="00562550">
              <w:rPr>
                <w:sz w:val="24"/>
                <w:szCs w:val="24"/>
              </w:rPr>
              <w:t>3</w:t>
            </w:r>
          </w:p>
        </w:tc>
        <w:tc>
          <w:tcPr>
            <w:tcW w:w="3673" w:type="dxa"/>
            <w:noWrap/>
            <w:hideMark/>
          </w:tcPr>
          <w:p w14:paraId="11F7CE77" w14:textId="77777777" w:rsidR="00562550" w:rsidRPr="00562550" w:rsidRDefault="00562550" w:rsidP="00562550">
            <w:pPr>
              <w:pStyle w:val="afff1"/>
              <w:ind w:firstLine="0"/>
              <w:rPr>
                <w:sz w:val="24"/>
                <w:szCs w:val="24"/>
              </w:rPr>
            </w:pPr>
            <w:r w:rsidRPr="00562550">
              <w:rPr>
                <w:sz w:val="24"/>
                <w:szCs w:val="24"/>
              </w:rPr>
              <w:t>Количество незавершенных задач</w:t>
            </w:r>
          </w:p>
        </w:tc>
        <w:tc>
          <w:tcPr>
            <w:tcW w:w="2009" w:type="dxa"/>
            <w:noWrap/>
            <w:hideMark/>
          </w:tcPr>
          <w:p w14:paraId="6AB85F9A" w14:textId="77777777" w:rsidR="00562550" w:rsidRPr="00562550" w:rsidRDefault="00562550" w:rsidP="00562550">
            <w:pPr>
              <w:pStyle w:val="afff1"/>
              <w:ind w:firstLine="0"/>
              <w:rPr>
                <w:sz w:val="24"/>
                <w:szCs w:val="24"/>
              </w:rPr>
            </w:pPr>
            <w:r w:rsidRPr="00562550">
              <w:rPr>
                <w:sz w:val="24"/>
                <w:szCs w:val="24"/>
              </w:rPr>
              <w:t>Task_pending</w:t>
            </w:r>
          </w:p>
        </w:tc>
        <w:tc>
          <w:tcPr>
            <w:tcW w:w="3254" w:type="dxa"/>
            <w:noWrap/>
            <w:hideMark/>
          </w:tcPr>
          <w:p w14:paraId="3E3895E0" w14:textId="77777777" w:rsidR="00562550" w:rsidRPr="00562550" w:rsidRDefault="00562550" w:rsidP="00562550">
            <w:pPr>
              <w:pStyle w:val="afff1"/>
              <w:ind w:firstLine="0"/>
              <w:rPr>
                <w:sz w:val="24"/>
                <w:szCs w:val="24"/>
              </w:rPr>
            </w:pPr>
            <w:r w:rsidRPr="00562550">
              <w:rPr>
                <w:sz w:val="24"/>
                <w:szCs w:val="24"/>
              </w:rPr>
              <w:t>COUNT(*) WHERE deleted = False</w:t>
            </w:r>
          </w:p>
        </w:tc>
      </w:tr>
      <w:tr w:rsidR="00562550" w:rsidRPr="0077553E" w14:paraId="5C85E854" w14:textId="77777777" w:rsidTr="00562550">
        <w:trPr>
          <w:trHeight w:val="288"/>
        </w:trPr>
        <w:tc>
          <w:tcPr>
            <w:tcW w:w="976" w:type="dxa"/>
            <w:noWrap/>
            <w:hideMark/>
          </w:tcPr>
          <w:p w14:paraId="28873F92" w14:textId="77777777" w:rsidR="00562550" w:rsidRPr="00562550" w:rsidRDefault="00562550" w:rsidP="00562550">
            <w:pPr>
              <w:pStyle w:val="afff1"/>
              <w:ind w:firstLine="0"/>
              <w:rPr>
                <w:sz w:val="24"/>
                <w:szCs w:val="24"/>
              </w:rPr>
            </w:pPr>
            <w:r w:rsidRPr="00562550">
              <w:rPr>
                <w:sz w:val="24"/>
                <w:szCs w:val="24"/>
              </w:rPr>
              <w:lastRenderedPageBreak/>
              <w:t>4</w:t>
            </w:r>
          </w:p>
        </w:tc>
        <w:tc>
          <w:tcPr>
            <w:tcW w:w="3673" w:type="dxa"/>
            <w:noWrap/>
            <w:hideMark/>
          </w:tcPr>
          <w:p w14:paraId="679E8BE5" w14:textId="77777777" w:rsidR="00562550" w:rsidRPr="00562550" w:rsidRDefault="00562550" w:rsidP="00562550">
            <w:pPr>
              <w:pStyle w:val="afff1"/>
              <w:ind w:firstLine="0"/>
              <w:rPr>
                <w:sz w:val="24"/>
                <w:szCs w:val="24"/>
              </w:rPr>
            </w:pPr>
            <w:r w:rsidRPr="00562550">
              <w:rPr>
                <w:sz w:val="24"/>
                <w:szCs w:val="24"/>
              </w:rPr>
              <w:t>Количество дополнительных задач</w:t>
            </w:r>
          </w:p>
        </w:tc>
        <w:tc>
          <w:tcPr>
            <w:tcW w:w="2009" w:type="dxa"/>
            <w:noWrap/>
            <w:hideMark/>
          </w:tcPr>
          <w:p w14:paraId="4869B173" w14:textId="77777777" w:rsidR="00562550" w:rsidRPr="00562550" w:rsidRDefault="00562550" w:rsidP="00562550">
            <w:pPr>
              <w:pStyle w:val="afff1"/>
              <w:ind w:firstLine="0"/>
              <w:rPr>
                <w:sz w:val="24"/>
                <w:szCs w:val="24"/>
              </w:rPr>
            </w:pPr>
            <w:r w:rsidRPr="00562550">
              <w:rPr>
                <w:sz w:val="24"/>
                <w:szCs w:val="24"/>
              </w:rPr>
              <w:t>Task_extra</w:t>
            </w:r>
          </w:p>
        </w:tc>
        <w:tc>
          <w:tcPr>
            <w:tcW w:w="3254" w:type="dxa"/>
            <w:noWrap/>
            <w:hideMark/>
          </w:tcPr>
          <w:p w14:paraId="19C959C7" w14:textId="77777777" w:rsidR="00562550" w:rsidRPr="00562550" w:rsidRDefault="00562550" w:rsidP="00562550">
            <w:pPr>
              <w:pStyle w:val="afff1"/>
              <w:ind w:firstLine="0"/>
              <w:rPr>
                <w:sz w:val="24"/>
                <w:szCs w:val="24"/>
                <w:lang w:val="en-US"/>
              </w:rPr>
            </w:pPr>
            <w:proofErr w:type="gramStart"/>
            <w:r w:rsidRPr="00562550">
              <w:rPr>
                <w:sz w:val="24"/>
                <w:szCs w:val="24"/>
                <w:lang w:val="en-US"/>
              </w:rPr>
              <w:t>COUNT(</w:t>
            </w:r>
            <w:proofErr w:type="gramEnd"/>
            <w:r w:rsidRPr="00562550">
              <w:rPr>
                <w:sz w:val="24"/>
                <w:szCs w:val="24"/>
                <w:lang w:val="en-US"/>
              </w:rPr>
              <w:t>*) WHERE additional_info &lt;&gt; None</w:t>
            </w:r>
          </w:p>
        </w:tc>
      </w:tr>
      <w:tr w:rsidR="00562550" w:rsidRPr="0077553E" w14:paraId="39237773" w14:textId="77777777" w:rsidTr="00562550">
        <w:trPr>
          <w:trHeight w:val="288"/>
        </w:trPr>
        <w:tc>
          <w:tcPr>
            <w:tcW w:w="976" w:type="dxa"/>
            <w:noWrap/>
            <w:hideMark/>
          </w:tcPr>
          <w:p w14:paraId="182ED1D5" w14:textId="77777777" w:rsidR="00562550" w:rsidRPr="00562550" w:rsidRDefault="00562550" w:rsidP="00562550">
            <w:pPr>
              <w:pStyle w:val="afff1"/>
              <w:ind w:firstLine="0"/>
              <w:rPr>
                <w:sz w:val="24"/>
                <w:szCs w:val="24"/>
              </w:rPr>
            </w:pPr>
            <w:r w:rsidRPr="00562550">
              <w:rPr>
                <w:sz w:val="24"/>
                <w:szCs w:val="24"/>
              </w:rPr>
              <w:t>5</w:t>
            </w:r>
          </w:p>
        </w:tc>
        <w:tc>
          <w:tcPr>
            <w:tcW w:w="3673" w:type="dxa"/>
            <w:noWrap/>
            <w:hideMark/>
          </w:tcPr>
          <w:p w14:paraId="5734A0C2" w14:textId="7E5A014C" w:rsidR="00562550" w:rsidRPr="00562550" w:rsidRDefault="00562550" w:rsidP="00562550">
            <w:pPr>
              <w:pStyle w:val="afff1"/>
              <w:ind w:firstLine="0"/>
              <w:rPr>
                <w:sz w:val="24"/>
                <w:szCs w:val="24"/>
              </w:rPr>
            </w:pPr>
            <w:r w:rsidRPr="00562550">
              <w:rPr>
                <w:sz w:val="24"/>
                <w:szCs w:val="24"/>
              </w:rPr>
              <w:t>Среднее время выполнения задачи</w:t>
            </w:r>
          </w:p>
        </w:tc>
        <w:tc>
          <w:tcPr>
            <w:tcW w:w="2009" w:type="dxa"/>
            <w:noWrap/>
            <w:hideMark/>
          </w:tcPr>
          <w:p w14:paraId="19081E27" w14:textId="77777777" w:rsidR="00562550" w:rsidRPr="00562550" w:rsidRDefault="00562550" w:rsidP="00562550">
            <w:pPr>
              <w:pStyle w:val="afff1"/>
              <w:ind w:firstLine="0"/>
              <w:rPr>
                <w:sz w:val="24"/>
                <w:szCs w:val="24"/>
              </w:rPr>
            </w:pPr>
            <w:r w:rsidRPr="00562550">
              <w:rPr>
                <w:sz w:val="24"/>
                <w:szCs w:val="24"/>
              </w:rPr>
              <w:t>Avg_duration</w:t>
            </w:r>
          </w:p>
        </w:tc>
        <w:tc>
          <w:tcPr>
            <w:tcW w:w="3254" w:type="dxa"/>
            <w:noWrap/>
            <w:hideMark/>
          </w:tcPr>
          <w:p w14:paraId="67797251" w14:textId="77777777" w:rsidR="00562550" w:rsidRPr="00562550" w:rsidRDefault="00562550" w:rsidP="00562550">
            <w:pPr>
              <w:pStyle w:val="afff1"/>
              <w:ind w:firstLine="0"/>
              <w:rPr>
                <w:sz w:val="24"/>
                <w:szCs w:val="24"/>
                <w:lang w:val="en-US"/>
              </w:rPr>
            </w:pPr>
            <w:proofErr w:type="gramStart"/>
            <w:r w:rsidRPr="00562550">
              <w:rPr>
                <w:sz w:val="24"/>
                <w:szCs w:val="24"/>
                <w:lang w:val="en-US"/>
              </w:rPr>
              <w:t>AVG(</w:t>
            </w:r>
            <w:proofErr w:type="gramEnd"/>
            <w:r w:rsidRPr="00562550">
              <w:rPr>
                <w:sz w:val="24"/>
                <w:szCs w:val="24"/>
                <w:lang w:val="en-US"/>
              </w:rPr>
              <w:t>DATEDIFF(end_date, start_date)) WHERE deleted = True</w:t>
            </w:r>
          </w:p>
        </w:tc>
      </w:tr>
      <w:tr w:rsidR="00562550" w:rsidRPr="0077553E" w14:paraId="4D78F2C0" w14:textId="77777777" w:rsidTr="00562550">
        <w:trPr>
          <w:trHeight w:val="288"/>
        </w:trPr>
        <w:tc>
          <w:tcPr>
            <w:tcW w:w="976" w:type="dxa"/>
            <w:noWrap/>
            <w:hideMark/>
          </w:tcPr>
          <w:p w14:paraId="20AA5171" w14:textId="77777777" w:rsidR="00562550" w:rsidRPr="00562550" w:rsidRDefault="00562550" w:rsidP="00562550">
            <w:pPr>
              <w:pStyle w:val="afff1"/>
              <w:ind w:firstLine="0"/>
              <w:rPr>
                <w:sz w:val="24"/>
                <w:szCs w:val="24"/>
              </w:rPr>
            </w:pPr>
            <w:r w:rsidRPr="00562550">
              <w:rPr>
                <w:sz w:val="24"/>
                <w:szCs w:val="24"/>
              </w:rPr>
              <w:t>6</w:t>
            </w:r>
          </w:p>
        </w:tc>
        <w:tc>
          <w:tcPr>
            <w:tcW w:w="3673" w:type="dxa"/>
            <w:noWrap/>
            <w:hideMark/>
          </w:tcPr>
          <w:p w14:paraId="41032DA6" w14:textId="77777777" w:rsidR="00562550" w:rsidRPr="00562550" w:rsidRDefault="00562550" w:rsidP="00562550">
            <w:pPr>
              <w:pStyle w:val="afff1"/>
              <w:ind w:firstLine="0"/>
              <w:rPr>
                <w:sz w:val="24"/>
                <w:szCs w:val="24"/>
              </w:rPr>
            </w:pPr>
            <w:r w:rsidRPr="00562550">
              <w:rPr>
                <w:sz w:val="24"/>
                <w:szCs w:val="24"/>
              </w:rPr>
              <w:t>Количество дополнительных задач</w:t>
            </w:r>
          </w:p>
        </w:tc>
        <w:tc>
          <w:tcPr>
            <w:tcW w:w="2009" w:type="dxa"/>
            <w:noWrap/>
            <w:hideMark/>
          </w:tcPr>
          <w:p w14:paraId="31FB0BBA" w14:textId="77777777" w:rsidR="00562550" w:rsidRPr="00562550" w:rsidRDefault="00562550" w:rsidP="00562550">
            <w:pPr>
              <w:pStyle w:val="afff1"/>
              <w:ind w:firstLine="0"/>
              <w:rPr>
                <w:sz w:val="24"/>
                <w:szCs w:val="24"/>
              </w:rPr>
            </w:pPr>
            <w:r w:rsidRPr="00562550">
              <w:rPr>
                <w:sz w:val="24"/>
                <w:szCs w:val="24"/>
              </w:rPr>
              <w:t>Extra_count</w:t>
            </w:r>
          </w:p>
        </w:tc>
        <w:tc>
          <w:tcPr>
            <w:tcW w:w="3254" w:type="dxa"/>
            <w:noWrap/>
            <w:hideMark/>
          </w:tcPr>
          <w:p w14:paraId="06FDB0EC" w14:textId="77777777" w:rsidR="00562550" w:rsidRPr="00562550" w:rsidRDefault="00562550" w:rsidP="00562550">
            <w:pPr>
              <w:pStyle w:val="afff1"/>
              <w:ind w:firstLine="0"/>
              <w:rPr>
                <w:sz w:val="24"/>
                <w:szCs w:val="24"/>
                <w:lang w:val="en-US"/>
              </w:rPr>
            </w:pPr>
            <w:proofErr w:type="gramStart"/>
            <w:r w:rsidRPr="00562550">
              <w:rPr>
                <w:sz w:val="24"/>
                <w:szCs w:val="24"/>
                <w:lang w:val="en-US"/>
              </w:rPr>
              <w:t>COUNT(</w:t>
            </w:r>
            <w:proofErr w:type="gramEnd"/>
            <w:r w:rsidRPr="00562550">
              <w:rPr>
                <w:sz w:val="24"/>
                <w:szCs w:val="24"/>
                <w:lang w:val="en-US"/>
              </w:rPr>
              <w:t>*) WHERE additional_info &lt;&gt; None</w:t>
            </w:r>
          </w:p>
        </w:tc>
      </w:tr>
      <w:tr w:rsidR="00562550" w:rsidRPr="0077553E" w14:paraId="42D7E181" w14:textId="77777777" w:rsidTr="00562550">
        <w:trPr>
          <w:trHeight w:val="288"/>
        </w:trPr>
        <w:tc>
          <w:tcPr>
            <w:tcW w:w="976" w:type="dxa"/>
            <w:noWrap/>
            <w:hideMark/>
          </w:tcPr>
          <w:p w14:paraId="6C0EE873" w14:textId="2C0DE5CA" w:rsidR="00562550" w:rsidRPr="00562550" w:rsidRDefault="00B935BA" w:rsidP="00562550">
            <w:pPr>
              <w:pStyle w:val="afff1"/>
              <w:ind w:firstLine="0"/>
              <w:rPr>
                <w:sz w:val="24"/>
                <w:szCs w:val="24"/>
              </w:rPr>
            </w:pPr>
            <w:r>
              <w:rPr>
                <w:sz w:val="24"/>
                <w:szCs w:val="24"/>
              </w:rPr>
              <w:t>7</w:t>
            </w:r>
          </w:p>
        </w:tc>
        <w:tc>
          <w:tcPr>
            <w:tcW w:w="3673" w:type="dxa"/>
            <w:noWrap/>
            <w:hideMark/>
          </w:tcPr>
          <w:p w14:paraId="12F86676" w14:textId="77777777" w:rsidR="00562550" w:rsidRPr="00562550" w:rsidRDefault="00562550" w:rsidP="00562550">
            <w:pPr>
              <w:pStyle w:val="afff1"/>
              <w:ind w:firstLine="0"/>
              <w:rPr>
                <w:sz w:val="24"/>
                <w:szCs w:val="24"/>
              </w:rPr>
            </w:pPr>
            <w:r w:rsidRPr="00562550">
              <w:rPr>
                <w:sz w:val="24"/>
                <w:szCs w:val="24"/>
              </w:rPr>
              <w:t>Количество сотрудников, задействованных в задачах</w:t>
            </w:r>
          </w:p>
        </w:tc>
        <w:tc>
          <w:tcPr>
            <w:tcW w:w="2009" w:type="dxa"/>
            <w:noWrap/>
            <w:hideMark/>
          </w:tcPr>
          <w:p w14:paraId="5E7F78E2" w14:textId="77777777" w:rsidR="00562550" w:rsidRPr="00562550" w:rsidRDefault="00562550" w:rsidP="00562550">
            <w:pPr>
              <w:pStyle w:val="afff1"/>
              <w:ind w:firstLine="0"/>
              <w:rPr>
                <w:sz w:val="24"/>
                <w:szCs w:val="24"/>
              </w:rPr>
            </w:pPr>
            <w:r w:rsidRPr="00562550">
              <w:rPr>
                <w:sz w:val="24"/>
                <w:szCs w:val="24"/>
              </w:rPr>
              <w:t>Staff_count</w:t>
            </w:r>
          </w:p>
        </w:tc>
        <w:tc>
          <w:tcPr>
            <w:tcW w:w="3254" w:type="dxa"/>
            <w:noWrap/>
            <w:hideMark/>
          </w:tcPr>
          <w:p w14:paraId="5B4D62E5" w14:textId="77777777" w:rsidR="00562550" w:rsidRPr="00562550" w:rsidRDefault="00562550" w:rsidP="00562550">
            <w:pPr>
              <w:pStyle w:val="afff1"/>
              <w:ind w:firstLine="0"/>
              <w:rPr>
                <w:sz w:val="24"/>
                <w:szCs w:val="24"/>
                <w:lang w:val="en-US"/>
              </w:rPr>
            </w:pPr>
            <w:proofErr w:type="gramStart"/>
            <w:r w:rsidRPr="00562550">
              <w:rPr>
                <w:sz w:val="24"/>
                <w:szCs w:val="24"/>
                <w:lang w:val="en-US"/>
              </w:rPr>
              <w:t>COUNT(</w:t>
            </w:r>
            <w:proofErr w:type="gramEnd"/>
            <w:r w:rsidRPr="00562550">
              <w:rPr>
                <w:sz w:val="24"/>
                <w:szCs w:val="24"/>
                <w:lang w:val="en-US"/>
              </w:rPr>
              <w:t>DISTINCT employee_id) WHERE client = Client_name</w:t>
            </w:r>
          </w:p>
        </w:tc>
      </w:tr>
      <w:tr w:rsidR="00562550" w:rsidRPr="0077553E" w14:paraId="0D53D7A0" w14:textId="77777777" w:rsidTr="00562550">
        <w:trPr>
          <w:trHeight w:val="288"/>
        </w:trPr>
        <w:tc>
          <w:tcPr>
            <w:tcW w:w="976" w:type="dxa"/>
            <w:noWrap/>
            <w:hideMark/>
          </w:tcPr>
          <w:p w14:paraId="6EF2E46F" w14:textId="1011FD66" w:rsidR="00562550" w:rsidRPr="00562550" w:rsidRDefault="00B935BA" w:rsidP="00562550">
            <w:pPr>
              <w:pStyle w:val="afff1"/>
              <w:ind w:firstLine="0"/>
              <w:rPr>
                <w:sz w:val="24"/>
                <w:szCs w:val="24"/>
              </w:rPr>
            </w:pPr>
            <w:r>
              <w:rPr>
                <w:sz w:val="24"/>
                <w:szCs w:val="24"/>
              </w:rPr>
              <w:t>8</w:t>
            </w:r>
          </w:p>
        </w:tc>
        <w:tc>
          <w:tcPr>
            <w:tcW w:w="3673" w:type="dxa"/>
            <w:noWrap/>
            <w:hideMark/>
          </w:tcPr>
          <w:p w14:paraId="7732569B" w14:textId="77777777" w:rsidR="00562550" w:rsidRPr="00562550" w:rsidRDefault="00562550" w:rsidP="00562550">
            <w:pPr>
              <w:pStyle w:val="afff1"/>
              <w:ind w:firstLine="0"/>
              <w:rPr>
                <w:sz w:val="24"/>
                <w:szCs w:val="24"/>
              </w:rPr>
            </w:pPr>
            <w:r w:rsidRPr="00562550">
              <w:rPr>
                <w:sz w:val="24"/>
                <w:szCs w:val="24"/>
              </w:rPr>
              <w:t>Средняя продолжительность дополнительных задач</w:t>
            </w:r>
          </w:p>
        </w:tc>
        <w:tc>
          <w:tcPr>
            <w:tcW w:w="2009" w:type="dxa"/>
            <w:noWrap/>
            <w:hideMark/>
          </w:tcPr>
          <w:p w14:paraId="613161E2" w14:textId="77777777" w:rsidR="00562550" w:rsidRPr="00562550" w:rsidRDefault="00562550" w:rsidP="00562550">
            <w:pPr>
              <w:pStyle w:val="afff1"/>
              <w:ind w:firstLine="0"/>
              <w:rPr>
                <w:sz w:val="24"/>
                <w:szCs w:val="24"/>
              </w:rPr>
            </w:pPr>
            <w:r w:rsidRPr="00562550">
              <w:rPr>
                <w:sz w:val="24"/>
                <w:szCs w:val="24"/>
              </w:rPr>
              <w:t>Avg_extra_time</w:t>
            </w:r>
          </w:p>
        </w:tc>
        <w:tc>
          <w:tcPr>
            <w:tcW w:w="3254" w:type="dxa"/>
            <w:noWrap/>
            <w:hideMark/>
          </w:tcPr>
          <w:p w14:paraId="3E84F265" w14:textId="77777777" w:rsidR="00562550" w:rsidRPr="00562550" w:rsidRDefault="00562550" w:rsidP="00562550">
            <w:pPr>
              <w:pStyle w:val="afff1"/>
              <w:ind w:firstLine="0"/>
              <w:rPr>
                <w:sz w:val="24"/>
                <w:szCs w:val="24"/>
                <w:lang w:val="en-US"/>
              </w:rPr>
            </w:pPr>
            <w:proofErr w:type="gramStart"/>
            <w:r w:rsidRPr="00562550">
              <w:rPr>
                <w:sz w:val="24"/>
                <w:szCs w:val="24"/>
                <w:lang w:val="en-US"/>
              </w:rPr>
              <w:t>AVG(</w:t>
            </w:r>
            <w:proofErr w:type="gramEnd"/>
            <w:r w:rsidRPr="00562550">
              <w:rPr>
                <w:sz w:val="24"/>
                <w:szCs w:val="24"/>
                <w:lang w:val="en-US"/>
              </w:rPr>
              <w:t>DATEDIFF(end_date, start_date)) WHERE additional_info &lt;&gt; None</w:t>
            </w:r>
          </w:p>
        </w:tc>
      </w:tr>
    </w:tbl>
    <w:p w14:paraId="02E1AE15" w14:textId="77777777" w:rsidR="00562550" w:rsidRPr="00562550" w:rsidRDefault="00562550" w:rsidP="008E1FB0">
      <w:pPr>
        <w:pStyle w:val="aff2"/>
        <w:rPr>
          <w:lang w:val="en-US"/>
        </w:rPr>
      </w:pPr>
    </w:p>
    <w:p w14:paraId="4111322D" w14:textId="77777777" w:rsidR="008E1FB0" w:rsidRDefault="008E1FB0" w:rsidP="008E1FB0">
      <w:pPr>
        <w:pStyle w:val="a4"/>
      </w:pPr>
      <w:bookmarkStart w:id="56" w:name="_Toc198548925"/>
      <w:bookmarkStart w:id="57" w:name="_Toc200812166"/>
      <w:r>
        <w:t>Характеристика входной информации</w:t>
      </w:r>
      <w:bookmarkEnd w:id="56"/>
      <w:bookmarkEnd w:id="57"/>
    </w:p>
    <w:p w14:paraId="4BBEC063" w14:textId="77777777" w:rsidR="008E1FB0" w:rsidRPr="00ED7C70" w:rsidRDefault="008E1FB0" w:rsidP="008E1FB0">
      <w:pPr>
        <w:pStyle w:val="aff2"/>
      </w:pPr>
      <w:r w:rsidRPr="00ED7C70">
        <w:t>К числу входных данных относятся сведения о новых задачах, параметры для формирования отчетов, а также конфигурационные данные для интеграции с Asana. Эти данные ввод</w:t>
      </w:r>
      <w:r>
        <w:t>я</w:t>
      </w:r>
      <w:r w:rsidRPr="00ED7C70">
        <w:t>тся</w:t>
      </w:r>
      <w:r w:rsidRPr="008B20D9">
        <w:t xml:space="preserve"> </w:t>
      </w:r>
      <w:r>
        <w:t>пользователями</w:t>
      </w:r>
      <w:r w:rsidRPr="00ED7C70">
        <w:t xml:space="preserve"> через </w:t>
      </w:r>
      <w:r>
        <w:t xml:space="preserve">экранные </w:t>
      </w:r>
      <w:r w:rsidRPr="00A66A9D">
        <w:t>формы</w:t>
      </w:r>
      <w:r>
        <w:t xml:space="preserve"> программного средства</w:t>
      </w:r>
      <w:r w:rsidRPr="00ED7C70">
        <w:t xml:space="preserve"> и поступ</w:t>
      </w:r>
      <w:r>
        <w:t>ают</w:t>
      </w:r>
      <w:r w:rsidRPr="00ED7C70">
        <w:t xml:space="preserve"> в структурированном формате</w:t>
      </w:r>
      <w:r>
        <w:t xml:space="preserve"> (</w:t>
      </w:r>
      <w:r>
        <w:rPr>
          <w:lang w:val="en-US"/>
        </w:rPr>
        <w:t>JSON</w:t>
      </w:r>
      <w:r w:rsidRPr="00ED7C70">
        <w:t xml:space="preserve">) </w:t>
      </w:r>
      <w:r w:rsidRPr="00A66A9D">
        <w:t xml:space="preserve">от </w:t>
      </w:r>
      <w:r>
        <w:t xml:space="preserve">сервиса </w:t>
      </w:r>
      <w:r>
        <w:rPr>
          <w:lang w:val="en-US"/>
        </w:rPr>
        <w:t>Asana</w:t>
      </w:r>
      <w:r>
        <w:t>.</w:t>
      </w:r>
    </w:p>
    <w:p w14:paraId="6FE78036" w14:textId="7B1D4F18" w:rsidR="008E1FB0" w:rsidRDefault="008E1FB0" w:rsidP="008E1FB0">
      <w:pPr>
        <w:pStyle w:val="aff2"/>
      </w:pPr>
      <w:r>
        <w:t xml:space="preserve">Перечень и описание входных сообщений представлены в таблице </w:t>
      </w:r>
      <w:r w:rsidR="00A000D2">
        <w:fldChar w:fldCharType="begin"/>
      </w:r>
      <w:r w:rsidR="00A000D2">
        <w:instrText xml:space="preserve"> REF _Ref200803210 \h  \* MERGEFORMAT </w:instrText>
      </w:r>
      <w:r w:rsidR="00A000D2">
        <w:fldChar w:fldCharType="separate"/>
      </w:r>
      <w:r w:rsidR="003C1F10" w:rsidRPr="003C1F10">
        <w:rPr>
          <w:vanish/>
          <w:spacing w:val="40"/>
        </w:rPr>
        <w:t>Таблица</w:t>
      </w:r>
      <w:r w:rsidR="003C1F10" w:rsidRPr="003C1F10">
        <w:rPr>
          <w:vanish/>
        </w:rPr>
        <w:t xml:space="preserve"> </w:t>
      </w:r>
      <w:r w:rsidR="003C1F10">
        <w:rPr>
          <w:noProof/>
        </w:rPr>
        <w:t>5</w:t>
      </w:r>
      <w:r w:rsidR="00A000D2">
        <w:fldChar w:fldCharType="end"/>
      </w:r>
      <w:r>
        <w:t>.</w:t>
      </w:r>
    </w:p>
    <w:p w14:paraId="1F2E8730" w14:textId="6BFCD9BF" w:rsidR="008E1FB0" w:rsidRDefault="008E1FB0" w:rsidP="008E1FB0">
      <w:pPr>
        <w:pStyle w:val="aff2"/>
        <w:ind w:firstLine="0"/>
        <w:jc w:val="left"/>
      </w:pPr>
      <w:bookmarkStart w:id="58" w:name="_Ref200803210"/>
      <w:r w:rsidRPr="00A830C3">
        <w:rPr>
          <w:spacing w:val="40"/>
        </w:rPr>
        <w:t>Таблица</w:t>
      </w:r>
      <w:r>
        <w:t xml:space="preserve"> </w:t>
      </w:r>
      <w:r>
        <w:fldChar w:fldCharType="begin"/>
      </w:r>
      <w:r>
        <w:instrText xml:space="preserve"> SEQ Таблица \* ARABIC </w:instrText>
      </w:r>
      <w:r>
        <w:fldChar w:fldCharType="separate"/>
      </w:r>
      <w:r w:rsidR="003C1F10">
        <w:rPr>
          <w:noProof/>
        </w:rPr>
        <w:t>5</w:t>
      </w:r>
      <w:r>
        <w:rPr>
          <w:noProof/>
        </w:rPr>
        <w:fldChar w:fldCharType="end"/>
      </w:r>
      <w:bookmarkEnd w:id="58"/>
      <w:r>
        <w:t xml:space="preserve"> – Входные сообщения</w:t>
      </w:r>
    </w:p>
    <w:tbl>
      <w:tblPr>
        <w:tblStyle w:val="afe"/>
        <w:tblW w:w="0" w:type="auto"/>
        <w:tblLook w:val="04A0" w:firstRow="1" w:lastRow="0" w:firstColumn="1" w:lastColumn="0" w:noHBand="0" w:noVBand="1"/>
      </w:tblPr>
      <w:tblGrid>
        <w:gridCol w:w="1980"/>
        <w:gridCol w:w="2976"/>
        <w:gridCol w:w="2478"/>
        <w:gridCol w:w="2478"/>
      </w:tblGrid>
      <w:tr w:rsidR="008E1FB0" w:rsidRPr="00A830C3" w14:paraId="33AE6C6E" w14:textId="77777777" w:rsidTr="005662DE">
        <w:tc>
          <w:tcPr>
            <w:tcW w:w="1980" w:type="dxa"/>
          </w:tcPr>
          <w:p w14:paraId="570501BF" w14:textId="77777777" w:rsidR="008E1FB0" w:rsidRPr="00A830C3" w:rsidRDefault="008E1FB0" w:rsidP="005662DE">
            <w:pPr>
              <w:pStyle w:val="aff2"/>
              <w:ind w:firstLine="0"/>
              <w:rPr>
                <w:sz w:val="24"/>
                <w:szCs w:val="24"/>
              </w:rPr>
            </w:pPr>
            <w:r w:rsidRPr="00A830C3">
              <w:rPr>
                <w:sz w:val="24"/>
                <w:szCs w:val="24"/>
              </w:rPr>
              <w:t>Идентификатор</w:t>
            </w:r>
          </w:p>
        </w:tc>
        <w:tc>
          <w:tcPr>
            <w:tcW w:w="2976" w:type="dxa"/>
          </w:tcPr>
          <w:p w14:paraId="7620D6E6" w14:textId="77777777" w:rsidR="008E1FB0" w:rsidRPr="00A830C3" w:rsidRDefault="008E1FB0" w:rsidP="005662DE">
            <w:pPr>
              <w:pStyle w:val="aff2"/>
              <w:ind w:firstLine="0"/>
              <w:rPr>
                <w:sz w:val="24"/>
                <w:szCs w:val="24"/>
              </w:rPr>
            </w:pPr>
            <w:r>
              <w:rPr>
                <w:sz w:val="24"/>
                <w:szCs w:val="24"/>
              </w:rPr>
              <w:t>Наименование</w:t>
            </w:r>
          </w:p>
        </w:tc>
        <w:tc>
          <w:tcPr>
            <w:tcW w:w="2478" w:type="dxa"/>
          </w:tcPr>
          <w:p w14:paraId="64E11F94" w14:textId="77777777" w:rsidR="008E1FB0" w:rsidRPr="00A830C3" w:rsidRDefault="008E1FB0" w:rsidP="005662DE">
            <w:pPr>
              <w:pStyle w:val="aff2"/>
              <w:ind w:firstLine="0"/>
              <w:rPr>
                <w:sz w:val="24"/>
                <w:szCs w:val="24"/>
              </w:rPr>
            </w:pPr>
            <w:r w:rsidRPr="00A830C3">
              <w:rPr>
                <w:sz w:val="24"/>
                <w:szCs w:val="24"/>
              </w:rPr>
              <w:t>Сроки поступления</w:t>
            </w:r>
          </w:p>
        </w:tc>
        <w:tc>
          <w:tcPr>
            <w:tcW w:w="2478" w:type="dxa"/>
          </w:tcPr>
          <w:p w14:paraId="2B854B81" w14:textId="77777777" w:rsidR="008E1FB0" w:rsidRPr="00A830C3" w:rsidRDefault="008E1FB0" w:rsidP="005662DE">
            <w:pPr>
              <w:pStyle w:val="aff2"/>
              <w:ind w:firstLine="0"/>
              <w:rPr>
                <w:sz w:val="24"/>
                <w:szCs w:val="24"/>
              </w:rPr>
            </w:pPr>
            <w:r w:rsidRPr="00A830C3">
              <w:rPr>
                <w:sz w:val="24"/>
                <w:szCs w:val="24"/>
              </w:rPr>
              <w:t>Формат данных</w:t>
            </w:r>
          </w:p>
        </w:tc>
      </w:tr>
      <w:tr w:rsidR="008E1FB0" w:rsidRPr="00A830C3" w14:paraId="43F5433C" w14:textId="77777777" w:rsidTr="005662DE">
        <w:tc>
          <w:tcPr>
            <w:tcW w:w="1980" w:type="dxa"/>
          </w:tcPr>
          <w:p w14:paraId="45828643" w14:textId="77777777" w:rsidR="008E1FB0" w:rsidRPr="006349F9" w:rsidRDefault="008E1FB0" w:rsidP="005662DE">
            <w:pPr>
              <w:pStyle w:val="aff2"/>
              <w:ind w:firstLine="0"/>
              <w:rPr>
                <w:sz w:val="24"/>
                <w:szCs w:val="24"/>
                <w:lang w:val="en-US"/>
              </w:rPr>
            </w:pPr>
            <w:r>
              <w:rPr>
                <w:sz w:val="24"/>
                <w:szCs w:val="24"/>
                <w:lang w:val="en-US"/>
              </w:rPr>
              <w:t>IN01</w:t>
            </w:r>
          </w:p>
        </w:tc>
        <w:tc>
          <w:tcPr>
            <w:tcW w:w="2976" w:type="dxa"/>
          </w:tcPr>
          <w:p w14:paraId="3B658B10" w14:textId="77777777" w:rsidR="008E1FB0" w:rsidRPr="006349F9" w:rsidRDefault="008E1FB0" w:rsidP="005662DE">
            <w:pPr>
              <w:pStyle w:val="aff2"/>
              <w:ind w:firstLine="0"/>
              <w:rPr>
                <w:sz w:val="24"/>
                <w:szCs w:val="24"/>
              </w:rPr>
            </w:pPr>
            <w:r>
              <w:rPr>
                <w:sz w:val="24"/>
                <w:szCs w:val="24"/>
              </w:rPr>
              <w:t>Дополнительная задача</w:t>
            </w:r>
          </w:p>
        </w:tc>
        <w:tc>
          <w:tcPr>
            <w:tcW w:w="2478" w:type="dxa"/>
          </w:tcPr>
          <w:p w14:paraId="4194ACAB" w14:textId="77777777" w:rsidR="008E1FB0" w:rsidRPr="00A830C3" w:rsidRDefault="008E1FB0" w:rsidP="005662DE">
            <w:pPr>
              <w:pStyle w:val="aff2"/>
              <w:ind w:firstLine="0"/>
              <w:rPr>
                <w:sz w:val="24"/>
                <w:szCs w:val="24"/>
              </w:rPr>
            </w:pPr>
            <w:r>
              <w:rPr>
                <w:sz w:val="24"/>
                <w:szCs w:val="24"/>
              </w:rPr>
              <w:t>При обнаружении дополнительной задачи</w:t>
            </w:r>
          </w:p>
        </w:tc>
        <w:tc>
          <w:tcPr>
            <w:tcW w:w="2478" w:type="dxa"/>
          </w:tcPr>
          <w:p w14:paraId="7FB0FD60" w14:textId="77777777" w:rsidR="008E1FB0" w:rsidRPr="00B409D7" w:rsidRDefault="008E1FB0" w:rsidP="005662DE">
            <w:pPr>
              <w:pStyle w:val="aff2"/>
              <w:ind w:firstLine="0"/>
              <w:rPr>
                <w:sz w:val="24"/>
                <w:szCs w:val="24"/>
              </w:rPr>
            </w:pPr>
            <w:r>
              <w:rPr>
                <w:sz w:val="24"/>
                <w:szCs w:val="24"/>
              </w:rPr>
              <w:t>Ввод в форму</w:t>
            </w:r>
          </w:p>
        </w:tc>
      </w:tr>
      <w:tr w:rsidR="008E1FB0" w:rsidRPr="00A830C3" w14:paraId="5C6813EE" w14:textId="77777777" w:rsidTr="005662DE">
        <w:tc>
          <w:tcPr>
            <w:tcW w:w="1980" w:type="dxa"/>
          </w:tcPr>
          <w:p w14:paraId="33213C46" w14:textId="77777777" w:rsidR="008E1FB0" w:rsidRPr="00FD323B" w:rsidRDefault="008E1FB0" w:rsidP="005662DE">
            <w:pPr>
              <w:pStyle w:val="aff2"/>
              <w:ind w:firstLine="0"/>
              <w:rPr>
                <w:sz w:val="24"/>
                <w:szCs w:val="24"/>
                <w:lang w:val="en-US"/>
              </w:rPr>
            </w:pPr>
            <w:r>
              <w:rPr>
                <w:sz w:val="24"/>
                <w:szCs w:val="24"/>
                <w:lang w:val="en-US"/>
              </w:rPr>
              <w:t>IN02</w:t>
            </w:r>
          </w:p>
        </w:tc>
        <w:tc>
          <w:tcPr>
            <w:tcW w:w="2976" w:type="dxa"/>
          </w:tcPr>
          <w:p w14:paraId="1D121D5A" w14:textId="77777777" w:rsidR="008E1FB0" w:rsidRPr="00FD323B" w:rsidRDefault="008E1FB0" w:rsidP="005662DE">
            <w:pPr>
              <w:pStyle w:val="aff2"/>
              <w:ind w:firstLine="0"/>
              <w:rPr>
                <w:sz w:val="24"/>
                <w:szCs w:val="24"/>
                <w:lang w:val="en-US"/>
              </w:rPr>
            </w:pPr>
            <w:r>
              <w:rPr>
                <w:sz w:val="24"/>
                <w:szCs w:val="24"/>
              </w:rPr>
              <w:t xml:space="preserve">Событие </w:t>
            </w:r>
            <w:r>
              <w:rPr>
                <w:sz w:val="24"/>
                <w:szCs w:val="24"/>
                <w:lang w:val="en-US"/>
              </w:rPr>
              <w:t>Asana</w:t>
            </w:r>
          </w:p>
        </w:tc>
        <w:tc>
          <w:tcPr>
            <w:tcW w:w="2478" w:type="dxa"/>
          </w:tcPr>
          <w:p w14:paraId="5AFCC9F4" w14:textId="77777777" w:rsidR="008E1FB0" w:rsidRPr="00FD323B" w:rsidRDefault="008E1FB0" w:rsidP="005662DE">
            <w:pPr>
              <w:pStyle w:val="aff2"/>
              <w:ind w:firstLine="0"/>
              <w:rPr>
                <w:sz w:val="24"/>
                <w:szCs w:val="24"/>
              </w:rPr>
            </w:pPr>
            <w:r>
              <w:rPr>
                <w:sz w:val="24"/>
                <w:szCs w:val="24"/>
              </w:rPr>
              <w:t xml:space="preserve">При запросе событий </w:t>
            </w:r>
            <w:r>
              <w:rPr>
                <w:sz w:val="24"/>
                <w:szCs w:val="24"/>
                <w:lang w:val="en-US"/>
              </w:rPr>
              <w:t>Asana</w:t>
            </w:r>
          </w:p>
        </w:tc>
        <w:tc>
          <w:tcPr>
            <w:tcW w:w="2478" w:type="dxa"/>
          </w:tcPr>
          <w:p w14:paraId="2EDC81B0" w14:textId="77777777" w:rsidR="008E1FB0" w:rsidRPr="00B409D7" w:rsidRDefault="008E1FB0" w:rsidP="005662DE">
            <w:pPr>
              <w:pStyle w:val="aff2"/>
              <w:ind w:firstLine="0"/>
              <w:rPr>
                <w:sz w:val="24"/>
                <w:szCs w:val="24"/>
                <w:lang w:val="en-US"/>
              </w:rPr>
            </w:pPr>
            <w:r>
              <w:rPr>
                <w:sz w:val="24"/>
                <w:szCs w:val="24"/>
                <w:lang w:val="en-US"/>
              </w:rPr>
              <w:t>JSON</w:t>
            </w:r>
          </w:p>
        </w:tc>
      </w:tr>
      <w:tr w:rsidR="008E1FB0" w:rsidRPr="00A830C3" w14:paraId="1D8740CB" w14:textId="77777777" w:rsidTr="005662DE">
        <w:tc>
          <w:tcPr>
            <w:tcW w:w="1980" w:type="dxa"/>
          </w:tcPr>
          <w:p w14:paraId="1FD166E2" w14:textId="77777777" w:rsidR="008E1FB0" w:rsidRDefault="008E1FB0" w:rsidP="005662DE">
            <w:pPr>
              <w:pStyle w:val="aff2"/>
              <w:ind w:firstLine="0"/>
              <w:rPr>
                <w:sz w:val="24"/>
                <w:szCs w:val="24"/>
                <w:lang w:val="en-US"/>
              </w:rPr>
            </w:pPr>
            <w:r>
              <w:rPr>
                <w:sz w:val="24"/>
                <w:szCs w:val="24"/>
                <w:lang w:val="en-US"/>
              </w:rPr>
              <w:t>IN03</w:t>
            </w:r>
          </w:p>
        </w:tc>
        <w:tc>
          <w:tcPr>
            <w:tcW w:w="2976" w:type="dxa"/>
          </w:tcPr>
          <w:p w14:paraId="3F64A246" w14:textId="77777777" w:rsidR="008E1FB0" w:rsidRPr="00835949" w:rsidRDefault="008E1FB0" w:rsidP="005662DE">
            <w:pPr>
              <w:pStyle w:val="aff2"/>
              <w:ind w:firstLine="0"/>
              <w:rPr>
                <w:sz w:val="24"/>
                <w:szCs w:val="24"/>
                <w:lang w:val="en-US"/>
              </w:rPr>
            </w:pPr>
            <w:r>
              <w:rPr>
                <w:sz w:val="24"/>
                <w:szCs w:val="24"/>
              </w:rPr>
              <w:t xml:space="preserve">Данные новой задачи </w:t>
            </w:r>
            <w:r>
              <w:rPr>
                <w:sz w:val="24"/>
                <w:szCs w:val="24"/>
                <w:lang w:val="en-US"/>
              </w:rPr>
              <w:t>Asana</w:t>
            </w:r>
          </w:p>
        </w:tc>
        <w:tc>
          <w:tcPr>
            <w:tcW w:w="2478" w:type="dxa"/>
          </w:tcPr>
          <w:p w14:paraId="12B23DC9" w14:textId="77777777" w:rsidR="008E1FB0" w:rsidRPr="00835949" w:rsidRDefault="008E1FB0" w:rsidP="005662DE">
            <w:pPr>
              <w:pStyle w:val="aff2"/>
              <w:ind w:firstLine="0"/>
              <w:rPr>
                <w:sz w:val="24"/>
                <w:szCs w:val="24"/>
              </w:rPr>
            </w:pPr>
            <w:r>
              <w:rPr>
                <w:sz w:val="24"/>
                <w:szCs w:val="24"/>
              </w:rPr>
              <w:t xml:space="preserve">После отправки запроса за создание задачи </w:t>
            </w:r>
            <w:r>
              <w:rPr>
                <w:sz w:val="24"/>
                <w:szCs w:val="24"/>
                <w:lang w:val="en-US"/>
              </w:rPr>
              <w:t>Asana</w:t>
            </w:r>
          </w:p>
        </w:tc>
        <w:tc>
          <w:tcPr>
            <w:tcW w:w="2478" w:type="dxa"/>
          </w:tcPr>
          <w:p w14:paraId="5AF90024" w14:textId="77777777" w:rsidR="008E1FB0" w:rsidRDefault="008E1FB0" w:rsidP="005662DE">
            <w:pPr>
              <w:pStyle w:val="aff2"/>
              <w:ind w:firstLine="0"/>
              <w:rPr>
                <w:sz w:val="24"/>
                <w:szCs w:val="24"/>
                <w:lang w:val="en-US"/>
              </w:rPr>
            </w:pPr>
            <w:r>
              <w:rPr>
                <w:sz w:val="24"/>
                <w:szCs w:val="24"/>
                <w:lang w:val="en-US"/>
              </w:rPr>
              <w:t>JSON</w:t>
            </w:r>
          </w:p>
        </w:tc>
      </w:tr>
      <w:tr w:rsidR="008E1FB0" w:rsidRPr="00A830C3" w14:paraId="067C513A" w14:textId="77777777" w:rsidTr="005662DE">
        <w:tc>
          <w:tcPr>
            <w:tcW w:w="1980" w:type="dxa"/>
          </w:tcPr>
          <w:p w14:paraId="68CD6BCF" w14:textId="77777777" w:rsidR="008E1FB0" w:rsidRDefault="008E1FB0" w:rsidP="005662DE">
            <w:pPr>
              <w:pStyle w:val="aff2"/>
              <w:ind w:firstLine="0"/>
              <w:rPr>
                <w:sz w:val="24"/>
                <w:szCs w:val="24"/>
                <w:lang w:val="en-US"/>
              </w:rPr>
            </w:pPr>
            <w:r>
              <w:rPr>
                <w:sz w:val="24"/>
                <w:szCs w:val="24"/>
                <w:lang w:val="en-US"/>
              </w:rPr>
              <w:t>IN04</w:t>
            </w:r>
          </w:p>
        </w:tc>
        <w:tc>
          <w:tcPr>
            <w:tcW w:w="2976" w:type="dxa"/>
          </w:tcPr>
          <w:p w14:paraId="2BADC9A7" w14:textId="77777777" w:rsidR="008E1FB0" w:rsidRDefault="008E1FB0" w:rsidP="005662DE">
            <w:pPr>
              <w:pStyle w:val="aff2"/>
              <w:ind w:firstLine="0"/>
              <w:rPr>
                <w:sz w:val="24"/>
                <w:szCs w:val="24"/>
              </w:rPr>
            </w:pPr>
            <w:r>
              <w:rPr>
                <w:sz w:val="24"/>
                <w:szCs w:val="24"/>
              </w:rPr>
              <w:t>Период для формирования отчета</w:t>
            </w:r>
          </w:p>
        </w:tc>
        <w:tc>
          <w:tcPr>
            <w:tcW w:w="2478" w:type="dxa"/>
          </w:tcPr>
          <w:p w14:paraId="451DE342" w14:textId="77777777" w:rsidR="008E1FB0" w:rsidRDefault="008E1FB0" w:rsidP="005662DE">
            <w:pPr>
              <w:pStyle w:val="aff2"/>
              <w:ind w:firstLine="0"/>
              <w:rPr>
                <w:sz w:val="24"/>
                <w:szCs w:val="24"/>
              </w:rPr>
            </w:pPr>
            <w:r>
              <w:rPr>
                <w:sz w:val="24"/>
                <w:szCs w:val="24"/>
              </w:rPr>
              <w:t>При запросе отчета</w:t>
            </w:r>
          </w:p>
        </w:tc>
        <w:tc>
          <w:tcPr>
            <w:tcW w:w="2478" w:type="dxa"/>
          </w:tcPr>
          <w:p w14:paraId="26A441C8" w14:textId="77777777" w:rsidR="008E1FB0" w:rsidRPr="0025084A" w:rsidRDefault="008E1FB0" w:rsidP="005662DE">
            <w:pPr>
              <w:pStyle w:val="aff2"/>
              <w:ind w:firstLine="0"/>
              <w:rPr>
                <w:sz w:val="24"/>
                <w:szCs w:val="24"/>
              </w:rPr>
            </w:pPr>
            <w:r>
              <w:rPr>
                <w:sz w:val="24"/>
                <w:szCs w:val="24"/>
              </w:rPr>
              <w:t>Ввод в форму</w:t>
            </w:r>
          </w:p>
        </w:tc>
      </w:tr>
      <w:tr w:rsidR="008E1FB0" w:rsidRPr="00A830C3" w14:paraId="0660DB61" w14:textId="77777777" w:rsidTr="005662DE">
        <w:tc>
          <w:tcPr>
            <w:tcW w:w="1980" w:type="dxa"/>
          </w:tcPr>
          <w:p w14:paraId="6A44E10E" w14:textId="77777777" w:rsidR="008E1FB0" w:rsidRDefault="008E1FB0" w:rsidP="005662DE">
            <w:pPr>
              <w:pStyle w:val="aff2"/>
              <w:ind w:firstLine="0"/>
              <w:rPr>
                <w:sz w:val="24"/>
                <w:szCs w:val="24"/>
                <w:lang w:val="en-US"/>
              </w:rPr>
            </w:pPr>
            <w:r>
              <w:rPr>
                <w:sz w:val="24"/>
                <w:szCs w:val="24"/>
                <w:lang w:val="en-US"/>
              </w:rPr>
              <w:lastRenderedPageBreak/>
              <w:t>IN05</w:t>
            </w:r>
          </w:p>
        </w:tc>
        <w:tc>
          <w:tcPr>
            <w:tcW w:w="2976" w:type="dxa"/>
          </w:tcPr>
          <w:p w14:paraId="6F7ABEC2" w14:textId="77777777" w:rsidR="008E1FB0" w:rsidRPr="00C04391" w:rsidRDefault="008E1FB0" w:rsidP="005662DE">
            <w:pPr>
              <w:pStyle w:val="aff2"/>
              <w:ind w:firstLine="0"/>
              <w:rPr>
                <w:sz w:val="24"/>
                <w:szCs w:val="24"/>
                <w:lang w:val="en-US"/>
              </w:rPr>
            </w:pPr>
            <w:r>
              <w:rPr>
                <w:sz w:val="24"/>
                <w:szCs w:val="24"/>
              </w:rPr>
              <w:t xml:space="preserve">Данные для интеграции </w:t>
            </w:r>
            <w:r>
              <w:rPr>
                <w:sz w:val="24"/>
                <w:szCs w:val="24"/>
                <w:lang w:val="en-US"/>
              </w:rPr>
              <w:t>Asana</w:t>
            </w:r>
          </w:p>
        </w:tc>
        <w:tc>
          <w:tcPr>
            <w:tcW w:w="2478" w:type="dxa"/>
          </w:tcPr>
          <w:p w14:paraId="52F50F2A" w14:textId="77777777" w:rsidR="008E1FB0" w:rsidRPr="007F1232" w:rsidRDefault="008E1FB0" w:rsidP="005662DE">
            <w:pPr>
              <w:pStyle w:val="aff2"/>
              <w:ind w:firstLine="0"/>
              <w:rPr>
                <w:sz w:val="24"/>
                <w:szCs w:val="24"/>
              </w:rPr>
            </w:pPr>
            <w:r>
              <w:rPr>
                <w:sz w:val="24"/>
                <w:szCs w:val="24"/>
              </w:rPr>
              <w:t>При первичной настройке программного средства</w:t>
            </w:r>
          </w:p>
        </w:tc>
        <w:tc>
          <w:tcPr>
            <w:tcW w:w="2478" w:type="dxa"/>
          </w:tcPr>
          <w:p w14:paraId="1E538D4F" w14:textId="77777777" w:rsidR="008E1FB0" w:rsidRDefault="008E1FB0" w:rsidP="005662DE">
            <w:pPr>
              <w:pStyle w:val="aff2"/>
              <w:ind w:firstLine="0"/>
              <w:rPr>
                <w:sz w:val="24"/>
                <w:szCs w:val="24"/>
              </w:rPr>
            </w:pPr>
            <w:r>
              <w:rPr>
                <w:sz w:val="24"/>
                <w:szCs w:val="24"/>
              </w:rPr>
              <w:t>Ввод в форму</w:t>
            </w:r>
          </w:p>
        </w:tc>
      </w:tr>
      <w:tr w:rsidR="0072730E" w:rsidRPr="00A830C3" w14:paraId="72FC9E49" w14:textId="77777777" w:rsidTr="005662DE">
        <w:tc>
          <w:tcPr>
            <w:tcW w:w="1980" w:type="dxa"/>
          </w:tcPr>
          <w:p w14:paraId="495BA220" w14:textId="210466F3" w:rsidR="0072730E" w:rsidRDefault="0072730E" w:rsidP="005662DE">
            <w:pPr>
              <w:pStyle w:val="aff2"/>
              <w:ind w:firstLine="0"/>
              <w:rPr>
                <w:sz w:val="24"/>
                <w:szCs w:val="24"/>
                <w:lang w:val="en-US"/>
              </w:rPr>
            </w:pPr>
            <w:r>
              <w:rPr>
                <w:sz w:val="24"/>
                <w:szCs w:val="24"/>
                <w:lang w:val="en-US"/>
              </w:rPr>
              <w:t>IN06</w:t>
            </w:r>
          </w:p>
        </w:tc>
        <w:tc>
          <w:tcPr>
            <w:tcW w:w="2976" w:type="dxa"/>
          </w:tcPr>
          <w:p w14:paraId="5B677E7D" w14:textId="0C0AE9FA" w:rsidR="0072730E" w:rsidRPr="0072730E" w:rsidRDefault="0072730E" w:rsidP="005662DE">
            <w:pPr>
              <w:pStyle w:val="aff2"/>
              <w:ind w:firstLine="0"/>
              <w:rPr>
                <w:sz w:val="24"/>
                <w:szCs w:val="24"/>
                <w:lang w:val="en-US"/>
              </w:rPr>
            </w:pPr>
            <w:r>
              <w:rPr>
                <w:sz w:val="24"/>
                <w:szCs w:val="24"/>
              </w:rPr>
              <w:t xml:space="preserve">Список проектов </w:t>
            </w:r>
            <w:r>
              <w:rPr>
                <w:sz w:val="24"/>
                <w:szCs w:val="24"/>
                <w:lang w:val="en-US"/>
              </w:rPr>
              <w:t>Asana</w:t>
            </w:r>
          </w:p>
        </w:tc>
        <w:tc>
          <w:tcPr>
            <w:tcW w:w="2478" w:type="dxa"/>
          </w:tcPr>
          <w:p w14:paraId="2C6C6B96" w14:textId="4670B84C" w:rsidR="0072730E" w:rsidRDefault="0072730E" w:rsidP="005662DE">
            <w:pPr>
              <w:pStyle w:val="aff2"/>
              <w:ind w:firstLine="0"/>
              <w:rPr>
                <w:sz w:val="24"/>
                <w:szCs w:val="24"/>
              </w:rPr>
            </w:pPr>
            <w:r>
              <w:rPr>
                <w:sz w:val="24"/>
                <w:szCs w:val="24"/>
              </w:rPr>
              <w:t>После ввода токена</w:t>
            </w:r>
          </w:p>
        </w:tc>
        <w:tc>
          <w:tcPr>
            <w:tcW w:w="2478" w:type="dxa"/>
          </w:tcPr>
          <w:p w14:paraId="56681BBA" w14:textId="39F2A655" w:rsidR="0072730E" w:rsidRPr="0072730E" w:rsidRDefault="0072730E" w:rsidP="005662DE">
            <w:pPr>
              <w:pStyle w:val="aff2"/>
              <w:ind w:firstLine="0"/>
              <w:rPr>
                <w:sz w:val="24"/>
                <w:szCs w:val="24"/>
                <w:lang w:val="en-US"/>
              </w:rPr>
            </w:pPr>
            <w:r>
              <w:rPr>
                <w:sz w:val="24"/>
                <w:szCs w:val="24"/>
                <w:lang w:val="en-US"/>
              </w:rPr>
              <w:t>JSON</w:t>
            </w:r>
          </w:p>
        </w:tc>
      </w:tr>
      <w:tr w:rsidR="0072730E" w:rsidRPr="00A830C3" w14:paraId="50E2A252" w14:textId="77777777" w:rsidTr="005662DE">
        <w:tc>
          <w:tcPr>
            <w:tcW w:w="1980" w:type="dxa"/>
          </w:tcPr>
          <w:p w14:paraId="0DB0BA96" w14:textId="12C70BA6" w:rsidR="0072730E" w:rsidRDefault="0072730E" w:rsidP="005662DE">
            <w:pPr>
              <w:pStyle w:val="aff2"/>
              <w:ind w:firstLine="0"/>
              <w:rPr>
                <w:sz w:val="24"/>
                <w:szCs w:val="24"/>
                <w:lang w:val="en-US"/>
              </w:rPr>
            </w:pPr>
            <w:r>
              <w:rPr>
                <w:sz w:val="24"/>
                <w:szCs w:val="24"/>
                <w:lang w:val="en-US"/>
              </w:rPr>
              <w:t>IN07</w:t>
            </w:r>
          </w:p>
        </w:tc>
        <w:tc>
          <w:tcPr>
            <w:tcW w:w="2976" w:type="dxa"/>
          </w:tcPr>
          <w:p w14:paraId="4FF2BC98" w14:textId="4C3C119F" w:rsidR="0072730E" w:rsidRPr="0072730E" w:rsidRDefault="0072730E" w:rsidP="005662DE">
            <w:pPr>
              <w:pStyle w:val="aff2"/>
              <w:ind w:firstLine="0"/>
              <w:rPr>
                <w:sz w:val="24"/>
                <w:szCs w:val="24"/>
              </w:rPr>
            </w:pPr>
            <w:r>
              <w:rPr>
                <w:sz w:val="24"/>
                <w:szCs w:val="24"/>
              </w:rPr>
              <w:t xml:space="preserve">Список пользователей в проекте </w:t>
            </w:r>
            <w:r>
              <w:rPr>
                <w:sz w:val="24"/>
                <w:szCs w:val="24"/>
                <w:lang w:val="en-US"/>
              </w:rPr>
              <w:t>Asana</w:t>
            </w:r>
          </w:p>
        </w:tc>
        <w:tc>
          <w:tcPr>
            <w:tcW w:w="2478" w:type="dxa"/>
          </w:tcPr>
          <w:p w14:paraId="2E3A0496" w14:textId="04713DFD" w:rsidR="0072730E" w:rsidRDefault="0072730E" w:rsidP="005662DE">
            <w:pPr>
              <w:pStyle w:val="aff2"/>
              <w:ind w:firstLine="0"/>
              <w:rPr>
                <w:sz w:val="24"/>
                <w:szCs w:val="24"/>
              </w:rPr>
            </w:pPr>
            <w:r>
              <w:rPr>
                <w:sz w:val="24"/>
                <w:szCs w:val="24"/>
              </w:rPr>
              <w:t>При настройке списка сотрудников</w:t>
            </w:r>
          </w:p>
        </w:tc>
        <w:tc>
          <w:tcPr>
            <w:tcW w:w="2478" w:type="dxa"/>
          </w:tcPr>
          <w:p w14:paraId="02CEC184" w14:textId="48A9E958" w:rsidR="0072730E" w:rsidRPr="0072730E" w:rsidRDefault="0072730E" w:rsidP="005662DE">
            <w:pPr>
              <w:pStyle w:val="aff2"/>
              <w:ind w:firstLine="0"/>
              <w:rPr>
                <w:sz w:val="24"/>
                <w:szCs w:val="24"/>
              </w:rPr>
            </w:pPr>
            <w:r>
              <w:rPr>
                <w:sz w:val="24"/>
                <w:szCs w:val="24"/>
                <w:lang w:val="en-US"/>
              </w:rPr>
              <w:t>JSON</w:t>
            </w:r>
          </w:p>
        </w:tc>
      </w:tr>
      <w:tr w:rsidR="0072730E" w:rsidRPr="00A830C3" w14:paraId="425D77A1" w14:textId="77777777" w:rsidTr="005662DE">
        <w:tc>
          <w:tcPr>
            <w:tcW w:w="1980" w:type="dxa"/>
          </w:tcPr>
          <w:p w14:paraId="789E2EF8" w14:textId="3D02FE77" w:rsidR="0072730E" w:rsidRPr="0072730E" w:rsidRDefault="0072730E" w:rsidP="005662DE">
            <w:pPr>
              <w:pStyle w:val="aff2"/>
              <w:ind w:firstLine="0"/>
              <w:rPr>
                <w:sz w:val="24"/>
                <w:szCs w:val="24"/>
                <w:lang w:val="en-US"/>
              </w:rPr>
            </w:pPr>
            <w:r>
              <w:rPr>
                <w:sz w:val="24"/>
                <w:szCs w:val="24"/>
                <w:lang w:val="en-US"/>
              </w:rPr>
              <w:t>IN08</w:t>
            </w:r>
          </w:p>
        </w:tc>
        <w:tc>
          <w:tcPr>
            <w:tcW w:w="2976" w:type="dxa"/>
          </w:tcPr>
          <w:p w14:paraId="677CD608" w14:textId="4BE061F5" w:rsidR="0072730E" w:rsidRDefault="0072730E" w:rsidP="005662DE">
            <w:pPr>
              <w:pStyle w:val="aff2"/>
              <w:ind w:firstLine="0"/>
              <w:rPr>
                <w:sz w:val="24"/>
                <w:szCs w:val="24"/>
              </w:rPr>
            </w:pPr>
            <w:r>
              <w:rPr>
                <w:sz w:val="24"/>
                <w:szCs w:val="24"/>
              </w:rPr>
              <w:t>ФИО сотрудников</w:t>
            </w:r>
          </w:p>
        </w:tc>
        <w:tc>
          <w:tcPr>
            <w:tcW w:w="2478" w:type="dxa"/>
          </w:tcPr>
          <w:p w14:paraId="3B2BDE14" w14:textId="6A5A41BB" w:rsidR="0072730E" w:rsidRDefault="0072730E" w:rsidP="005662DE">
            <w:pPr>
              <w:pStyle w:val="aff2"/>
              <w:ind w:firstLine="0"/>
              <w:rPr>
                <w:sz w:val="24"/>
                <w:szCs w:val="24"/>
              </w:rPr>
            </w:pPr>
            <w:r>
              <w:rPr>
                <w:sz w:val="24"/>
                <w:szCs w:val="24"/>
              </w:rPr>
              <w:t>При настройке списка сотрудников</w:t>
            </w:r>
          </w:p>
        </w:tc>
        <w:tc>
          <w:tcPr>
            <w:tcW w:w="2478" w:type="dxa"/>
          </w:tcPr>
          <w:p w14:paraId="1CF371B2" w14:textId="5D308198" w:rsidR="0072730E" w:rsidRPr="0072730E" w:rsidRDefault="0072730E" w:rsidP="005662DE">
            <w:pPr>
              <w:pStyle w:val="aff2"/>
              <w:ind w:firstLine="0"/>
              <w:rPr>
                <w:sz w:val="24"/>
                <w:szCs w:val="24"/>
              </w:rPr>
            </w:pPr>
            <w:r>
              <w:rPr>
                <w:sz w:val="24"/>
                <w:szCs w:val="24"/>
              </w:rPr>
              <w:t>Ввод в форму</w:t>
            </w:r>
          </w:p>
        </w:tc>
      </w:tr>
    </w:tbl>
    <w:p w14:paraId="4CCCDD3F" w14:textId="6780E299" w:rsidR="008E1FB0" w:rsidRDefault="008E1FB0" w:rsidP="008E1FB0">
      <w:pPr>
        <w:pStyle w:val="aff2"/>
        <w:spacing w:before="120"/>
      </w:pPr>
      <w:r>
        <w:t xml:space="preserve">Перечень и описание структурных единиц информации входных сообщений представлены в таблице </w:t>
      </w:r>
      <w:r w:rsidR="00A000D2">
        <w:fldChar w:fldCharType="begin"/>
      </w:r>
      <w:r w:rsidR="00A000D2">
        <w:instrText xml:space="preserve"> REF _Ref200803223 \h  \* MERGEFORMAT </w:instrText>
      </w:r>
      <w:r w:rsidR="00A000D2">
        <w:fldChar w:fldCharType="separate"/>
      </w:r>
      <w:r w:rsidR="003C1F10" w:rsidRPr="003C1F10">
        <w:rPr>
          <w:vanish/>
          <w:spacing w:val="40"/>
        </w:rPr>
        <w:t>Таблица</w:t>
      </w:r>
      <w:r w:rsidR="003C1F10" w:rsidRPr="003C1F10">
        <w:rPr>
          <w:vanish/>
        </w:rPr>
        <w:t xml:space="preserve"> </w:t>
      </w:r>
      <w:r w:rsidR="003C1F10">
        <w:rPr>
          <w:noProof/>
        </w:rPr>
        <w:t>6</w:t>
      </w:r>
      <w:r w:rsidR="00A000D2">
        <w:fldChar w:fldCharType="end"/>
      </w:r>
      <w:r>
        <w:t>.</w:t>
      </w:r>
    </w:p>
    <w:p w14:paraId="31EC64F9" w14:textId="0A096DE8" w:rsidR="008E1FB0" w:rsidRDefault="008E1FB0" w:rsidP="008E1FB0">
      <w:pPr>
        <w:pStyle w:val="aff2"/>
        <w:ind w:firstLine="0"/>
      </w:pPr>
      <w:bookmarkStart w:id="59" w:name="_Ref200803223"/>
      <w:r w:rsidRPr="00A830C3">
        <w:rPr>
          <w:spacing w:val="40"/>
        </w:rPr>
        <w:t>Таблица</w:t>
      </w:r>
      <w:r>
        <w:t xml:space="preserve"> </w:t>
      </w:r>
      <w:r>
        <w:fldChar w:fldCharType="begin"/>
      </w:r>
      <w:r>
        <w:instrText xml:space="preserve"> SEQ Таблица \* ARABIC </w:instrText>
      </w:r>
      <w:r>
        <w:fldChar w:fldCharType="separate"/>
      </w:r>
      <w:r w:rsidR="003C1F10">
        <w:rPr>
          <w:noProof/>
        </w:rPr>
        <w:t>6</w:t>
      </w:r>
      <w:r>
        <w:rPr>
          <w:noProof/>
        </w:rPr>
        <w:fldChar w:fldCharType="end"/>
      </w:r>
      <w:bookmarkEnd w:id="59"/>
      <w:r>
        <w:t xml:space="preserve"> – Структурные единицы входных сообщений</w:t>
      </w:r>
    </w:p>
    <w:tbl>
      <w:tblPr>
        <w:tblStyle w:val="afe"/>
        <w:tblW w:w="5000" w:type="pct"/>
        <w:tblLook w:val="04A0" w:firstRow="1" w:lastRow="0" w:firstColumn="1" w:lastColumn="0" w:noHBand="0" w:noVBand="1"/>
      </w:tblPr>
      <w:tblGrid>
        <w:gridCol w:w="1983"/>
        <w:gridCol w:w="1983"/>
        <w:gridCol w:w="1982"/>
        <w:gridCol w:w="1982"/>
        <w:gridCol w:w="1982"/>
      </w:tblGrid>
      <w:tr w:rsidR="008E1FB0" w:rsidRPr="00A830C3" w14:paraId="47453714" w14:textId="77777777" w:rsidTr="005662DE">
        <w:tc>
          <w:tcPr>
            <w:tcW w:w="1000" w:type="pct"/>
          </w:tcPr>
          <w:p w14:paraId="54EA7D9F" w14:textId="77777777" w:rsidR="008E1FB0" w:rsidRPr="00A830C3" w:rsidRDefault="008E1FB0" w:rsidP="005662DE">
            <w:pPr>
              <w:pStyle w:val="aff2"/>
              <w:ind w:firstLine="0"/>
              <w:rPr>
                <w:sz w:val="24"/>
                <w:szCs w:val="24"/>
              </w:rPr>
            </w:pPr>
            <w:r w:rsidRPr="00A830C3">
              <w:rPr>
                <w:sz w:val="24"/>
                <w:szCs w:val="24"/>
              </w:rPr>
              <w:t>Наименование</w:t>
            </w:r>
          </w:p>
        </w:tc>
        <w:tc>
          <w:tcPr>
            <w:tcW w:w="1000" w:type="pct"/>
          </w:tcPr>
          <w:p w14:paraId="42E21C72" w14:textId="77777777" w:rsidR="008E1FB0" w:rsidRPr="00A830C3" w:rsidRDefault="008E1FB0" w:rsidP="005662DE">
            <w:pPr>
              <w:pStyle w:val="aff2"/>
              <w:ind w:firstLine="0"/>
              <w:rPr>
                <w:sz w:val="24"/>
                <w:szCs w:val="24"/>
              </w:rPr>
            </w:pPr>
            <w:r w:rsidRPr="00A830C3">
              <w:rPr>
                <w:sz w:val="24"/>
                <w:szCs w:val="24"/>
              </w:rPr>
              <w:t>Идентификатор сообщения</w:t>
            </w:r>
          </w:p>
        </w:tc>
        <w:tc>
          <w:tcPr>
            <w:tcW w:w="1000" w:type="pct"/>
          </w:tcPr>
          <w:p w14:paraId="776A1987" w14:textId="77777777" w:rsidR="008E1FB0" w:rsidRPr="00A830C3" w:rsidRDefault="008E1FB0" w:rsidP="005662DE">
            <w:pPr>
              <w:pStyle w:val="aff2"/>
              <w:ind w:firstLine="0"/>
              <w:rPr>
                <w:sz w:val="24"/>
                <w:szCs w:val="24"/>
              </w:rPr>
            </w:pPr>
            <w:r w:rsidRPr="00A830C3">
              <w:rPr>
                <w:sz w:val="24"/>
                <w:szCs w:val="24"/>
              </w:rPr>
              <w:t>Формат данных</w:t>
            </w:r>
          </w:p>
        </w:tc>
        <w:tc>
          <w:tcPr>
            <w:tcW w:w="1000" w:type="pct"/>
          </w:tcPr>
          <w:p w14:paraId="3C624143" w14:textId="77777777" w:rsidR="008E1FB0" w:rsidRPr="00A830C3" w:rsidRDefault="008E1FB0" w:rsidP="005662DE">
            <w:pPr>
              <w:pStyle w:val="aff2"/>
              <w:ind w:firstLine="0"/>
              <w:rPr>
                <w:sz w:val="24"/>
                <w:szCs w:val="24"/>
              </w:rPr>
            </w:pPr>
            <w:r w:rsidRPr="00A830C3">
              <w:rPr>
                <w:sz w:val="24"/>
                <w:szCs w:val="24"/>
              </w:rPr>
              <w:t>Источник</w:t>
            </w:r>
          </w:p>
        </w:tc>
        <w:tc>
          <w:tcPr>
            <w:tcW w:w="1000" w:type="pct"/>
          </w:tcPr>
          <w:p w14:paraId="206E6C80" w14:textId="77777777" w:rsidR="008E1FB0" w:rsidRPr="00A830C3" w:rsidRDefault="008E1FB0" w:rsidP="005662DE">
            <w:pPr>
              <w:pStyle w:val="aff2"/>
              <w:ind w:firstLine="0"/>
              <w:rPr>
                <w:sz w:val="24"/>
                <w:szCs w:val="24"/>
              </w:rPr>
            </w:pPr>
            <w:r w:rsidRPr="00A830C3">
              <w:rPr>
                <w:sz w:val="24"/>
                <w:szCs w:val="24"/>
              </w:rPr>
              <w:t>Идентификатор источника</w:t>
            </w:r>
          </w:p>
        </w:tc>
      </w:tr>
      <w:tr w:rsidR="008E1FB0" w:rsidRPr="00A830C3" w14:paraId="24FD4939" w14:textId="77777777" w:rsidTr="005662DE">
        <w:tc>
          <w:tcPr>
            <w:tcW w:w="1000" w:type="pct"/>
          </w:tcPr>
          <w:p w14:paraId="455EC62B" w14:textId="77777777" w:rsidR="008E1FB0" w:rsidRPr="00AA0820" w:rsidRDefault="008E1FB0" w:rsidP="005662DE">
            <w:pPr>
              <w:pStyle w:val="aff2"/>
              <w:ind w:firstLine="0"/>
              <w:rPr>
                <w:sz w:val="24"/>
                <w:szCs w:val="24"/>
              </w:rPr>
            </w:pPr>
            <w:r>
              <w:rPr>
                <w:sz w:val="24"/>
                <w:szCs w:val="24"/>
              </w:rPr>
              <w:t>ФИО программиста</w:t>
            </w:r>
          </w:p>
        </w:tc>
        <w:tc>
          <w:tcPr>
            <w:tcW w:w="1000" w:type="pct"/>
          </w:tcPr>
          <w:p w14:paraId="5FE53989" w14:textId="11F0AEF5" w:rsidR="008E1FB0" w:rsidRPr="0072730E" w:rsidRDefault="008E1FB0" w:rsidP="005662DE">
            <w:pPr>
              <w:pStyle w:val="aff2"/>
              <w:ind w:firstLine="0"/>
              <w:rPr>
                <w:sz w:val="24"/>
                <w:szCs w:val="24"/>
              </w:rPr>
            </w:pPr>
            <w:r>
              <w:rPr>
                <w:sz w:val="24"/>
                <w:szCs w:val="24"/>
                <w:lang w:val="en-US"/>
              </w:rPr>
              <w:t>IN01</w:t>
            </w:r>
            <w:r w:rsidR="0072730E">
              <w:rPr>
                <w:sz w:val="24"/>
                <w:szCs w:val="24"/>
                <w:lang w:val="en-US"/>
              </w:rPr>
              <w:t>, IN08</w:t>
            </w:r>
          </w:p>
        </w:tc>
        <w:tc>
          <w:tcPr>
            <w:tcW w:w="1000" w:type="pct"/>
          </w:tcPr>
          <w:p w14:paraId="77DD1568" w14:textId="77777777" w:rsidR="008E1FB0" w:rsidRPr="00A830C3" w:rsidRDefault="008E1FB0" w:rsidP="005662DE">
            <w:pPr>
              <w:pStyle w:val="aff2"/>
              <w:ind w:firstLine="0"/>
              <w:rPr>
                <w:sz w:val="24"/>
                <w:szCs w:val="24"/>
              </w:rPr>
            </w:pPr>
            <w:r>
              <w:rPr>
                <w:sz w:val="24"/>
                <w:szCs w:val="24"/>
              </w:rPr>
              <w:t>Строка</w:t>
            </w:r>
          </w:p>
        </w:tc>
        <w:tc>
          <w:tcPr>
            <w:tcW w:w="1000" w:type="pct"/>
          </w:tcPr>
          <w:p w14:paraId="778B3269" w14:textId="77777777" w:rsidR="008E1FB0" w:rsidRPr="00A830C3" w:rsidRDefault="008E1FB0" w:rsidP="005662DE">
            <w:pPr>
              <w:pStyle w:val="aff2"/>
              <w:ind w:firstLine="0"/>
              <w:rPr>
                <w:sz w:val="24"/>
                <w:szCs w:val="24"/>
              </w:rPr>
            </w:pPr>
            <w:r>
              <w:rPr>
                <w:sz w:val="24"/>
                <w:szCs w:val="24"/>
              </w:rPr>
              <w:t>Менеджер по проектам</w:t>
            </w:r>
          </w:p>
        </w:tc>
        <w:tc>
          <w:tcPr>
            <w:tcW w:w="1000" w:type="pct"/>
          </w:tcPr>
          <w:p w14:paraId="3219DB42" w14:textId="77777777" w:rsidR="008E1FB0" w:rsidRPr="00DD2B9D" w:rsidRDefault="008E1FB0" w:rsidP="005662DE">
            <w:pPr>
              <w:pStyle w:val="aff2"/>
              <w:ind w:firstLine="0"/>
              <w:rPr>
                <w:sz w:val="24"/>
                <w:szCs w:val="24"/>
                <w:lang w:val="en-US"/>
              </w:rPr>
            </w:pPr>
            <w:r>
              <w:rPr>
                <w:sz w:val="24"/>
                <w:szCs w:val="24"/>
                <w:lang w:val="en-US"/>
              </w:rPr>
              <w:t>S01</w:t>
            </w:r>
          </w:p>
        </w:tc>
      </w:tr>
      <w:tr w:rsidR="008E1FB0" w:rsidRPr="00A830C3" w14:paraId="77AD311C" w14:textId="77777777" w:rsidTr="005662DE">
        <w:tc>
          <w:tcPr>
            <w:tcW w:w="1000" w:type="pct"/>
          </w:tcPr>
          <w:p w14:paraId="23EEC5CF" w14:textId="77777777" w:rsidR="008E1FB0" w:rsidRDefault="008E1FB0" w:rsidP="005662DE">
            <w:pPr>
              <w:pStyle w:val="aff2"/>
              <w:ind w:firstLine="0"/>
              <w:rPr>
                <w:sz w:val="24"/>
                <w:szCs w:val="24"/>
              </w:rPr>
            </w:pPr>
            <w:r>
              <w:rPr>
                <w:sz w:val="24"/>
                <w:szCs w:val="24"/>
              </w:rPr>
              <w:t>Номер наряда</w:t>
            </w:r>
          </w:p>
        </w:tc>
        <w:tc>
          <w:tcPr>
            <w:tcW w:w="1000" w:type="pct"/>
          </w:tcPr>
          <w:p w14:paraId="1A274F39" w14:textId="77777777" w:rsidR="008E1FB0" w:rsidRDefault="008E1FB0" w:rsidP="005662DE">
            <w:pPr>
              <w:pStyle w:val="aff2"/>
              <w:ind w:firstLine="0"/>
              <w:rPr>
                <w:sz w:val="24"/>
                <w:szCs w:val="24"/>
                <w:lang w:val="en-US"/>
              </w:rPr>
            </w:pPr>
            <w:r>
              <w:rPr>
                <w:sz w:val="24"/>
                <w:szCs w:val="24"/>
                <w:lang w:val="en-US"/>
              </w:rPr>
              <w:t>IN01</w:t>
            </w:r>
          </w:p>
        </w:tc>
        <w:tc>
          <w:tcPr>
            <w:tcW w:w="1000" w:type="pct"/>
          </w:tcPr>
          <w:p w14:paraId="7116F9F2" w14:textId="77777777" w:rsidR="008E1FB0" w:rsidRDefault="008E1FB0" w:rsidP="005662DE">
            <w:pPr>
              <w:pStyle w:val="aff2"/>
              <w:ind w:firstLine="0"/>
              <w:rPr>
                <w:sz w:val="24"/>
                <w:szCs w:val="24"/>
              </w:rPr>
            </w:pPr>
            <w:r>
              <w:rPr>
                <w:sz w:val="24"/>
                <w:szCs w:val="24"/>
              </w:rPr>
              <w:t>Целое число</w:t>
            </w:r>
          </w:p>
        </w:tc>
        <w:tc>
          <w:tcPr>
            <w:tcW w:w="1000" w:type="pct"/>
          </w:tcPr>
          <w:p w14:paraId="197FBA9E" w14:textId="77777777" w:rsidR="008E1FB0" w:rsidRDefault="008E1FB0" w:rsidP="005662DE">
            <w:pPr>
              <w:pStyle w:val="aff2"/>
              <w:ind w:firstLine="0"/>
              <w:rPr>
                <w:sz w:val="24"/>
                <w:szCs w:val="24"/>
              </w:rPr>
            </w:pPr>
            <w:r>
              <w:rPr>
                <w:sz w:val="24"/>
                <w:szCs w:val="24"/>
              </w:rPr>
              <w:t>Менеджер по проектам</w:t>
            </w:r>
          </w:p>
        </w:tc>
        <w:tc>
          <w:tcPr>
            <w:tcW w:w="1000" w:type="pct"/>
          </w:tcPr>
          <w:p w14:paraId="5427030F" w14:textId="77777777" w:rsidR="008E1FB0" w:rsidRDefault="008E1FB0" w:rsidP="005662DE">
            <w:pPr>
              <w:pStyle w:val="aff2"/>
              <w:ind w:firstLine="0"/>
              <w:rPr>
                <w:sz w:val="24"/>
                <w:szCs w:val="24"/>
                <w:lang w:val="en-US"/>
              </w:rPr>
            </w:pPr>
            <w:r>
              <w:rPr>
                <w:sz w:val="24"/>
                <w:szCs w:val="24"/>
                <w:lang w:val="en-US"/>
              </w:rPr>
              <w:t>S01</w:t>
            </w:r>
          </w:p>
        </w:tc>
      </w:tr>
      <w:tr w:rsidR="008E1FB0" w:rsidRPr="00A830C3" w14:paraId="71EFF88A" w14:textId="77777777" w:rsidTr="005662DE">
        <w:tc>
          <w:tcPr>
            <w:tcW w:w="1000" w:type="pct"/>
          </w:tcPr>
          <w:p w14:paraId="4A41F722" w14:textId="77777777" w:rsidR="008E1FB0" w:rsidRDefault="008E1FB0" w:rsidP="005662DE">
            <w:pPr>
              <w:pStyle w:val="aff2"/>
              <w:ind w:firstLine="0"/>
              <w:rPr>
                <w:sz w:val="24"/>
                <w:szCs w:val="24"/>
              </w:rPr>
            </w:pPr>
            <w:r>
              <w:rPr>
                <w:sz w:val="24"/>
                <w:szCs w:val="24"/>
              </w:rPr>
              <w:t>Менеджер по наряду</w:t>
            </w:r>
          </w:p>
        </w:tc>
        <w:tc>
          <w:tcPr>
            <w:tcW w:w="1000" w:type="pct"/>
          </w:tcPr>
          <w:p w14:paraId="5FB2A5D9" w14:textId="77777777" w:rsidR="008E1FB0" w:rsidRDefault="008E1FB0" w:rsidP="005662DE">
            <w:pPr>
              <w:pStyle w:val="aff2"/>
              <w:ind w:firstLine="0"/>
              <w:rPr>
                <w:sz w:val="24"/>
                <w:szCs w:val="24"/>
                <w:lang w:val="en-US"/>
              </w:rPr>
            </w:pPr>
            <w:r>
              <w:rPr>
                <w:sz w:val="24"/>
                <w:szCs w:val="24"/>
                <w:lang w:val="en-US"/>
              </w:rPr>
              <w:t>IN01</w:t>
            </w:r>
          </w:p>
        </w:tc>
        <w:tc>
          <w:tcPr>
            <w:tcW w:w="1000" w:type="pct"/>
          </w:tcPr>
          <w:p w14:paraId="63914F25" w14:textId="77777777" w:rsidR="008E1FB0" w:rsidRDefault="008E1FB0" w:rsidP="005662DE">
            <w:pPr>
              <w:pStyle w:val="aff2"/>
              <w:ind w:firstLine="0"/>
              <w:rPr>
                <w:sz w:val="24"/>
                <w:szCs w:val="24"/>
              </w:rPr>
            </w:pPr>
            <w:r>
              <w:rPr>
                <w:sz w:val="24"/>
                <w:szCs w:val="24"/>
              </w:rPr>
              <w:t>Строка</w:t>
            </w:r>
          </w:p>
        </w:tc>
        <w:tc>
          <w:tcPr>
            <w:tcW w:w="1000" w:type="pct"/>
          </w:tcPr>
          <w:p w14:paraId="58962C0F" w14:textId="77777777" w:rsidR="008E1FB0" w:rsidRDefault="008E1FB0" w:rsidP="005662DE">
            <w:pPr>
              <w:pStyle w:val="aff2"/>
              <w:ind w:firstLine="0"/>
              <w:rPr>
                <w:sz w:val="24"/>
                <w:szCs w:val="24"/>
              </w:rPr>
            </w:pPr>
            <w:r>
              <w:rPr>
                <w:sz w:val="24"/>
                <w:szCs w:val="24"/>
              </w:rPr>
              <w:t>Менеджер по проектам</w:t>
            </w:r>
          </w:p>
        </w:tc>
        <w:tc>
          <w:tcPr>
            <w:tcW w:w="1000" w:type="pct"/>
          </w:tcPr>
          <w:p w14:paraId="142531B0" w14:textId="77777777" w:rsidR="008E1FB0" w:rsidRDefault="008E1FB0" w:rsidP="005662DE">
            <w:pPr>
              <w:pStyle w:val="aff2"/>
              <w:ind w:firstLine="0"/>
              <w:rPr>
                <w:sz w:val="24"/>
                <w:szCs w:val="24"/>
                <w:lang w:val="en-US"/>
              </w:rPr>
            </w:pPr>
            <w:r>
              <w:rPr>
                <w:sz w:val="24"/>
                <w:szCs w:val="24"/>
                <w:lang w:val="en-US"/>
              </w:rPr>
              <w:t>S01</w:t>
            </w:r>
          </w:p>
        </w:tc>
      </w:tr>
      <w:tr w:rsidR="008E1FB0" w:rsidRPr="00A830C3" w14:paraId="11C1C456" w14:textId="77777777" w:rsidTr="005662DE">
        <w:tc>
          <w:tcPr>
            <w:tcW w:w="1000" w:type="pct"/>
          </w:tcPr>
          <w:p w14:paraId="1E1EAA8A" w14:textId="77777777" w:rsidR="008E1FB0" w:rsidRDefault="008E1FB0" w:rsidP="005662DE">
            <w:pPr>
              <w:pStyle w:val="aff2"/>
              <w:ind w:firstLine="0"/>
              <w:rPr>
                <w:sz w:val="24"/>
                <w:szCs w:val="24"/>
              </w:rPr>
            </w:pPr>
            <w:r>
              <w:rPr>
                <w:sz w:val="24"/>
                <w:szCs w:val="24"/>
              </w:rPr>
              <w:t>Наименование клиента</w:t>
            </w:r>
          </w:p>
        </w:tc>
        <w:tc>
          <w:tcPr>
            <w:tcW w:w="1000" w:type="pct"/>
          </w:tcPr>
          <w:p w14:paraId="198132E6" w14:textId="77777777" w:rsidR="008E1FB0" w:rsidRDefault="008E1FB0" w:rsidP="005662DE">
            <w:pPr>
              <w:pStyle w:val="aff2"/>
              <w:ind w:firstLine="0"/>
              <w:rPr>
                <w:sz w:val="24"/>
                <w:szCs w:val="24"/>
                <w:lang w:val="en-US"/>
              </w:rPr>
            </w:pPr>
            <w:r>
              <w:rPr>
                <w:sz w:val="24"/>
                <w:szCs w:val="24"/>
                <w:lang w:val="en-US"/>
              </w:rPr>
              <w:t>IN01</w:t>
            </w:r>
          </w:p>
        </w:tc>
        <w:tc>
          <w:tcPr>
            <w:tcW w:w="1000" w:type="pct"/>
          </w:tcPr>
          <w:p w14:paraId="0C8A4EF7" w14:textId="77777777" w:rsidR="008E1FB0" w:rsidRDefault="008E1FB0" w:rsidP="005662DE">
            <w:pPr>
              <w:pStyle w:val="aff2"/>
              <w:ind w:firstLine="0"/>
              <w:rPr>
                <w:sz w:val="24"/>
                <w:szCs w:val="24"/>
              </w:rPr>
            </w:pPr>
            <w:r>
              <w:rPr>
                <w:sz w:val="24"/>
                <w:szCs w:val="24"/>
              </w:rPr>
              <w:t>Строка</w:t>
            </w:r>
          </w:p>
        </w:tc>
        <w:tc>
          <w:tcPr>
            <w:tcW w:w="1000" w:type="pct"/>
          </w:tcPr>
          <w:p w14:paraId="3104100E" w14:textId="77777777" w:rsidR="008E1FB0" w:rsidRDefault="008E1FB0" w:rsidP="005662DE">
            <w:pPr>
              <w:pStyle w:val="aff2"/>
              <w:ind w:firstLine="0"/>
              <w:rPr>
                <w:sz w:val="24"/>
                <w:szCs w:val="24"/>
              </w:rPr>
            </w:pPr>
            <w:r>
              <w:rPr>
                <w:sz w:val="24"/>
                <w:szCs w:val="24"/>
              </w:rPr>
              <w:t>Менеджер по проектам</w:t>
            </w:r>
          </w:p>
        </w:tc>
        <w:tc>
          <w:tcPr>
            <w:tcW w:w="1000" w:type="pct"/>
          </w:tcPr>
          <w:p w14:paraId="03E8B704" w14:textId="77777777" w:rsidR="008E1FB0" w:rsidRDefault="008E1FB0" w:rsidP="005662DE">
            <w:pPr>
              <w:pStyle w:val="aff2"/>
              <w:ind w:firstLine="0"/>
              <w:rPr>
                <w:sz w:val="24"/>
                <w:szCs w:val="24"/>
                <w:lang w:val="en-US"/>
              </w:rPr>
            </w:pPr>
            <w:r>
              <w:rPr>
                <w:sz w:val="24"/>
                <w:szCs w:val="24"/>
                <w:lang w:val="en-US"/>
              </w:rPr>
              <w:t>S01</w:t>
            </w:r>
          </w:p>
        </w:tc>
      </w:tr>
      <w:tr w:rsidR="008E1FB0" w:rsidRPr="00A830C3" w14:paraId="4CF2E713" w14:textId="77777777" w:rsidTr="005662DE">
        <w:tc>
          <w:tcPr>
            <w:tcW w:w="1000" w:type="pct"/>
          </w:tcPr>
          <w:p w14:paraId="5195CD57" w14:textId="5BE401E1" w:rsidR="008E1FB0" w:rsidRPr="00AA0820" w:rsidRDefault="00575744" w:rsidP="005662DE">
            <w:pPr>
              <w:pStyle w:val="aff2"/>
              <w:ind w:firstLine="0"/>
              <w:rPr>
                <w:sz w:val="24"/>
                <w:szCs w:val="24"/>
              </w:rPr>
            </w:pPr>
            <w:r>
              <w:rPr>
                <w:sz w:val="24"/>
                <w:szCs w:val="24"/>
              </w:rPr>
              <w:t>Описание з</w:t>
            </w:r>
            <w:r w:rsidR="008E1FB0">
              <w:rPr>
                <w:sz w:val="24"/>
                <w:szCs w:val="24"/>
              </w:rPr>
              <w:t>адачи</w:t>
            </w:r>
          </w:p>
        </w:tc>
        <w:tc>
          <w:tcPr>
            <w:tcW w:w="1000" w:type="pct"/>
          </w:tcPr>
          <w:p w14:paraId="7AF361FC" w14:textId="77777777" w:rsidR="008E1FB0" w:rsidRDefault="008E1FB0" w:rsidP="005662DE">
            <w:pPr>
              <w:pStyle w:val="aff2"/>
              <w:ind w:firstLine="0"/>
              <w:rPr>
                <w:sz w:val="24"/>
                <w:szCs w:val="24"/>
                <w:lang w:val="en-US"/>
              </w:rPr>
            </w:pPr>
            <w:r>
              <w:rPr>
                <w:sz w:val="24"/>
                <w:szCs w:val="24"/>
                <w:lang w:val="en-US"/>
              </w:rPr>
              <w:t>IN01</w:t>
            </w:r>
          </w:p>
        </w:tc>
        <w:tc>
          <w:tcPr>
            <w:tcW w:w="1000" w:type="pct"/>
          </w:tcPr>
          <w:p w14:paraId="66030984" w14:textId="77777777" w:rsidR="008E1FB0" w:rsidRDefault="008E1FB0" w:rsidP="005662DE">
            <w:pPr>
              <w:pStyle w:val="aff2"/>
              <w:ind w:firstLine="0"/>
              <w:rPr>
                <w:sz w:val="24"/>
                <w:szCs w:val="24"/>
              </w:rPr>
            </w:pPr>
            <w:r>
              <w:rPr>
                <w:sz w:val="24"/>
                <w:szCs w:val="24"/>
              </w:rPr>
              <w:t>Строка</w:t>
            </w:r>
          </w:p>
        </w:tc>
        <w:tc>
          <w:tcPr>
            <w:tcW w:w="1000" w:type="pct"/>
          </w:tcPr>
          <w:p w14:paraId="1D90E84B" w14:textId="77777777" w:rsidR="008E1FB0" w:rsidRDefault="008E1FB0" w:rsidP="005662DE">
            <w:pPr>
              <w:pStyle w:val="aff2"/>
              <w:ind w:firstLine="0"/>
              <w:rPr>
                <w:sz w:val="24"/>
                <w:szCs w:val="24"/>
              </w:rPr>
            </w:pPr>
            <w:r>
              <w:rPr>
                <w:sz w:val="24"/>
                <w:szCs w:val="24"/>
              </w:rPr>
              <w:t>Менеджер по проектам</w:t>
            </w:r>
          </w:p>
        </w:tc>
        <w:tc>
          <w:tcPr>
            <w:tcW w:w="1000" w:type="pct"/>
          </w:tcPr>
          <w:p w14:paraId="5B2C48D5" w14:textId="77777777" w:rsidR="008E1FB0" w:rsidRDefault="008E1FB0" w:rsidP="005662DE">
            <w:pPr>
              <w:pStyle w:val="aff2"/>
              <w:ind w:firstLine="0"/>
              <w:rPr>
                <w:sz w:val="24"/>
                <w:szCs w:val="24"/>
                <w:lang w:val="en-US"/>
              </w:rPr>
            </w:pPr>
            <w:r>
              <w:rPr>
                <w:sz w:val="24"/>
                <w:szCs w:val="24"/>
                <w:lang w:val="en-US"/>
              </w:rPr>
              <w:t>S01</w:t>
            </w:r>
          </w:p>
        </w:tc>
      </w:tr>
      <w:tr w:rsidR="008E1FB0" w:rsidRPr="00A830C3" w14:paraId="01BC260E" w14:textId="77777777" w:rsidTr="005662DE">
        <w:tc>
          <w:tcPr>
            <w:tcW w:w="1000" w:type="pct"/>
          </w:tcPr>
          <w:p w14:paraId="1D97999F" w14:textId="77777777" w:rsidR="008E1FB0" w:rsidRPr="000B23E6" w:rsidRDefault="008E1FB0" w:rsidP="005662DE">
            <w:pPr>
              <w:pStyle w:val="aff2"/>
              <w:ind w:firstLine="0"/>
              <w:rPr>
                <w:sz w:val="24"/>
                <w:szCs w:val="24"/>
              </w:rPr>
            </w:pPr>
            <w:r>
              <w:rPr>
                <w:sz w:val="24"/>
                <w:szCs w:val="24"/>
              </w:rPr>
              <w:t>Идентификатор ресурса</w:t>
            </w:r>
          </w:p>
        </w:tc>
        <w:tc>
          <w:tcPr>
            <w:tcW w:w="1000" w:type="pct"/>
          </w:tcPr>
          <w:p w14:paraId="5BED3ACF" w14:textId="77777777" w:rsidR="008E1FB0" w:rsidRDefault="008E1FB0" w:rsidP="005662DE">
            <w:pPr>
              <w:pStyle w:val="aff2"/>
              <w:ind w:firstLine="0"/>
              <w:rPr>
                <w:sz w:val="24"/>
                <w:szCs w:val="24"/>
                <w:lang w:val="en-US"/>
              </w:rPr>
            </w:pPr>
            <w:r>
              <w:rPr>
                <w:sz w:val="24"/>
                <w:szCs w:val="24"/>
                <w:lang w:val="en-US"/>
              </w:rPr>
              <w:t>IN02</w:t>
            </w:r>
          </w:p>
        </w:tc>
        <w:tc>
          <w:tcPr>
            <w:tcW w:w="1000" w:type="pct"/>
          </w:tcPr>
          <w:p w14:paraId="36F5ED11" w14:textId="77777777" w:rsidR="008E1FB0" w:rsidRDefault="008E1FB0" w:rsidP="005662DE">
            <w:pPr>
              <w:pStyle w:val="aff2"/>
              <w:ind w:firstLine="0"/>
              <w:rPr>
                <w:sz w:val="24"/>
                <w:szCs w:val="24"/>
              </w:rPr>
            </w:pPr>
            <w:r>
              <w:rPr>
                <w:sz w:val="24"/>
                <w:szCs w:val="24"/>
              </w:rPr>
              <w:t>Строка</w:t>
            </w:r>
          </w:p>
        </w:tc>
        <w:tc>
          <w:tcPr>
            <w:tcW w:w="1000" w:type="pct"/>
          </w:tcPr>
          <w:p w14:paraId="13948529" w14:textId="77777777" w:rsidR="008E1FB0" w:rsidRPr="000B23E6" w:rsidRDefault="008E1FB0" w:rsidP="005662DE">
            <w:pPr>
              <w:pStyle w:val="aff2"/>
              <w:ind w:firstLine="0"/>
              <w:rPr>
                <w:sz w:val="24"/>
                <w:szCs w:val="24"/>
                <w:lang w:val="en-US"/>
              </w:rPr>
            </w:pPr>
            <w:r>
              <w:rPr>
                <w:sz w:val="24"/>
                <w:szCs w:val="24"/>
                <w:lang w:val="en-US"/>
              </w:rPr>
              <w:t>Asana</w:t>
            </w:r>
          </w:p>
        </w:tc>
        <w:tc>
          <w:tcPr>
            <w:tcW w:w="1000" w:type="pct"/>
          </w:tcPr>
          <w:p w14:paraId="43C54385" w14:textId="77777777" w:rsidR="008E1FB0" w:rsidRDefault="008E1FB0" w:rsidP="005662DE">
            <w:pPr>
              <w:pStyle w:val="aff2"/>
              <w:ind w:firstLine="0"/>
              <w:rPr>
                <w:sz w:val="24"/>
                <w:szCs w:val="24"/>
                <w:lang w:val="en-US"/>
              </w:rPr>
            </w:pPr>
            <w:r>
              <w:rPr>
                <w:sz w:val="24"/>
                <w:szCs w:val="24"/>
                <w:lang w:val="en-US"/>
              </w:rPr>
              <w:t>S02</w:t>
            </w:r>
          </w:p>
        </w:tc>
      </w:tr>
      <w:tr w:rsidR="008E1FB0" w:rsidRPr="00A830C3" w14:paraId="7043CF9C" w14:textId="77777777" w:rsidTr="005662DE">
        <w:tc>
          <w:tcPr>
            <w:tcW w:w="1000" w:type="pct"/>
          </w:tcPr>
          <w:p w14:paraId="2A0C874F" w14:textId="77777777" w:rsidR="008E1FB0" w:rsidRDefault="008E1FB0" w:rsidP="005662DE">
            <w:pPr>
              <w:pStyle w:val="aff2"/>
              <w:ind w:firstLine="0"/>
              <w:rPr>
                <w:sz w:val="24"/>
                <w:szCs w:val="24"/>
              </w:rPr>
            </w:pPr>
            <w:r>
              <w:rPr>
                <w:sz w:val="24"/>
                <w:szCs w:val="24"/>
              </w:rPr>
              <w:t>Тип ресурса</w:t>
            </w:r>
          </w:p>
        </w:tc>
        <w:tc>
          <w:tcPr>
            <w:tcW w:w="1000" w:type="pct"/>
          </w:tcPr>
          <w:p w14:paraId="3DAF9939" w14:textId="77777777" w:rsidR="008E1FB0" w:rsidRDefault="008E1FB0" w:rsidP="005662DE">
            <w:pPr>
              <w:pStyle w:val="aff2"/>
              <w:ind w:firstLine="0"/>
              <w:rPr>
                <w:sz w:val="24"/>
                <w:szCs w:val="24"/>
                <w:lang w:val="en-US"/>
              </w:rPr>
            </w:pPr>
            <w:r>
              <w:rPr>
                <w:sz w:val="24"/>
                <w:szCs w:val="24"/>
                <w:lang w:val="en-US"/>
              </w:rPr>
              <w:t>IN02</w:t>
            </w:r>
          </w:p>
        </w:tc>
        <w:tc>
          <w:tcPr>
            <w:tcW w:w="1000" w:type="pct"/>
          </w:tcPr>
          <w:p w14:paraId="1496010B" w14:textId="77777777" w:rsidR="008E1FB0" w:rsidRDefault="008E1FB0" w:rsidP="005662DE">
            <w:pPr>
              <w:pStyle w:val="aff2"/>
              <w:ind w:firstLine="0"/>
              <w:rPr>
                <w:sz w:val="24"/>
                <w:szCs w:val="24"/>
              </w:rPr>
            </w:pPr>
            <w:r>
              <w:rPr>
                <w:sz w:val="24"/>
                <w:szCs w:val="24"/>
              </w:rPr>
              <w:t>Строка</w:t>
            </w:r>
          </w:p>
        </w:tc>
        <w:tc>
          <w:tcPr>
            <w:tcW w:w="1000" w:type="pct"/>
          </w:tcPr>
          <w:p w14:paraId="59B2B499" w14:textId="77777777" w:rsidR="008E1FB0" w:rsidRDefault="008E1FB0" w:rsidP="005662DE">
            <w:pPr>
              <w:pStyle w:val="aff2"/>
              <w:ind w:firstLine="0"/>
              <w:rPr>
                <w:sz w:val="24"/>
                <w:szCs w:val="24"/>
                <w:lang w:val="en-US"/>
              </w:rPr>
            </w:pPr>
            <w:r>
              <w:rPr>
                <w:sz w:val="24"/>
                <w:szCs w:val="24"/>
                <w:lang w:val="en-US"/>
              </w:rPr>
              <w:t>Asana</w:t>
            </w:r>
          </w:p>
        </w:tc>
        <w:tc>
          <w:tcPr>
            <w:tcW w:w="1000" w:type="pct"/>
          </w:tcPr>
          <w:p w14:paraId="37C734DD" w14:textId="77777777" w:rsidR="008E1FB0" w:rsidRDefault="008E1FB0" w:rsidP="005662DE">
            <w:pPr>
              <w:pStyle w:val="aff2"/>
              <w:ind w:firstLine="0"/>
              <w:rPr>
                <w:sz w:val="24"/>
                <w:szCs w:val="24"/>
                <w:lang w:val="en-US"/>
              </w:rPr>
            </w:pPr>
            <w:r>
              <w:rPr>
                <w:sz w:val="24"/>
                <w:szCs w:val="24"/>
                <w:lang w:val="en-US"/>
              </w:rPr>
              <w:t>S02</w:t>
            </w:r>
          </w:p>
        </w:tc>
      </w:tr>
      <w:tr w:rsidR="008E1FB0" w:rsidRPr="00A830C3" w14:paraId="6309215C" w14:textId="77777777" w:rsidTr="005662DE">
        <w:tc>
          <w:tcPr>
            <w:tcW w:w="1000" w:type="pct"/>
          </w:tcPr>
          <w:p w14:paraId="74807EE4" w14:textId="77777777" w:rsidR="008E1FB0" w:rsidRDefault="008E1FB0" w:rsidP="005662DE">
            <w:pPr>
              <w:pStyle w:val="aff2"/>
              <w:ind w:firstLine="0"/>
              <w:rPr>
                <w:sz w:val="24"/>
                <w:szCs w:val="24"/>
              </w:rPr>
            </w:pPr>
            <w:r>
              <w:rPr>
                <w:sz w:val="24"/>
                <w:szCs w:val="24"/>
              </w:rPr>
              <w:t>Тип события</w:t>
            </w:r>
          </w:p>
        </w:tc>
        <w:tc>
          <w:tcPr>
            <w:tcW w:w="1000" w:type="pct"/>
          </w:tcPr>
          <w:p w14:paraId="0090EE56" w14:textId="77777777" w:rsidR="008E1FB0" w:rsidRDefault="008E1FB0" w:rsidP="005662DE">
            <w:pPr>
              <w:pStyle w:val="aff2"/>
              <w:ind w:firstLine="0"/>
              <w:rPr>
                <w:sz w:val="24"/>
                <w:szCs w:val="24"/>
                <w:lang w:val="en-US"/>
              </w:rPr>
            </w:pPr>
            <w:r>
              <w:rPr>
                <w:sz w:val="24"/>
                <w:szCs w:val="24"/>
                <w:lang w:val="en-US"/>
              </w:rPr>
              <w:t>IN02</w:t>
            </w:r>
          </w:p>
        </w:tc>
        <w:tc>
          <w:tcPr>
            <w:tcW w:w="1000" w:type="pct"/>
          </w:tcPr>
          <w:p w14:paraId="5314164F" w14:textId="77777777" w:rsidR="008E1FB0" w:rsidRDefault="008E1FB0" w:rsidP="005662DE">
            <w:pPr>
              <w:pStyle w:val="aff2"/>
              <w:ind w:firstLine="0"/>
              <w:rPr>
                <w:sz w:val="24"/>
                <w:szCs w:val="24"/>
              </w:rPr>
            </w:pPr>
            <w:r>
              <w:rPr>
                <w:sz w:val="24"/>
                <w:szCs w:val="24"/>
              </w:rPr>
              <w:t>Строка</w:t>
            </w:r>
          </w:p>
        </w:tc>
        <w:tc>
          <w:tcPr>
            <w:tcW w:w="1000" w:type="pct"/>
          </w:tcPr>
          <w:p w14:paraId="44A8AFF7" w14:textId="77777777" w:rsidR="008E1FB0" w:rsidRDefault="008E1FB0" w:rsidP="005662DE">
            <w:pPr>
              <w:pStyle w:val="aff2"/>
              <w:ind w:firstLine="0"/>
              <w:rPr>
                <w:sz w:val="24"/>
                <w:szCs w:val="24"/>
                <w:lang w:val="en-US"/>
              </w:rPr>
            </w:pPr>
            <w:r>
              <w:rPr>
                <w:sz w:val="24"/>
                <w:szCs w:val="24"/>
                <w:lang w:val="en-US"/>
              </w:rPr>
              <w:t>Asana</w:t>
            </w:r>
          </w:p>
        </w:tc>
        <w:tc>
          <w:tcPr>
            <w:tcW w:w="1000" w:type="pct"/>
          </w:tcPr>
          <w:p w14:paraId="16735ED0" w14:textId="77777777" w:rsidR="008E1FB0" w:rsidRDefault="008E1FB0" w:rsidP="005662DE">
            <w:pPr>
              <w:pStyle w:val="aff2"/>
              <w:ind w:firstLine="0"/>
              <w:rPr>
                <w:sz w:val="24"/>
                <w:szCs w:val="24"/>
                <w:lang w:val="en-US"/>
              </w:rPr>
            </w:pPr>
            <w:r>
              <w:rPr>
                <w:sz w:val="24"/>
                <w:szCs w:val="24"/>
                <w:lang w:val="en-US"/>
              </w:rPr>
              <w:t>S02</w:t>
            </w:r>
          </w:p>
        </w:tc>
      </w:tr>
      <w:tr w:rsidR="008E1FB0" w:rsidRPr="00A830C3" w14:paraId="01EEB0E4" w14:textId="77777777" w:rsidTr="005662DE">
        <w:tc>
          <w:tcPr>
            <w:tcW w:w="1000" w:type="pct"/>
          </w:tcPr>
          <w:p w14:paraId="7051B16B" w14:textId="77777777" w:rsidR="008E1FB0" w:rsidRDefault="008E1FB0" w:rsidP="005662DE">
            <w:pPr>
              <w:pStyle w:val="aff2"/>
              <w:ind w:firstLine="0"/>
              <w:rPr>
                <w:sz w:val="24"/>
                <w:szCs w:val="24"/>
              </w:rPr>
            </w:pPr>
            <w:r>
              <w:rPr>
                <w:sz w:val="24"/>
                <w:szCs w:val="24"/>
              </w:rPr>
              <w:t>Идентификатор зависимого объекта</w:t>
            </w:r>
          </w:p>
        </w:tc>
        <w:tc>
          <w:tcPr>
            <w:tcW w:w="1000" w:type="pct"/>
          </w:tcPr>
          <w:p w14:paraId="09103E66" w14:textId="77777777" w:rsidR="008E1FB0" w:rsidRDefault="008E1FB0" w:rsidP="005662DE">
            <w:pPr>
              <w:pStyle w:val="aff2"/>
              <w:ind w:firstLine="0"/>
              <w:rPr>
                <w:sz w:val="24"/>
                <w:szCs w:val="24"/>
                <w:lang w:val="en-US"/>
              </w:rPr>
            </w:pPr>
            <w:r>
              <w:rPr>
                <w:sz w:val="24"/>
                <w:szCs w:val="24"/>
                <w:lang w:val="en-US"/>
              </w:rPr>
              <w:t>IN02</w:t>
            </w:r>
          </w:p>
        </w:tc>
        <w:tc>
          <w:tcPr>
            <w:tcW w:w="1000" w:type="pct"/>
          </w:tcPr>
          <w:p w14:paraId="4F369184" w14:textId="77777777" w:rsidR="008E1FB0" w:rsidRDefault="008E1FB0" w:rsidP="005662DE">
            <w:pPr>
              <w:pStyle w:val="aff2"/>
              <w:ind w:firstLine="0"/>
              <w:rPr>
                <w:sz w:val="24"/>
                <w:szCs w:val="24"/>
              </w:rPr>
            </w:pPr>
            <w:r>
              <w:rPr>
                <w:sz w:val="24"/>
                <w:szCs w:val="24"/>
              </w:rPr>
              <w:t>Строка</w:t>
            </w:r>
          </w:p>
        </w:tc>
        <w:tc>
          <w:tcPr>
            <w:tcW w:w="1000" w:type="pct"/>
          </w:tcPr>
          <w:p w14:paraId="7B795336" w14:textId="77777777" w:rsidR="008E1FB0" w:rsidRDefault="008E1FB0" w:rsidP="005662DE">
            <w:pPr>
              <w:pStyle w:val="aff2"/>
              <w:ind w:firstLine="0"/>
              <w:rPr>
                <w:sz w:val="24"/>
                <w:szCs w:val="24"/>
                <w:lang w:val="en-US"/>
              </w:rPr>
            </w:pPr>
            <w:r>
              <w:rPr>
                <w:sz w:val="24"/>
                <w:szCs w:val="24"/>
                <w:lang w:val="en-US"/>
              </w:rPr>
              <w:t>Asana</w:t>
            </w:r>
          </w:p>
        </w:tc>
        <w:tc>
          <w:tcPr>
            <w:tcW w:w="1000" w:type="pct"/>
          </w:tcPr>
          <w:p w14:paraId="787A2BC9" w14:textId="77777777" w:rsidR="008E1FB0" w:rsidRDefault="008E1FB0" w:rsidP="005662DE">
            <w:pPr>
              <w:pStyle w:val="aff2"/>
              <w:ind w:firstLine="0"/>
              <w:rPr>
                <w:sz w:val="24"/>
                <w:szCs w:val="24"/>
                <w:lang w:val="en-US"/>
              </w:rPr>
            </w:pPr>
            <w:r>
              <w:rPr>
                <w:sz w:val="24"/>
                <w:szCs w:val="24"/>
                <w:lang w:val="en-US"/>
              </w:rPr>
              <w:t>S02</w:t>
            </w:r>
          </w:p>
        </w:tc>
      </w:tr>
      <w:tr w:rsidR="008E1FB0" w:rsidRPr="00A830C3" w14:paraId="1B5B7521" w14:textId="77777777" w:rsidTr="005662DE">
        <w:tc>
          <w:tcPr>
            <w:tcW w:w="1000" w:type="pct"/>
          </w:tcPr>
          <w:p w14:paraId="3D04B979" w14:textId="77777777" w:rsidR="008E1FB0" w:rsidRDefault="008E1FB0" w:rsidP="005662DE">
            <w:pPr>
              <w:pStyle w:val="aff2"/>
              <w:ind w:firstLine="0"/>
              <w:rPr>
                <w:sz w:val="24"/>
                <w:szCs w:val="24"/>
              </w:rPr>
            </w:pPr>
            <w:r>
              <w:rPr>
                <w:sz w:val="24"/>
                <w:szCs w:val="24"/>
              </w:rPr>
              <w:t>Тип зависимого объекта</w:t>
            </w:r>
          </w:p>
        </w:tc>
        <w:tc>
          <w:tcPr>
            <w:tcW w:w="1000" w:type="pct"/>
          </w:tcPr>
          <w:p w14:paraId="794C3BF6" w14:textId="77777777" w:rsidR="008E1FB0" w:rsidRDefault="008E1FB0" w:rsidP="005662DE">
            <w:pPr>
              <w:pStyle w:val="aff2"/>
              <w:ind w:firstLine="0"/>
              <w:rPr>
                <w:sz w:val="24"/>
                <w:szCs w:val="24"/>
                <w:lang w:val="en-US"/>
              </w:rPr>
            </w:pPr>
            <w:r>
              <w:rPr>
                <w:sz w:val="24"/>
                <w:szCs w:val="24"/>
                <w:lang w:val="en-US"/>
              </w:rPr>
              <w:t>IN02</w:t>
            </w:r>
          </w:p>
        </w:tc>
        <w:tc>
          <w:tcPr>
            <w:tcW w:w="1000" w:type="pct"/>
          </w:tcPr>
          <w:p w14:paraId="7CA53783" w14:textId="77777777" w:rsidR="008E1FB0" w:rsidRDefault="008E1FB0" w:rsidP="005662DE">
            <w:pPr>
              <w:pStyle w:val="aff2"/>
              <w:ind w:firstLine="0"/>
              <w:rPr>
                <w:sz w:val="24"/>
                <w:szCs w:val="24"/>
              </w:rPr>
            </w:pPr>
            <w:r>
              <w:rPr>
                <w:sz w:val="24"/>
                <w:szCs w:val="24"/>
              </w:rPr>
              <w:t>Строка</w:t>
            </w:r>
          </w:p>
        </w:tc>
        <w:tc>
          <w:tcPr>
            <w:tcW w:w="1000" w:type="pct"/>
          </w:tcPr>
          <w:p w14:paraId="694F9333" w14:textId="77777777" w:rsidR="008E1FB0" w:rsidRDefault="008E1FB0" w:rsidP="005662DE">
            <w:pPr>
              <w:pStyle w:val="aff2"/>
              <w:ind w:firstLine="0"/>
              <w:rPr>
                <w:sz w:val="24"/>
                <w:szCs w:val="24"/>
                <w:lang w:val="en-US"/>
              </w:rPr>
            </w:pPr>
            <w:r>
              <w:rPr>
                <w:sz w:val="24"/>
                <w:szCs w:val="24"/>
                <w:lang w:val="en-US"/>
              </w:rPr>
              <w:t>Asana</w:t>
            </w:r>
          </w:p>
        </w:tc>
        <w:tc>
          <w:tcPr>
            <w:tcW w:w="1000" w:type="pct"/>
          </w:tcPr>
          <w:p w14:paraId="2CCEFA0C" w14:textId="77777777" w:rsidR="008E1FB0" w:rsidRDefault="008E1FB0" w:rsidP="005662DE">
            <w:pPr>
              <w:pStyle w:val="aff2"/>
              <w:ind w:firstLine="0"/>
              <w:rPr>
                <w:sz w:val="24"/>
                <w:szCs w:val="24"/>
                <w:lang w:val="en-US"/>
              </w:rPr>
            </w:pPr>
            <w:r>
              <w:rPr>
                <w:sz w:val="24"/>
                <w:szCs w:val="24"/>
                <w:lang w:val="en-US"/>
              </w:rPr>
              <w:t>S02</w:t>
            </w:r>
          </w:p>
        </w:tc>
      </w:tr>
      <w:tr w:rsidR="008E1FB0" w:rsidRPr="00A830C3" w14:paraId="09976EE6" w14:textId="77777777" w:rsidTr="005662DE">
        <w:tc>
          <w:tcPr>
            <w:tcW w:w="1000" w:type="pct"/>
          </w:tcPr>
          <w:p w14:paraId="1EA93381" w14:textId="77777777" w:rsidR="008E1FB0" w:rsidRDefault="008E1FB0" w:rsidP="005662DE">
            <w:pPr>
              <w:pStyle w:val="aff2"/>
              <w:ind w:firstLine="0"/>
              <w:rPr>
                <w:sz w:val="24"/>
                <w:szCs w:val="24"/>
              </w:rPr>
            </w:pPr>
            <w:r>
              <w:rPr>
                <w:sz w:val="24"/>
                <w:szCs w:val="24"/>
              </w:rPr>
              <w:lastRenderedPageBreak/>
              <w:t>Идентификатор задачи</w:t>
            </w:r>
          </w:p>
        </w:tc>
        <w:tc>
          <w:tcPr>
            <w:tcW w:w="1000" w:type="pct"/>
          </w:tcPr>
          <w:p w14:paraId="5C299E66" w14:textId="77777777" w:rsidR="008E1FB0" w:rsidRDefault="008E1FB0" w:rsidP="005662DE">
            <w:pPr>
              <w:pStyle w:val="aff2"/>
              <w:ind w:firstLine="0"/>
              <w:rPr>
                <w:sz w:val="24"/>
                <w:szCs w:val="24"/>
                <w:lang w:val="en-US"/>
              </w:rPr>
            </w:pPr>
            <w:r>
              <w:rPr>
                <w:sz w:val="24"/>
                <w:szCs w:val="24"/>
                <w:lang w:val="en-US"/>
              </w:rPr>
              <w:t>IN03</w:t>
            </w:r>
          </w:p>
        </w:tc>
        <w:tc>
          <w:tcPr>
            <w:tcW w:w="1000" w:type="pct"/>
          </w:tcPr>
          <w:p w14:paraId="43AE9448" w14:textId="77777777" w:rsidR="008E1FB0" w:rsidRDefault="008E1FB0" w:rsidP="005662DE">
            <w:pPr>
              <w:pStyle w:val="aff2"/>
              <w:ind w:firstLine="0"/>
              <w:rPr>
                <w:sz w:val="24"/>
                <w:szCs w:val="24"/>
              </w:rPr>
            </w:pPr>
            <w:r>
              <w:rPr>
                <w:sz w:val="24"/>
                <w:szCs w:val="24"/>
              </w:rPr>
              <w:t>Строка</w:t>
            </w:r>
          </w:p>
        </w:tc>
        <w:tc>
          <w:tcPr>
            <w:tcW w:w="1000" w:type="pct"/>
          </w:tcPr>
          <w:p w14:paraId="1B7B7735" w14:textId="77777777" w:rsidR="008E1FB0" w:rsidRDefault="008E1FB0" w:rsidP="005662DE">
            <w:pPr>
              <w:pStyle w:val="aff2"/>
              <w:ind w:firstLine="0"/>
              <w:rPr>
                <w:sz w:val="24"/>
                <w:szCs w:val="24"/>
                <w:lang w:val="en-US"/>
              </w:rPr>
            </w:pPr>
            <w:r>
              <w:rPr>
                <w:sz w:val="24"/>
                <w:szCs w:val="24"/>
                <w:lang w:val="en-US"/>
              </w:rPr>
              <w:t>Asana</w:t>
            </w:r>
          </w:p>
        </w:tc>
        <w:tc>
          <w:tcPr>
            <w:tcW w:w="1000" w:type="pct"/>
          </w:tcPr>
          <w:p w14:paraId="6A98F90E" w14:textId="77777777" w:rsidR="008E1FB0" w:rsidRDefault="008E1FB0" w:rsidP="005662DE">
            <w:pPr>
              <w:pStyle w:val="aff2"/>
              <w:ind w:firstLine="0"/>
              <w:rPr>
                <w:sz w:val="24"/>
                <w:szCs w:val="24"/>
                <w:lang w:val="en-US"/>
              </w:rPr>
            </w:pPr>
            <w:r>
              <w:rPr>
                <w:sz w:val="24"/>
                <w:szCs w:val="24"/>
                <w:lang w:val="en-US"/>
              </w:rPr>
              <w:t>S02</w:t>
            </w:r>
          </w:p>
        </w:tc>
      </w:tr>
      <w:tr w:rsidR="008E1FB0" w:rsidRPr="00A830C3" w14:paraId="30B78CD5" w14:textId="77777777" w:rsidTr="005662DE">
        <w:tc>
          <w:tcPr>
            <w:tcW w:w="1000" w:type="pct"/>
          </w:tcPr>
          <w:p w14:paraId="118614BF" w14:textId="77777777" w:rsidR="008E1FB0" w:rsidRPr="0025084A" w:rsidRDefault="008E1FB0" w:rsidP="005662DE">
            <w:pPr>
              <w:pStyle w:val="aff2"/>
              <w:ind w:firstLine="0"/>
              <w:rPr>
                <w:sz w:val="24"/>
                <w:szCs w:val="24"/>
              </w:rPr>
            </w:pPr>
            <w:r>
              <w:rPr>
                <w:sz w:val="24"/>
                <w:szCs w:val="24"/>
              </w:rPr>
              <w:t>Дата начала</w:t>
            </w:r>
          </w:p>
        </w:tc>
        <w:tc>
          <w:tcPr>
            <w:tcW w:w="1000" w:type="pct"/>
          </w:tcPr>
          <w:p w14:paraId="5FD696C9" w14:textId="77777777" w:rsidR="008E1FB0" w:rsidRDefault="008E1FB0" w:rsidP="005662DE">
            <w:pPr>
              <w:pStyle w:val="aff2"/>
              <w:ind w:firstLine="0"/>
              <w:rPr>
                <w:sz w:val="24"/>
                <w:szCs w:val="24"/>
                <w:lang w:val="en-US"/>
              </w:rPr>
            </w:pPr>
            <w:r>
              <w:rPr>
                <w:sz w:val="24"/>
                <w:szCs w:val="24"/>
                <w:lang w:val="en-US"/>
              </w:rPr>
              <w:t>IN04</w:t>
            </w:r>
          </w:p>
        </w:tc>
        <w:tc>
          <w:tcPr>
            <w:tcW w:w="1000" w:type="pct"/>
          </w:tcPr>
          <w:p w14:paraId="46638E16" w14:textId="77777777" w:rsidR="008E1FB0" w:rsidRDefault="008E1FB0" w:rsidP="005662DE">
            <w:pPr>
              <w:pStyle w:val="aff2"/>
              <w:ind w:firstLine="0"/>
              <w:rPr>
                <w:sz w:val="24"/>
                <w:szCs w:val="24"/>
              </w:rPr>
            </w:pPr>
            <w:r>
              <w:rPr>
                <w:sz w:val="24"/>
                <w:szCs w:val="24"/>
              </w:rPr>
              <w:t>Дата</w:t>
            </w:r>
          </w:p>
        </w:tc>
        <w:tc>
          <w:tcPr>
            <w:tcW w:w="1000" w:type="pct"/>
          </w:tcPr>
          <w:p w14:paraId="744EBF80" w14:textId="77777777" w:rsidR="008E1FB0" w:rsidRDefault="008E1FB0" w:rsidP="005662DE">
            <w:pPr>
              <w:pStyle w:val="aff2"/>
              <w:ind w:firstLine="0"/>
              <w:rPr>
                <w:sz w:val="24"/>
                <w:szCs w:val="24"/>
                <w:lang w:val="en-US"/>
              </w:rPr>
            </w:pPr>
            <w:r>
              <w:rPr>
                <w:sz w:val="24"/>
                <w:szCs w:val="24"/>
              </w:rPr>
              <w:t>Менеджер по проектам</w:t>
            </w:r>
          </w:p>
        </w:tc>
        <w:tc>
          <w:tcPr>
            <w:tcW w:w="1000" w:type="pct"/>
          </w:tcPr>
          <w:p w14:paraId="0C1585B8" w14:textId="77777777" w:rsidR="008E1FB0" w:rsidRDefault="008E1FB0" w:rsidP="005662DE">
            <w:pPr>
              <w:pStyle w:val="aff2"/>
              <w:ind w:firstLine="0"/>
              <w:rPr>
                <w:sz w:val="24"/>
                <w:szCs w:val="24"/>
                <w:lang w:val="en-US"/>
              </w:rPr>
            </w:pPr>
            <w:r>
              <w:rPr>
                <w:sz w:val="24"/>
                <w:szCs w:val="24"/>
                <w:lang w:val="en-US"/>
              </w:rPr>
              <w:t>S01</w:t>
            </w:r>
          </w:p>
        </w:tc>
      </w:tr>
      <w:tr w:rsidR="008E1FB0" w:rsidRPr="00A830C3" w14:paraId="3EF73980" w14:textId="77777777" w:rsidTr="005662DE">
        <w:tc>
          <w:tcPr>
            <w:tcW w:w="1000" w:type="pct"/>
          </w:tcPr>
          <w:p w14:paraId="0CA28892" w14:textId="77777777" w:rsidR="008E1FB0" w:rsidRDefault="008E1FB0" w:rsidP="005662DE">
            <w:pPr>
              <w:pStyle w:val="aff2"/>
              <w:ind w:firstLine="0"/>
              <w:rPr>
                <w:sz w:val="24"/>
                <w:szCs w:val="24"/>
              </w:rPr>
            </w:pPr>
            <w:r>
              <w:rPr>
                <w:sz w:val="24"/>
                <w:szCs w:val="24"/>
              </w:rPr>
              <w:t>Дата окончания</w:t>
            </w:r>
          </w:p>
        </w:tc>
        <w:tc>
          <w:tcPr>
            <w:tcW w:w="1000" w:type="pct"/>
          </w:tcPr>
          <w:p w14:paraId="525DFD90" w14:textId="77777777" w:rsidR="008E1FB0" w:rsidRDefault="008E1FB0" w:rsidP="005662DE">
            <w:pPr>
              <w:pStyle w:val="aff2"/>
              <w:ind w:firstLine="0"/>
              <w:rPr>
                <w:sz w:val="24"/>
                <w:szCs w:val="24"/>
                <w:lang w:val="en-US"/>
              </w:rPr>
            </w:pPr>
            <w:r>
              <w:rPr>
                <w:sz w:val="24"/>
                <w:szCs w:val="24"/>
                <w:lang w:val="en-US"/>
              </w:rPr>
              <w:t>IN04</w:t>
            </w:r>
          </w:p>
        </w:tc>
        <w:tc>
          <w:tcPr>
            <w:tcW w:w="1000" w:type="pct"/>
          </w:tcPr>
          <w:p w14:paraId="7AD563D0" w14:textId="77777777" w:rsidR="008E1FB0" w:rsidRDefault="008E1FB0" w:rsidP="005662DE">
            <w:pPr>
              <w:pStyle w:val="aff2"/>
              <w:ind w:firstLine="0"/>
              <w:rPr>
                <w:sz w:val="24"/>
                <w:szCs w:val="24"/>
              </w:rPr>
            </w:pPr>
            <w:r>
              <w:rPr>
                <w:sz w:val="24"/>
                <w:szCs w:val="24"/>
              </w:rPr>
              <w:t>Дата</w:t>
            </w:r>
          </w:p>
        </w:tc>
        <w:tc>
          <w:tcPr>
            <w:tcW w:w="1000" w:type="pct"/>
          </w:tcPr>
          <w:p w14:paraId="67630EFB" w14:textId="77777777" w:rsidR="008E1FB0" w:rsidRDefault="008E1FB0" w:rsidP="005662DE">
            <w:pPr>
              <w:pStyle w:val="aff2"/>
              <w:ind w:firstLine="0"/>
              <w:rPr>
                <w:sz w:val="24"/>
                <w:szCs w:val="24"/>
                <w:lang w:val="en-US"/>
              </w:rPr>
            </w:pPr>
            <w:r>
              <w:rPr>
                <w:sz w:val="24"/>
                <w:szCs w:val="24"/>
              </w:rPr>
              <w:t>Менеджер по проектам</w:t>
            </w:r>
          </w:p>
        </w:tc>
        <w:tc>
          <w:tcPr>
            <w:tcW w:w="1000" w:type="pct"/>
          </w:tcPr>
          <w:p w14:paraId="5E42AD17" w14:textId="77777777" w:rsidR="008E1FB0" w:rsidRDefault="008E1FB0" w:rsidP="005662DE">
            <w:pPr>
              <w:pStyle w:val="aff2"/>
              <w:ind w:firstLine="0"/>
              <w:rPr>
                <w:sz w:val="24"/>
                <w:szCs w:val="24"/>
                <w:lang w:val="en-US"/>
              </w:rPr>
            </w:pPr>
            <w:r>
              <w:rPr>
                <w:sz w:val="24"/>
                <w:szCs w:val="24"/>
                <w:lang w:val="en-US"/>
              </w:rPr>
              <w:t>S01</w:t>
            </w:r>
          </w:p>
        </w:tc>
      </w:tr>
      <w:tr w:rsidR="008E1FB0" w:rsidRPr="00A830C3" w14:paraId="161FB410" w14:textId="77777777" w:rsidTr="005662DE">
        <w:tc>
          <w:tcPr>
            <w:tcW w:w="1000" w:type="pct"/>
          </w:tcPr>
          <w:p w14:paraId="2D65BDCA" w14:textId="77777777" w:rsidR="008E1FB0" w:rsidRPr="00055560" w:rsidRDefault="008E1FB0" w:rsidP="005662DE">
            <w:pPr>
              <w:pStyle w:val="aff2"/>
              <w:ind w:firstLine="0"/>
              <w:rPr>
                <w:sz w:val="24"/>
                <w:szCs w:val="24"/>
                <w:lang w:val="en-US"/>
              </w:rPr>
            </w:pPr>
            <w:r>
              <w:rPr>
                <w:sz w:val="24"/>
                <w:szCs w:val="24"/>
              </w:rPr>
              <w:t xml:space="preserve">Идентификатор проекта </w:t>
            </w:r>
            <w:r>
              <w:rPr>
                <w:sz w:val="24"/>
                <w:szCs w:val="24"/>
                <w:lang w:val="en-US"/>
              </w:rPr>
              <w:t>Asana</w:t>
            </w:r>
          </w:p>
        </w:tc>
        <w:tc>
          <w:tcPr>
            <w:tcW w:w="1000" w:type="pct"/>
          </w:tcPr>
          <w:p w14:paraId="332EC381" w14:textId="4A6EA158" w:rsidR="008E1FB0" w:rsidRDefault="008E1FB0" w:rsidP="005662DE">
            <w:pPr>
              <w:pStyle w:val="aff2"/>
              <w:ind w:firstLine="0"/>
              <w:rPr>
                <w:sz w:val="24"/>
                <w:szCs w:val="24"/>
                <w:lang w:val="en-US"/>
              </w:rPr>
            </w:pPr>
            <w:r>
              <w:rPr>
                <w:sz w:val="24"/>
                <w:szCs w:val="24"/>
                <w:lang w:val="en-US"/>
              </w:rPr>
              <w:t>IN05</w:t>
            </w:r>
            <w:r w:rsidR="0072730E">
              <w:rPr>
                <w:sz w:val="24"/>
                <w:szCs w:val="24"/>
                <w:lang w:val="en-US"/>
              </w:rPr>
              <w:t>, IN06</w:t>
            </w:r>
          </w:p>
        </w:tc>
        <w:tc>
          <w:tcPr>
            <w:tcW w:w="1000" w:type="pct"/>
          </w:tcPr>
          <w:p w14:paraId="240EEC87" w14:textId="77777777" w:rsidR="008E1FB0" w:rsidRDefault="008E1FB0" w:rsidP="005662DE">
            <w:pPr>
              <w:pStyle w:val="aff2"/>
              <w:ind w:firstLine="0"/>
              <w:rPr>
                <w:sz w:val="24"/>
                <w:szCs w:val="24"/>
              </w:rPr>
            </w:pPr>
            <w:r>
              <w:rPr>
                <w:sz w:val="24"/>
                <w:szCs w:val="24"/>
              </w:rPr>
              <w:t>Строка</w:t>
            </w:r>
          </w:p>
        </w:tc>
        <w:tc>
          <w:tcPr>
            <w:tcW w:w="1000" w:type="pct"/>
          </w:tcPr>
          <w:p w14:paraId="6B94C783" w14:textId="1E14ADE4" w:rsidR="008E1FB0" w:rsidRPr="0072730E" w:rsidRDefault="008E1FB0" w:rsidP="005662DE">
            <w:pPr>
              <w:pStyle w:val="aff2"/>
              <w:ind w:firstLine="0"/>
              <w:rPr>
                <w:sz w:val="24"/>
                <w:szCs w:val="24"/>
                <w:lang w:val="en-US"/>
              </w:rPr>
            </w:pPr>
            <w:r>
              <w:rPr>
                <w:sz w:val="24"/>
                <w:szCs w:val="24"/>
              </w:rPr>
              <w:t>Менеджер по проектам</w:t>
            </w:r>
            <w:r w:rsidR="0072730E">
              <w:rPr>
                <w:sz w:val="24"/>
                <w:szCs w:val="24"/>
                <w:lang w:val="en-US"/>
              </w:rPr>
              <w:t>, Asana</w:t>
            </w:r>
          </w:p>
        </w:tc>
        <w:tc>
          <w:tcPr>
            <w:tcW w:w="1000" w:type="pct"/>
          </w:tcPr>
          <w:p w14:paraId="45B6EFF0" w14:textId="725790B4" w:rsidR="008E1FB0" w:rsidRDefault="008E1FB0" w:rsidP="005662DE">
            <w:pPr>
              <w:pStyle w:val="aff2"/>
              <w:ind w:firstLine="0"/>
              <w:rPr>
                <w:sz w:val="24"/>
                <w:szCs w:val="24"/>
                <w:lang w:val="en-US"/>
              </w:rPr>
            </w:pPr>
            <w:r>
              <w:rPr>
                <w:sz w:val="24"/>
                <w:szCs w:val="24"/>
                <w:lang w:val="en-US"/>
              </w:rPr>
              <w:t>S01</w:t>
            </w:r>
            <w:r w:rsidR="0072730E">
              <w:rPr>
                <w:sz w:val="24"/>
                <w:szCs w:val="24"/>
                <w:lang w:val="en-US"/>
              </w:rPr>
              <w:t>, S02</w:t>
            </w:r>
          </w:p>
        </w:tc>
      </w:tr>
      <w:tr w:rsidR="0072730E" w:rsidRPr="00A830C3" w14:paraId="392B5DFC" w14:textId="77777777" w:rsidTr="005662DE">
        <w:tc>
          <w:tcPr>
            <w:tcW w:w="1000" w:type="pct"/>
          </w:tcPr>
          <w:p w14:paraId="594B968A" w14:textId="77777777" w:rsidR="0072730E" w:rsidRPr="00347E63" w:rsidRDefault="0072730E" w:rsidP="0072730E">
            <w:pPr>
              <w:pStyle w:val="aff2"/>
              <w:ind w:firstLine="0"/>
              <w:rPr>
                <w:sz w:val="24"/>
                <w:szCs w:val="24"/>
                <w:lang w:val="en-US"/>
              </w:rPr>
            </w:pPr>
            <w:r>
              <w:rPr>
                <w:sz w:val="24"/>
                <w:szCs w:val="24"/>
                <w:lang w:val="en-US"/>
              </w:rPr>
              <w:t xml:space="preserve">API </w:t>
            </w:r>
            <w:r>
              <w:rPr>
                <w:sz w:val="24"/>
                <w:szCs w:val="24"/>
              </w:rPr>
              <w:t xml:space="preserve">токен </w:t>
            </w:r>
            <w:r>
              <w:rPr>
                <w:sz w:val="24"/>
                <w:szCs w:val="24"/>
                <w:lang w:val="en-US"/>
              </w:rPr>
              <w:t>Asana</w:t>
            </w:r>
          </w:p>
        </w:tc>
        <w:tc>
          <w:tcPr>
            <w:tcW w:w="1000" w:type="pct"/>
          </w:tcPr>
          <w:p w14:paraId="43DB05F9" w14:textId="77777777" w:rsidR="0072730E" w:rsidRDefault="0072730E" w:rsidP="0072730E">
            <w:pPr>
              <w:pStyle w:val="aff2"/>
              <w:ind w:firstLine="0"/>
              <w:rPr>
                <w:sz w:val="24"/>
                <w:szCs w:val="24"/>
                <w:lang w:val="en-US"/>
              </w:rPr>
            </w:pPr>
            <w:r>
              <w:rPr>
                <w:sz w:val="24"/>
                <w:szCs w:val="24"/>
                <w:lang w:val="en-US"/>
              </w:rPr>
              <w:t>IN05</w:t>
            </w:r>
          </w:p>
        </w:tc>
        <w:tc>
          <w:tcPr>
            <w:tcW w:w="1000" w:type="pct"/>
          </w:tcPr>
          <w:p w14:paraId="4480F321" w14:textId="77777777" w:rsidR="0072730E" w:rsidRDefault="0072730E" w:rsidP="0072730E">
            <w:pPr>
              <w:pStyle w:val="aff2"/>
              <w:ind w:firstLine="0"/>
              <w:rPr>
                <w:sz w:val="24"/>
                <w:szCs w:val="24"/>
              </w:rPr>
            </w:pPr>
            <w:r>
              <w:rPr>
                <w:sz w:val="24"/>
                <w:szCs w:val="24"/>
              </w:rPr>
              <w:t>Строка</w:t>
            </w:r>
          </w:p>
        </w:tc>
        <w:tc>
          <w:tcPr>
            <w:tcW w:w="1000" w:type="pct"/>
          </w:tcPr>
          <w:p w14:paraId="21FC1261" w14:textId="77777777" w:rsidR="0072730E" w:rsidRDefault="0072730E" w:rsidP="0072730E">
            <w:pPr>
              <w:pStyle w:val="aff2"/>
              <w:ind w:firstLine="0"/>
              <w:rPr>
                <w:sz w:val="24"/>
                <w:szCs w:val="24"/>
              </w:rPr>
            </w:pPr>
            <w:r>
              <w:rPr>
                <w:sz w:val="24"/>
                <w:szCs w:val="24"/>
              </w:rPr>
              <w:t>Менеджер по проектам</w:t>
            </w:r>
          </w:p>
        </w:tc>
        <w:tc>
          <w:tcPr>
            <w:tcW w:w="1000" w:type="pct"/>
          </w:tcPr>
          <w:p w14:paraId="5E59E176" w14:textId="77777777" w:rsidR="0072730E" w:rsidRDefault="0072730E" w:rsidP="0072730E">
            <w:pPr>
              <w:pStyle w:val="aff2"/>
              <w:ind w:firstLine="0"/>
              <w:rPr>
                <w:sz w:val="24"/>
                <w:szCs w:val="24"/>
                <w:lang w:val="en-US"/>
              </w:rPr>
            </w:pPr>
            <w:r>
              <w:rPr>
                <w:sz w:val="24"/>
                <w:szCs w:val="24"/>
                <w:lang w:val="en-US"/>
              </w:rPr>
              <w:t>S01</w:t>
            </w:r>
          </w:p>
        </w:tc>
      </w:tr>
      <w:tr w:rsidR="0072730E" w:rsidRPr="00A830C3" w14:paraId="5CE980F0" w14:textId="77777777" w:rsidTr="005662DE">
        <w:tc>
          <w:tcPr>
            <w:tcW w:w="1000" w:type="pct"/>
          </w:tcPr>
          <w:p w14:paraId="7060895A" w14:textId="5BDC9360" w:rsidR="0072730E" w:rsidRDefault="0072730E" w:rsidP="0072730E">
            <w:pPr>
              <w:pStyle w:val="aff2"/>
              <w:ind w:firstLine="0"/>
              <w:rPr>
                <w:sz w:val="24"/>
                <w:szCs w:val="24"/>
                <w:lang w:val="en-US"/>
              </w:rPr>
            </w:pPr>
            <w:r>
              <w:rPr>
                <w:sz w:val="24"/>
                <w:szCs w:val="24"/>
              </w:rPr>
              <w:t xml:space="preserve">Наименование проекта </w:t>
            </w:r>
            <w:r>
              <w:rPr>
                <w:sz w:val="24"/>
                <w:szCs w:val="24"/>
                <w:lang w:val="en-US"/>
              </w:rPr>
              <w:t>Asana</w:t>
            </w:r>
          </w:p>
        </w:tc>
        <w:tc>
          <w:tcPr>
            <w:tcW w:w="1000" w:type="pct"/>
          </w:tcPr>
          <w:p w14:paraId="42822B92" w14:textId="380EA2E4" w:rsidR="0072730E" w:rsidRDefault="0072730E" w:rsidP="0072730E">
            <w:pPr>
              <w:pStyle w:val="aff2"/>
              <w:ind w:firstLine="0"/>
              <w:rPr>
                <w:sz w:val="24"/>
                <w:szCs w:val="24"/>
                <w:lang w:val="en-US"/>
              </w:rPr>
            </w:pPr>
            <w:r>
              <w:rPr>
                <w:sz w:val="24"/>
                <w:szCs w:val="24"/>
                <w:lang w:val="en-US"/>
              </w:rPr>
              <w:t>IN06</w:t>
            </w:r>
          </w:p>
        </w:tc>
        <w:tc>
          <w:tcPr>
            <w:tcW w:w="1000" w:type="pct"/>
          </w:tcPr>
          <w:p w14:paraId="16CE5862" w14:textId="6F7F6581" w:rsidR="0072730E" w:rsidRDefault="0072730E" w:rsidP="0072730E">
            <w:pPr>
              <w:pStyle w:val="aff2"/>
              <w:ind w:firstLine="0"/>
              <w:rPr>
                <w:sz w:val="24"/>
                <w:szCs w:val="24"/>
              </w:rPr>
            </w:pPr>
            <w:r>
              <w:rPr>
                <w:sz w:val="24"/>
                <w:szCs w:val="24"/>
              </w:rPr>
              <w:t>Строка</w:t>
            </w:r>
          </w:p>
        </w:tc>
        <w:tc>
          <w:tcPr>
            <w:tcW w:w="1000" w:type="pct"/>
          </w:tcPr>
          <w:p w14:paraId="05216100" w14:textId="32CEE0CF" w:rsidR="0072730E" w:rsidRDefault="0072730E" w:rsidP="0072730E">
            <w:pPr>
              <w:pStyle w:val="aff2"/>
              <w:ind w:firstLine="0"/>
              <w:rPr>
                <w:sz w:val="24"/>
                <w:szCs w:val="24"/>
              </w:rPr>
            </w:pPr>
            <w:r>
              <w:rPr>
                <w:sz w:val="24"/>
                <w:szCs w:val="24"/>
                <w:lang w:val="en-US"/>
              </w:rPr>
              <w:t>Asana</w:t>
            </w:r>
          </w:p>
        </w:tc>
        <w:tc>
          <w:tcPr>
            <w:tcW w:w="1000" w:type="pct"/>
          </w:tcPr>
          <w:p w14:paraId="6C92F5B8" w14:textId="3B7364FD" w:rsidR="0072730E" w:rsidRDefault="0072730E" w:rsidP="0072730E">
            <w:pPr>
              <w:pStyle w:val="aff2"/>
              <w:ind w:firstLine="0"/>
              <w:rPr>
                <w:sz w:val="24"/>
                <w:szCs w:val="24"/>
                <w:lang w:val="en-US"/>
              </w:rPr>
            </w:pPr>
            <w:r>
              <w:rPr>
                <w:sz w:val="24"/>
                <w:szCs w:val="24"/>
                <w:lang w:val="en-US"/>
              </w:rPr>
              <w:t>S02</w:t>
            </w:r>
          </w:p>
        </w:tc>
      </w:tr>
      <w:tr w:rsidR="0072730E" w:rsidRPr="00A830C3" w14:paraId="011516AD" w14:textId="77777777" w:rsidTr="005662DE">
        <w:tc>
          <w:tcPr>
            <w:tcW w:w="1000" w:type="pct"/>
          </w:tcPr>
          <w:p w14:paraId="48707401" w14:textId="76445631" w:rsidR="0072730E" w:rsidRPr="0072730E" w:rsidRDefault="0072730E" w:rsidP="0072730E">
            <w:pPr>
              <w:pStyle w:val="aff2"/>
              <w:ind w:firstLine="0"/>
              <w:rPr>
                <w:sz w:val="24"/>
                <w:szCs w:val="24"/>
                <w:lang w:val="en-US"/>
              </w:rPr>
            </w:pPr>
            <w:r>
              <w:rPr>
                <w:sz w:val="24"/>
                <w:szCs w:val="24"/>
              </w:rPr>
              <w:t>Идентификатор пользователя Asana</w:t>
            </w:r>
          </w:p>
        </w:tc>
        <w:tc>
          <w:tcPr>
            <w:tcW w:w="1000" w:type="pct"/>
          </w:tcPr>
          <w:p w14:paraId="1D1F2A33" w14:textId="6B8DC462" w:rsidR="0072730E" w:rsidRPr="0072730E" w:rsidRDefault="0072730E" w:rsidP="0072730E">
            <w:pPr>
              <w:pStyle w:val="aff2"/>
              <w:ind w:firstLine="0"/>
              <w:rPr>
                <w:sz w:val="24"/>
                <w:szCs w:val="24"/>
                <w:lang w:val="en-US"/>
              </w:rPr>
            </w:pPr>
            <w:r>
              <w:rPr>
                <w:sz w:val="24"/>
                <w:szCs w:val="24"/>
                <w:lang w:val="en-US"/>
              </w:rPr>
              <w:t>IN07</w:t>
            </w:r>
          </w:p>
        </w:tc>
        <w:tc>
          <w:tcPr>
            <w:tcW w:w="1000" w:type="pct"/>
          </w:tcPr>
          <w:p w14:paraId="4FA2A637" w14:textId="281F1FEE" w:rsidR="0072730E" w:rsidRDefault="0072730E" w:rsidP="0072730E">
            <w:pPr>
              <w:pStyle w:val="aff2"/>
              <w:ind w:firstLine="0"/>
              <w:rPr>
                <w:sz w:val="24"/>
                <w:szCs w:val="24"/>
              </w:rPr>
            </w:pPr>
            <w:r>
              <w:rPr>
                <w:sz w:val="24"/>
                <w:szCs w:val="24"/>
              </w:rPr>
              <w:t>Строка</w:t>
            </w:r>
          </w:p>
        </w:tc>
        <w:tc>
          <w:tcPr>
            <w:tcW w:w="1000" w:type="pct"/>
          </w:tcPr>
          <w:p w14:paraId="2DCF74F5" w14:textId="4D18AE33" w:rsidR="0072730E" w:rsidRDefault="0072730E" w:rsidP="0072730E">
            <w:pPr>
              <w:pStyle w:val="aff2"/>
              <w:ind w:firstLine="0"/>
              <w:rPr>
                <w:sz w:val="24"/>
                <w:szCs w:val="24"/>
                <w:lang w:val="en-US"/>
              </w:rPr>
            </w:pPr>
            <w:r>
              <w:rPr>
                <w:sz w:val="24"/>
                <w:szCs w:val="24"/>
                <w:lang w:val="en-US"/>
              </w:rPr>
              <w:t>Asana</w:t>
            </w:r>
          </w:p>
        </w:tc>
        <w:tc>
          <w:tcPr>
            <w:tcW w:w="1000" w:type="pct"/>
          </w:tcPr>
          <w:p w14:paraId="0AC6A0D7" w14:textId="46DFB1F8" w:rsidR="0072730E" w:rsidRDefault="0072730E" w:rsidP="0072730E">
            <w:pPr>
              <w:pStyle w:val="aff2"/>
              <w:ind w:firstLine="0"/>
              <w:rPr>
                <w:sz w:val="24"/>
                <w:szCs w:val="24"/>
                <w:lang w:val="en-US"/>
              </w:rPr>
            </w:pPr>
            <w:r>
              <w:rPr>
                <w:sz w:val="24"/>
                <w:szCs w:val="24"/>
                <w:lang w:val="en-US"/>
              </w:rPr>
              <w:t>S02</w:t>
            </w:r>
          </w:p>
        </w:tc>
      </w:tr>
      <w:tr w:rsidR="0072730E" w:rsidRPr="00A830C3" w14:paraId="19383495" w14:textId="77777777" w:rsidTr="005662DE">
        <w:tc>
          <w:tcPr>
            <w:tcW w:w="1000" w:type="pct"/>
          </w:tcPr>
          <w:p w14:paraId="413B5DF4" w14:textId="495B70BF" w:rsidR="0072730E" w:rsidRPr="0072730E" w:rsidRDefault="0072730E" w:rsidP="0072730E">
            <w:pPr>
              <w:pStyle w:val="aff2"/>
              <w:ind w:firstLine="0"/>
              <w:rPr>
                <w:sz w:val="24"/>
                <w:szCs w:val="24"/>
                <w:lang w:val="en-US"/>
              </w:rPr>
            </w:pPr>
            <w:r>
              <w:rPr>
                <w:sz w:val="24"/>
                <w:szCs w:val="24"/>
              </w:rPr>
              <w:t xml:space="preserve">Имя пользователя </w:t>
            </w:r>
            <w:r>
              <w:rPr>
                <w:sz w:val="24"/>
                <w:szCs w:val="24"/>
                <w:lang w:val="en-US"/>
              </w:rPr>
              <w:t>Asana</w:t>
            </w:r>
          </w:p>
        </w:tc>
        <w:tc>
          <w:tcPr>
            <w:tcW w:w="1000" w:type="pct"/>
          </w:tcPr>
          <w:p w14:paraId="1D90325C" w14:textId="590D4583" w:rsidR="0072730E" w:rsidRDefault="0072730E" w:rsidP="0072730E">
            <w:pPr>
              <w:pStyle w:val="aff2"/>
              <w:ind w:firstLine="0"/>
              <w:rPr>
                <w:sz w:val="24"/>
                <w:szCs w:val="24"/>
                <w:lang w:val="en-US"/>
              </w:rPr>
            </w:pPr>
            <w:r>
              <w:rPr>
                <w:sz w:val="24"/>
                <w:szCs w:val="24"/>
                <w:lang w:val="en-US"/>
              </w:rPr>
              <w:t>IN07</w:t>
            </w:r>
          </w:p>
        </w:tc>
        <w:tc>
          <w:tcPr>
            <w:tcW w:w="1000" w:type="pct"/>
          </w:tcPr>
          <w:p w14:paraId="3FE8A94C" w14:textId="1476007C" w:rsidR="0072730E" w:rsidRDefault="0072730E" w:rsidP="0072730E">
            <w:pPr>
              <w:pStyle w:val="aff2"/>
              <w:ind w:firstLine="0"/>
              <w:rPr>
                <w:sz w:val="24"/>
                <w:szCs w:val="24"/>
              </w:rPr>
            </w:pPr>
            <w:r>
              <w:rPr>
                <w:sz w:val="24"/>
                <w:szCs w:val="24"/>
              </w:rPr>
              <w:t>Строка</w:t>
            </w:r>
          </w:p>
        </w:tc>
        <w:tc>
          <w:tcPr>
            <w:tcW w:w="1000" w:type="pct"/>
          </w:tcPr>
          <w:p w14:paraId="5BB39316" w14:textId="0DFD5D95" w:rsidR="0072730E" w:rsidRDefault="0072730E" w:rsidP="0072730E">
            <w:pPr>
              <w:pStyle w:val="aff2"/>
              <w:ind w:firstLine="0"/>
              <w:rPr>
                <w:sz w:val="24"/>
                <w:szCs w:val="24"/>
                <w:lang w:val="en-US"/>
              </w:rPr>
            </w:pPr>
            <w:r>
              <w:rPr>
                <w:sz w:val="24"/>
                <w:szCs w:val="24"/>
                <w:lang w:val="en-US"/>
              </w:rPr>
              <w:t>Asana</w:t>
            </w:r>
          </w:p>
        </w:tc>
        <w:tc>
          <w:tcPr>
            <w:tcW w:w="1000" w:type="pct"/>
          </w:tcPr>
          <w:p w14:paraId="131EA1F7" w14:textId="4BFBCA03" w:rsidR="0072730E" w:rsidRDefault="0072730E" w:rsidP="0072730E">
            <w:pPr>
              <w:pStyle w:val="aff2"/>
              <w:ind w:firstLine="0"/>
              <w:rPr>
                <w:sz w:val="24"/>
                <w:szCs w:val="24"/>
                <w:lang w:val="en-US"/>
              </w:rPr>
            </w:pPr>
            <w:r>
              <w:rPr>
                <w:sz w:val="24"/>
                <w:szCs w:val="24"/>
                <w:lang w:val="en-US"/>
              </w:rPr>
              <w:t>S02</w:t>
            </w:r>
          </w:p>
        </w:tc>
      </w:tr>
    </w:tbl>
    <w:p w14:paraId="62B2B751" w14:textId="77777777" w:rsidR="00E05F74" w:rsidRDefault="00E05F74">
      <w:r>
        <w:br w:type="page"/>
      </w:r>
    </w:p>
    <w:p w14:paraId="57C56492" w14:textId="7AFA60A0" w:rsidR="008E1FB0" w:rsidRDefault="00E05F74" w:rsidP="00E05F74">
      <w:pPr>
        <w:pStyle w:val="a2"/>
      </w:pPr>
      <w:bookmarkStart w:id="60" w:name="_Toc200812167"/>
      <w:r>
        <w:lastRenderedPageBreak/>
        <w:t>Проектная часть</w:t>
      </w:r>
      <w:bookmarkEnd w:id="60"/>
    </w:p>
    <w:p w14:paraId="7D24EE28" w14:textId="77777777" w:rsidR="00E05F74" w:rsidRPr="00E05F74" w:rsidRDefault="00E05F74" w:rsidP="00E05F74">
      <w:pPr>
        <w:pStyle w:val="aff2"/>
      </w:pPr>
    </w:p>
    <w:p w14:paraId="5F3F81D4" w14:textId="6C3436AD" w:rsidR="008E1FB0" w:rsidRDefault="008E1FB0" w:rsidP="00A04CC5">
      <w:pPr>
        <w:pStyle w:val="a3"/>
      </w:pPr>
      <w:bookmarkStart w:id="61" w:name="_Toc198548926"/>
      <w:bookmarkStart w:id="62" w:name="_Toc200812168"/>
      <w:r>
        <w:t>Календарное планирование</w:t>
      </w:r>
      <w:bookmarkEnd w:id="61"/>
      <w:bookmarkEnd w:id="62"/>
    </w:p>
    <w:p w14:paraId="22649E06" w14:textId="77777777" w:rsidR="008E1FB0" w:rsidRPr="00AC3202" w:rsidRDefault="008E1FB0" w:rsidP="008E1FB0">
      <w:pPr>
        <w:pStyle w:val="a4"/>
      </w:pPr>
      <w:bookmarkStart w:id="63" w:name="_Toc198548927"/>
      <w:bookmarkStart w:id="64" w:name="_Toc200812169"/>
      <w:r>
        <w:t>Содержание проекта</w:t>
      </w:r>
      <w:bookmarkEnd w:id="63"/>
      <w:bookmarkEnd w:id="64"/>
    </w:p>
    <w:p w14:paraId="090F1743" w14:textId="723958F7" w:rsidR="008E1FB0" w:rsidRDefault="008E1FB0" w:rsidP="008E1FB0">
      <w:pPr>
        <w:pStyle w:val="aff2"/>
      </w:pPr>
      <w:r w:rsidRPr="00AC3202">
        <w:t>В соответствии со стандартом «ГОСТ Р ИСО/МЭК 12207-2010. Информационная технология. Системная и программная инженерия. Процессы жизненного цикла программных средств», а также методологией RUP (Rational Unified Process) выделены основные этапы проекта и сформирован состав работ.</w:t>
      </w:r>
      <w:r>
        <w:t xml:space="preserve"> Этапы проекта представлены в таблице </w:t>
      </w:r>
      <w:r w:rsidR="00A000D2">
        <w:fldChar w:fldCharType="begin"/>
      </w:r>
      <w:r w:rsidR="00A000D2">
        <w:instrText xml:space="preserve"> REF _Ref200803240 \h  \* MERGEFORMAT </w:instrText>
      </w:r>
      <w:r w:rsidR="00A000D2">
        <w:fldChar w:fldCharType="separate"/>
      </w:r>
      <w:r w:rsidR="003C1F10" w:rsidRPr="003C1F10">
        <w:rPr>
          <w:vanish/>
          <w:spacing w:val="40"/>
        </w:rPr>
        <w:t>Таблица</w:t>
      </w:r>
      <w:r w:rsidR="003C1F10" w:rsidRPr="003C1F10">
        <w:rPr>
          <w:vanish/>
        </w:rPr>
        <w:t xml:space="preserve"> </w:t>
      </w:r>
      <w:r w:rsidR="003C1F10">
        <w:rPr>
          <w:noProof/>
        </w:rPr>
        <w:t>7</w:t>
      </w:r>
      <w:r w:rsidR="00A000D2">
        <w:fldChar w:fldCharType="end"/>
      </w:r>
      <w:r>
        <w:t>. Задачи проекта представлены в таблице Б.1.</w:t>
      </w:r>
    </w:p>
    <w:p w14:paraId="22FC18F8" w14:textId="2892DF19" w:rsidR="008E1FB0" w:rsidRDefault="008E1FB0" w:rsidP="008E1FB0">
      <w:pPr>
        <w:pStyle w:val="aff7"/>
        <w:keepNext/>
        <w:jc w:val="left"/>
      </w:pPr>
      <w:bookmarkStart w:id="65" w:name="_Ref200803240"/>
      <w:r w:rsidRPr="002B0BC2">
        <w:rPr>
          <w:spacing w:val="40"/>
        </w:rPr>
        <w:t>Таблица</w:t>
      </w:r>
      <w:r>
        <w:t xml:space="preserve"> </w:t>
      </w:r>
      <w:r>
        <w:fldChar w:fldCharType="begin"/>
      </w:r>
      <w:r>
        <w:instrText xml:space="preserve"> SEQ Таблица \* ARABIC </w:instrText>
      </w:r>
      <w:r>
        <w:fldChar w:fldCharType="separate"/>
      </w:r>
      <w:r w:rsidR="003C1F10">
        <w:rPr>
          <w:noProof/>
        </w:rPr>
        <w:t>7</w:t>
      </w:r>
      <w:r>
        <w:fldChar w:fldCharType="end"/>
      </w:r>
      <w:bookmarkEnd w:id="65"/>
      <w:r>
        <w:t xml:space="preserve"> – Этапы проекта</w:t>
      </w:r>
    </w:p>
    <w:tbl>
      <w:tblPr>
        <w:tblStyle w:val="afe"/>
        <w:tblW w:w="5000" w:type="pct"/>
        <w:tblLook w:val="04A0" w:firstRow="1" w:lastRow="0" w:firstColumn="1" w:lastColumn="0" w:noHBand="0" w:noVBand="1"/>
      </w:tblPr>
      <w:tblGrid>
        <w:gridCol w:w="3876"/>
        <w:gridCol w:w="6036"/>
      </w:tblGrid>
      <w:tr w:rsidR="008E1FB0" w14:paraId="3F58A017" w14:textId="77777777" w:rsidTr="005662DE">
        <w:trPr>
          <w:trHeight w:val="20"/>
        </w:trPr>
        <w:tc>
          <w:tcPr>
            <w:tcW w:w="1955" w:type="pct"/>
          </w:tcPr>
          <w:p w14:paraId="3C569B57" w14:textId="77777777" w:rsidR="008E1FB0" w:rsidRPr="006D0422" w:rsidRDefault="008E1FB0" w:rsidP="005662DE">
            <w:pPr>
              <w:pStyle w:val="aff2"/>
              <w:ind w:firstLine="0"/>
              <w:rPr>
                <w:sz w:val="24"/>
                <w:szCs w:val="24"/>
              </w:rPr>
            </w:pPr>
            <w:r w:rsidRPr="006D0422">
              <w:rPr>
                <w:sz w:val="24"/>
                <w:szCs w:val="24"/>
              </w:rPr>
              <w:t>Наименование</w:t>
            </w:r>
          </w:p>
        </w:tc>
        <w:tc>
          <w:tcPr>
            <w:tcW w:w="3045" w:type="pct"/>
          </w:tcPr>
          <w:p w14:paraId="619229C0" w14:textId="77777777" w:rsidR="008E1FB0" w:rsidRPr="006D0422" w:rsidRDefault="008E1FB0" w:rsidP="005662DE">
            <w:pPr>
              <w:pStyle w:val="aff2"/>
              <w:ind w:firstLine="0"/>
              <w:rPr>
                <w:sz w:val="24"/>
                <w:szCs w:val="24"/>
              </w:rPr>
            </w:pPr>
            <w:r>
              <w:rPr>
                <w:sz w:val="24"/>
                <w:szCs w:val="24"/>
              </w:rPr>
              <w:t>Описание</w:t>
            </w:r>
          </w:p>
        </w:tc>
      </w:tr>
      <w:tr w:rsidR="008E1FB0" w14:paraId="5159C4F7" w14:textId="77777777" w:rsidTr="005662DE">
        <w:trPr>
          <w:trHeight w:val="20"/>
        </w:trPr>
        <w:tc>
          <w:tcPr>
            <w:tcW w:w="1955" w:type="pct"/>
          </w:tcPr>
          <w:p w14:paraId="46025711" w14:textId="77777777" w:rsidR="008E1FB0" w:rsidRPr="006D0422" w:rsidRDefault="008E1FB0" w:rsidP="005662DE">
            <w:pPr>
              <w:pStyle w:val="aff2"/>
              <w:ind w:firstLine="0"/>
              <w:rPr>
                <w:sz w:val="24"/>
                <w:szCs w:val="24"/>
              </w:rPr>
            </w:pPr>
            <w:r>
              <w:rPr>
                <w:sz w:val="24"/>
                <w:szCs w:val="24"/>
              </w:rPr>
              <w:t>Составление плана проекта</w:t>
            </w:r>
          </w:p>
        </w:tc>
        <w:tc>
          <w:tcPr>
            <w:tcW w:w="3045" w:type="pct"/>
          </w:tcPr>
          <w:p w14:paraId="62D2F04E" w14:textId="77777777" w:rsidR="008E1FB0" w:rsidRDefault="008E1FB0" w:rsidP="005662DE">
            <w:pPr>
              <w:pStyle w:val="aff2"/>
              <w:ind w:firstLine="0"/>
              <w:rPr>
                <w:sz w:val="24"/>
                <w:szCs w:val="24"/>
              </w:rPr>
            </w:pPr>
            <w:r>
              <w:rPr>
                <w:sz w:val="24"/>
                <w:szCs w:val="24"/>
              </w:rPr>
              <w:t>Планирование проекта: определение состава работ, длительности, бюджета и рисков</w:t>
            </w:r>
          </w:p>
        </w:tc>
      </w:tr>
      <w:tr w:rsidR="008E1FB0" w:rsidRPr="006D0422" w14:paraId="706523C0" w14:textId="77777777" w:rsidTr="005662DE">
        <w:trPr>
          <w:trHeight w:val="20"/>
        </w:trPr>
        <w:tc>
          <w:tcPr>
            <w:tcW w:w="1955" w:type="pct"/>
          </w:tcPr>
          <w:p w14:paraId="7BE60F65" w14:textId="77777777" w:rsidR="008E1FB0" w:rsidRPr="006D0422" w:rsidRDefault="008E1FB0" w:rsidP="005662DE">
            <w:pPr>
              <w:pStyle w:val="aff2"/>
              <w:ind w:firstLine="0"/>
              <w:rPr>
                <w:color w:val="000000"/>
                <w:sz w:val="24"/>
                <w:szCs w:val="24"/>
              </w:rPr>
            </w:pPr>
            <w:r>
              <w:rPr>
                <w:color w:val="000000"/>
                <w:sz w:val="24"/>
                <w:szCs w:val="24"/>
              </w:rPr>
              <w:t>Анализ требований и проектирование</w:t>
            </w:r>
          </w:p>
        </w:tc>
        <w:tc>
          <w:tcPr>
            <w:tcW w:w="3045" w:type="pct"/>
          </w:tcPr>
          <w:p w14:paraId="43E98376" w14:textId="77777777" w:rsidR="008E1FB0" w:rsidRDefault="008E1FB0" w:rsidP="005662DE">
            <w:pPr>
              <w:pStyle w:val="aff2"/>
              <w:ind w:firstLine="0"/>
              <w:rPr>
                <w:color w:val="000000"/>
                <w:sz w:val="24"/>
                <w:szCs w:val="24"/>
              </w:rPr>
            </w:pPr>
            <w:r>
              <w:rPr>
                <w:color w:val="000000"/>
                <w:sz w:val="24"/>
                <w:szCs w:val="24"/>
              </w:rPr>
              <w:t>Определение требований и проектирование программного средства</w:t>
            </w:r>
          </w:p>
        </w:tc>
      </w:tr>
      <w:tr w:rsidR="008E1FB0" w:rsidRPr="006D0422" w14:paraId="59342D29" w14:textId="77777777" w:rsidTr="005662DE">
        <w:trPr>
          <w:trHeight w:val="20"/>
        </w:trPr>
        <w:tc>
          <w:tcPr>
            <w:tcW w:w="1955" w:type="pct"/>
          </w:tcPr>
          <w:p w14:paraId="73196D70" w14:textId="77777777" w:rsidR="008E1FB0" w:rsidRPr="006D0422" w:rsidRDefault="008E1FB0" w:rsidP="005662DE">
            <w:pPr>
              <w:pStyle w:val="aff2"/>
              <w:ind w:firstLine="0"/>
              <w:rPr>
                <w:color w:val="000000"/>
                <w:sz w:val="24"/>
                <w:szCs w:val="24"/>
              </w:rPr>
            </w:pPr>
            <w:r>
              <w:rPr>
                <w:color w:val="000000"/>
                <w:sz w:val="24"/>
                <w:szCs w:val="24"/>
              </w:rPr>
              <w:t>Разработка</w:t>
            </w:r>
          </w:p>
        </w:tc>
        <w:tc>
          <w:tcPr>
            <w:tcW w:w="3045" w:type="pct"/>
          </w:tcPr>
          <w:p w14:paraId="31886916" w14:textId="77777777" w:rsidR="008E1FB0" w:rsidRDefault="008E1FB0" w:rsidP="005662DE">
            <w:pPr>
              <w:pStyle w:val="aff2"/>
              <w:ind w:firstLine="0"/>
              <w:rPr>
                <w:color w:val="000000"/>
                <w:sz w:val="24"/>
                <w:szCs w:val="24"/>
              </w:rPr>
            </w:pPr>
            <w:r>
              <w:rPr>
                <w:color w:val="000000"/>
                <w:sz w:val="24"/>
                <w:szCs w:val="24"/>
              </w:rPr>
              <w:t>Разработка: программирование и верстка</w:t>
            </w:r>
          </w:p>
        </w:tc>
      </w:tr>
      <w:tr w:rsidR="008E1FB0" w:rsidRPr="006D0422" w14:paraId="7E2C0976" w14:textId="77777777" w:rsidTr="005662DE">
        <w:trPr>
          <w:trHeight w:val="20"/>
        </w:trPr>
        <w:tc>
          <w:tcPr>
            <w:tcW w:w="1955" w:type="pct"/>
          </w:tcPr>
          <w:p w14:paraId="41B55244" w14:textId="77777777" w:rsidR="008E1FB0" w:rsidRDefault="008E1FB0" w:rsidP="005662DE">
            <w:pPr>
              <w:pStyle w:val="aff2"/>
              <w:ind w:firstLine="0"/>
              <w:rPr>
                <w:color w:val="000000"/>
                <w:sz w:val="24"/>
                <w:szCs w:val="24"/>
              </w:rPr>
            </w:pPr>
            <w:r>
              <w:rPr>
                <w:color w:val="000000"/>
                <w:sz w:val="24"/>
                <w:szCs w:val="24"/>
              </w:rPr>
              <w:t>Тестирование и исправление ошибок</w:t>
            </w:r>
          </w:p>
        </w:tc>
        <w:tc>
          <w:tcPr>
            <w:tcW w:w="3045" w:type="pct"/>
          </w:tcPr>
          <w:p w14:paraId="6421C268" w14:textId="77777777" w:rsidR="008E1FB0" w:rsidRDefault="008E1FB0" w:rsidP="005662DE">
            <w:pPr>
              <w:pStyle w:val="aff2"/>
              <w:ind w:firstLine="0"/>
              <w:rPr>
                <w:color w:val="000000"/>
                <w:sz w:val="24"/>
                <w:szCs w:val="24"/>
              </w:rPr>
            </w:pPr>
            <w:r>
              <w:rPr>
                <w:color w:val="000000"/>
                <w:sz w:val="24"/>
                <w:szCs w:val="24"/>
              </w:rPr>
              <w:t>Тестирование и исправление ошибок</w:t>
            </w:r>
          </w:p>
        </w:tc>
      </w:tr>
      <w:tr w:rsidR="008E1FB0" w:rsidRPr="006D0422" w14:paraId="174E09D4" w14:textId="77777777" w:rsidTr="005662DE">
        <w:trPr>
          <w:trHeight w:val="20"/>
        </w:trPr>
        <w:tc>
          <w:tcPr>
            <w:tcW w:w="1955" w:type="pct"/>
          </w:tcPr>
          <w:p w14:paraId="7A73F378" w14:textId="77777777" w:rsidR="008E1FB0" w:rsidRPr="006D0422" w:rsidRDefault="008E1FB0" w:rsidP="005662DE">
            <w:pPr>
              <w:pStyle w:val="aff2"/>
              <w:ind w:firstLine="0"/>
              <w:rPr>
                <w:color w:val="000000"/>
                <w:sz w:val="24"/>
                <w:szCs w:val="24"/>
              </w:rPr>
            </w:pPr>
            <w:r>
              <w:rPr>
                <w:color w:val="000000"/>
                <w:sz w:val="24"/>
                <w:szCs w:val="24"/>
              </w:rPr>
              <w:t>Внедрение</w:t>
            </w:r>
          </w:p>
        </w:tc>
        <w:tc>
          <w:tcPr>
            <w:tcW w:w="3045" w:type="pct"/>
          </w:tcPr>
          <w:p w14:paraId="4D502952" w14:textId="77777777" w:rsidR="008E1FB0" w:rsidRDefault="008E1FB0" w:rsidP="005662DE">
            <w:pPr>
              <w:pStyle w:val="aff2"/>
              <w:ind w:firstLine="0"/>
              <w:rPr>
                <w:color w:val="000000"/>
                <w:sz w:val="24"/>
                <w:szCs w:val="24"/>
              </w:rPr>
            </w:pPr>
            <w:r>
              <w:rPr>
                <w:color w:val="000000"/>
                <w:sz w:val="24"/>
                <w:szCs w:val="24"/>
              </w:rPr>
              <w:t>Подготовка и запуск программного средства</w:t>
            </w:r>
          </w:p>
        </w:tc>
      </w:tr>
      <w:tr w:rsidR="008E1FB0" w:rsidRPr="006D0422" w14:paraId="1EE931FE" w14:textId="77777777" w:rsidTr="005662DE">
        <w:trPr>
          <w:trHeight w:val="20"/>
        </w:trPr>
        <w:tc>
          <w:tcPr>
            <w:tcW w:w="1955" w:type="pct"/>
            <w:tcBorders>
              <w:bottom w:val="single" w:sz="4" w:space="0" w:color="auto"/>
            </w:tcBorders>
          </w:tcPr>
          <w:p w14:paraId="27DBD818" w14:textId="77777777" w:rsidR="008E1FB0" w:rsidRDefault="008E1FB0" w:rsidP="005662DE">
            <w:pPr>
              <w:pStyle w:val="aff2"/>
              <w:ind w:firstLine="0"/>
              <w:rPr>
                <w:color w:val="000000"/>
                <w:sz w:val="24"/>
                <w:szCs w:val="24"/>
              </w:rPr>
            </w:pPr>
            <w:r>
              <w:rPr>
                <w:color w:val="000000"/>
                <w:sz w:val="24"/>
                <w:szCs w:val="24"/>
              </w:rPr>
              <w:t>Сдача проекта</w:t>
            </w:r>
          </w:p>
        </w:tc>
        <w:tc>
          <w:tcPr>
            <w:tcW w:w="3045" w:type="pct"/>
            <w:tcBorders>
              <w:bottom w:val="single" w:sz="4" w:space="0" w:color="auto"/>
            </w:tcBorders>
          </w:tcPr>
          <w:p w14:paraId="37FDCE89" w14:textId="77777777" w:rsidR="008E1FB0" w:rsidRDefault="008E1FB0" w:rsidP="005662DE">
            <w:pPr>
              <w:pStyle w:val="aff2"/>
              <w:ind w:firstLine="0"/>
              <w:rPr>
                <w:color w:val="000000"/>
                <w:sz w:val="24"/>
                <w:szCs w:val="24"/>
              </w:rPr>
            </w:pPr>
            <w:r>
              <w:rPr>
                <w:color w:val="000000"/>
                <w:sz w:val="24"/>
                <w:szCs w:val="24"/>
              </w:rPr>
              <w:t>Представление результатов заказчику, передача инструкций</w:t>
            </w:r>
          </w:p>
        </w:tc>
      </w:tr>
    </w:tbl>
    <w:p w14:paraId="732F970A" w14:textId="77777777" w:rsidR="008E1FB0" w:rsidRDefault="008E1FB0" w:rsidP="008E1FB0">
      <w:pPr>
        <w:pStyle w:val="aff2"/>
      </w:pPr>
    </w:p>
    <w:p w14:paraId="03C25C90" w14:textId="77777777" w:rsidR="008E1FB0" w:rsidRDefault="008E1FB0" w:rsidP="00325449">
      <w:pPr>
        <w:pStyle w:val="a4"/>
      </w:pPr>
      <w:bookmarkStart w:id="66" w:name="_Toc198548928"/>
      <w:bookmarkStart w:id="67" w:name="_Toc200812170"/>
      <w:r>
        <w:t>Оценка длительности</w:t>
      </w:r>
      <w:bookmarkEnd w:id="66"/>
      <w:bookmarkEnd w:id="67"/>
    </w:p>
    <w:p w14:paraId="5265B297" w14:textId="77777777" w:rsidR="008E1FB0" w:rsidRDefault="008E1FB0" w:rsidP="008E1FB0">
      <w:pPr>
        <w:pStyle w:val="aff2"/>
      </w:pPr>
      <w:r>
        <w:t xml:space="preserve">Для определение ожидаемой длительности задач применен метод </w:t>
      </w:r>
      <w:r>
        <w:rPr>
          <w:lang w:val="en-US"/>
        </w:rPr>
        <w:t>PERT</w:t>
      </w:r>
      <w:r w:rsidRPr="0069502F">
        <w:t xml:space="preserve">. </w:t>
      </w:r>
      <w:r>
        <w:t>Ожидаемая длительность рассчитывается по формуле (2):</w:t>
      </w:r>
    </w:p>
    <w:tbl>
      <w:tblPr>
        <w:tblStyle w:val="af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0" w:type="dxa"/>
        </w:tblCellMar>
        <w:tblLook w:val="04A0" w:firstRow="1" w:lastRow="0" w:firstColumn="1" w:lastColumn="0" w:noHBand="0" w:noVBand="1"/>
      </w:tblPr>
      <w:tblGrid>
        <w:gridCol w:w="3136"/>
        <w:gridCol w:w="3653"/>
        <w:gridCol w:w="3133"/>
      </w:tblGrid>
      <w:tr w:rsidR="008E1FB0" w14:paraId="34E4E6B5" w14:textId="77777777" w:rsidTr="005662DE">
        <w:tc>
          <w:tcPr>
            <w:tcW w:w="1580" w:type="pct"/>
          </w:tcPr>
          <w:p w14:paraId="22812020" w14:textId="77777777" w:rsidR="008E1FB0" w:rsidRDefault="008E1FB0" w:rsidP="005662DE">
            <w:pPr>
              <w:pStyle w:val="aff2"/>
              <w:ind w:firstLine="0"/>
            </w:pPr>
          </w:p>
        </w:tc>
        <w:tc>
          <w:tcPr>
            <w:tcW w:w="1841" w:type="pct"/>
            <w:vAlign w:val="center"/>
          </w:tcPr>
          <w:p w14:paraId="4EBA3A39" w14:textId="77777777" w:rsidR="008E1FB0" w:rsidRPr="00AF485A" w:rsidRDefault="00000000" w:rsidP="005662DE">
            <w:pPr>
              <w:pStyle w:val="aff2"/>
              <w:jc w:val="center"/>
              <w:rPr>
                <w:i/>
                <w:lang w:val="en-US"/>
              </w:rPr>
            </w:pPr>
            <m:oMathPara>
              <m:oMath>
                <m:sSub>
                  <m:sSubPr>
                    <m:ctrlPr>
                      <w:rPr>
                        <w:rFonts w:ascii="Cambria Math" w:hAnsi="Cambria Math"/>
                        <w:i/>
                        <w:lang w:val="en-US"/>
                      </w:rPr>
                    </m:ctrlPr>
                  </m:sSubPr>
                  <m:e>
                    <m:r>
                      <w:rPr>
                        <w:rFonts w:ascii="Cambria Math" w:hAnsi="Cambria Math"/>
                      </w:rPr>
                      <m:t>T</m:t>
                    </m:r>
                    <m:ctrlPr>
                      <w:rPr>
                        <w:rFonts w:ascii="Cambria Math" w:hAnsi="Cambria Math"/>
                        <w:i/>
                      </w:rPr>
                    </m:ctrlPr>
                  </m:e>
                  <m:sub>
                    <m:r>
                      <w:rPr>
                        <w:rFonts w:ascii="Cambria Math" w:hAnsi="Cambria Math"/>
                      </w:rPr>
                      <m:t>ож</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4T</m:t>
                        </m:r>
                      </m:e>
                      <m:sub>
                        <m:r>
                          <w:rPr>
                            <w:rFonts w:ascii="Cambria Math" w:hAnsi="Cambria Math"/>
                          </w:rPr>
                          <m:t>нв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num>
                  <m:den>
                    <m:r>
                      <w:rPr>
                        <w:rFonts w:ascii="Cambria Math" w:hAnsi="Cambria Math"/>
                        <w:lang w:val="en-US"/>
                      </w:rPr>
                      <m:t>6</m:t>
                    </m:r>
                  </m:den>
                </m:f>
                <m:r>
                  <w:rPr>
                    <w:rFonts w:ascii="Cambria Math" w:hAnsi="Cambria Math"/>
                    <w:lang w:val="en-US"/>
                  </w:rPr>
                  <m:t>,</m:t>
                </m:r>
              </m:oMath>
            </m:oMathPara>
          </w:p>
        </w:tc>
        <w:tc>
          <w:tcPr>
            <w:tcW w:w="1579" w:type="pct"/>
            <w:vAlign w:val="center"/>
          </w:tcPr>
          <w:p w14:paraId="59588B4D" w14:textId="77777777" w:rsidR="008E1FB0" w:rsidRPr="00AF485A" w:rsidRDefault="008E1FB0" w:rsidP="005662DE">
            <w:pPr>
              <w:pStyle w:val="aff2"/>
              <w:ind w:firstLine="0"/>
              <w:jc w:val="right"/>
              <w:rPr>
                <w:lang w:val="en-US"/>
              </w:rPr>
            </w:pPr>
            <w:r>
              <w:rPr>
                <w:lang w:val="en-US"/>
              </w:rPr>
              <w:t>(2)</w:t>
            </w:r>
          </w:p>
        </w:tc>
      </w:tr>
    </w:tbl>
    <w:p w14:paraId="4C739082" w14:textId="77777777" w:rsidR="008E1FB0" w:rsidRPr="00852B53" w:rsidRDefault="008E1FB0" w:rsidP="008E1FB0">
      <w:pPr>
        <w:pStyle w:val="afff1"/>
      </w:pPr>
      <w:r>
        <w:t xml:space="preserve">где </w:t>
      </w:r>
      <w:r>
        <w:rPr>
          <w:lang w:val="en-US"/>
        </w:rPr>
        <w:t>T</w:t>
      </w:r>
      <w:r>
        <w:rPr>
          <w:vertAlign w:val="subscript"/>
        </w:rPr>
        <w:t>ож</w:t>
      </w:r>
      <w:r>
        <w:t xml:space="preserve"> – ожидаемая длительность;</w:t>
      </w:r>
    </w:p>
    <w:p w14:paraId="087BB481" w14:textId="77777777" w:rsidR="008E1FB0" w:rsidRDefault="008E1FB0" w:rsidP="008E1FB0">
      <w:pPr>
        <w:pStyle w:val="afff1"/>
      </w:pPr>
      <w:r>
        <w:rPr>
          <w:lang w:val="en-US"/>
        </w:rPr>
        <w:t>T</w:t>
      </w:r>
      <w:r>
        <w:rPr>
          <w:vertAlign w:val="subscript"/>
          <w:lang w:val="en-US"/>
        </w:rPr>
        <w:t>min</w:t>
      </w:r>
      <w:r>
        <w:t xml:space="preserve"> – оптимистичная оценка: кратчайшая продолжительность работы, с учетом того, что во время выполнения задачи не возникнет факторов, которые могут увеличить длительность выполнения;</w:t>
      </w:r>
    </w:p>
    <w:p w14:paraId="0CC87436" w14:textId="77777777" w:rsidR="008E1FB0" w:rsidRDefault="008E1FB0" w:rsidP="008E1FB0">
      <w:pPr>
        <w:pStyle w:val="afff1"/>
      </w:pPr>
      <w:r>
        <w:rPr>
          <w:lang w:val="en-US"/>
        </w:rPr>
        <w:t>T</w:t>
      </w:r>
      <w:r>
        <w:rPr>
          <w:vertAlign w:val="subscript"/>
        </w:rPr>
        <w:t>нв</w:t>
      </w:r>
      <w:r w:rsidRPr="0069502F">
        <w:t xml:space="preserve"> </w:t>
      </w:r>
      <w:r>
        <w:t>– реалистичная оценка: наиболее вероятная продолжительность работы;</w:t>
      </w:r>
    </w:p>
    <w:p w14:paraId="011EE9B4" w14:textId="77777777" w:rsidR="008E1FB0" w:rsidRDefault="008E1FB0" w:rsidP="008E1FB0">
      <w:pPr>
        <w:pStyle w:val="afff1"/>
      </w:pPr>
      <w:r>
        <w:rPr>
          <w:lang w:val="en-US"/>
        </w:rPr>
        <w:lastRenderedPageBreak/>
        <w:t>T</w:t>
      </w:r>
      <w:r>
        <w:rPr>
          <w:vertAlign w:val="subscript"/>
          <w:lang w:val="en-US"/>
        </w:rPr>
        <w:t>max</w:t>
      </w:r>
      <w:r w:rsidRPr="0069502F">
        <w:t xml:space="preserve"> </w:t>
      </w:r>
      <w:r>
        <w:t>– пессимистичная оценка: наибольшая продолжительность работы, с учетом того, что во время выполнения задачи возникнет множество факторов, которые могут увеличить длительность выполнения.</w:t>
      </w:r>
    </w:p>
    <w:p w14:paraId="19F846B4" w14:textId="2A7488C4" w:rsidR="008E1FB0" w:rsidRDefault="008E1FB0" w:rsidP="008E1FB0">
      <w:pPr>
        <w:pStyle w:val="afff1"/>
      </w:pPr>
      <w:r>
        <w:t xml:space="preserve">Оценка продолжительности этапов представлены в таблице </w:t>
      </w:r>
      <w:r w:rsidR="00A000D2">
        <w:fldChar w:fldCharType="begin"/>
      </w:r>
      <w:r w:rsidR="00A000D2">
        <w:instrText xml:space="preserve"> REF _Ref200803255 \h  \* MERGEFORMAT </w:instrText>
      </w:r>
      <w:r w:rsidR="00A000D2">
        <w:fldChar w:fldCharType="separate"/>
      </w:r>
      <w:r w:rsidR="003C1F10" w:rsidRPr="003C1F10">
        <w:rPr>
          <w:vanish/>
          <w:spacing w:val="40"/>
        </w:rPr>
        <w:t>Таблица</w:t>
      </w:r>
      <w:r w:rsidR="003C1F10" w:rsidRPr="003C1F10">
        <w:rPr>
          <w:vanish/>
        </w:rPr>
        <w:t xml:space="preserve"> </w:t>
      </w:r>
      <w:r w:rsidR="003C1F10">
        <w:rPr>
          <w:noProof/>
        </w:rPr>
        <w:t>8</w:t>
      </w:r>
      <w:r w:rsidR="00A000D2">
        <w:fldChar w:fldCharType="end"/>
      </w:r>
      <w:r>
        <w:t>. Подробные оценки по задачам представлены в таблице Б.2.</w:t>
      </w:r>
    </w:p>
    <w:p w14:paraId="64BD3697" w14:textId="43308B8E" w:rsidR="008E1FB0" w:rsidRDefault="008E1FB0" w:rsidP="008E1FB0">
      <w:pPr>
        <w:pStyle w:val="aff7"/>
        <w:keepNext/>
        <w:jc w:val="left"/>
      </w:pPr>
      <w:bookmarkStart w:id="68" w:name="_Ref200803255"/>
      <w:r w:rsidRPr="00852B53">
        <w:rPr>
          <w:spacing w:val="40"/>
        </w:rPr>
        <w:t>Таблица</w:t>
      </w:r>
      <w:r>
        <w:t xml:space="preserve"> </w:t>
      </w:r>
      <w:r>
        <w:fldChar w:fldCharType="begin"/>
      </w:r>
      <w:r>
        <w:instrText xml:space="preserve"> SEQ Таблица \* ARABIC </w:instrText>
      </w:r>
      <w:r>
        <w:fldChar w:fldCharType="separate"/>
      </w:r>
      <w:r w:rsidR="003C1F10">
        <w:rPr>
          <w:noProof/>
        </w:rPr>
        <w:t>8</w:t>
      </w:r>
      <w:r>
        <w:fldChar w:fldCharType="end"/>
      </w:r>
      <w:bookmarkEnd w:id="68"/>
      <w:r>
        <w:t xml:space="preserve"> – Ожидаемая продолжительность этапов</w:t>
      </w:r>
    </w:p>
    <w:tbl>
      <w:tblPr>
        <w:tblStyle w:val="afe"/>
        <w:tblW w:w="5000" w:type="pct"/>
        <w:tblLook w:val="04A0" w:firstRow="1" w:lastRow="0" w:firstColumn="1" w:lastColumn="0" w:noHBand="0" w:noVBand="1"/>
      </w:tblPr>
      <w:tblGrid>
        <w:gridCol w:w="5666"/>
        <w:gridCol w:w="4246"/>
      </w:tblGrid>
      <w:tr w:rsidR="008E1FB0" w:rsidRPr="006D0422" w14:paraId="7B592B3D" w14:textId="77777777" w:rsidTr="005662DE">
        <w:trPr>
          <w:trHeight w:val="20"/>
        </w:trPr>
        <w:tc>
          <w:tcPr>
            <w:tcW w:w="2858" w:type="pct"/>
          </w:tcPr>
          <w:p w14:paraId="49E423F9" w14:textId="77777777" w:rsidR="008E1FB0" w:rsidRPr="006D0422" w:rsidRDefault="008E1FB0" w:rsidP="005662DE">
            <w:pPr>
              <w:pStyle w:val="aff2"/>
              <w:ind w:firstLine="0"/>
              <w:rPr>
                <w:sz w:val="24"/>
                <w:szCs w:val="24"/>
              </w:rPr>
            </w:pPr>
            <w:r w:rsidRPr="006D0422">
              <w:rPr>
                <w:sz w:val="24"/>
                <w:szCs w:val="24"/>
              </w:rPr>
              <w:t>Наименование</w:t>
            </w:r>
          </w:p>
        </w:tc>
        <w:tc>
          <w:tcPr>
            <w:tcW w:w="2142" w:type="pct"/>
          </w:tcPr>
          <w:p w14:paraId="5044D2D6" w14:textId="77777777" w:rsidR="008E1FB0" w:rsidRPr="006D0422" w:rsidRDefault="008E1FB0" w:rsidP="005662DE">
            <w:pPr>
              <w:pStyle w:val="aff2"/>
              <w:ind w:firstLine="0"/>
              <w:rPr>
                <w:sz w:val="24"/>
                <w:szCs w:val="24"/>
              </w:rPr>
            </w:pPr>
            <w:r>
              <w:rPr>
                <w:sz w:val="24"/>
                <w:szCs w:val="24"/>
              </w:rPr>
              <w:t>Ожидаемая продолжительность, дней</w:t>
            </w:r>
          </w:p>
        </w:tc>
      </w:tr>
      <w:tr w:rsidR="008E1FB0" w14:paraId="4F737387" w14:textId="77777777" w:rsidTr="005662DE">
        <w:trPr>
          <w:trHeight w:val="20"/>
        </w:trPr>
        <w:tc>
          <w:tcPr>
            <w:tcW w:w="2858" w:type="pct"/>
          </w:tcPr>
          <w:p w14:paraId="26DCB8A6" w14:textId="77777777" w:rsidR="008E1FB0" w:rsidRPr="006D0422" w:rsidRDefault="008E1FB0" w:rsidP="005662DE">
            <w:pPr>
              <w:pStyle w:val="aff2"/>
              <w:ind w:firstLine="0"/>
              <w:rPr>
                <w:sz w:val="24"/>
                <w:szCs w:val="24"/>
              </w:rPr>
            </w:pPr>
            <w:r>
              <w:rPr>
                <w:sz w:val="24"/>
                <w:szCs w:val="24"/>
              </w:rPr>
              <w:t>Составление плана проекта</w:t>
            </w:r>
          </w:p>
        </w:tc>
        <w:tc>
          <w:tcPr>
            <w:tcW w:w="2142" w:type="pct"/>
          </w:tcPr>
          <w:p w14:paraId="7CA48AF2" w14:textId="77777777" w:rsidR="008E1FB0" w:rsidRDefault="008E1FB0" w:rsidP="005662DE">
            <w:pPr>
              <w:pStyle w:val="aff2"/>
              <w:ind w:firstLine="0"/>
              <w:rPr>
                <w:sz w:val="24"/>
                <w:szCs w:val="24"/>
              </w:rPr>
            </w:pPr>
            <w:r>
              <w:rPr>
                <w:sz w:val="24"/>
                <w:szCs w:val="24"/>
              </w:rPr>
              <w:t>8</w:t>
            </w:r>
          </w:p>
        </w:tc>
      </w:tr>
      <w:tr w:rsidR="008E1FB0" w14:paraId="48D89243" w14:textId="77777777" w:rsidTr="005662DE">
        <w:trPr>
          <w:trHeight w:val="20"/>
        </w:trPr>
        <w:tc>
          <w:tcPr>
            <w:tcW w:w="2858" w:type="pct"/>
          </w:tcPr>
          <w:p w14:paraId="1B23E793" w14:textId="77777777" w:rsidR="008E1FB0" w:rsidRPr="006D0422" w:rsidRDefault="008E1FB0" w:rsidP="005662DE">
            <w:pPr>
              <w:pStyle w:val="aff2"/>
              <w:ind w:firstLine="0"/>
              <w:rPr>
                <w:color w:val="000000"/>
                <w:sz w:val="24"/>
                <w:szCs w:val="24"/>
              </w:rPr>
            </w:pPr>
            <w:r>
              <w:rPr>
                <w:color w:val="000000"/>
                <w:sz w:val="24"/>
                <w:szCs w:val="24"/>
              </w:rPr>
              <w:t>Анализ требований и проектирование</w:t>
            </w:r>
          </w:p>
        </w:tc>
        <w:tc>
          <w:tcPr>
            <w:tcW w:w="2142" w:type="pct"/>
          </w:tcPr>
          <w:p w14:paraId="4B77AA99" w14:textId="77777777" w:rsidR="008E1FB0" w:rsidRDefault="008E1FB0" w:rsidP="005662DE">
            <w:pPr>
              <w:pStyle w:val="aff2"/>
              <w:ind w:firstLine="0"/>
              <w:rPr>
                <w:color w:val="000000"/>
                <w:sz w:val="24"/>
                <w:szCs w:val="24"/>
              </w:rPr>
            </w:pPr>
            <w:r>
              <w:rPr>
                <w:color w:val="000000"/>
                <w:sz w:val="24"/>
                <w:szCs w:val="24"/>
              </w:rPr>
              <w:t>47</w:t>
            </w:r>
          </w:p>
        </w:tc>
      </w:tr>
      <w:tr w:rsidR="008E1FB0" w14:paraId="46F542A3" w14:textId="77777777" w:rsidTr="005662DE">
        <w:trPr>
          <w:trHeight w:val="20"/>
        </w:trPr>
        <w:tc>
          <w:tcPr>
            <w:tcW w:w="2858" w:type="pct"/>
          </w:tcPr>
          <w:p w14:paraId="376FF6A6" w14:textId="77777777" w:rsidR="008E1FB0" w:rsidRPr="006D0422" w:rsidRDefault="008E1FB0" w:rsidP="005662DE">
            <w:pPr>
              <w:pStyle w:val="aff2"/>
              <w:ind w:firstLine="0"/>
              <w:rPr>
                <w:color w:val="000000"/>
                <w:sz w:val="24"/>
                <w:szCs w:val="24"/>
              </w:rPr>
            </w:pPr>
            <w:r>
              <w:rPr>
                <w:color w:val="000000"/>
                <w:sz w:val="24"/>
                <w:szCs w:val="24"/>
              </w:rPr>
              <w:t>Разработка</w:t>
            </w:r>
          </w:p>
        </w:tc>
        <w:tc>
          <w:tcPr>
            <w:tcW w:w="2142" w:type="pct"/>
          </w:tcPr>
          <w:p w14:paraId="5D55FDC4" w14:textId="77777777" w:rsidR="008E1FB0" w:rsidRDefault="008E1FB0" w:rsidP="005662DE">
            <w:pPr>
              <w:pStyle w:val="aff2"/>
              <w:ind w:firstLine="0"/>
              <w:rPr>
                <w:color w:val="000000"/>
                <w:sz w:val="24"/>
                <w:szCs w:val="24"/>
              </w:rPr>
            </w:pPr>
            <w:r>
              <w:rPr>
                <w:color w:val="000000"/>
                <w:sz w:val="24"/>
                <w:szCs w:val="24"/>
              </w:rPr>
              <w:t>54</w:t>
            </w:r>
          </w:p>
        </w:tc>
      </w:tr>
      <w:tr w:rsidR="008E1FB0" w14:paraId="694CC604" w14:textId="77777777" w:rsidTr="005662DE">
        <w:trPr>
          <w:trHeight w:val="20"/>
        </w:trPr>
        <w:tc>
          <w:tcPr>
            <w:tcW w:w="2858" w:type="pct"/>
          </w:tcPr>
          <w:p w14:paraId="4A0A3969" w14:textId="77777777" w:rsidR="008E1FB0" w:rsidRDefault="008E1FB0" w:rsidP="005662DE">
            <w:pPr>
              <w:pStyle w:val="aff2"/>
              <w:ind w:firstLine="0"/>
              <w:rPr>
                <w:color w:val="000000"/>
                <w:sz w:val="24"/>
                <w:szCs w:val="24"/>
              </w:rPr>
            </w:pPr>
            <w:r>
              <w:rPr>
                <w:color w:val="000000"/>
                <w:sz w:val="24"/>
                <w:szCs w:val="24"/>
              </w:rPr>
              <w:t>Тестирование и исправление ошибок</w:t>
            </w:r>
          </w:p>
        </w:tc>
        <w:tc>
          <w:tcPr>
            <w:tcW w:w="2142" w:type="pct"/>
          </w:tcPr>
          <w:p w14:paraId="054954F4" w14:textId="77777777" w:rsidR="008E1FB0" w:rsidRDefault="008E1FB0" w:rsidP="005662DE">
            <w:pPr>
              <w:pStyle w:val="aff2"/>
              <w:ind w:firstLine="0"/>
              <w:rPr>
                <w:color w:val="000000"/>
                <w:sz w:val="24"/>
                <w:szCs w:val="24"/>
              </w:rPr>
            </w:pPr>
            <w:r>
              <w:rPr>
                <w:color w:val="000000"/>
                <w:sz w:val="24"/>
                <w:szCs w:val="24"/>
              </w:rPr>
              <w:t>48</w:t>
            </w:r>
          </w:p>
        </w:tc>
      </w:tr>
      <w:tr w:rsidR="008E1FB0" w14:paraId="5D65CE82" w14:textId="77777777" w:rsidTr="005662DE">
        <w:trPr>
          <w:trHeight w:val="20"/>
        </w:trPr>
        <w:tc>
          <w:tcPr>
            <w:tcW w:w="2858" w:type="pct"/>
          </w:tcPr>
          <w:p w14:paraId="41557C31" w14:textId="77777777" w:rsidR="008E1FB0" w:rsidRPr="006D0422" w:rsidRDefault="008E1FB0" w:rsidP="005662DE">
            <w:pPr>
              <w:pStyle w:val="aff2"/>
              <w:ind w:firstLine="0"/>
              <w:rPr>
                <w:color w:val="000000"/>
                <w:sz w:val="24"/>
                <w:szCs w:val="24"/>
              </w:rPr>
            </w:pPr>
            <w:r>
              <w:rPr>
                <w:color w:val="000000"/>
                <w:sz w:val="24"/>
                <w:szCs w:val="24"/>
              </w:rPr>
              <w:t>Внедрение</w:t>
            </w:r>
          </w:p>
        </w:tc>
        <w:tc>
          <w:tcPr>
            <w:tcW w:w="2142" w:type="pct"/>
          </w:tcPr>
          <w:p w14:paraId="078A3D7E" w14:textId="77777777" w:rsidR="008E1FB0" w:rsidRDefault="008E1FB0" w:rsidP="005662DE">
            <w:pPr>
              <w:pStyle w:val="aff2"/>
              <w:ind w:firstLine="0"/>
              <w:rPr>
                <w:color w:val="000000"/>
                <w:sz w:val="24"/>
                <w:szCs w:val="24"/>
              </w:rPr>
            </w:pPr>
            <w:r>
              <w:rPr>
                <w:color w:val="000000"/>
                <w:sz w:val="24"/>
                <w:szCs w:val="24"/>
              </w:rPr>
              <w:t>12</w:t>
            </w:r>
          </w:p>
        </w:tc>
      </w:tr>
      <w:tr w:rsidR="008E1FB0" w14:paraId="403BEEDA" w14:textId="77777777" w:rsidTr="005662DE">
        <w:trPr>
          <w:trHeight w:val="20"/>
        </w:trPr>
        <w:tc>
          <w:tcPr>
            <w:tcW w:w="2858" w:type="pct"/>
          </w:tcPr>
          <w:p w14:paraId="25B032DC" w14:textId="77777777" w:rsidR="008E1FB0" w:rsidRDefault="008E1FB0" w:rsidP="005662DE">
            <w:pPr>
              <w:pStyle w:val="aff2"/>
              <w:ind w:firstLine="0"/>
              <w:rPr>
                <w:color w:val="000000"/>
                <w:sz w:val="24"/>
                <w:szCs w:val="24"/>
              </w:rPr>
            </w:pPr>
            <w:r>
              <w:rPr>
                <w:color w:val="000000"/>
                <w:sz w:val="24"/>
                <w:szCs w:val="24"/>
              </w:rPr>
              <w:t>Сдача проекта</w:t>
            </w:r>
          </w:p>
        </w:tc>
        <w:tc>
          <w:tcPr>
            <w:tcW w:w="2142" w:type="pct"/>
          </w:tcPr>
          <w:p w14:paraId="739BEF65" w14:textId="77777777" w:rsidR="008E1FB0" w:rsidRDefault="008E1FB0" w:rsidP="005662DE">
            <w:pPr>
              <w:pStyle w:val="aff2"/>
              <w:ind w:firstLine="0"/>
              <w:rPr>
                <w:color w:val="000000"/>
                <w:sz w:val="24"/>
                <w:szCs w:val="24"/>
              </w:rPr>
            </w:pPr>
            <w:r>
              <w:rPr>
                <w:color w:val="000000"/>
                <w:sz w:val="24"/>
                <w:szCs w:val="24"/>
              </w:rPr>
              <w:t>1</w:t>
            </w:r>
          </w:p>
        </w:tc>
      </w:tr>
      <w:tr w:rsidR="008E1FB0" w14:paraId="0F73E7E8" w14:textId="77777777" w:rsidTr="005662DE">
        <w:trPr>
          <w:trHeight w:val="20"/>
        </w:trPr>
        <w:tc>
          <w:tcPr>
            <w:tcW w:w="2858" w:type="pct"/>
            <w:tcBorders>
              <w:bottom w:val="single" w:sz="4" w:space="0" w:color="auto"/>
            </w:tcBorders>
          </w:tcPr>
          <w:p w14:paraId="5646F018" w14:textId="77777777" w:rsidR="008E1FB0" w:rsidRDefault="008E1FB0" w:rsidP="005662DE">
            <w:pPr>
              <w:pStyle w:val="aff2"/>
              <w:ind w:firstLine="0"/>
              <w:rPr>
                <w:color w:val="000000"/>
                <w:sz w:val="24"/>
                <w:szCs w:val="24"/>
              </w:rPr>
            </w:pPr>
            <w:r>
              <w:rPr>
                <w:color w:val="000000"/>
                <w:sz w:val="24"/>
                <w:szCs w:val="24"/>
              </w:rPr>
              <w:t>Итог</w:t>
            </w:r>
          </w:p>
        </w:tc>
        <w:tc>
          <w:tcPr>
            <w:tcW w:w="2142" w:type="pct"/>
            <w:tcBorders>
              <w:bottom w:val="single" w:sz="4" w:space="0" w:color="auto"/>
            </w:tcBorders>
          </w:tcPr>
          <w:p w14:paraId="7A75ACD2" w14:textId="77777777" w:rsidR="008E1FB0" w:rsidRDefault="008E1FB0" w:rsidP="005662DE">
            <w:pPr>
              <w:pStyle w:val="aff2"/>
              <w:ind w:firstLine="0"/>
              <w:rPr>
                <w:color w:val="000000"/>
                <w:sz w:val="24"/>
                <w:szCs w:val="24"/>
              </w:rPr>
            </w:pPr>
            <w:r>
              <w:rPr>
                <w:color w:val="000000"/>
                <w:sz w:val="24"/>
                <w:szCs w:val="24"/>
              </w:rPr>
              <w:t>170</w:t>
            </w:r>
          </w:p>
        </w:tc>
      </w:tr>
    </w:tbl>
    <w:p w14:paraId="6C946D3F" w14:textId="77777777" w:rsidR="008E1FB0" w:rsidRDefault="008E1FB0" w:rsidP="008E1FB0">
      <w:pPr>
        <w:pStyle w:val="aff2"/>
      </w:pPr>
    </w:p>
    <w:p w14:paraId="152FEC0C" w14:textId="77777777" w:rsidR="008E1FB0" w:rsidRDefault="008E1FB0" w:rsidP="008E1FB0">
      <w:pPr>
        <w:pStyle w:val="a4"/>
      </w:pPr>
      <w:bookmarkStart w:id="69" w:name="_Toc198548929"/>
      <w:bookmarkStart w:id="70" w:name="_Toc200812171"/>
      <w:r>
        <w:t>Планирование ресурсов и расчет затрат</w:t>
      </w:r>
      <w:bookmarkEnd w:id="69"/>
      <w:bookmarkEnd w:id="70"/>
    </w:p>
    <w:p w14:paraId="6A7F3A09" w14:textId="3F6AF247" w:rsidR="008E1FB0" w:rsidRDefault="008E1FB0" w:rsidP="008E1FB0">
      <w:pPr>
        <w:pStyle w:val="aff2"/>
      </w:pPr>
      <w:r>
        <w:t xml:space="preserve">Список ресурсов проекта представлен в таблице </w:t>
      </w:r>
      <w:r w:rsidR="00A000D2">
        <w:fldChar w:fldCharType="begin"/>
      </w:r>
      <w:r w:rsidR="00A000D2">
        <w:instrText xml:space="preserve"> REF _Ref200803270 \h  \* MERGEFORMAT </w:instrText>
      </w:r>
      <w:r w:rsidR="00A000D2">
        <w:fldChar w:fldCharType="separate"/>
      </w:r>
      <w:r w:rsidR="003C1F10" w:rsidRPr="003C1F10">
        <w:rPr>
          <w:vanish/>
          <w:spacing w:val="40"/>
        </w:rPr>
        <w:t>Таблица</w:t>
      </w:r>
      <w:r w:rsidR="003C1F10" w:rsidRPr="003C1F10">
        <w:rPr>
          <w:vanish/>
        </w:rPr>
        <w:t xml:space="preserve"> </w:t>
      </w:r>
      <w:r w:rsidR="003C1F10">
        <w:rPr>
          <w:noProof/>
        </w:rPr>
        <w:t>9</w:t>
      </w:r>
      <w:r w:rsidR="00A000D2">
        <w:fldChar w:fldCharType="end"/>
      </w:r>
      <w:r>
        <w:t>.</w:t>
      </w:r>
    </w:p>
    <w:p w14:paraId="2DE25585" w14:textId="5BA9C0D5" w:rsidR="008E1FB0" w:rsidRDefault="008E1FB0" w:rsidP="008E1FB0">
      <w:pPr>
        <w:pStyle w:val="aff7"/>
        <w:keepNext/>
        <w:jc w:val="left"/>
      </w:pPr>
      <w:bookmarkStart w:id="71" w:name="_Ref200803270"/>
      <w:r w:rsidRPr="002F562E">
        <w:rPr>
          <w:spacing w:val="40"/>
        </w:rPr>
        <w:t>Таблица</w:t>
      </w:r>
      <w:r>
        <w:t xml:space="preserve"> </w:t>
      </w:r>
      <w:r>
        <w:fldChar w:fldCharType="begin"/>
      </w:r>
      <w:r>
        <w:instrText xml:space="preserve"> SEQ Таблица \* ARABIC </w:instrText>
      </w:r>
      <w:r>
        <w:fldChar w:fldCharType="separate"/>
      </w:r>
      <w:r w:rsidR="003C1F10">
        <w:rPr>
          <w:noProof/>
        </w:rPr>
        <w:t>9</w:t>
      </w:r>
      <w:r>
        <w:rPr>
          <w:noProof/>
        </w:rPr>
        <w:fldChar w:fldCharType="end"/>
      </w:r>
      <w:bookmarkEnd w:id="71"/>
      <w:r>
        <w:t xml:space="preserve"> - Список ресурсов</w:t>
      </w:r>
    </w:p>
    <w:tbl>
      <w:tblPr>
        <w:tblStyle w:val="afe"/>
        <w:tblW w:w="0" w:type="auto"/>
        <w:tblLook w:val="04A0" w:firstRow="1" w:lastRow="0" w:firstColumn="1" w:lastColumn="0" w:noHBand="0" w:noVBand="1"/>
      </w:tblPr>
      <w:tblGrid>
        <w:gridCol w:w="2571"/>
        <w:gridCol w:w="3521"/>
        <w:gridCol w:w="3820"/>
      </w:tblGrid>
      <w:tr w:rsidR="008E1FB0" w14:paraId="1CF53C5F" w14:textId="77777777" w:rsidTr="005662DE">
        <w:tc>
          <w:tcPr>
            <w:tcW w:w="2571" w:type="dxa"/>
          </w:tcPr>
          <w:p w14:paraId="5EF79885" w14:textId="77777777" w:rsidR="008E1FB0" w:rsidRPr="002F562E" w:rsidRDefault="008E1FB0" w:rsidP="005662DE">
            <w:pPr>
              <w:pStyle w:val="aff2"/>
              <w:ind w:firstLine="0"/>
              <w:rPr>
                <w:sz w:val="24"/>
                <w:szCs w:val="24"/>
              </w:rPr>
            </w:pPr>
            <w:r w:rsidRPr="002F562E">
              <w:rPr>
                <w:sz w:val="24"/>
                <w:szCs w:val="24"/>
              </w:rPr>
              <w:t>Наименование</w:t>
            </w:r>
          </w:p>
        </w:tc>
        <w:tc>
          <w:tcPr>
            <w:tcW w:w="3521" w:type="dxa"/>
          </w:tcPr>
          <w:p w14:paraId="5BA311E9" w14:textId="77777777" w:rsidR="008E1FB0" w:rsidRPr="002F562E" w:rsidRDefault="008E1FB0" w:rsidP="005662DE">
            <w:pPr>
              <w:pStyle w:val="aff2"/>
              <w:ind w:firstLine="0"/>
              <w:rPr>
                <w:sz w:val="24"/>
                <w:szCs w:val="24"/>
              </w:rPr>
            </w:pPr>
            <w:r>
              <w:rPr>
                <w:sz w:val="24"/>
                <w:szCs w:val="24"/>
              </w:rPr>
              <w:t>Тип</w:t>
            </w:r>
          </w:p>
        </w:tc>
        <w:tc>
          <w:tcPr>
            <w:tcW w:w="3820" w:type="dxa"/>
          </w:tcPr>
          <w:p w14:paraId="19F3118E" w14:textId="77777777" w:rsidR="008E1FB0" w:rsidRPr="002F562E" w:rsidRDefault="008E1FB0" w:rsidP="005662DE">
            <w:pPr>
              <w:pStyle w:val="aff2"/>
              <w:ind w:firstLine="0"/>
              <w:rPr>
                <w:sz w:val="24"/>
                <w:szCs w:val="24"/>
              </w:rPr>
            </w:pPr>
            <w:r w:rsidRPr="002F562E">
              <w:rPr>
                <w:sz w:val="24"/>
                <w:szCs w:val="24"/>
              </w:rPr>
              <w:t>Описание</w:t>
            </w:r>
          </w:p>
        </w:tc>
      </w:tr>
      <w:tr w:rsidR="008E1FB0" w14:paraId="75DC70C2" w14:textId="77777777" w:rsidTr="005662DE">
        <w:tc>
          <w:tcPr>
            <w:tcW w:w="2571" w:type="dxa"/>
          </w:tcPr>
          <w:p w14:paraId="0719BC71" w14:textId="77777777" w:rsidR="008E1FB0" w:rsidRPr="002F562E" w:rsidRDefault="008E1FB0" w:rsidP="005662DE">
            <w:pPr>
              <w:pStyle w:val="aff2"/>
              <w:ind w:firstLine="0"/>
              <w:rPr>
                <w:sz w:val="24"/>
                <w:szCs w:val="24"/>
              </w:rPr>
            </w:pPr>
            <w:r>
              <w:rPr>
                <w:sz w:val="24"/>
                <w:szCs w:val="24"/>
              </w:rPr>
              <w:t>Исполнитель</w:t>
            </w:r>
          </w:p>
        </w:tc>
        <w:tc>
          <w:tcPr>
            <w:tcW w:w="3521" w:type="dxa"/>
          </w:tcPr>
          <w:p w14:paraId="015EE9CF" w14:textId="77777777" w:rsidR="008E1FB0" w:rsidRDefault="008E1FB0" w:rsidP="005662DE">
            <w:pPr>
              <w:pStyle w:val="aff2"/>
              <w:ind w:firstLine="0"/>
              <w:rPr>
                <w:sz w:val="24"/>
                <w:szCs w:val="24"/>
              </w:rPr>
            </w:pPr>
            <w:r>
              <w:rPr>
                <w:sz w:val="24"/>
                <w:szCs w:val="24"/>
              </w:rPr>
              <w:t>Трудовой</w:t>
            </w:r>
          </w:p>
        </w:tc>
        <w:tc>
          <w:tcPr>
            <w:tcW w:w="3820" w:type="dxa"/>
          </w:tcPr>
          <w:p w14:paraId="313C6ADD" w14:textId="77777777" w:rsidR="008E1FB0" w:rsidRPr="002F562E" w:rsidRDefault="008E1FB0" w:rsidP="005662DE">
            <w:pPr>
              <w:pStyle w:val="aff2"/>
              <w:ind w:firstLine="0"/>
              <w:rPr>
                <w:sz w:val="24"/>
                <w:szCs w:val="24"/>
              </w:rPr>
            </w:pPr>
            <w:r>
              <w:rPr>
                <w:sz w:val="24"/>
                <w:szCs w:val="24"/>
              </w:rPr>
              <w:t>Основной исполнитель проекта. Выполняет основные задачи проекта: планирование, анализ, разработка, тестирование и внедрение</w:t>
            </w:r>
          </w:p>
        </w:tc>
      </w:tr>
      <w:tr w:rsidR="008E1FB0" w14:paraId="05996FAA" w14:textId="77777777" w:rsidTr="005662DE">
        <w:tc>
          <w:tcPr>
            <w:tcW w:w="2571" w:type="dxa"/>
          </w:tcPr>
          <w:p w14:paraId="24DEAAF7" w14:textId="77777777" w:rsidR="008E1FB0" w:rsidRPr="002F562E" w:rsidRDefault="008E1FB0" w:rsidP="005662DE">
            <w:pPr>
              <w:pStyle w:val="aff2"/>
              <w:ind w:firstLine="0"/>
              <w:rPr>
                <w:sz w:val="24"/>
                <w:szCs w:val="24"/>
              </w:rPr>
            </w:pPr>
            <w:r>
              <w:rPr>
                <w:sz w:val="24"/>
                <w:szCs w:val="24"/>
              </w:rPr>
              <w:t>Заказчик</w:t>
            </w:r>
          </w:p>
        </w:tc>
        <w:tc>
          <w:tcPr>
            <w:tcW w:w="3521" w:type="dxa"/>
          </w:tcPr>
          <w:p w14:paraId="0D5197EE" w14:textId="77777777" w:rsidR="008E1FB0" w:rsidRDefault="008E1FB0" w:rsidP="005662DE">
            <w:pPr>
              <w:pStyle w:val="aff2"/>
              <w:ind w:firstLine="0"/>
              <w:rPr>
                <w:sz w:val="24"/>
                <w:szCs w:val="24"/>
              </w:rPr>
            </w:pPr>
            <w:r>
              <w:rPr>
                <w:sz w:val="24"/>
                <w:szCs w:val="24"/>
              </w:rPr>
              <w:t>Трудовой</w:t>
            </w:r>
          </w:p>
        </w:tc>
        <w:tc>
          <w:tcPr>
            <w:tcW w:w="3820" w:type="dxa"/>
          </w:tcPr>
          <w:p w14:paraId="0E3E42E8" w14:textId="77777777" w:rsidR="008E1FB0" w:rsidRPr="002F562E" w:rsidRDefault="008E1FB0" w:rsidP="005662DE">
            <w:pPr>
              <w:pStyle w:val="aff2"/>
              <w:ind w:firstLine="0"/>
              <w:rPr>
                <w:sz w:val="24"/>
                <w:szCs w:val="24"/>
              </w:rPr>
            </w:pPr>
            <w:r>
              <w:rPr>
                <w:sz w:val="24"/>
                <w:szCs w:val="24"/>
              </w:rPr>
              <w:t>Представитель заказчика. Участвует в задачах определения требований и сдачи проекта</w:t>
            </w:r>
          </w:p>
        </w:tc>
      </w:tr>
      <w:tr w:rsidR="008E1FB0" w14:paraId="7F07ADBF" w14:textId="77777777" w:rsidTr="005662DE">
        <w:tc>
          <w:tcPr>
            <w:tcW w:w="2571" w:type="dxa"/>
          </w:tcPr>
          <w:p w14:paraId="6A5D74C4" w14:textId="77777777" w:rsidR="008E1FB0" w:rsidRDefault="008E1FB0" w:rsidP="005662DE">
            <w:pPr>
              <w:pStyle w:val="aff2"/>
              <w:ind w:firstLine="0"/>
              <w:rPr>
                <w:sz w:val="24"/>
                <w:szCs w:val="24"/>
              </w:rPr>
            </w:pPr>
            <w:r>
              <w:rPr>
                <w:sz w:val="24"/>
                <w:szCs w:val="24"/>
              </w:rPr>
              <w:t>Руководитель дипломной работы</w:t>
            </w:r>
          </w:p>
        </w:tc>
        <w:tc>
          <w:tcPr>
            <w:tcW w:w="3521" w:type="dxa"/>
          </w:tcPr>
          <w:p w14:paraId="1E558342" w14:textId="77777777" w:rsidR="008E1FB0" w:rsidRDefault="008E1FB0" w:rsidP="005662DE">
            <w:pPr>
              <w:pStyle w:val="aff2"/>
              <w:ind w:firstLine="0"/>
              <w:rPr>
                <w:sz w:val="24"/>
                <w:szCs w:val="24"/>
              </w:rPr>
            </w:pPr>
            <w:r>
              <w:rPr>
                <w:sz w:val="24"/>
                <w:szCs w:val="24"/>
              </w:rPr>
              <w:t>Трудовой</w:t>
            </w:r>
          </w:p>
        </w:tc>
        <w:tc>
          <w:tcPr>
            <w:tcW w:w="3820" w:type="dxa"/>
          </w:tcPr>
          <w:p w14:paraId="51993EB6" w14:textId="77777777" w:rsidR="008E1FB0" w:rsidRPr="002F562E" w:rsidRDefault="008E1FB0" w:rsidP="005662DE">
            <w:pPr>
              <w:pStyle w:val="aff2"/>
              <w:ind w:firstLine="0"/>
              <w:rPr>
                <w:sz w:val="24"/>
                <w:szCs w:val="24"/>
              </w:rPr>
            </w:pPr>
            <w:r>
              <w:rPr>
                <w:sz w:val="24"/>
                <w:szCs w:val="24"/>
              </w:rPr>
              <w:t>Преподаватель университета. Курирует проект и проводит необходимые консультации по работе</w:t>
            </w:r>
          </w:p>
        </w:tc>
      </w:tr>
      <w:tr w:rsidR="008E1FB0" w14:paraId="285CB0E0" w14:textId="77777777" w:rsidTr="005662DE">
        <w:tc>
          <w:tcPr>
            <w:tcW w:w="2571" w:type="dxa"/>
          </w:tcPr>
          <w:p w14:paraId="64A16C39" w14:textId="77777777" w:rsidR="008E1FB0" w:rsidRDefault="008E1FB0" w:rsidP="005662DE">
            <w:pPr>
              <w:pStyle w:val="aff2"/>
              <w:ind w:firstLine="0"/>
              <w:rPr>
                <w:sz w:val="24"/>
                <w:szCs w:val="24"/>
              </w:rPr>
            </w:pPr>
            <w:r>
              <w:rPr>
                <w:sz w:val="24"/>
                <w:szCs w:val="24"/>
              </w:rPr>
              <w:t>Ноутбук</w:t>
            </w:r>
          </w:p>
        </w:tc>
        <w:tc>
          <w:tcPr>
            <w:tcW w:w="3521" w:type="dxa"/>
          </w:tcPr>
          <w:p w14:paraId="1FC1C005" w14:textId="77777777" w:rsidR="008E1FB0" w:rsidRDefault="008E1FB0" w:rsidP="005662DE">
            <w:pPr>
              <w:pStyle w:val="aff2"/>
              <w:ind w:firstLine="0"/>
              <w:rPr>
                <w:sz w:val="24"/>
                <w:szCs w:val="24"/>
              </w:rPr>
            </w:pPr>
            <w:r>
              <w:rPr>
                <w:sz w:val="24"/>
                <w:szCs w:val="24"/>
              </w:rPr>
              <w:t>Материальный</w:t>
            </w:r>
          </w:p>
        </w:tc>
        <w:tc>
          <w:tcPr>
            <w:tcW w:w="3820" w:type="dxa"/>
          </w:tcPr>
          <w:p w14:paraId="66F03636" w14:textId="77777777" w:rsidR="008E1FB0" w:rsidRDefault="008E1FB0" w:rsidP="005662DE">
            <w:pPr>
              <w:pStyle w:val="aff2"/>
              <w:ind w:firstLine="0"/>
              <w:rPr>
                <w:sz w:val="24"/>
                <w:szCs w:val="24"/>
              </w:rPr>
            </w:pPr>
            <w:r>
              <w:rPr>
                <w:sz w:val="24"/>
                <w:szCs w:val="24"/>
              </w:rPr>
              <w:t>Ноутбук, с помощью которого производится выполнение проекта</w:t>
            </w:r>
          </w:p>
        </w:tc>
      </w:tr>
    </w:tbl>
    <w:p w14:paraId="06FA5380" w14:textId="77777777" w:rsidR="008E1FB0" w:rsidRDefault="008E1FB0" w:rsidP="008E1FB0">
      <w:pPr>
        <w:pStyle w:val="aff2"/>
        <w:spacing w:before="120"/>
      </w:pPr>
      <w:r>
        <w:lastRenderedPageBreak/>
        <w:t>Для расчета стандартных ставок трудовых ресурсов используется среднее значение предлагаемых зарплат на соответствующие должности в регионе Приморский край:</w:t>
      </w:r>
    </w:p>
    <w:p w14:paraId="4C620BF9" w14:textId="77777777" w:rsidR="008E1FB0" w:rsidRDefault="008E1FB0" w:rsidP="008E1FB0">
      <w:pPr>
        <w:pStyle w:val="aff2"/>
      </w:pPr>
      <w:r>
        <w:t>Ресурс «Исполнитель»: так как исполнитель является студентом университета, выполняющим выпускную квалификационную работу, стандартная ставка ресурса 0 рублей в час.</w:t>
      </w:r>
    </w:p>
    <w:p w14:paraId="68722B51" w14:textId="77777777" w:rsidR="008E1FB0" w:rsidRDefault="008E1FB0" w:rsidP="008E1FB0">
      <w:pPr>
        <w:pStyle w:val="aff2"/>
      </w:pPr>
      <w:r>
        <w:t>Ресурс «Заказчик»: вакансии «Руководитель проектов», «Менеджер отдела проектов» и подобные. Стандартная ставка 350 рублей в час.</w:t>
      </w:r>
    </w:p>
    <w:p w14:paraId="7EF4B6C9" w14:textId="77777777" w:rsidR="008E1FB0" w:rsidRDefault="008E1FB0" w:rsidP="008E1FB0">
      <w:pPr>
        <w:pStyle w:val="aff2"/>
      </w:pPr>
      <w:r>
        <w:t>Ресурс «Руководитель дипломной работы»: вакансии «Преподаватель». Стандартная ставка 815 рублей в час.</w:t>
      </w:r>
    </w:p>
    <w:p w14:paraId="0D154099" w14:textId="77777777" w:rsidR="008E1FB0" w:rsidRDefault="008E1FB0" w:rsidP="008E1FB0">
      <w:pPr>
        <w:pStyle w:val="aff2"/>
      </w:pPr>
      <w:r>
        <w:t>Стоимость материальных ресурсов:</w:t>
      </w:r>
    </w:p>
    <w:p w14:paraId="035BDF90" w14:textId="77777777" w:rsidR="008E1FB0" w:rsidRDefault="008E1FB0" w:rsidP="008E1FB0">
      <w:pPr>
        <w:pStyle w:val="aff2"/>
      </w:pPr>
      <w:r>
        <w:t>Ресурс «Ноутбук»: в качестве стоимости ресурса используется величина амортизации за период проекта. Стоимость ресурса 5000 рублей.</w:t>
      </w:r>
    </w:p>
    <w:p w14:paraId="769C50B4" w14:textId="77777777" w:rsidR="008E1FB0" w:rsidRPr="005D2B93" w:rsidRDefault="008E1FB0" w:rsidP="008E1FB0">
      <w:pPr>
        <w:pStyle w:val="aff2"/>
      </w:pPr>
      <w:r>
        <w:t xml:space="preserve">Ресурсы проекта в среде </w:t>
      </w:r>
      <w:r>
        <w:rPr>
          <w:lang w:val="en-US"/>
        </w:rPr>
        <w:t>Microsoft</w:t>
      </w:r>
      <w:r w:rsidRPr="005D2B93">
        <w:t xml:space="preserve"> </w:t>
      </w:r>
      <w:r>
        <w:rPr>
          <w:lang w:val="en-US"/>
        </w:rPr>
        <w:t>Project</w:t>
      </w:r>
      <w:r w:rsidRPr="005D2B93">
        <w:t xml:space="preserve"> </w:t>
      </w:r>
      <w:r>
        <w:t>представлены на рисунке Б.1.</w:t>
      </w:r>
    </w:p>
    <w:p w14:paraId="65D10ED6" w14:textId="77777777" w:rsidR="008E1FB0" w:rsidRDefault="008E1FB0" w:rsidP="008E1FB0">
      <w:pPr>
        <w:pStyle w:val="aff2"/>
      </w:pPr>
    </w:p>
    <w:p w14:paraId="203314EA" w14:textId="77777777" w:rsidR="008E1FB0" w:rsidRDefault="008E1FB0" w:rsidP="008E1FB0">
      <w:pPr>
        <w:pStyle w:val="a4"/>
      </w:pPr>
      <w:bookmarkStart w:id="72" w:name="_Toc198548930"/>
      <w:bookmarkStart w:id="73" w:name="_Toc200812172"/>
      <w:r>
        <w:t>Оптимизация</w:t>
      </w:r>
      <w:bookmarkEnd w:id="72"/>
      <w:bookmarkEnd w:id="73"/>
    </w:p>
    <w:p w14:paraId="62B6216F" w14:textId="77777777" w:rsidR="008E1FB0" w:rsidRDefault="008E1FB0" w:rsidP="008E1FB0">
      <w:pPr>
        <w:pStyle w:val="aff2"/>
      </w:pPr>
      <w:r>
        <w:t xml:space="preserve">Для оптимизации плана проекта применен метод критического пути. Проведен анализ и внесены изменения для сокращения длительности проекта. </w:t>
      </w:r>
    </w:p>
    <w:p w14:paraId="002D83A8" w14:textId="77777777" w:rsidR="008E1FB0" w:rsidRDefault="008E1FB0" w:rsidP="008E1FB0">
      <w:pPr>
        <w:pStyle w:val="aff2"/>
      </w:pPr>
      <w:r>
        <w:t>Анализ этапов «Составление плана проекта» и «Анализ требований и проектирование» показал, что их необходимо выполнять последовательно, так как именно на этапе «Составление плана проекта» формируется список задач для этапа «Анализ требований и проектирование», а также для других этапов, что не позволяет выполнять этап «Составление плана проекта» параллельно с другими этапами.</w:t>
      </w:r>
    </w:p>
    <w:p w14:paraId="6D207FD2" w14:textId="77777777" w:rsidR="008E1FB0" w:rsidRDefault="008E1FB0" w:rsidP="008E1FB0">
      <w:pPr>
        <w:pStyle w:val="aff2"/>
      </w:pPr>
      <w:r>
        <w:t>Анализ этапов «Анализ требований и проектирование» и «Разработка» показал, что эти этапы необходимо выполнять последовательно, так как на этапе «Анализ требований и проектирование» составляется проект программного средства, на основе которого будет выполняться разработка.</w:t>
      </w:r>
    </w:p>
    <w:p w14:paraId="12D4998C" w14:textId="77777777" w:rsidR="008E1FB0" w:rsidRDefault="008E1FB0" w:rsidP="008E1FB0">
      <w:pPr>
        <w:pStyle w:val="aff2"/>
      </w:pPr>
      <w:r>
        <w:t xml:space="preserve">Внутри этапа «Анализ требований и проектирование» возможно выполнять задачу «Проектирование интерфейса» после задачи «Проектирование архитектуры» с запаздыванием в 1 день, так как именно в ходе выполнения задачи </w:t>
      </w:r>
      <w:r>
        <w:lastRenderedPageBreak/>
        <w:t>«Проектирование интерфейса» формируется разделение программного средства по уровням и определяются пакеты, нуждающиеся в интерфейсе, который будет разрабатываться в задаче «Проектирование интерфейса». Это изменение сокращает длительность проекта на 6 дней.</w:t>
      </w:r>
    </w:p>
    <w:p w14:paraId="01135446" w14:textId="77777777" w:rsidR="008E1FB0" w:rsidRDefault="008E1FB0" w:rsidP="008E1FB0">
      <w:pPr>
        <w:pStyle w:val="aff2"/>
      </w:pPr>
      <w:r>
        <w:t>Анализ этапов «Разработка» и «Тестирование и исправление ошибок» показал, что эти этапы после задачи «</w:t>
      </w:r>
      <w:r>
        <w:rPr>
          <w:lang w:val="en-US"/>
        </w:rPr>
        <w:t>Backend</w:t>
      </w:r>
      <w:r w:rsidRPr="00AF779D">
        <w:t xml:space="preserve"> </w:t>
      </w:r>
      <w:r>
        <w:t>программирование» возможно выполнять параллельно, так как именно задача «</w:t>
      </w:r>
      <w:r>
        <w:rPr>
          <w:lang w:val="en-US"/>
        </w:rPr>
        <w:t>Backend</w:t>
      </w:r>
      <w:r w:rsidRPr="00AF779D">
        <w:t xml:space="preserve"> </w:t>
      </w:r>
      <w:r>
        <w:t>программирование» является наиболее крупной в этапе и в ней ожидается наибольшее число потенциальных ошибок, которые возможно обнаружить и исправить. Это изменение сокращает количество задач критического пути на 3 задачи и сокращает длительность на 25 дней.</w:t>
      </w:r>
    </w:p>
    <w:p w14:paraId="5D94AEAF" w14:textId="77777777" w:rsidR="008E1FB0" w:rsidRDefault="008E1FB0" w:rsidP="008E1FB0">
      <w:pPr>
        <w:pStyle w:val="aff2"/>
      </w:pPr>
      <w:r>
        <w:t>Анализ этапов «Разработка», «Тестирование и исправление ошибок» и «Внедрение» показал, что этап «Внедрение» необходимо выполнять последовательно этапам «Разработка» и «Тестирование и исправление ошибок», так как в ходе их выполнения разрабатывается и отлаживается программное средства, внедрение которого будет проходить в этапе «Внедрение».</w:t>
      </w:r>
    </w:p>
    <w:p w14:paraId="2BFE64B1" w14:textId="77777777" w:rsidR="008E1FB0" w:rsidRDefault="008E1FB0" w:rsidP="008E1FB0">
      <w:pPr>
        <w:pStyle w:val="aff2"/>
      </w:pPr>
      <w:r>
        <w:t>Оптимизация позволила сократить длительность проекта на 30 дней. Проект заканчивается за 56 дней до крайнего срока, что создает резерв для реагирования на неизвестные риски. Оптимизированный план представлен на рисунках А.11 – А.13.</w:t>
      </w:r>
    </w:p>
    <w:p w14:paraId="59699591" w14:textId="77777777" w:rsidR="008E1FB0" w:rsidRPr="0008369C" w:rsidRDefault="008E1FB0" w:rsidP="008E1FB0">
      <w:pPr>
        <w:pStyle w:val="aff2"/>
      </w:pPr>
      <w:r>
        <w:t xml:space="preserve">Оптимизированный проект в среде </w:t>
      </w:r>
      <w:r>
        <w:rPr>
          <w:lang w:val="en-US"/>
        </w:rPr>
        <w:t>Microsoft</w:t>
      </w:r>
      <w:r w:rsidRPr="0008369C">
        <w:t xml:space="preserve"> </w:t>
      </w:r>
      <w:r>
        <w:rPr>
          <w:lang w:val="en-US"/>
        </w:rPr>
        <w:t>Project</w:t>
      </w:r>
      <w:r w:rsidRPr="0008369C">
        <w:t xml:space="preserve"> </w:t>
      </w:r>
      <w:r>
        <w:t>представлен на рисунках Б.2 – Б.4.</w:t>
      </w:r>
    </w:p>
    <w:p w14:paraId="429BCF84" w14:textId="77777777" w:rsidR="008E1FB0" w:rsidRDefault="008E1FB0" w:rsidP="008E1FB0">
      <w:pPr>
        <w:pStyle w:val="aff2"/>
      </w:pPr>
    </w:p>
    <w:p w14:paraId="6E74CDBF" w14:textId="77777777" w:rsidR="008E1FB0" w:rsidRDefault="008E1FB0" w:rsidP="008E1FB0">
      <w:pPr>
        <w:pStyle w:val="a4"/>
      </w:pPr>
      <w:bookmarkStart w:id="74" w:name="_Toc198548931"/>
      <w:bookmarkStart w:id="75" w:name="_Toc200812173"/>
      <w:r>
        <w:t>Идентификация рисков и разработка стратегии их смягчения</w:t>
      </w:r>
      <w:bookmarkEnd w:id="74"/>
      <w:bookmarkEnd w:id="75"/>
    </w:p>
    <w:p w14:paraId="12060D94" w14:textId="621C98C7" w:rsidR="008E1FB0" w:rsidRDefault="008E1FB0" w:rsidP="008E1FB0">
      <w:pPr>
        <w:pStyle w:val="aff2"/>
      </w:pPr>
      <w:r>
        <w:t>Основным риском в расписании является задача «</w:t>
      </w:r>
      <w:r>
        <w:rPr>
          <w:lang w:val="en-US"/>
        </w:rPr>
        <w:t>Backend</w:t>
      </w:r>
      <w:r w:rsidRPr="008C184D">
        <w:t xml:space="preserve"> </w:t>
      </w:r>
      <w:r>
        <w:t>программирование», имеющая длительность 30 дней. Использование задач с большой длительностью снижает качество планирования и повышает количество неточностей. Для облегчения контроля задачу необходимо разделить на более короткие задачи. Задачи, полученные путем декомпозиции задачи «</w:t>
      </w:r>
      <w:r>
        <w:rPr>
          <w:lang w:val="en-US"/>
        </w:rPr>
        <w:t>Backend</w:t>
      </w:r>
      <w:r w:rsidRPr="008C184D">
        <w:t xml:space="preserve"> </w:t>
      </w:r>
      <w:r>
        <w:t xml:space="preserve">программирование» представлены в таблице </w:t>
      </w:r>
      <w:r w:rsidR="001F0488">
        <w:fldChar w:fldCharType="begin"/>
      </w:r>
      <w:r w:rsidR="001F0488">
        <w:instrText xml:space="preserve"> REF _Ref200803293 \h  \* MERGEFORMAT </w:instrText>
      </w:r>
      <w:r w:rsidR="001F0488">
        <w:fldChar w:fldCharType="separate"/>
      </w:r>
      <w:r w:rsidR="003C1F10" w:rsidRPr="003C1F10">
        <w:rPr>
          <w:vanish/>
          <w:spacing w:val="40"/>
        </w:rPr>
        <w:t>Таблица</w:t>
      </w:r>
      <w:r w:rsidR="003C1F10" w:rsidRPr="003C1F10">
        <w:rPr>
          <w:vanish/>
        </w:rPr>
        <w:t xml:space="preserve"> </w:t>
      </w:r>
      <w:r w:rsidR="003C1F10">
        <w:rPr>
          <w:noProof/>
        </w:rPr>
        <w:t>10</w:t>
      </w:r>
      <w:r w:rsidR="001F0488">
        <w:fldChar w:fldCharType="end"/>
      </w:r>
      <w:r>
        <w:t>.</w:t>
      </w:r>
    </w:p>
    <w:p w14:paraId="0D439D8B" w14:textId="7160E2BD" w:rsidR="008E1FB0" w:rsidRPr="00574A3A" w:rsidRDefault="008E1FB0" w:rsidP="008E1FB0">
      <w:pPr>
        <w:pStyle w:val="aff7"/>
        <w:keepNext/>
        <w:jc w:val="left"/>
      </w:pPr>
      <w:bookmarkStart w:id="76" w:name="_Ref200803293"/>
      <w:r w:rsidRPr="00574A3A">
        <w:rPr>
          <w:spacing w:val="40"/>
        </w:rPr>
        <w:lastRenderedPageBreak/>
        <w:t>Таблица</w:t>
      </w:r>
      <w:r>
        <w:t xml:space="preserve"> </w:t>
      </w:r>
      <w:r>
        <w:fldChar w:fldCharType="begin"/>
      </w:r>
      <w:r>
        <w:instrText xml:space="preserve"> SEQ Таблица \* ARABIC </w:instrText>
      </w:r>
      <w:r>
        <w:fldChar w:fldCharType="separate"/>
      </w:r>
      <w:r w:rsidR="003C1F10">
        <w:rPr>
          <w:noProof/>
        </w:rPr>
        <w:t>10</w:t>
      </w:r>
      <w:r>
        <w:rPr>
          <w:noProof/>
        </w:rPr>
        <w:fldChar w:fldCharType="end"/>
      </w:r>
      <w:bookmarkEnd w:id="76"/>
      <w:r>
        <w:t xml:space="preserve"> – Декомпозиция задачи «</w:t>
      </w:r>
      <w:r>
        <w:rPr>
          <w:lang w:val="en-US"/>
        </w:rPr>
        <w:t>Backend</w:t>
      </w:r>
      <w:r w:rsidRPr="00574A3A">
        <w:t xml:space="preserve"> </w:t>
      </w:r>
      <w:r>
        <w:t>программирование»</w:t>
      </w:r>
    </w:p>
    <w:tbl>
      <w:tblPr>
        <w:tblStyle w:val="afe"/>
        <w:tblW w:w="0" w:type="auto"/>
        <w:tblLook w:val="04A0" w:firstRow="1" w:lastRow="0" w:firstColumn="1" w:lastColumn="0" w:noHBand="0" w:noVBand="1"/>
      </w:tblPr>
      <w:tblGrid>
        <w:gridCol w:w="1652"/>
        <w:gridCol w:w="3021"/>
        <w:gridCol w:w="1276"/>
        <w:gridCol w:w="1276"/>
        <w:gridCol w:w="1417"/>
        <w:gridCol w:w="1270"/>
      </w:tblGrid>
      <w:tr w:rsidR="008E1FB0" w14:paraId="4AD9D0C5" w14:textId="77777777" w:rsidTr="005662DE">
        <w:tc>
          <w:tcPr>
            <w:tcW w:w="1652" w:type="dxa"/>
          </w:tcPr>
          <w:p w14:paraId="75FF8881" w14:textId="77777777" w:rsidR="008E1FB0" w:rsidRPr="008C184D" w:rsidRDefault="008E1FB0" w:rsidP="005662DE">
            <w:pPr>
              <w:pStyle w:val="aff2"/>
              <w:ind w:firstLine="0"/>
              <w:rPr>
                <w:sz w:val="24"/>
                <w:szCs w:val="24"/>
              </w:rPr>
            </w:pPr>
            <w:r w:rsidRPr="008C184D">
              <w:rPr>
                <w:sz w:val="24"/>
                <w:szCs w:val="24"/>
              </w:rPr>
              <w:t>Наименование</w:t>
            </w:r>
          </w:p>
        </w:tc>
        <w:tc>
          <w:tcPr>
            <w:tcW w:w="3021" w:type="dxa"/>
          </w:tcPr>
          <w:p w14:paraId="6724A0BE" w14:textId="77777777" w:rsidR="008E1FB0" w:rsidRPr="008C184D" w:rsidRDefault="008E1FB0" w:rsidP="005662DE">
            <w:pPr>
              <w:pStyle w:val="aff2"/>
              <w:ind w:firstLine="0"/>
              <w:rPr>
                <w:sz w:val="24"/>
                <w:szCs w:val="24"/>
              </w:rPr>
            </w:pPr>
            <w:r w:rsidRPr="008C184D">
              <w:rPr>
                <w:sz w:val="24"/>
                <w:szCs w:val="24"/>
              </w:rPr>
              <w:t>Описание</w:t>
            </w:r>
          </w:p>
        </w:tc>
        <w:tc>
          <w:tcPr>
            <w:tcW w:w="1276" w:type="dxa"/>
          </w:tcPr>
          <w:p w14:paraId="033777D0" w14:textId="77777777" w:rsidR="008E1FB0" w:rsidRPr="007473D6" w:rsidRDefault="008E1FB0" w:rsidP="005662DE">
            <w:pPr>
              <w:pStyle w:val="aff2"/>
              <w:ind w:firstLine="0"/>
              <w:rPr>
                <w:sz w:val="24"/>
                <w:szCs w:val="24"/>
              </w:rPr>
            </w:pPr>
            <w:r w:rsidRPr="008C184D">
              <w:rPr>
                <w:sz w:val="24"/>
                <w:szCs w:val="24"/>
              </w:rPr>
              <w:t xml:space="preserve">Оптимистичная оценка, </w:t>
            </w:r>
            <w:r w:rsidRPr="008C184D">
              <w:rPr>
                <w:sz w:val="24"/>
                <w:szCs w:val="24"/>
                <w:lang w:val="en-US"/>
              </w:rPr>
              <w:t>T</w:t>
            </w:r>
            <w:r w:rsidRPr="008C184D">
              <w:rPr>
                <w:sz w:val="24"/>
                <w:szCs w:val="24"/>
                <w:vertAlign w:val="subscript"/>
                <w:lang w:val="en-US"/>
              </w:rPr>
              <w:t>min</w:t>
            </w:r>
            <w:r>
              <w:rPr>
                <w:sz w:val="24"/>
                <w:szCs w:val="24"/>
              </w:rPr>
              <w:t>, дней</w:t>
            </w:r>
          </w:p>
        </w:tc>
        <w:tc>
          <w:tcPr>
            <w:tcW w:w="1276" w:type="dxa"/>
          </w:tcPr>
          <w:p w14:paraId="01FC116D" w14:textId="77777777" w:rsidR="008E1FB0" w:rsidRPr="008C184D" w:rsidRDefault="008E1FB0" w:rsidP="005662DE">
            <w:pPr>
              <w:pStyle w:val="aff2"/>
              <w:ind w:firstLine="0"/>
              <w:rPr>
                <w:sz w:val="24"/>
                <w:szCs w:val="24"/>
              </w:rPr>
            </w:pPr>
            <w:r w:rsidRPr="008C184D">
              <w:rPr>
                <w:sz w:val="24"/>
                <w:szCs w:val="24"/>
              </w:rPr>
              <w:t xml:space="preserve">Реалистичная оценка, </w:t>
            </w:r>
            <w:r w:rsidRPr="008C184D">
              <w:rPr>
                <w:sz w:val="24"/>
                <w:szCs w:val="24"/>
                <w:lang w:val="en-US"/>
              </w:rPr>
              <w:t>T</w:t>
            </w:r>
            <w:r w:rsidRPr="008C184D">
              <w:rPr>
                <w:sz w:val="24"/>
                <w:szCs w:val="24"/>
                <w:vertAlign w:val="subscript"/>
              </w:rPr>
              <w:t>нв</w:t>
            </w:r>
            <w:r>
              <w:rPr>
                <w:sz w:val="24"/>
                <w:szCs w:val="24"/>
              </w:rPr>
              <w:t>, дней</w:t>
            </w:r>
          </w:p>
        </w:tc>
        <w:tc>
          <w:tcPr>
            <w:tcW w:w="1417" w:type="dxa"/>
          </w:tcPr>
          <w:p w14:paraId="3E35322E" w14:textId="77777777" w:rsidR="008E1FB0" w:rsidRPr="008C184D" w:rsidRDefault="008E1FB0" w:rsidP="005662DE">
            <w:pPr>
              <w:pStyle w:val="aff2"/>
              <w:ind w:firstLine="0"/>
              <w:rPr>
                <w:sz w:val="24"/>
                <w:szCs w:val="24"/>
                <w:lang w:val="en-US"/>
              </w:rPr>
            </w:pPr>
            <w:r w:rsidRPr="008C184D">
              <w:rPr>
                <w:sz w:val="24"/>
                <w:szCs w:val="24"/>
              </w:rPr>
              <w:t xml:space="preserve">Пессимистичная оценка, </w:t>
            </w:r>
            <w:r w:rsidRPr="008C184D">
              <w:rPr>
                <w:sz w:val="24"/>
                <w:szCs w:val="24"/>
                <w:lang w:val="en-US"/>
              </w:rPr>
              <w:t>T</w:t>
            </w:r>
            <w:r w:rsidRPr="008C184D">
              <w:rPr>
                <w:sz w:val="24"/>
                <w:szCs w:val="24"/>
                <w:vertAlign w:val="subscript"/>
                <w:lang w:val="en-US"/>
              </w:rPr>
              <w:t>max</w:t>
            </w:r>
            <w:r>
              <w:rPr>
                <w:sz w:val="24"/>
                <w:szCs w:val="24"/>
              </w:rPr>
              <w:t>, дней</w:t>
            </w:r>
          </w:p>
        </w:tc>
        <w:tc>
          <w:tcPr>
            <w:tcW w:w="1270" w:type="dxa"/>
          </w:tcPr>
          <w:p w14:paraId="19D2E64D" w14:textId="77777777" w:rsidR="008E1FB0" w:rsidRPr="008C184D" w:rsidRDefault="008E1FB0" w:rsidP="005662DE">
            <w:pPr>
              <w:pStyle w:val="aff2"/>
              <w:ind w:firstLine="0"/>
              <w:rPr>
                <w:sz w:val="24"/>
                <w:szCs w:val="24"/>
                <w:vertAlign w:val="subscript"/>
              </w:rPr>
            </w:pPr>
            <w:r w:rsidRPr="008C184D">
              <w:rPr>
                <w:sz w:val="24"/>
                <w:szCs w:val="24"/>
              </w:rPr>
              <w:t xml:space="preserve">Ожидаемая продолжительность, </w:t>
            </w:r>
            <w:r w:rsidRPr="008C184D">
              <w:rPr>
                <w:sz w:val="24"/>
                <w:szCs w:val="24"/>
                <w:lang w:val="en-US"/>
              </w:rPr>
              <w:t>T</w:t>
            </w:r>
            <w:r w:rsidRPr="008C184D">
              <w:rPr>
                <w:sz w:val="24"/>
                <w:szCs w:val="24"/>
                <w:vertAlign w:val="subscript"/>
              </w:rPr>
              <w:t>ож</w:t>
            </w:r>
            <w:r>
              <w:rPr>
                <w:sz w:val="24"/>
                <w:szCs w:val="24"/>
              </w:rPr>
              <w:t>, дней</w:t>
            </w:r>
          </w:p>
        </w:tc>
      </w:tr>
      <w:tr w:rsidR="008E1FB0" w14:paraId="05FC242A" w14:textId="77777777" w:rsidTr="005662DE">
        <w:tc>
          <w:tcPr>
            <w:tcW w:w="1652" w:type="dxa"/>
          </w:tcPr>
          <w:p w14:paraId="212AE345" w14:textId="77777777" w:rsidR="008E1FB0" w:rsidRPr="008C184D" w:rsidRDefault="008E1FB0" w:rsidP="005662DE">
            <w:pPr>
              <w:pStyle w:val="aff2"/>
              <w:ind w:firstLine="0"/>
              <w:rPr>
                <w:sz w:val="24"/>
                <w:szCs w:val="24"/>
              </w:rPr>
            </w:pPr>
            <w:r>
              <w:rPr>
                <w:sz w:val="24"/>
                <w:szCs w:val="24"/>
              </w:rPr>
              <w:t>Разработка основных классов</w:t>
            </w:r>
          </w:p>
        </w:tc>
        <w:tc>
          <w:tcPr>
            <w:tcW w:w="3021" w:type="dxa"/>
          </w:tcPr>
          <w:p w14:paraId="055D8F68" w14:textId="77777777" w:rsidR="008E1FB0" w:rsidRPr="008C184D" w:rsidRDefault="008E1FB0" w:rsidP="005662DE">
            <w:pPr>
              <w:pStyle w:val="aff2"/>
              <w:ind w:firstLine="0"/>
              <w:rPr>
                <w:sz w:val="24"/>
                <w:szCs w:val="24"/>
              </w:rPr>
            </w:pPr>
            <w:r>
              <w:rPr>
                <w:sz w:val="24"/>
                <w:szCs w:val="24"/>
              </w:rPr>
              <w:t>Разработка классов, полученных на этапе проектирования</w:t>
            </w:r>
          </w:p>
        </w:tc>
        <w:tc>
          <w:tcPr>
            <w:tcW w:w="1276" w:type="dxa"/>
          </w:tcPr>
          <w:p w14:paraId="71534B3D" w14:textId="77777777" w:rsidR="008E1FB0" w:rsidRPr="008C184D" w:rsidRDefault="008E1FB0" w:rsidP="005662DE">
            <w:pPr>
              <w:pStyle w:val="aff2"/>
              <w:ind w:firstLine="0"/>
              <w:rPr>
                <w:sz w:val="24"/>
                <w:szCs w:val="24"/>
              </w:rPr>
            </w:pPr>
            <w:r>
              <w:rPr>
                <w:sz w:val="24"/>
                <w:szCs w:val="24"/>
              </w:rPr>
              <w:t>2</w:t>
            </w:r>
          </w:p>
        </w:tc>
        <w:tc>
          <w:tcPr>
            <w:tcW w:w="1276" w:type="dxa"/>
          </w:tcPr>
          <w:p w14:paraId="237A67C9" w14:textId="77777777" w:rsidR="008E1FB0" w:rsidRPr="008C184D" w:rsidRDefault="008E1FB0" w:rsidP="005662DE">
            <w:pPr>
              <w:pStyle w:val="aff2"/>
              <w:ind w:firstLine="0"/>
              <w:rPr>
                <w:sz w:val="24"/>
                <w:szCs w:val="24"/>
              </w:rPr>
            </w:pPr>
            <w:r>
              <w:rPr>
                <w:sz w:val="24"/>
                <w:szCs w:val="24"/>
              </w:rPr>
              <w:t>4</w:t>
            </w:r>
          </w:p>
        </w:tc>
        <w:tc>
          <w:tcPr>
            <w:tcW w:w="1417" w:type="dxa"/>
          </w:tcPr>
          <w:p w14:paraId="29EC50FA" w14:textId="77777777" w:rsidR="008E1FB0" w:rsidRPr="008C184D" w:rsidRDefault="008E1FB0" w:rsidP="005662DE">
            <w:pPr>
              <w:pStyle w:val="aff2"/>
              <w:ind w:firstLine="0"/>
              <w:rPr>
                <w:sz w:val="24"/>
                <w:szCs w:val="24"/>
              </w:rPr>
            </w:pPr>
            <w:r>
              <w:rPr>
                <w:sz w:val="24"/>
                <w:szCs w:val="24"/>
              </w:rPr>
              <w:t>12</w:t>
            </w:r>
          </w:p>
        </w:tc>
        <w:tc>
          <w:tcPr>
            <w:tcW w:w="1270" w:type="dxa"/>
          </w:tcPr>
          <w:p w14:paraId="69EB612E" w14:textId="77777777" w:rsidR="008E1FB0" w:rsidRPr="008C184D" w:rsidRDefault="008E1FB0" w:rsidP="005662DE">
            <w:pPr>
              <w:pStyle w:val="aff2"/>
              <w:ind w:firstLine="0"/>
              <w:rPr>
                <w:sz w:val="24"/>
                <w:szCs w:val="24"/>
              </w:rPr>
            </w:pPr>
            <w:r>
              <w:rPr>
                <w:sz w:val="24"/>
                <w:szCs w:val="24"/>
              </w:rPr>
              <w:t>5</w:t>
            </w:r>
          </w:p>
        </w:tc>
      </w:tr>
      <w:tr w:rsidR="008E1FB0" w14:paraId="67850FB3" w14:textId="77777777" w:rsidTr="005662DE">
        <w:tc>
          <w:tcPr>
            <w:tcW w:w="1652" w:type="dxa"/>
          </w:tcPr>
          <w:p w14:paraId="35041BCD" w14:textId="77777777" w:rsidR="008E1FB0" w:rsidRDefault="008E1FB0" w:rsidP="005662DE">
            <w:pPr>
              <w:pStyle w:val="aff2"/>
              <w:ind w:firstLine="0"/>
              <w:rPr>
                <w:sz w:val="24"/>
                <w:szCs w:val="24"/>
              </w:rPr>
            </w:pPr>
            <w:r>
              <w:rPr>
                <w:sz w:val="24"/>
                <w:szCs w:val="24"/>
              </w:rPr>
              <w:t>Разработка бизнес-логики</w:t>
            </w:r>
          </w:p>
        </w:tc>
        <w:tc>
          <w:tcPr>
            <w:tcW w:w="3021" w:type="dxa"/>
          </w:tcPr>
          <w:p w14:paraId="79AB5851" w14:textId="77777777" w:rsidR="008E1FB0" w:rsidRDefault="008E1FB0" w:rsidP="005662DE">
            <w:pPr>
              <w:pStyle w:val="aff2"/>
              <w:ind w:firstLine="0"/>
              <w:rPr>
                <w:sz w:val="24"/>
                <w:szCs w:val="24"/>
              </w:rPr>
            </w:pPr>
            <w:r>
              <w:rPr>
                <w:sz w:val="24"/>
                <w:szCs w:val="24"/>
              </w:rPr>
              <w:t>Разработка функций и методов, обеспечивающих функционал</w:t>
            </w:r>
          </w:p>
        </w:tc>
        <w:tc>
          <w:tcPr>
            <w:tcW w:w="1276" w:type="dxa"/>
          </w:tcPr>
          <w:p w14:paraId="3D681B41" w14:textId="77777777" w:rsidR="008E1FB0" w:rsidRPr="008C184D" w:rsidRDefault="008E1FB0" w:rsidP="005662DE">
            <w:pPr>
              <w:pStyle w:val="aff2"/>
              <w:ind w:firstLine="0"/>
              <w:rPr>
                <w:sz w:val="24"/>
                <w:szCs w:val="24"/>
              </w:rPr>
            </w:pPr>
            <w:r>
              <w:rPr>
                <w:sz w:val="24"/>
                <w:szCs w:val="24"/>
              </w:rPr>
              <w:t>10</w:t>
            </w:r>
          </w:p>
        </w:tc>
        <w:tc>
          <w:tcPr>
            <w:tcW w:w="1276" w:type="dxa"/>
          </w:tcPr>
          <w:p w14:paraId="5DEA61F5" w14:textId="77777777" w:rsidR="008E1FB0" w:rsidRPr="008C184D" w:rsidRDefault="008E1FB0" w:rsidP="005662DE">
            <w:pPr>
              <w:pStyle w:val="aff2"/>
              <w:ind w:firstLine="0"/>
              <w:rPr>
                <w:sz w:val="24"/>
                <w:szCs w:val="24"/>
              </w:rPr>
            </w:pPr>
            <w:r>
              <w:rPr>
                <w:sz w:val="24"/>
                <w:szCs w:val="24"/>
              </w:rPr>
              <w:t>15</w:t>
            </w:r>
          </w:p>
        </w:tc>
        <w:tc>
          <w:tcPr>
            <w:tcW w:w="1417" w:type="dxa"/>
          </w:tcPr>
          <w:p w14:paraId="03BCC993" w14:textId="77777777" w:rsidR="008E1FB0" w:rsidRPr="008C184D" w:rsidRDefault="008E1FB0" w:rsidP="005662DE">
            <w:pPr>
              <w:pStyle w:val="aff2"/>
              <w:ind w:firstLine="0"/>
              <w:rPr>
                <w:sz w:val="24"/>
                <w:szCs w:val="24"/>
              </w:rPr>
            </w:pPr>
            <w:r>
              <w:rPr>
                <w:sz w:val="24"/>
                <w:szCs w:val="24"/>
              </w:rPr>
              <w:t>26</w:t>
            </w:r>
          </w:p>
        </w:tc>
        <w:tc>
          <w:tcPr>
            <w:tcW w:w="1270" w:type="dxa"/>
          </w:tcPr>
          <w:p w14:paraId="7C8DD082" w14:textId="77777777" w:rsidR="008E1FB0" w:rsidRPr="008C184D" w:rsidRDefault="008E1FB0" w:rsidP="005662DE">
            <w:pPr>
              <w:pStyle w:val="aff2"/>
              <w:ind w:firstLine="0"/>
              <w:rPr>
                <w:sz w:val="24"/>
                <w:szCs w:val="24"/>
              </w:rPr>
            </w:pPr>
            <w:r>
              <w:rPr>
                <w:sz w:val="24"/>
                <w:szCs w:val="24"/>
              </w:rPr>
              <w:t>15</w:t>
            </w:r>
          </w:p>
        </w:tc>
      </w:tr>
      <w:tr w:rsidR="008E1FB0" w14:paraId="7F203EC8" w14:textId="77777777" w:rsidTr="005662DE">
        <w:tc>
          <w:tcPr>
            <w:tcW w:w="1652" w:type="dxa"/>
          </w:tcPr>
          <w:p w14:paraId="76B82542" w14:textId="77777777" w:rsidR="008E1FB0" w:rsidRDefault="008E1FB0" w:rsidP="005662DE">
            <w:pPr>
              <w:pStyle w:val="aff2"/>
              <w:ind w:firstLine="0"/>
              <w:rPr>
                <w:sz w:val="24"/>
                <w:szCs w:val="24"/>
              </w:rPr>
            </w:pPr>
            <w:r>
              <w:rPr>
                <w:sz w:val="24"/>
                <w:szCs w:val="24"/>
              </w:rPr>
              <w:t>Разработка взаимодействия с СУБД</w:t>
            </w:r>
          </w:p>
        </w:tc>
        <w:tc>
          <w:tcPr>
            <w:tcW w:w="3021" w:type="dxa"/>
          </w:tcPr>
          <w:p w14:paraId="117A5003" w14:textId="77777777" w:rsidR="008E1FB0" w:rsidRDefault="008E1FB0" w:rsidP="005662DE">
            <w:pPr>
              <w:pStyle w:val="aff2"/>
              <w:ind w:firstLine="0"/>
              <w:rPr>
                <w:sz w:val="24"/>
                <w:szCs w:val="24"/>
              </w:rPr>
            </w:pPr>
            <w:r>
              <w:rPr>
                <w:sz w:val="24"/>
                <w:szCs w:val="24"/>
              </w:rPr>
              <w:t>Разработка функций и методов, обеспечивающих взаимодействие программного средства с системой управления базами данных (СУБД)</w:t>
            </w:r>
          </w:p>
        </w:tc>
        <w:tc>
          <w:tcPr>
            <w:tcW w:w="1276" w:type="dxa"/>
          </w:tcPr>
          <w:p w14:paraId="1C5C4075" w14:textId="77777777" w:rsidR="008E1FB0" w:rsidRPr="008C184D" w:rsidRDefault="008E1FB0" w:rsidP="005662DE">
            <w:pPr>
              <w:pStyle w:val="aff2"/>
              <w:ind w:firstLine="0"/>
              <w:rPr>
                <w:sz w:val="24"/>
                <w:szCs w:val="24"/>
              </w:rPr>
            </w:pPr>
            <w:r>
              <w:rPr>
                <w:sz w:val="24"/>
                <w:szCs w:val="24"/>
              </w:rPr>
              <w:t>5</w:t>
            </w:r>
          </w:p>
        </w:tc>
        <w:tc>
          <w:tcPr>
            <w:tcW w:w="1276" w:type="dxa"/>
          </w:tcPr>
          <w:p w14:paraId="1A219947" w14:textId="77777777" w:rsidR="008E1FB0" w:rsidRPr="008C184D" w:rsidRDefault="008E1FB0" w:rsidP="005662DE">
            <w:pPr>
              <w:pStyle w:val="aff2"/>
              <w:ind w:firstLine="0"/>
              <w:rPr>
                <w:sz w:val="24"/>
                <w:szCs w:val="24"/>
              </w:rPr>
            </w:pPr>
            <w:r>
              <w:rPr>
                <w:sz w:val="24"/>
                <w:szCs w:val="24"/>
              </w:rPr>
              <w:t>10</w:t>
            </w:r>
          </w:p>
        </w:tc>
        <w:tc>
          <w:tcPr>
            <w:tcW w:w="1417" w:type="dxa"/>
          </w:tcPr>
          <w:p w14:paraId="16020B4B" w14:textId="77777777" w:rsidR="008E1FB0" w:rsidRPr="008C184D" w:rsidRDefault="008E1FB0" w:rsidP="005662DE">
            <w:pPr>
              <w:pStyle w:val="aff2"/>
              <w:ind w:firstLine="0"/>
              <w:rPr>
                <w:sz w:val="24"/>
                <w:szCs w:val="24"/>
              </w:rPr>
            </w:pPr>
            <w:r>
              <w:rPr>
                <w:sz w:val="24"/>
                <w:szCs w:val="24"/>
              </w:rPr>
              <w:t>15</w:t>
            </w:r>
          </w:p>
        </w:tc>
        <w:tc>
          <w:tcPr>
            <w:tcW w:w="1270" w:type="dxa"/>
          </w:tcPr>
          <w:p w14:paraId="6777EF32" w14:textId="77777777" w:rsidR="008E1FB0" w:rsidRPr="008C184D" w:rsidRDefault="008E1FB0" w:rsidP="005662DE">
            <w:pPr>
              <w:pStyle w:val="aff2"/>
              <w:ind w:firstLine="0"/>
              <w:rPr>
                <w:sz w:val="24"/>
                <w:szCs w:val="24"/>
              </w:rPr>
            </w:pPr>
            <w:r>
              <w:rPr>
                <w:sz w:val="24"/>
                <w:szCs w:val="24"/>
              </w:rPr>
              <w:t>10</w:t>
            </w:r>
          </w:p>
        </w:tc>
      </w:tr>
    </w:tbl>
    <w:p w14:paraId="131574E5" w14:textId="77777777" w:rsidR="008E1FB0" w:rsidRDefault="008E1FB0" w:rsidP="008E1FB0">
      <w:pPr>
        <w:pStyle w:val="aff2"/>
        <w:spacing w:before="120"/>
      </w:pPr>
      <w:r>
        <w:t>Ресурсный риск связан с ресурсом «Заказчик». Доступность ресурса неизвестна, существует риск недоступности ресурса в необходимое время. Параметры риска:</w:t>
      </w:r>
    </w:p>
    <w:p w14:paraId="393240F2" w14:textId="77777777" w:rsidR="008E1FB0" w:rsidRDefault="008E1FB0">
      <w:pPr>
        <w:pStyle w:val="aff2"/>
        <w:numPr>
          <w:ilvl w:val="0"/>
          <w:numId w:val="12"/>
        </w:numPr>
      </w:pPr>
      <w:r>
        <w:t>вероятность возникновения: 0,4;</w:t>
      </w:r>
    </w:p>
    <w:p w14:paraId="57F24FE4" w14:textId="77777777" w:rsidR="008E1FB0" w:rsidRDefault="008E1FB0">
      <w:pPr>
        <w:pStyle w:val="aff2"/>
        <w:numPr>
          <w:ilvl w:val="0"/>
          <w:numId w:val="12"/>
        </w:numPr>
      </w:pPr>
      <w:r>
        <w:t>потенциальное влияние: 1;</w:t>
      </w:r>
    </w:p>
    <w:p w14:paraId="05EFBEB7" w14:textId="77777777" w:rsidR="008E1FB0" w:rsidRDefault="008E1FB0">
      <w:pPr>
        <w:pStyle w:val="aff2"/>
        <w:numPr>
          <w:ilvl w:val="0"/>
          <w:numId w:val="12"/>
        </w:numPr>
      </w:pPr>
      <w:r>
        <w:t>ранг риска: 0,4 – средний;</w:t>
      </w:r>
    </w:p>
    <w:p w14:paraId="597420A3" w14:textId="77777777" w:rsidR="008E1FB0" w:rsidRDefault="008E1FB0">
      <w:pPr>
        <w:pStyle w:val="aff2"/>
        <w:numPr>
          <w:ilvl w:val="0"/>
          <w:numId w:val="12"/>
        </w:numPr>
      </w:pPr>
      <w:r>
        <w:t>стратегия смягчения: увеличение длительности задачи «Интервьюирование заказчика» с 2 до 5 дней.</w:t>
      </w:r>
    </w:p>
    <w:p w14:paraId="5714E2DB" w14:textId="77777777" w:rsidR="008E1FB0" w:rsidRDefault="008E1FB0">
      <w:pPr>
        <w:pStyle w:val="aff2"/>
        <w:numPr>
          <w:ilvl w:val="0"/>
          <w:numId w:val="12"/>
        </w:numPr>
      </w:pPr>
      <w:r>
        <w:t>план реакции: при возникновении риска возможно увеличение длительности задачи «Интервьюирование заказчика» на срок, необходимы для выполнения задачи. Это также увеличит длительность проекта на соответствующий срок, но наличие достаточного резерва времени не позволит этому повлиять на итоговые сроки.</w:t>
      </w:r>
    </w:p>
    <w:p w14:paraId="574FDD00" w14:textId="77777777" w:rsidR="008E1FB0" w:rsidRDefault="008E1FB0" w:rsidP="008E1FB0">
      <w:pPr>
        <w:pStyle w:val="aff2"/>
      </w:pPr>
      <w:r>
        <w:lastRenderedPageBreak/>
        <w:t>Ресурсные риски связаны с ресурсом «Исполнитель». Ресурс имеет большой объем и долю работ проекта, что делает проект зависимым от ресурса. Параметры риска:</w:t>
      </w:r>
    </w:p>
    <w:p w14:paraId="2DDE22FE" w14:textId="77777777" w:rsidR="008E1FB0" w:rsidRDefault="008E1FB0">
      <w:pPr>
        <w:pStyle w:val="aff2"/>
        <w:numPr>
          <w:ilvl w:val="0"/>
          <w:numId w:val="12"/>
        </w:numPr>
        <w:tabs>
          <w:tab w:val="left" w:pos="567"/>
        </w:tabs>
      </w:pPr>
      <w:r>
        <w:t>вероятность возникновения: 0,05;</w:t>
      </w:r>
    </w:p>
    <w:p w14:paraId="3DF12385" w14:textId="77777777" w:rsidR="008E1FB0" w:rsidRDefault="008E1FB0">
      <w:pPr>
        <w:pStyle w:val="aff2"/>
        <w:numPr>
          <w:ilvl w:val="0"/>
          <w:numId w:val="12"/>
        </w:numPr>
        <w:tabs>
          <w:tab w:val="left" w:pos="567"/>
        </w:tabs>
      </w:pPr>
      <w:r>
        <w:t>потенциальное влияние: 1;</w:t>
      </w:r>
    </w:p>
    <w:p w14:paraId="66EC7676" w14:textId="77777777" w:rsidR="008E1FB0" w:rsidRDefault="008E1FB0">
      <w:pPr>
        <w:pStyle w:val="aff2"/>
        <w:numPr>
          <w:ilvl w:val="0"/>
          <w:numId w:val="12"/>
        </w:numPr>
        <w:tabs>
          <w:tab w:val="left" w:pos="567"/>
        </w:tabs>
      </w:pPr>
      <w:r>
        <w:t>ранг риска: 0,05 – низкий;</w:t>
      </w:r>
    </w:p>
    <w:p w14:paraId="18898235" w14:textId="77777777" w:rsidR="008E1FB0" w:rsidRDefault="008E1FB0">
      <w:pPr>
        <w:pStyle w:val="aff2"/>
        <w:numPr>
          <w:ilvl w:val="0"/>
          <w:numId w:val="12"/>
        </w:numPr>
        <w:tabs>
          <w:tab w:val="left" w:pos="567"/>
        </w:tabs>
      </w:pPr>
      <w:r>
        <w:t>стратегия смягчения: нет.</w:t>
      </w:r>
    </w:p>
    <w:p w14:paraId="6E54EFF6" w14:textId="77777777" w:rsidR="008E1FB0" w:rsidRDefault="008E1FB0">
      <w:pPr>
        <w:pStyle w:val="aff2"/>
        <w:numPr>
          <w:ilvl w:val="0"/>
          <w:numId w:val="12"/>
        </w:numPr>
        <w:tabs>
          <w:tab w:val="left" w:pos="567"/>
        </w:tabs>
      </w:pPr>
      <w:r>
        <w:t>план реакции: реакцией на возникновение риска должна быть передача проекта другому специалисту. При необходимости поиска специалиста добавляется задача «Поиск исполнителя» с ожидаемой длительностью 7 дней. Однако, так как проект выполняется в рамках выпускной квалификационной работы, замена исполнителя невозможна.</w:t>
      </w:r>
    </w:p>
    <w:p w14:paraId="4B869FDC" w14:textId="77777777" w:rsidR="008E1FB0" w:rsidRDefault="008E1FB0" w:rsidP="008E1FB0">
      <w:pPr>
        <w:pStyle w:val="aff2"/>
      </w:pPr>
    </w:p>
    <w:p w14:paraId="06AF9F8E" w14:textId="77777777" w:rsidR="008E1FB0" w:rsidRDefault="008E1FB0" w:rsidP="008E1FB0">
      <w:pPr>
        <w:pStyle w:val="a4"/>
      </w:pPr>
      <w:bookmarkStart w:id="77" w:name="_Toc198548932"/>
      <w:bookmarkStart w:id="78" w:name="_Toc200812174"/>
      <w:r>
        <w:t>Стоимость проекта</w:t>
      </w:r>
      <w:bookmarkEnd w:id="77"/>
      <w:bookmarkEnd w:id="78"/>
    </w:p>
    <w:p w14:paraId="1A88BBE4" w14:textId="77777777" w:rsidR="008E1FB0" w:rsidRDefault="008E1FB0" w:rsidP="008E1FB0">
      <w:pPr>
        <w:pStyle w:val="aff2"/>
      </w:pPr>
      <w:r>
        <w:t>Общая стоимость проекта составляет 11 979 рублей.</w:t>
      </w:r>
    </w:p>
    <w:p w14:paraId="0A9CE13D" w14:textId="0E5F270A" w:rsidR="008E1FB0" w:rsidRDefault="008E1FB0" w:rsidP="008E1FB0">
      <w:pPr>
        <w:pStyle w:val="aff2"/>
      </w:pPr>
      <w:r>
        <w:t xml:space="preserve">Стоимость проекта по этапам представлена в таблице </w:t>
      </w:r>
      <w:r w:rsidR="001F0488">
        <w:fldChar w:fldCharType="begin"/>
      </w:r>
      <w:r w:rsidR="001F0488">
        <w:instrText xml:space="preserve"> REF _Ref200803306 \h  \* MERGEFORMAT </w:instrText>
      </w:r>
      <w:r w:rsidR="001F0488">
        <w:fldChar w:fldCharType="separate"/>
      </w:r>
      <w:r w:rsidR="003C1F10" w:rsidRPr="003C1F10">
        <w:rPr>
          <w:vanish/>
          <w:spacing w:val="40"/>
        </w:rPr>
        <w:t>Таблица</w:t>
      </w:r>
      <w:r w:rsidR="003C1F10" w:rsidRPr="003C1F10">
        <w:rPr>
          <w:vanish/>
        </w:rPr>
        <w:t xml:space="preserve"> </w:t>
      </w:r>
      <w:r w:rsidR="003C1F10">
        <w:rPr>
          <w:noProof/>
        </w:rPr>
        <w:t>11</w:t>
      </w:r>
      <w:r w:rsidR="001F0488">
        <w:fldChar w:fldCharType="end"/>
      </w:r>
      <w:r>
        <w:t>.</w:t>
      </w:r>
    </w:p>
    <w:p w14:paraId="3F79989C" w14:textId="2012959D" w:rsidR="008E1FB0" w:rsidRDefault="008E1FB0" w:rsidP="008E1FB0">
      <w:pPr>
        <w:pStyle w:val="aff7"/>
        <w:keepNext/>
        <w:jc w:val="left"/>
      </w:pPr>
      <w:bookmarkStart w:id="79" w:name="_Ref200803306"/>
      <w:r w:rsidRPr="0090090B">
        <w:rPr>
          <w:spacing w:val="40"/>
        </w:rPr>
        <w:t>Таблица</w:t>
      </w:r>
      <w:r>
        <w:t xml:space="preserve"> </w:t>
      </w:r>
      <w:r>
        <w:fldChar w:fldCharType="begin"/>
      </w:r>
      <w:r>
        <w:instrText xml:space="preserve"> SEQ Таблица \* ARABIC </w:instrText>
      </w:r>
      <w:r>
        <w:fldChar w:fldCharType="separate"/>
      </w:r>
      <w:r w:rsidR="003C1F10">
        <w:rPr>
          <w:noProof/>
        </w:rPr>
        <w:t>11</w:t>
      </w:r>
      <w:r>
        <w:rPr>
          <w:noProof/>
        </w:rPr>
        <w:fldChar w:fldCharType="end"/>
      </w:r>
      <w:bookmarkEnd w:id="79"/>
      <w:r>
        <w:t xml:space="preserve"> – Стоимость по этапам</w:t>
      </w:r>
    </w:p>
    <w:tbl>
      <w:tblPr>
        <w:tblStyle w:val="afe"/>
        <w:tblW w:w="0" w:type="auto"/>
        <w:tblLook w:val="04A0" w:firstRow="1" w:lastRow="0" w:firstColumn="1" w:lastColumn="0" w:noHBand="0" w:noVBand="1"/>
      </w:tblPr>
      <w:tblGrid>
        <w:gridCol w:w="4956"/>
        <w:gridCol w:w="4956"/>
      </w:tblGrid>
      <w:tr w:rsidR="008E1FB0" w14:paraId="64D21587" w14:textId="77777777" w:rsidTr="005662DE">
        <w:tc>
          <w:tcPr>
            <w:tcW w:w="4956" w:type="dxa"/>
          </w:tcPr>
          <w:p w14:paraId="36E05C09" w14:textId="77777777" w:rsidR="008E1FB0" w:rsidRPr="0090090B" w:rsidRDefault="008E1FB0" w:rsidP="005662DE">
            <w:pPr>
              <w:pStyle w:val="aff2"/>
              <w:ind w:firstLine="0"/>
              <w:jc w:val="left"/>
              <w:rPr>
                <w:sz w:val="24"/>
                <w:szCs w:val="24"/>
              </w:rPr>
            </w:pPr>
            <w:r w:rsidRPr="0090090B">
              <w:rPr>
                <w:sz w:val="24"/>
                <w:szCs w:val="24"/>
              </w:rPr>
              <w:t>Наименование</w:t>
            </w:r>
          </w:p>
        </w:tc>
        <w:tc>
          <w:tcPr>
            <w:tcW w:w="4956" w:type="dxa"/>
          </w:tcPr>
          <w:p w14:paraId="5837840F" w14:textId="77777777" w:rsidR="008E1FB0" w:rsidRPr="0090090B" w:rsidRDefault="008E1FB0" w:rsidP="005662DE">
            <w:pPr>
              <w:pStyle w:val="aff2"/>
              <w:ind w:firstLine="0"/>
              <w:jc w:val="left"/>
              <w:rPr>
                <w:sz w:val="24"/>
                <w:szCs w:val="24"/>
              </w:rPr>
            </w:pPr>
            <w:r w:rsidRPr="0090090B">
              <w:rPr>
                <w:sz w:val="24"/>
                <w:szCs w:val="24"/>
              </w:rPr>
              <w:t>Стоимость, рублей</w:t>
            </w:r>
          </w:p>
        </w:tc>
      </w:tr>
      <w:tr w:rsidR="008E1FB0" w14:paraId="3F71C45A" w14:textId="77777777" w:rsidTr="005662DE">
        <w:tc>
          <w:tcPr>
            <w:tcW w:w="4956" w:type="dxa"/>
          </w:tcPr>
          <w:p w14:paraId="6A90D354" w14:textId="77777777" w:rsidR="008E1FB0" w:rsidRPr="0090090B" w:rsidRDefault="008E1FB0" w:rsidP="005662DE">
            <w:pPr>
              <w:pStyle w:val="aff2"/>
              <w:ind w:firstLine="0"/>
              <w:jc w:val="left"/>
              <w:rPr>
                <w:sz w:val="24"/>
                <w:szCs w:val="24"/>
              </w:rPr>
            </w:pPr>
            <w:r w:rsidRPr="0090090B">
              <w:rPr>
                <w:sz w:val="24"/>
                <w:szCs w:val="24"/>
              </w:rPr>
              <w:t>Составление плана проекта</w:t>
            </w:r>
          </w:p>
        </w:tc>
        <w:tc>
          <w:tcPr>
            <w:tcW w:w="4956" w:type="dxa"/>
          </w:tcPr>
          <w:p w14:paraId="51081DF3" w14:textId="77777777" w:rsidR="008E1FB0" w:rsidRPr="0090090B" w:rsidRDefault="008E1FB0" w:rsidP="005662DE">
            <w:pPr>
              <w:pStyle w:val="aff2"/>
              <w:ind w:firstLine="0"/>
              <w:jc w:val="left"/>
              <w:rPr>
                <w:sz w:val="24"/>
                <w:szCs w:val="24"/>
              </w:rPr>
            </w:pPr>
            <w:r>
              <w:rPr>
                <w:sz w:val="24"/>
                <w:szCs w:val="24"/>
              </w:rPr>
              <w:t>0</w:t>
            </w:r>
          </w:p>
        </w:tc>
      </w:tr>
      <w:tr w:rsidR="008E1FB0" w14:paraId="717F0576" w14:textId="77777777" w:rsidTr="005662DE">
        <w:tc>
          <w:tcPr>
            <w:tcW w:w="4956" w:type="dxa"/>
          </w:tcPr>
          <w:p w14:paraId="0A8678B4" w14:textId="77777777" w:rsidR="008E1FB0" w:rsidRPr="0090090B" w:rsidRDefault="008E1FB0" w:rsidP="005662DE">
            <w:pPr>
              <w:pStyle w:val="aff2"/>
              <w:ind w:firstLine="0"/>
              <w:jc w:val="left"/>
              <w:rPr>
                <w:sz w:val="24"/>
                <w:szCs w:val="24"/>
              </w:rPr>
            </w:pPr>
            <w:r w:rsidRPr="0090090B">
              <w:rPr>
                <w:sz w:val="24"/>
                <w:szCs w:val="24"/>
              </w:rPr>
              <w:t>Анализ требований и проектирование</w:t>
            </w:r>
          </w:p>
        </w:tc>
        <w:tc>
          <w:tcPr>
            <w:tcW w:w="4956" w:type="dxa"/>
          </w:tcPr>
          <w:p w14:paraId="63D15A38" w14:textId="77777777" w:rsidR="008E1FB0" w:rsidRPr="0090090B" w:rsidRDefault="008E1FB0" w:rsidP="005662DE">
            <w:pPr>
              <w:pStyle w:val="aff2"/>
              <w:ind w:firstLine="0"/>
              <w:jc w:val="left"/>
              <w:rPr>
                <w:sz w:val="24"/>
                <w:szCs w:val="24"/>
              </w:rPr>
            </w:pPr>
            <w:r>
              <w:rPr>
                <w:sz w:val="24"/>
                <w:szCs w:val="24"/>
              </w:rPr>
              <w:t>8 441</w:t>
            </w:r>
          </w:p>
        </w:tc>
      </w:tr>
      <w:tr w:rsidR="008E1FB0" w14:paraId="0CB85DD9" w14:textId="77777777" w:rsidTr="005662DE">
        <w:tc>
          <w:tcPr>
            <w:tcW w:w="4956" w:type="dxa"/>
          </w:tcPr>
          <w:p w14:paraId="31016805" w14:textId="77777777" w:rsidR="008E1FB0" w:rsidRPr="0090090B" w:rsidRDefault="008E1FB0" w:rsidP="005662DE">
            <w:pPr>
              <w:pStyle w:val="aff2"/>
              <w:ind w:firstLine="0"/>
              <w:jc w:val="left"/>
              <w:rPr>
                <w:sz w:val="24"/>
                <w:szCs w:val="24"/>
              </w:rPr>
            </w:pPr>
            <w:r w:rsidRPr="0090090B">
              <w:rPr>
                <w:sz w:val="24"/>
                <w:szCs w:val="24"/>
              </w:rPr>
              <w:t>Разработка</w:t>
            </w:r>
          </w:p>
        </w:tc>
        <w:tc>
          <w:tcPr>
            <w:tcW w:w="4956" w:type="dxa"/>
          </w:tcPr>
          <w:p w14:paraId="1E004DE0" w14:textId="77777777" w:rsidR="008E1FB0" w:rsidRPr="0090090B" w:rsidRDefault="008E1FB0" w:rsidP="005662DE">
            <w:pPr>
              <w:pStyle w:val="aff2"/>
              <w:ind w:firstLine="0"/>
              <w:jc w:val="left"/>
              <w:rPr>
                <w:sz w:val="24"/>
                <w:szCs w:val="24"/>
              </w:rPr>
            </w:pPr>
            <w:r>
              <w:rPr>
                <w:sz w:val="24"/>
                <w:szCs w:val="24"/>
              </w:rPr>
              <w:t>0</w:t>
            </w:r>
          </w:p>
        </w:tc>
      </w:tr>
      <w:tr w:rsidR="008E1FB0" w14:paraId="39108771" w14:textId="77777777" w:rsidTr="005662DE">
        <w:tc>
          <w:tcPr>
            <w:tcW w:w="4956" w:type="dxa"/>
          </w:tcPr>
          <w:p w14:paraId="17F50EA6" w14:textId="77777777" w:rsidR="008E1FB0" w:rsidRPr="0090090B" w:rsidRDefault="008E1FB0" w:rsidP="005662DE">
            <w:pPr>
              <w:pStyle w:val="aff2"/>
              <w:ind w:firstLine="0"/>
              <w:jc w:val="left"/>
              <w:rPr>
                <w:sz w:val="24"/>
                <w:szCs w:val="24"/>
              </w:rPr>
            </w:pPr>
            <w:r w:rsidRPr="0090090B">
              <w:rPr>
                <w:sz w:val="24"/>
                <w:szCs w:val="24"/>
              </w:rPr>
              <w:t>Тестирование и исправление ошибок</w:t>
            </w:r>
          </w:p>
        </w:tc>
        <w:tc>
          <w:tcPr>
            <w:tcW w:w="4956" w:type="dxa"/>
          </w:tcPr>
          <w:p w14:paraId="2F3FAE5A" w14:textId="77777777" w:rsidR="008E1FB0" w:rsidRPr="0090090B" w:rsidRDefault="008E1FB0" w:rsidP="005662DE">
            <w:pPr>
              <w:pStyle w:val="aff2"/>
              <w:ind w:firstLine="0"/>
              <w:jc w:val="left"/>
              <w:rPr>
                <w:sz w:val="24"/>
                <w:szCs w:val="24"/>
              </w:rPr>
            </w:pPr>
            <w:r>
              <w:rPr>
                <w:sz w:val="24"/>
                <w:szCs w:val="24"/>
              </w:rPr>
              <w:t>0</w:t>
            </w:r>
          </w:p>
        </w:tc>
      </w:tr>
      <w:tr w:rsidR="008E1FB0" w14:paraId="41F0B47D" w14:textId="77777777" w:rsidTr="005662DE">
        <w:tc>
          <w:tcPr>
            <w:tcW w:w="4956" w:type="dxa"/>
          </w:tcPr>
          <w:p w14:paraId="4A28BE3C" w14:textId="77777777" w:rsidR="008E1FB0" w:rsidRPr="0090090B" w:rsidRDefault="008E1FB0" w:rsidP="005662DE">
            <w:pPr>
              <w:pStyle w:val="aff2"/>
              <w:ind w:firstLine="0"/>
              <w:jc w:val="left"/>
              <w:rPr>
                <w:sz w:val="24"/>
                <w:szCs w:val="24"/>
              </w:rPr>
            </w:pPr>
            <w:r w:rsidRPr="0090090B">
              <w:rPr>
                <w:sz w:val="24"/>
                <w:szCs w:val="24"/>
              </w:rPr>
              <w:t>Внедрение</w:t>
            </w:r>
          </w:p>
        </w:tc>
        <w:tc>
          <w:tcPr>
            <w:tcW w:w="4956" w:type="dxa"/>
          </w:tcPr>
          <w:p w14:paraId="1816E8E1" w14:textId="77777777" w:rsidR="008E1FB0" w:rsidRPr="0090090B" w:rsidRDefault="008E1FB0" w:rsidP="005662DE">
            <w:pPr>
              <w:pStyle w:val="aff2"/>
              <w:ind w:firstLine="0"/>
              <w:jc w:val="left"/>
              <w:rPr>
                <w:sz w:val="24"/>
                <w:szCs w:val="24"/>
              </w:rPr>
            </w:pPr>
            <w:r>
              <w:rPr>
                <w:sz w:val="24"/>
                <w:szCs w:val="24"/>
              </w:rPr>
              <w:t>763</w:t>
            </w:r>
          </w:p>
        </w:tc>
      </w:tr>
      <w:tr w:rsidR="008E1FB0" w14:paraId="2E4A071F" w14:textId="77777777" w:rsidTr="005662DE">
        <w:tc>
          <w:tcPr>
            <w:tcW w:w="4956" w:type="dxa"/>
          </w:tcPr>
          <w:p w14:paraId="4A48F474" w14:textId="77777777" w:rsidR="008E1FB0" w:rsidRPr="0090090B" w:rsidRDefault="008E1FB0" w:rsidP="005662DE">
            <w:pPr>
              <w:pStyle w:val="aff2"/>
              <w:ind w:firstLine="0"/>
              <w:jc w:val="left"/>
              <w:rPr>
                <w:sz w:val="24"/>
                <w:szCs w:val="24"/>
              </w:rPr>
            </w:pPr>
            <w:r>
              <w:rPr>
                <w:sz w:val="24"/>
                <w:szCs w:val="24"/>
              </w:rPr>
              <w:t>Сдача проекта</w:t>
            </w:r>
          </w:p>
        </w:tc>
        <w:tc>
          <w:tcPr>
            <w:tcW w:w="4956" w:type="dxa"/>
          </w:tcPr>
          <w:p w14:paraId="6BD6E632" w14:textId="77777777" w:rsidR="008E1FB0" w:rsidRDefault="008E1FB0" w:rsidP="005662DE">
            <w:pPr>
              <w:pStyle w:val="aff2"/>
              <w:ind w:firstLine="0"/>
              <w:jc w:val="left"/>
              <w:rPr>
                <w:sz w:val="24"/>
                <w:szCs w:val="24"/>
              </w:rPr>
            </w:pPr>
            <w:r>
              <w:rPr>
                <w:sz w:val="24"/>
                <w:szCs w:val="24"/>
              </w:rPr>
              <w:t>280</w:t>
            </w:r>
          </w:p>
        </w:tc>
      </w:tr>
    </w:tbl>
    <w:p w14:paraId="69000CF2" w14:textId="50C039AB" w:rsidR="008E1FB0" w:rsidRDefault="008E1FB0" w:rsidP="008E1FB0">
      <w:pPr>
        <w:pStyle w:val="aff2"/>
        <w:spacing w:before="120"/>
      </w:pPr>
      <w:r>
        <w:t xml:space="preserve">Стоимость проекта по ресурсам представлена в таблице </w:t>
      </w:r>
      <w:r w:rsidR="001F0488">
        <w:fldChar w:fldCharType="begin"/>
      </w:r>
      <w:r w:rsidR="001F0488">
        <w:instrText xml:space="preserve"> REF _Ref200803319 \h  \* MERGEFORMAT </w:instrText>
      </w:r>
      <w:r w:rsidR="001F0488">
        <w:fldChar w:fldCharType="separate"/>
      </w:r>
      <w:r w:rsidR="003C1F10" w:rsidRPr="003C1F10">
        <w:rPr>
          <w:vanish/>
          <w:spacing w:val="40"/>
        </w:rPr>
        <w:t>Таблица</w:t>
      </w:r>
      <w:r w:rsidR="003C1F10" w:rsidRPr="003C1F10">
        <w:rPr>
          <w:vanish/>
        </w:rPr>
        <w:t xml:space="preserve"> </w:t>
      </w:r>
      <w:r w:rsidR="003C1F10">
        <w:rPr>
          <w:noProof/>
        </w:rPr>
        <w:t>12</w:t>
      </w:r>
      <w:r w:rsidR="001F0488">
        <w:fldChar w:fldCharType="end"/>
      </w:r>
      <w:r>
        <w:t>.</w:t>
      </w:r>
    </w:p>
    <w:p w14:paraId="41FD9434" w14:textId="28B55733" w:rsidR="008E1FB0" w:rsidRDefault="008E1FB0" w:rsidP="008E1FB0">
      <w:pPr>
        <w:pStyle w:val="aff7"/>
        <w:keepNext/>
        <w:jc w:val="left"/>
      </w:pPr>
      <w:bookmarkStart w:id="80" w:name="_Ref200803319"/>
      <w:r w:rsidRPr="00313384">
        <w:rPr>
          <w:spacing w:val="40"/>
        </w:rPr>
        <w:t>Таблица</w:t>
      </w:r>
      <w:r>
        <w:t xml:space="preserve"> </w:t>
      </w:r>
      <w:r>
        <w:fldChar w:fldCharType="begin"/>
      </w:r>
      <w:r>
        <w:instrText xml:space="preserve"> SEQ Таблица \* ARABIC </w:instrText>
      </w:r>
      <w:r>
        <w:fldChar w:fldCharType="separate"/>
      </w:r>
      <w:r w:rsidR="003C1F10">
        <w:rPr>
          <w:noProof/>
        </w:rPr>
        <w:t>12</w:t>
      </w:r>
      <w:r>
        <w:fldChar w:fldCharType="end"/>
      </w:r>
      <w:bookmarkEnd w:id="80"/>
      <w:r>
        <w:t xml:space="preserve"> – Стоимость по ресурсам</w:t>
      </w:r>
    </w:p>
    <w:tbl>
      <w:tblPr>
        <w:tblStyle w:val="afe"/>
        <w:tblW w:w="0" w:type="auto"/>
        <w:tblLook w:val="04A0" w:firstRow="1" w:lastRow="0" w:firstColumn="1" w:lastColumn="0" w:noHBand="0" w:noVBand="1"/>
      </w:tblPr>
      <w:tblGrid>
        <w:gridCol w:w="2571"/>
        <w:gridCol w:w="3236"/>
        <w:gridCol w:w="4105"/>
      </w:tblGrid>
      <w:tr w:rsidR="008E1FB0" w:rsidRPr="002F562E" w14:paraId="50AA5598" w14:textId="77777777" w:rsidTr="005662DE">
        <w:tc>
          <w:tcPr>
            <w:tcW w:w="2571" w:type="dxa"/>
          </w:tcPr>
          <w:p w14:paraId="382B6522" w14:textId="77777777" w:rsidR="008E1FB0" w:rsidRPr="002F562E" w:rsidRDefault="008E1FB0" w:rsidP="005662DE">
            <w:pPr>
              <w:pStyle w:val="aff2"/>
              <w:ind w:firstLine="0"/>
              <w:rPr>
                <w:sz w:val="24"/>
                <w:szCs w:val="24"/>
              </w:rPr>
            </w:pPr>
            <w:r w:rsidRPr="002F562E">
              <w:rPr>
                <w:sz w:val="24"/>
                <w:szCs w:val="24"/>
              </w:rPr>
              <w:t>Наименование</w:t>
            </w:r>
          </w:p>
        </w:tc>
        <w:tc>
          <w:tcPr>
            <w:tcW w:w="3236" w:type="dxa"/>
          </w:tcPr>
          <w:p w14:paraId="73D3A5CF" w14:textId="77777777" w:rsidR="008E1FB0" w:rsidRPr="002F562E" w:rsidRDefault="008E1FB0" w:rsidP="005662DE">
            <w:pPr>
              <w:pStyle w:val="aff2"/>
              <w:ind w:firstLine="0"/>
              <w:rPr>
                <w:sz w:val="24"/>
                <w:szCs w:val="24"/>
              </w:rPr>
            </w:pPr>
            <w:r>
              <w:rPr>
                <w:sz w:val="24"/>
                <w:szCs w:val="24"/>
              </w:rPr>
              <w:t>Тип</w:t>
            </w:r>
          </w:p>
        </w:tc>
        <w:tc>
          <w:tcPr>
            <w:tcW w:w="4105" w:type="dxa"/>
          </w:tcPr>
          <w:p w14:paraId="198CFBF3" w14:textId="77777777" w:rsidR="008E1FB0" w:rsidRPr="002F562E" w:rsidRDefault="008E1FB0" w:rsidP="005662DE">
            <w:pPr>
              <w:pStyle w:val="aff2"/>
              <w:ind w:firstLine="0"/>
              <w:rPr>
                <w:sz w:val="24"/>
                <w:szCs w:val="24"/>
              </w:rPr>
            </w:pPr>
            <w:r>
              <w:rPr>
                <w:sz w:val="24"/>
                <w:szCs w:val="24"/>
              </w:rPr>
              <w:t>Стоимость, рублей</w:t>
            </w:r>
          </w:p>
        </w:tc>
      </w:tr>
      <w:tr w:rsidR="008E1FB0" w:rsidRPr="002F562E" w14:paraId="1F01E4CF" w14:textId="77777777" w:rsidTr="005662DE">
        <w:tc>
          <w:tcPr>
            <w:tcW w:w="2571" w:type="dxa"/>
            <w:tcBorders>
              <w:bottom w:val="single" w:sz="4" w:space="0" w:color="auto"/>
            </w:tcBorders>
          </w:tcPr>
          <w:p w14:paraId="31A28A87" w14:textId="77777777" w:rsidR="008E1FB0" w:rsidRPr="002F562E" w:rsidRDefault="008E1FB0" w:rsidP="005662DE">
            <w:pPr>
              <w:pStyle w:val="aff2"/>
              <w:ind w:firstLine="0"/>
              <w:rPr>
                <w:sz w:val="24"/>
                <w:szCs w:val="24"/>
              </w:rPr>
            </w:pPr>
            <w:r>
              <w:rPr>
                <w:sz w:val="24"/>
                <w:szCs w:val="24"/>
              </w:rPr>
              <w:t>Исполнитель</w:t>
            </w:r>
          </w:p>
        </w:tc>
        <w:tc>
          <w:tcPr>
            <w:tcW w:w="3236" w:type="dxa"/>
            <w:tcBorders>
              <w:bottom w:val="single" w:sz="4" w:space="0" w:color="auto"/>
            </w:tcBorders>
          </w:tcPr>
          <w:p w14:paraId="43A91C82" w14:textId="77777777" w:rsidR="008E1FB0" w:rsidRDefault="008E1FB0" w:rsidP="005662DE">
            <w:pPr>
              <w:pStyle w:val="aff2"/>
              <w:ind w:firstLine="0"/>
              <w:rPr>
                <w:sz w:val="24"/>
                <w:szCs w:val="24"/>
              </w:rPr>
            </w:pPr>
            <w:r>
              <w:rPr>
                <w:sz w:val="24"/>
                <w:szCs w:val="24"/>
              </w:rPr>
              <w:t>Трудовой</w:t>
            </w:r>
          </w:p>
        </w:tc>
        <w:tc>
          <w:tcPr>
            <w:tcW w:w="4105" w:type="dxa"/>
            <w:tcBorders>
              <w:bottom w:val="single" w:sz="4" w:space="0" w:color="auto"/>
            </w:tcBorders>
          </w:tcPr>
          <w:p w14:paraId="49B77B4C" w14:textId="77777777" w:rsidR="008E1FB0" w:rsidRPr="002F562E" w:rsidRDefault="008E1FB0" w:rsidP="005662DE">
            <w:pPr>
              <w:pStyle w:val="aff2"/>
              <w:ind w:firstLine="0"/>
              <w:rPr>
                <w:sz w:val="24"/>
                <w:szCs w:val="24"/>
              </w:rPr>
            </w:pPr>
            <w:r>
              <w:rPr>
                <w:sz w:val="24"/>
                <w:szCs w:val="24"/>
              </w:rPr>
              <w:t>0</w:t>
            </w:r>
          </w:p>
        </w:tc>
      </w:tr>
      <w:tr w:rsidR="008E1FB0" w:rsidRPr="002F562E" w14:paraId="22D2CDF3" w14:textId="77777777" w:rsidTr="005662DE">
        <w:tc>
          <w:tcPr>
            <w:tcW w:w="2571" w:type="dxa"/>
            <w:tcBorders>
              <w:bottom w:val="nil"/>
            </w:tcBorders>
          </w:tcPr>
          <w:p w14:paraId="26B396A4" w14:textId="77777777" w:rsidR="008E1FB0" w:rsidRPr="002F562E" w:rsidRDefault="008E1FB0" w:rsidP="005662DE">
            <w:pPr>
              <w:pStyle w:val="aff2"/>
              <w:ind w:firstLine="0"/>
              <w:rPr>
                <w:sz w:val="24"/>
                <w:szCs w:val="24"/>
              </w:rPr>
            </w:pPr>
            <w:r>
              <w:rPr>
                <w:sz w:val="24"/>
                <w:szCs w:val="24"/>
              </w:rPr>
              <w:t>Заказчик</w:t>
            </w:r>
          </w:p>
        </w:tc>
        <w:tc>
          <w:tcPr>
            <w:tcW w:w="3236" w:type="dxa"/>
            <w:tcBorders>
              <w:bottom w:val="nil"/>
            </w:tcBorders>
          </w:tcPr>
          <w:p w14:paraId="52A6E951" w14:textId="77777777" w:rsidR="008E1FB0" w:rsidRDefault="008E1FB0" w:rsidP="005662DE">
            <w:pPr>
              <w:pStyle w:val="aff2"/>
              <w:ind w:firstLine="0"/>
              <w:rPr>
                <w:sz w:val="24"/>
                <w:szCs w:val="24"/>
              </w:rPr>
            </w:pPr>
            <w:r>
              <w:rPr>
                <w:sz w:val="24"/>
                <w:szCs w:val="24"/>
              </w:rPr>
              <w:t>Трудовой</w:t>
            </w:r>
          </w:p>
        </w:tc>
        <w:tc>
          <w:tcPr>
            <w:tcW w:w="4105" w:type="dxa"/>
            <w:tcBorders>
              <w:bottom w:val="nil"/>
            </w:tcBorders>
          </w:tcPr>
          <w:p w14:paraId="6851BD29" w14:textId="77777777" w:rsidR="008E1FB0" w:rsidRPr="002F562E" w:rsidRDefault="008E1FB0" w:rsidP="005662DE">
            <w:pPr>
              <w:pStyle w:val="aff2"/>
              <w:ind w:firstLine="0"/>
              <w:rPr>
                <w:sz w:val="24"/>
                <w:szCs w:val="24"/>
              </w:rPr>
            </w:pPr>
            <w:r w:rsidRPr="005E3766">
              <w:rPr>
                <w:sz w:val="24"/>
                <w:szCs w:val="24"/>
              </w:rPr>
              <w:t>2 443</w:t>
            </w:r>
          </w:p>
        </w:tc>
      </w:tr>
      <w:tr w:rsidR="008E1FB0" w:rsidRPr="002F562E" w14:paraId="2E2CDC14" w14:textId="77777777" w:rsidTr="005662DE">
        <w:tc>
          <w:tcPr>
            <w:tcW w:w="2571" w:type="dxa"/>
          </w:tcPr>
          <w:p w14:paraId="3A35729C" w14:textId="77777777" w:rsidR="008E1FB0" w:rsidRDefault="008E1FB0" w:rsidP="005662DE">
            <w:pPr>
              <w:pStyle w:val="aff2"/>
              <w:ind w:firstLine="0"/>
              <w:rPr>
                <w:sz w:val="24"/>
                <w:szCs w:val="24"/>
              </w:rPr>
            </w:pPr>
            <w:r>
              <w:rPr>
                <w:sz w:val="24"/>
                <w:szCs w:val="24"/>
              </w:rPr>
              <w:t>Руководитель дипломной работы</w:t>
            </w:r>
          </w:p>
        </w:tc>
        <w:tc>
          <w:tcPr>
            <w:tcW w:w="3236" w:type="dxa"/>
          </w:tcPr>
          <w:p w14:paraId="2F7AAE8D" w14:textId="77777777" w:rsidR="008E1FB0" w:rsidRDefault="008E1FB0" w:rsidP="005662DE">
            <w:pPr>
              <w:pStyle w:val="aff2"/>
              <w:ind w:firstLine="0"/>
              <w:rPr>
                <w:sz w:val="24"/>
                <w:szCs w:val="24"/>
              </w:rPr>
            </w:pPr>
            <w:r>
              <w:rPr>
                <w:sz w:val="24"/>
                <w:szCs w:val="24"/>
              </w:rPr>
              <w:t>Трудовой</w:t>
            </w:r>
          </w:p>
        </w:tc>
        <w:tc>
          <w:tcPr>
            <w:tcW w:w="4105" w:type="dxa"/>
          </w:tcPr>
          <w:p w14:paraId="108735EF" w14:textId="77777777" w:rsidR="008E1FB0" w:rsidRPr="002F562E" w:rsidRDefault="008E1FB0" w:rsidP="005662DE">
            <w:pPr>
              <w:pStyle w:val="aff2"/>
              <w:ind w:firstLine="0"/>
              <w:rPr>
                <w:sz w:val="24"/>
                <w:szCs w:val="24"/>
              </w:rPr>
            </w:pPr>
            <w:r>
              <w:rPr>
                <w:sz w:val="24"/>
                <w:szCs w:val="24"/>
              </w:rPr>
              <w:t>7 041</w:t>
            </w:r>
          </w:p>
        </w:tc>
      </w:tr>
      <w:tr w:rsidR="008E1FB0" w14:paraId="3D631DBC" w14:textId="77777777" w:rsidTr="005662DE">
        <w:tc>
          <w:tcPr>
            <w:tcW w:w="2571" w:type="dxa"/>
          </w:tcPr>
          <w:p w14:paraId="0A03C555" w14:textId="77777777" w:rsidR="008E1FB0" w:rsidRDefault="008E1FB0" w:rsidP="005662DE">
            <w:pPr>
              <w:pStyle w:val="aff2"/>
              <w:ind w:firstLine="0"/>
              <w:rPr>
                <w:sz w:val="24"/>
                <w:szCs w:val="24"/>
              </w:rPr>
            </w:pPr>
            <w:r>
              <w:rPr>
                <w:sz w:val="24"/>
                <w:szCs w:val="24"/>
              </w:rPr>
              <w:lastRenderedPageBreak/>
              <w:t>Ноутбук</w:t>
            </w:r>
          </w:p>
        </w:tc>
        <w:tc>
          <w:tcPr>
            <w:tcW w:w="3236" w:type="dxa"/>
          </w:tcPr>
          <w:p w14:paraId="4DB60E18" w14:textId="77777777" w:rsidR="008E1FB0" w:rsidRDefault="008E1FB0" w:rsidP="005662DE">
            <w:pPr>
              <w:pStyle w:val="aff2"/>
              <w:ind w:firstLine="0"/>
              <w:rPr>
                <w:sz w:val="24"/>
                <w:szCs w:val="24"/>
              </w:rPr>
            </w:pPr>
            <w:r>
              <w:rPr>
                <w:sz w:val="24"/>
                <w:szCs w:val="24"/>
              </w:rPr>
              <w:t>Материальный</w:t>
            </w:r>
          </w:p>
        </w:tc>
        <w:tc>
          <w:tcPr>
            <w:tcW w:w="4105" w:type="dxa"/>
          </w:tcPr>
          <w:p w14:paraId="5C477BBE" w14:textId="77777777" w:rsidR="008E1FB0" w:rsidRDefault="008E1FB0" w:rsidP="005662DE">
            <w:pPr>
              <w:pStyle w:val="aff2"/>
              <w:ind w:firstLine="0"/>
              <w:rPr>
                <w:sz w:val="24"/>
                <w:szCs w:val="24"/>
              </w:rPr>
            </w:pPr>
            <w:r w:rsidRPr="005E3766">
              <w:rPr>
                <w:sz w:val="24"/>
                <w:szCs w:val="24"/>
              </w:rPr>
              <w:t>5 000</w:t>
            </w:r>
          </w:p>
        </w:tc>
      </w:tr>
    </w:tbl>
    <w:p w14:paraId="1E789CDA" w14:textId="77777777" w:rsidR="008E1FB0" w:rsidRDefault="008E1FB0" w:rsidP="008E1FB0">
      <w:pPr>
        <w:pStyle w:val="aff2"/>
        <w:spacing w:before="120"/>
      </w:pPr>
      <w:r w:rsidRPr="000D62D5">
        <w:t>Несмотря на расчетную стоимость проекта в размере 1</w:t>
      </w:r>
      <w:r>
        <w:t>4</w:t>
      </w:r>
      <w:r w:rsidRPr="000D62D5">
        <w:t xml:space="preserve"> </w:t>
      </w:r>
      <w:r>
        <w:t>485</w:t>
      </w:r>
      <w:r w:rsidRPr="000D62D5">
        <w:t xml:space="preserve"> рублей, его реализация в рамках выпускной квалификационной работы не предполагает</w:t>
      </w:r>
      <w:r>
        <w:t xml:space="preserve"> прямых</w:t>
      </w:r>
      <w:r w:rsidRPr="000D62D5">
        <w:t xml:space="preserve"> финансовых затрат для заказчика. Единственные издержки со стороны заказчика связаны с временными ресурсами, </w:t>
      </w:r>
      <w:r>
        <w:t>что составляет</w:t>
      </w:r>
      <w:r w:rsidRPr="000D62D5">
        <w:t xml:space="preserve"> 2 443 рубля.</w:t>
      </w:r>
    </w:p>
    <w:p w14:paraId="55B1227C" w14:textId="77777777" w:rsidR="005462A1" w:rsidRPr="004D6087" w:rsidRDefault="005462A1" w:rsidP="008E1FB0">
      <w:pPr>
        <w:pStyle w:val="aff2"/>
        <w:spacing w:before="120"/>
      </w:pPr>
    </w:p>
    <w:p w14:paraId="561F8545" w14:textId="77777777" w:rsidR="00E05F74" w:rsidRDefault="00E05F74" w:rsidP="00E05F74">
      <w:pPr>
        <w:pStyle w:val="a3"/>
      </w:pPr>
      <w:bookmarkStart w:id="81" w:name="_Toc196473542"/>
      <w:bookmarkStart w:id="82" w:name="_Toc197685285"/>
      <w:bookmarkStart w:id="83" w:name="_Toc200812175"/>
      <w:r>
        <w:t>Информационное обеспечение задачи</w:t>
      </w:r>
      <w:bookmarkEnd w:id="81"/>
      <w:bookmarkEnd w:id="82"/>
      <w:bookmarkEnd w:id="83"/>
    </w:p>
    <w:p w14:paraId="1927E913" w14:textId="75F77366" w:rsidR="00223985" w:rsidRDefault="00223985" w:rsidP="00223985">
      <w:pPr>
        <w:pStyle w:val="a4"/>
      </w:pPr>
      <w:bookmarkStart w:id="84" w:name="_Toc200812176"/>
      <w:r>
        <w:t>Информационная модель её описание</w:t>
      </w:r>
      <w:bookmarkEnd w:id="84"/>
    </w:p>
    <w:p w14:paraId="4F989DAE" w14:textId="3020D707" w:rsidR="00015BA3" w:rsidRDefault="0040489C" w:rsidP="00015BA3">
      <w:pPr>
        <w:pStyle w:val="aff2"/>
      </w:pPr>
      <w:r>
        <w:t xml:space="preserve">Была построена модель информационных потоков в нотации </w:t>
      </w:r>
      <w:r>
        <w:rPr>
          <w:lang w:val="en-US"/>
        </w:rPr>
        <w:t>DFD</w:t>
      </w:r>
      <w:r w:rsidRPr="0040489C">
        <w:t>.</w:t>
      </w:r>
      <w:r w:rsidR="00015BA3">
        <w:t xml:space="preserve"> Взаимодействующие с программным средством сущности:</w:t>
      </w:r>
    </w:p>
    <w:p w14:paraId="6E79F92C" w14:textId="4C392C23" w:rsidR="00015BA3" w:rsidRDefault="00015BA3" w:rsidP="00015BA3">
      <w:pPr>
        <w:pStyle w:val="aff2"/>
        <w:numPr>
          <w:ilvl w:val="0"/>
          <w:numId w:val="28"/>
        </w:numPr>
      </w:pPr>
      <w:r>
        <w:t>пользователь: вводит данные для интеграции, сотрудников и дополнительные задачи, получает отчеты;</w:t>
      </w:r>
    </w:p>
    <w:p w14:paraId="0528404B" w14:textId="741304DD" w:rsidR="00015BA3" w:rsidRDefault="00015BA3" w:rsidP="00015BA3">
      <w:pPr>
        <w:pStyle w:val="aff2"/>
        <w:numPr>
          <w:ilvl w:val="0"/>
          <w:numId w:val="28"/>
        </w:numPr>
      </w:pPr>
      <w:r>
        <w:rPr>
          <w:lang w:val="en-US"/>
        </w:rPr>
        <w:t>Asana</w:t>
      </w:r>
      <w:r>
        <w:t>: предоставляет список пользователей и данные о событиях, получает запросы на создание задач.</w:t>
      </w:r>
    </w:p>
    <w:p w14:paraId="1EF7F2EB" w14:textId="0B263FE9" w:rsidR="00015BA3" w:rsidRDefault="00B93AE5" w:rsidP="00015BA3">
      <w:pPr>
        <w:pStyle w:val="aff2"/>
      </w:pPr>
      <w:r>
        <w:t>Контекстный уровень</w:t>
      </w:r>
      <w:r w:rsidR="0040489C">
        <w:t xml:space="preserve"> модели информационных поток представлена на рисунке </w:t>
      </w:r>
      <w:r w:rsidR="0040489C">
        <w:fldChar w:fldCharType="begin"/>
      </w:r>
      <w:r w:rsidR="0040489C">
        <w:instrText xml:space="preserve"> REF _Ref200715084 \h  \* MERGEFORMAT </w:instrText>
      </w:r>
      <w:r w:rsidR="0040489C">
        <w:fldChar w:fldCharType="separate"/>
      </w:r>
      <w:r w:rsidR="003C1F10" w:rsidRPr="003C1F10">
        <w:rPr>
          <w:vanish/>
        </w:rPr>
        <w:t xml:space="preserve">Рисунок </w:t>
      </w:r>
      <w:r w:rsidR="003C1F10">
        <w:rPr>
          <w:noProof/>
        </w:rPr>
        <w:t>10</w:t>
      </w:r>
      <w:r w:rsidR="0040489C">
        <w:fldChar w:fldCharType="end"/>
      </w:r>
      <w:r w:rsidR="0040489C">
        <w:t>.</w:t>
      </w:r>
    </w:p>
    <w:p w14:paraId="1ED4998C" w14:textId="74A491C0" w:rsidR="0040489C" w:rsidRDefault="00937715" w:rsidP="0040489C">
      <w:pPr>
        <w:pStyle w:val="aff2"/>
        <w:keepNext/>
        <w:ind w:firstLine="0"/>
        <w:jc w:val="center"/>
      </w:pPr>
      <w:r w:rsidRPr="00937715">
        <w:rPr>
          <w:noProof/>
        </w:rPr>
        <w:drawing>
          <wp:inline distT="0" distB="0" distL="0" distR="0" wp14:anchorId="68787A41" wp14:editId="64A4926C">
            <wp:extent cx="6300470" cy="227076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2270760"/>
                    </a:xfrm>
                    <a:prstGeom prst="rect">
                      <a:avLst/>
                    </a:prstGeom>
                  </pic:spPr>
                </pic:pic>
              </a:graphicData>
            </a:graphic>
          </wp:inline>
        </w:drawing>
      </w:r>
    </w:p>
    <w:p w14:paraId="7CA1B151" w14:textId="4AE5FC44" w:rsidR="0040489C" w:rsidRDefault="0040489C" w:rsidP="0040489C">
      <w:pPr>
        <w:pStyle w:val="aff7"/>
      </w:pPr>
      <w:bookmarkStart w:id="85" w:name="_Ref200715084"/>
      <w:r>
        <w:t xml:space="preserve">Рисунок </w:t>
      </w:r>
      <w:r>
        <w:fldChar w:fldCharType="begin"/>
      </w:r>
      <w:r>
        <w:instrText xml:space="preserve"> SEQ Рисунок \* ARABIC </w:instrText>
      </w:r>
      <w:r>
        <w:fldChar w:fldCharType="separate"/>
      </w:r>
      <w:r w:rsidR="003C1F10">
        <w:rPr>
          <w:noProof/>
        </w:rPr>
        <w:t>10</w:t>
      </w:r>
      <w:r>
        <w:fldChar w:fldCharType="end"/>
      </w:r>
      <w:bookmarkEnd w:id="85"/>
      <w:r>
        <w:t xml:space="preserve"> – Контекстный уровень модели информационных потоков</w:t>
      </w:r>
    </w:p>
    <w:p w14:paraId="308E567C" w14:textId="3A70B7BC" w:rsidR="0040489C" w:rsidRDefault="0040489C" w:rsidP="0040489C">
      <w:pPr>
        <w:pStyle w:val="aff2"/>
      </w:pPr>
      <w:r>
        <w:t xml:space="preserve">Декомпозиция контекстного уровня представлена на рисунке </w:t>
      </w:r>
      <w:r>
        <w:fldChar w:fldCharType="begin"/>
      </w:r>
      <w:r>
        <w:instrText xml:space="preserve"> REF _Ref200715103 \h  \* MERGEFORMAT </w:instrText>
      </w:r>
      <w:r>
        <w:fldChar w:fldCharType="separate"/>
      </w:r>
      <w:r w:rsidR="003C1F10" w:rsidRPr="003C1F10">
        <w:rPr>
          <w:vanish/>
        </w:rPr>
        <w:t xml:space="preserve">Рисунок </w:t>
      </w:r>
      <w:r w:rsidR="003C1F10">
        <w:rPr>
          <w:noProof/>
        </w:rPr>
        <w:t>11</w:t>
      </w:r>
      <w:r>
        <w:fldChar w:fldCharType="end"/>
      </w:r>
      <w:r>
        <w:t>.</w:t>
      </w:r>
    </w:p>
    <w:p w14:paraId="72E47BD3" w14:textId="77777777" w:rsidR="0040489C" w:rsidRDefault="0040489C" w:rsidP="0040489C">
      <w:pPr>
        <w:pStyle w:val="aff2"/>
        <w:keepNext/>
        <w:ind w:firstLine="0"/>
        <w:jc w:val="center"/>
      </w:pPr>
      <w:r w:rsidRPr="0040489C">
        <w:rPr>
          <w:noProof/>
        </w:rPr>
        <w:lastRenderedPageBreak/>
        <w:drawing>
          <wp:inline distT="0" distB="0" distL="0" distR="0" wp14:anchorId="413B280A" wp14:editId="129DCC21">
            <wp:extent cx="6300470" cy="3472180"/>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3472180"/>
                    </a:xfrm>
                    <a:prstGeom prst="rect">
                      <a:avLst/>
                    </a:prstGeom>
                  </pic:spPr>
                </pic:pic>
              </a:graphicData>
            </a:graphic>
          </wp:inline>
        </w:drawing>
      </w:r>
    </w:p>
    <w:p w14:paraId="23100BFE" w14:textId="03DE9DB0" w:rsidR="000D03EC" w:rsidRDefault="0040489C" w:rsidP="0040489C">
      <w:pPr>
        <w:pStyle w:val="aff7"/>
      </w:pPr>
      <w:bookmarkStart w:id="86" w:name="_Ref200715103"/>
      <w:r>
        <w:t xml:space="preserve">Рисунок </w:t>
      </w:r>
      <w:r>
        <w:fldChar w:fldCharType="begin"/>
      </w:r>
      <w:r>
        <w:instrText xml:space="preserve"> SEQ Рисунок \* ARABIC </w:instrText>
      </w:r>
      <w:r>
        <w:fldChar w:fldCharType="separate"/>
      </w:r>
      <w:r w:rsidR="003C1F10">
        <w:rPr>
          <w:noProof/>
        </w:rPr>
        <w:t>11</w:t>
      </w:r>
      <w:r>
        <w:fldChar w:fldCharType="end"/>
      </w:r>
      <w:bookmarkEnd w:id="86"/>
      <w:r>
        <w:t xml:space="preserve"> </w:t>
      </w:r>
      <w:r w:rsidR="000D03EC">
        <w:t>–</w:t>
      </w:r>
      <w:r>
        <w:t xml:space="preserve"> </w:t>
      </w:r>
      <w:r w:rsidR="000D03EC">
        <w:t>Декомпозиция контекстного уровня модели</w:t>
      </w:r>
    </w:p>
    <w:p w14:paraId="576AEB21" w14:textId="1447D701" w:rsidR="0040489C" w:rsidRDefault="000D03EC" w:rsidP="0040489C">
      <w:pPr>
        <w:pStyle w:val="aff7"/>
      </w:pPr>
      <w:r>
        <w:t xml:space="preserve"> информационных потоков</w:t>
      </w:r>
    </w:p>
    <w:p w14:paraId="5C398150" w14:textId="5B3E0E44" w:rsidR="00437952" w:rsidRPr="00437952" w:rsidRDefault="00437952" w:rsidP="00437952">
      <w:pPr>
        <w:pStyle w:val="aff2"/>
      </w:pPr>
      <w:r>
        <w:t xml:space="preserve">Пользователь настраивает программное средство, вводя данные для интеграции с сервисом </w:t>
      </w:r>
      <w:r>
        <w:rPr>
          <w:lang w:val="en-US"/>
        </w:rPr>
        <w:t>Asana</w:t>
      </w:r>
      <w:r w:rsidRPr="00437952">
        <w:t xml:space="preserve"> </w:t>
      </w:r>
      <w:r>
        <w:t xml:space="preserve">и список сотрудников. Далее он вводит данные о дополнительных задачах, которые отправляются в сервис </w:t>
      </w:r>
      <w:r>
        <w:rPr>
          <w:lang w:val="en-US"/>
        </w:rPr>
        <w:t>Asana</w:t>
      </w:r>
      <w:r w:rsidRPr="00437952">
        <w:t xml:space="preserve">. </w:t>
      </w:r>
      <w:r>
        <w:t xml:space="preserve">Сервис </w:t>
      </w:r>
      <w:r>
        <w:rPr>
          <w:lang w:val="en-US"/>
        </w:rPr>
        <w:t>Asana</w:t>
      </w:r>
      <w:r w:rsidRPr="00437952">
        <w:t xml:space="preserve"> </w:t>
      </w:r>
      <w:r>
        <w:t>сообщает о событиях (таких как перемещение добавление новой задачи, перемещение задач в колонках или их завершение), на основе которых сохраняется информация о задачах и их статусах. Сохраненная информация о сотрудниках, дополнительных задачах, основных задачах и статусах используется далее для формирования отчетов, которые пользователь может запросить.</w:t>
      </w:r>
    </w:p>
    <w:p w14:paraId="3128476B" w14:textId="77777777" w:rsidR="00336160" w:rsidRDefault="00336160" w:rsidP="00336160">
      <w:pPr>
        <w:pStyle w:val="aff2"/>
      </w:pPr>
    </w:p>
    <w:p w14:paraId="226837CE" w14:textId="77777777" w:rsidR="0003355A" w:rsidRDefault="0003355A" w:rsidP="0003355A">
      <w:pPr>
        <w:pStyle w:val="a4"/>
      </w:pPr>
      <w:bookmarkStart w:id="87" w:name="_Toc196473546"/>
      <w:bookmarkStart w:id="88" w:name="_Toc197685289"/>
      <w:bookmarkStart w:id="89" w:name="_Toc200812177"/>
      <w:r>
        <w:t>Характеристика базы данных</w:t>
      </w:r>
      <w:bookmarkEnd w:id="87"/>
      <w:bookmarkEnd w:id="88"/>
      <w:bookmarkEnd w:id="89"/>
    </w:p>
    <w:p w14:paraId="7393335B" w14:textId="2040CB6C" w:rsidR="0003355A" w:rsidRDefault="002F1DF8" w:rsidP="0003355A">
      <w:pPr>
        <w:pStyle w:val="aff2"/>
      </w:pPr>
      <w:r>
        <w:t xml:space="preserve">На основе выделенных хранилищ модели информационных потоков </w:t>
      </w:r>
      <w:r w:rsidR="0003355A">
        <w:t>построена</w:t>
      </w:r>
      <w:r>
        <w:t xml:space="preserve"> инфологическая</w:t>
      </w:r>
      <w:r w:rsidR="0003355A">
        <w:t xml:space="preserve"> диаграмма </w:t>
      </w:r>
      <w:r w:rsidR="00B427CC">
        <w:t>«сущность-связь»</w:t>
      </w:r>
      <w:r w:rsidR="0003355A">
        <w:t xml:space="preserve">. Инфологическая модель базы данных представлена на рисунке </w:t>
      </w:r>
      <w:r w:rsidR="00E07C41">
        <w:fldChar w:fldCharType="begin"/>
      </w:r>
      <w:r w:rsidR="00E07C41">
        <w:instrText xml:space="preserve"> REF _Ref200802822 \h  \* MERGEFORMAT </w:instrText>
      </w:r>
      <w:r w:rsidR="00E07C41">
        <w:fldChar w:fldCharType="separate"/>
      </w:r>
      <w:r w:rsidR="003C1F10" w:rsidRPr="003C1F10">
        <w:rPr>
          <w:vanish/>
        </w:rPr>
        <w:t xml:space="preserve">Рисунок </w:t>
      </w:r>
      <w:r w:rsidR="003C1F10">
        <w:rPr>
          <w:noProof/>
        </w:rPr>
        <w:t>12</w:t>
      </w:r>
      <w:r w:rsidR="00E07C41">
        <w:fldChar w:fldCharType="end"/>
      </w:r>
      <w:r w:rsidR="0003355A">
        <w:t>.</w:t>
      </w:r>
    </w:p>
    <w:p w14:paraId="71261667" w14:textId="77777777" w:rsidR="0003355A" w:rsidRDefault="0003355A" w:rsidP="0003355A">
      <w:pPr>
        <w:pStyle w:val="aff2"/>
        <w:keepNext/>
        <w:ind w:firstLine="0"/>
        <w:jc w:val="center"/>
      </w:pPr>
      <w:r>
        <w:rPr>
          <w:noProof/>
        </w:rPr>
        <w:lastRenderedPageBreak/>
        <w:drawing>
          <wp:inline distT="0" distB="0" distL="0" distR="0" wp14:anchorId="558B87A8" wp14:editId="64E0256D">
            <wp:extent cx="6300470" cy="318135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0470" cy="3181350"/>
                    </a:xfrm>
                    <a:prstGeom prst="rect">
                      <a:avLst/>
                    </a:prstGeom>
                    <a:noFill/>
                    <a:ln>
                      <a:noFill/>
                    </a:ln>
                  </pic:spPr>
                </pic:pic>
              </a:graphicData>
            </a:graphic>
          </wp:inline>
        </w:drawing>
      </w:r>
    </w:p>
    <w:p w14:paraId="5D36606E" w14:textId="4DCFB4DC" w:rsidR="0003355A" w:rsidRDefault="0003355A" w:rsidP="0003355A">
      <w:pPr>
        <w:pStyle w:val="aff7"/>
      </w:pPr>
      <w:bookmarkStart w:id="90" w:name="_Ref200802822"/>
      <w:r>
        <w:t xml:space="preserve">Рисунок </w:t>
      </w:r>
      <w:r>
        <w:fldChar w:fldCharType="begin"/>
      </w:r>
      <w:r>
        <w:instrText xml:space="preserve"> SEQ Рисунок \* ARABIC </w:instrText>
      </w:r>
      <w:r>
        <w:fldChar w:fldCharType="separate"/>
      </w:r>
      <w:r w:rsidR="003C1F10">
        <w:rPr>
          <w:noProof/>
        </w:rPr>
        <w:t>12</w:t>
      </w:r>
      <w:r>
        <w:fldChar w:fldCharType="end"/>
      </w:r>
      <w:bookmarkEnd w:id="90"/>
      <w:r w:rsidRPr="00DB19BB">
        <w:t xml:space="preserve"> – </w:t>
      </w:r>
      <w:r>
        <w:t>Инфологическая диаграмма «сущность-связь»</w:t>
      </w:r>
    </w:p>
    <w:p w14:paraId="0A1E5546" w14:textId="77777777" w:rsidR="0003355A" w:rsidRDefault="0003355A" w:rsidP="0003355A">
      <w:pPr>
        <w:pStyle w:val="aff2"/>
      </w:pPr>
      <w:r>
        <w:t>Выделены следующие сущности:</w:t>
      </w:r>
    </w:p>
    <w:p w14:paraId="48BA14D4" w14:textId="77777777" w:rsidR="0003355A" w:rsidRDefault="0003355A" w:rsidP="0003355A">
      <w:pPr>
        <w:pStyle w:val="aff2"/>
        <w:numPr>
          <w:ilvl w:val="0"/>
          <w:numId w:val="19"/>
        </w:numPr>
      </w:pPr>
      <w:r>
        <w:t>задача – хранение информации о задачах, общей как для основных, так и дополнительных;</w:t>
      </w:r>
    </w:p>
    <w:p w14:paraId="25BDDDE9" w14:textId="77777777" w:rsidR="0003355A" w:rsidRDefault="0003355A" w:rsidP="0003355A">
      <w:pPr>
        <w:pStyle w:val="aff2"/>
        <w:numPr>
          <w:ilvl w:val="0"/>
          <w:numId w:val="19"/>
        </w:numPr>
      </w:pPr>
      <w:r>
        <w:t>дополнительные сведения о задаче – используется для указания специальной информации о дополнительных задачах;</w:t>
      </w:r>
    </w:p>
    <w:p w14:paraId="7FF705C3" w14:textId="77777777" w:rsidR="0003355A" w:rsidRDefault="0003355A" w:rsidP="0003355A">
      <w:pPr>
        <w:pStyle w:val="aff2"/>
        <w:numPr>
          <w:ilvl w:val="0"/>
          <w:numId w:val="19"/>
        </w:numPr>
      </w:pPr>
      <w:r>
        <w:t xml:space="preserve">сотрудник – используется для хранения информации о сотрудниках и связи с их идентификаторами в </w:t>
      </w:r>
      <w:r>
        <w:rPr>
          <w:lang w:val="en-US"/>
        </w:rPr>
        <w:t>Asana</w:t>
      </w:r>
      <w:r>
        <w:t>;</w:t>
      </w:r>
    </w:p>
    <w:p w14:paraId="42A50D0A" w14:textId="77777777" w:rsidR="0003355A" w:rsidRDefault="0003355A" w:rsidP="0003355A">
      <w:pPr>
        <w:pStyle w:val="aff2"/>
        <w:numPr>
          <w:ilvl w:val="0"/>
          <w:numId w:val="19"/>
        </w:numPr>
      </w:pPr>
      <w:r>
        <w:t xml:space="preserve">статус задачи – используется для хранения информации о статусах задач, изменяемых в </w:t>
      </w:r>
      <w:r>
        <w:rPr>
          <w:lang w:val="en-US"/>
        </w:rPr>
        <w:t>Asana</w:t>
      </w:r>
      <w:r>
        <w:t>.</w:t>
      </w:r>
    </w:p>
    <w:p w14:paraId="50F21492" w14:textId="77777777" w:rsidR="0003355A" w:rsidRDefault="0003355A" w:rsidP="0003355A">
      <w:pPr>
        <w:pStyle w:val="aff2"/>
      </w:pPr>
      <w:r w:rsidRPr="00533C64">
        <w:t>Для реализации</w:t>
      </w:r>
      <w:r>
        <w:t xml:space="preserve"> проекта</w:t>
      </w:r>
      <w:r w:rsidRPr="00533C64">
        <w:t xml:space="preserve"> наиболее подходящей системой управления базами данных (СУБД) является SQLite, </w:t>
      </w:r>
      <w:r>
        <w:t>которая обладает рядом</w:t>
      </w:r>
      <w:r w:rsidRPr="00533C64">
        <w:t xml:space="preserve"> преимуществ</w:t>
      </w:r>
      <w:r>
        <w:t>:</w:t>
      </w:r>
    </w:p>
    <w:p w14:paraId="720BFA01" w14:textId="77777777" w:rsidR="0003355A" w:rsidRDefault="0003355A" w:rsidP="0003355A">
      <w:pPr>
        <w:pStyle w:val="aff2"/>
        <w:numPr>
          <w:ilvl w:val="0"/>
          <w:numId w:val="19"/>
        </w:numPr>
      </w:pPr>
      <w:r>
        <w:t xml:space="preserve">встраиваемость: </w:t>
      </w:r>
      <w:r w:rsidRPr="00533C64">
        <w:t>SQLite представляет собой встраиваемую СУБД, не требующую отдельного серверного процесса, что значительно упрощает развёртывание и снижает нагрузку на ресурсы</w:t>
      </w:r>
      <w:r>
        <w:t>;</w:t>
      </w:r>
    </w:p>
    <w:p w14:paraId="5082F7D1" w14:textId="77777777" w:rsidR="0003355A" w:rsidRDefault="0003355A" w:rsidP="0003355A">
      <w:pPr>
        <w:pStyle w:val="aff2"/>
        <w:numPr>
          <w:ilvl w:val="0"/>
          <w:numId w:val="19"/>
        </w:numPr>
      </w:pPr>
      <w:r>
        <w:t xml:space="preserve">стандартизация: </w:t>
      </w:r>
      <w:r w:rsidRPr="00533C64">
        <w:t>SQLite поддерживает стандартный синтаксис SQL, обеспечивая совместимость с большинством языков программирования через унифицированные интерфейсы</w:t>
      </w:r>
      <w:r>
        <w:t>;</w:t>
      </w:r>
    </w:p>
    <w:p w14:paraId="4B69E5B7" w14:textId="77777777" w:rsidR="0003355A" w:rsidRDefault="0003355A" w:rsidP="0003355A">
      <w:pPr>
        <w:pStyle w:val="aff2"/>
        <w:numPr>
          <w:ilvl w:val="0"/>
          <w:numId w:val="19"/>
        </w:numPr>
      </w:pPr>
      <w:r>
        <w:lastRenderedPageBreak/>
        <w:t xml:space="preserve">надежность: </w:t>
      </w:r>
      <w:r>
        <w:rPr>
          <w:lang w:val="en-US"/>
        </w:rPr>
        <w:t>SQLite</w:t>
      </w:r>
      <w:r w:rsidRPr="00533C64">
        <w:t xml:space="preserve"> поддерживает транзакции с соблюдением ACID-свойств (атомарность, согласованность, изолированность, долговечность), что </w:t>
      </w:r>
      <w:r>
        <w:t>необходимо</w:t>
      </w:r>
      <w:r w:rsidRPr="00533C64">
        <w:t xml:space="preserve"> для обеспечения целостности данных</w:t>
      </w:r>
      <w:r>
        <w:t>;</w:t>
      </w:r>
    </w:p>
    <w:p w14:paraId="389E80B0" w14:textId="77777777" w:rsidR="0003355A" w:rsidRDefault="0003355A" w:rsidP="0003355A">
      <w:pPr>
        <w:pStyle w:val="aff2"/>
        <w:numPr>
          <w:ilvl w:val="0"/>
          <w:numId w:val="19"/>
        </w:numPr>
      </w:pPr>
      <w:r>
        <w:t>простота: о</w:t>
      </w:r>
      <w:r w:rsidRPr="00560228">
        <w:t xml:space="preserve">тсутствие встроенных механизмов разграничения доступа является преимуществом, поскольку </w:t>
      </w:r>
      <w:r>
        <w:t xml:space="preserve">в данном проекте </w:t>
      </w:r>
      <w:r w:rsidRPr="00560228">
        <w:t>не требуется сложная модель пра</w:t>
      </w:r>
      <w:r>
        <w:t>в</w:t>
      </w:r>
      <w:r w:rsidRPr="00560228">
        <w:t xml:space="preserve">. Это упрощает архитектуру </w:t>
      </w:r>
      <w:r>
        <w:t>решения</w:t>
      </w:r>
      <w:r w:rsidRPr="00560228">
        <w:t xml:space="preserve"> и снижает риск ошибок, связанных с управлением доступом.</w:t>
      </w:r>
    </w:p>
    <w:p w14:paraId="33BBA64C" w14:textId="4B1E6D23" w:rsidR="0003355A" w:rsidRPr="00EC3BFF" w:rsidRDefault="0003355A" w:rsidP="0003355A">
      <w:pPr>
        <w:pStyle w:val="aff2"/>
      </w:pPr>
      <w:r>
        <w:t>Для определения</w:t>
      </w:r>
      <w:r w:rsidRPr="00DB19BB">
        <w:t xml:space="preserve"> состава и взаимосвязей таблиц, отражающих содержание информационных сущностей инфологической модели в </w:t>
      </w:r>
      <w:r>
        <w:t xml:space="preserve">системе управления базами данных </w:t>
      </w:r>
      <w:r>
        <w:rPr>
          <w:lang w:val="en-US"/>
        </w:rPr>
        <w:t>SQLite</w:t>
      </w:r>
      <w:r w:rsidRPr="00DB19BB">
        <w:t xml:space="preserve"> </w:t>
      </w:r>
      <w:r>
        <w:t xml:space="preserve">построена даталогическая модель в нотации </w:t>
      </w:r>
      <w:r>
        <w:rPr>
          <w:lang w:val="en-US"/>
        </w:rPr>
        <w:t>IDEF</w:t>
      </w:r>
      <w:r w:rsidRPr="00DB19BB">
        <w:t>1</w:t>
      </w:r>
      <w:r>
        <w:rPr>
          <w:lang w:val="en-US"/>
        </w:rPr>
        <w:t>X</w:t>
      </w:r>
      <w:r w:rsidRPr="00DB19BB">
        <w:t>.</w:t>
      </w:r>
      <w:r w:rsidRPr="00796EDD">
        <w:t xml:space="preserve"> </w:t>
      </w:r>
      <w:r>
        <w:t xml:space="preserve">Даталогическая модель представлена на рисунке </w:t>
      </w:r>
      <w:r w:rsidR="00E07C41">
        <w:fldChar w:fldCharType="begin"/>
      </w:r>
      <w:r w:rsidR="00E07C41">
        <w:instrText xml:space="preserve"> REF _Ref200802842 \h  \* MERGEFORMAT </w:instrText>
      </w:r>
      <w:r w:rsidR="00E07C41">
        <w:fldChar w:fldCharType="separate"/>
      </w:r>
      <w:r w:rsidR="003C1F10" w:rsidRPr="003C1F10">
        <w:rPr>
          <w:vanish/>
        </w:rPr>
        <w:t xml:space="preserve">Рисунок </w:t>
      </w:r>
      <w:r w:rsidR="003C1F10">
        <w:rPr>
          <w:noProof/>
        </w:rPr>
        <w:t>13</w:t>
      </w:r>
      <w:r w:rsidR="00E07C41">
        <w:fldChar w:fldCharType="end"/>
      </w:r>
      <w:r>
        <w:t>.</w:t>
      </w:r>
      <w:r w:rsidRPr="00EC3BFF">
        <w:t xml:space="preserve"> </w:t>
      </w:r>
      <w:r>
        <w:t>Кроме выделенных инфологических сущностей добавлена обособленная таблица «</w:t>
      </w:r>
      <w:r>
        <w:rPr>
          <w:lang w:val="en-US"/>
        </w:rPr>
        <w:t>Settings</w:t>
      </w:r>
      <w:r>
        <w:t>» для хранения настроек и параметров программного средства в формате «ключ-значение».</w:t>
      </w:r>
    </w:p>
    <w:p w14:paraId="40E77A97" w14:textId="77777777" w:rsidR="0003355A" w:rsidRDefault="0003355A" w:rsidP="0003355A">
      <w:pPr>
        <w:pStyle w:val="aff2"/>
        <w:keepNext/>
        <w:ind w:firstLine="0"/>
        <w:jc w:val="center"/>
      </w:pPr>
      <w:r>
        <w:rPr>
          <w:noProof/>
        </w:rPr>
        <w:drawing>
          <wp:inline distT="0" distB="0" distL="0" distR="0" wp14:anchorId="0608A7EF" wp14:editId="151F2D6E">
            <wp:extent cx="6300470" cy="3244215"/>
            <wp:effectExtent l="0" t="0" r="508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0470" cy="3244215"/>
                    </a:xfrm>
                    <a:prstGeom prst="rect">
                      <a:avLst/>
                    </a:prstGeom>
                    <a:noFill/>
                    <a:ln>
                      <a:noFill/>
                    </a:ln>
                  </pic:spPr>
                </pic:pic>
              </a:graphicData>
            </a:graphic>
          </wp:inline>
        </w:drawing>
      </w:r>
    </w:p>
    <w:p w14:paraId="0B56C98D" w14:textId="3E6BED54" w:rsidR="0003355A" w:rsidRDefault="0003355A" w:rsidP="0003355A">
      <w:pPr>
        <w:pStyle w:val="aff7"/>
      </w:pPr>
      <w:bookmarkStart w:id="91" w:name="_Ref200802842"/>
      <w:r>
        <w:t xml:space="preserve">Рисунок </w:t>
      </w:r>
      <w:r>
        <w:fldChar w:fldCharType="begin"/>
      </w:r>
      <w:r>
        <w:instrText xml:space="preserve"> SEQ Рисунок \* ARABIC </w:instrText>
      </w:r>
      <w:r>
        <w:fldChar w:fldCharType="separate"/>
      </w:r>
      <w:r w:rsidR="003C1F10">
        <w:rPr>
          <w:noProof/>
        </w:rPr>
        <w:t>13</w:t>
      </w:r>
      <w:r>
        <w:fldChar w:fldCharType="end"/>
      </w:r>
      <w:bookmarkEnd w:id="91"/>
      <w:r>
        <w:t xml:space="preserve"> – Даталогическая модель базы данных</w:t>
      </w:r>
    </w:p>
    <w:p w14:paraId="1B7EDFC5" w14:textId="1436A072" w:rsidR="0003355A" w:rsidRDefault="0003355A" w:rsidP="0003355A">
      <w:pPr>
        <w:pStyle w:val="aff2"/>
      </w:pPr>
      <w:r>
        <w:t>Схема таблицы «</w:t>
      </w:r>
      <w:r>
        <w:rPr>
          <w:lang w:val="en-US"/>
        </w:rPr>
        <w:t>Ticket</w:t>
      </w:r>
      <w:r>
        <w:t>» представлена в таблице</w:t>
      </w:r>
      <w:r w:rsidRPr="00FE2B16">
        <w:t xml:space="preserve"> </w:t>
      </w:r>
      <w:r>
        <w:fldChar w:fldCharType="begin"/>
      </w:r>
      <w:r>
        <w:instrText xml:space="preserve"> REF _Ref199152010 \h  \* MERGEFORMAT </w:instrText>
      </w:r>
      <w:r>
        <w:fldChar w:fldCharType="separate"/>
      </w:r>
      <w:r w:rsidR="003C1F10" w:rsidRPr="003C1F10">
        <w:rPr>
          <w:vanish/>
          <w:spacing w:val="40"/>
        </w:rPr>
        <w:t>Таблица</w:t>
      </w:r>
      <w:r w:rsidR="003C1F10" w:rsidRPr="003C1F10">
        <w:rPr>
          <w:vanish/>
        </w:rPr>
        <w:t xml:space="preserve"> </w:t>
      </w:r>
      <w:r w:rsidR="003C1F10">
        <w:rPr>
          <w:noProof/>
        </w:rPr>
        <w:t>13</w:t>
      </w:r>
      <w:r>
        <w:fldChar w:fldCharType="end"/>
      </w:r>
      <w:r>
        <w:t>.</w:t>
      </w:r>
    </w:p>
    <w:p w14:paraId="6D5B4F39" w14:textId="6141F7A6" w:rsidR="0003355A" w:rsidRPr="00057619" w:rsidRDefault="0003355A" w:rsidP="0003355A">
      <w:pPr>
        <w:pStyle w:val="aff7"/>
        <w:keepNext/>
        <w:jc w:val="left"/>
        <w:rPr>
          <w:lang w:val="en-US"/>
        </w:rPr>
      </w:pPr>
      <w:bookmarkStart w:id="92" w:name="_Ref199152010"/>
      <w:bookmarkStart w:id="93" w:name="_Ref199152329"/>
      <w:r w:rsidRPr="00352A13">
        <w:rPr>
          <w:spacing w:val="40"/>
        </w:rPr>
        <w:t>Таблица</w:t>
      </w:r>
      <w:r>
        <w:t xml:space="preserve"> </w:t>
      </w:r>
      <w:r>
        <w:fldChar w:fldCharType="begin"/>
      </w:r>
      <w:r>
        <w:instrText xml:space="preserve"> SEQ Таблица \* ARABIC </w:instrText>
      </w:r>
      <w:r>
        <w:fldChar w:fldCharType="separate"/>
      </w:r>
      <w:r w:rsidR="003C1F10">
        <w:rPr>
          <w:noProof/>
        </w:rPr>
        <w:t>13</w:t>
      </w:r>
      <w:r>
        <w:fldChar w:fldCharType="end"/>
      </w:r>
      <w:bookmarkEnd w:id="92"/>
      <w:r>
        <w:t xml:space="preserve"> – Схема таблицы «</w:t>
      </w:r>
      <w:r>
        <w:rPr>
          <w:lang w:val="en-US"/>
        </w:rPr>
        <w:t>Ticket</w:t>
      </w:r>
      <w:r>
        <w:t>»</w:t>
      </w:r>
      <w:bookmarkEnd w:id="93"/>
    </w:p>
    <w:tbl>
      <w:tblPr>
        <w:tblStyle w:val="afe"/>
        <w:tblW w:w="0" w:type="auto"/>
        <w:tblLook w:val="04A0" w:firstRow="1" w:lastRow="0" w:firstColumn="1" w:lastColumn="0" w:noHBand="0" w:noVBand="1"/>
      </w:tblPr>
      <w:tblGrid>
        <w:gridCol w:w="2972"/>
        <w:gridCol w:w="3636"/>
        <w:gridCol w:w="3304"/>
      </w:tblGrid>
      <w:tr w:rsidR="0003355A" w:rsidRPr="00352A13" w14:paraId="293CF2ED" w14:textId="77777777" w:rsidTr="00F328AA">
        <w:tc>
          <w:tcPr>
            <w:tcW w:w="2972" w:type="dxa"/>
          </w:tcPr>
          <w:p w14:paraId="62FB228F" w14:textId="77777777" w:rsidR="0003355A" w:rsidRPr="00352A13" w:rsidRDefault="0003355A" w:rsidP="00F328AA">
            <w:pPr>
              <w:pStyle w:val="aff2"/>
              <w:ind w:firstLine="0"/>
              <w:rPr>
                <w:sz w:val="24"/>
                <w:szCs w:val="24"/>
              </w:rPr>
            </w:pPr>
            <w:r w:rsidRPr="00352A13">
              <w:rPr>
                <w:sz w:val="24"/>
                <w:szCs w:val="24"/>
              </w:rPr>
              <w:t>Поле</w:t>
            </w:r>
          </w:p>
        </w:tc>
        <w:tc>
          <w:tcPr>
            <w:tcW w:w="3636" w:type="dxa"/>
          </w:tcPr>
          <w:p w14:paraId="5769B4AB" w14:textId="77777777" w:rsidR="0003355A" w:rsidRPr="00352A13" w:rsidRDefault="0003355A" w:rsidP="00F328AA">
            <w:pPr>
              <w:pStyle w:val="aff2"/>
              <w:ind w:firstLine="0"/>
              <w:rPr>
                <w:sz w:val="24"/>
                <w:szCs w:val="24"/>
              </w:rPr>
            </w:pPr>
            <w:r w:rsidRPr="00352A13">
              <w:rPr>
                <w:sz w:val="24"/>
                <w:szCs w:val="24"/>
              </w:rPr>
              <w:t>Тип данных</w:t>
            </w:r>
          </w:p>
        </w:tc>
        <w:tc>
          <w:tcPr>
            <w:tcW w:w="3304" w:type="dxa"/>
          </w:tcPr>
          <w:p w14:paraId="0D44F378" w14:textId="77777777" w:rsidR="0003355A" w:rsidRPr="00352A13" w:rsidRDefault="0003355A" w:rsidP="00F328AA">
            <w:pPr>
              <w:pStyle w:val="aff2"/>
              <w:ind w:firstLine="0"/>
              <w:rPr>
                <w:sz w:val="24"/>
                <w:szCs w:val="24"/>
              </w:rPr>
            </w:pPr>
            <w:r w:rsidRPr="00352A13">
              <w:rPr>
                <w:sz w:val="24"/>
                <w:szCs w:val="24"/>
              </w:rPr>
              <w:t>Описание</w:t>
            </w:r>
          </w:p>
        </w:tc>
      </w:tr>
      <w:tr w:rsidR="0003355A" w:rsidRPr="00352A13" w14:paraId="36F71BE5" w14:textId="77777777" w:rsidTr="00F328AA">
        <w:tc>
          <w:tcPr>
            <w:tcW w:w="2972" w:type="dxa"/>
          </w:tcPr>
          <w:p w14:paraId="224027A5" w14:textId="77777777" w:rsidR="0003355A" w:rsidRPr="00346F9C" w:rsidRDefault="0003355A" w:rsidP="00F328AA">
            <w:pPr>
              <w:pStyle w:val="aff2"/>
              <w:ind w:firstLine="0"/>
              <w:rPr>
                <w:sz w:val="24"/>
                <w:szCs w:val="24"/>
                <w:lang w:val="en-US"/>
              </w:rPr>
            </w:pPr>
            <w:r>
              <w:rPr>
                <w:sz w:val="24"/>
                <w:szCs w:val="24"/>
                <w:lang w:val="en-US"/>
              </w:rPr>
              <w:t>Ticket</w:t>
            </w:r>
            <w:r>
              <w:rPr>
                <w:sz w:val="24"/>
                <w:szCs w:val="24"/>
              </w:rPr>
              <w:t>_</w:t>
            </w:r>
            <w:r>
              <w:rPr>
                <w:sz w:val="24"/>
                <w:szCs w:val="24"/>
                <w:lang w:val="en-US"/>
              </w:rPr>
              <w:t>Id</w:t>
            </w:r>
          </w:p>
        </w:tc>
        <w:tc>
          <w:tcPr>
            <w:tcW w:w="3636" w:type="dxa"/>
          </w:tcPr>
          <w:p w14:paraId="123DAB9A" w14:textId="77777777" w:rsidR="0003355A" w:rsidRPr="00352A13" w:rsidRDefault="0003355A" w:rsidP="00F328AA">
            <w:pPr>
              <w:pStyle w:val="aff2"/>
              <w:ind w:firstLine="0"/>
              <w:rPr>
                <w:sz w:val="24"/>
                <w:szCs w:val="24"/>
              </w:rPr>
            </w:pPr>
            <w:r>
              <w:rPr>
                <w:sz w:val="24"/>
                <w:szCs w:val="24"/>
              </w:rPr>
              <w:t>Целое число, первичный ключ</w:t>
            </w:r>
          </w:p>
        </w:tc>
        <w:tc>
          <w:tcPr>
            <w:tcW w:w="3304" w:type="dxa"/>
          </w:tcPr>
          <w:p w14:paraId="62ECF16F" w14:textId="77777777" w:rsidR="0003355A" w:rsidRPr="00352A13" w:rsidRDefault="0003355A" w:rsidP="00F328AA">
            <w:pPr>
              <w:pStyle w:val="aff2"/>
              <w:ind w:firstLine="0"/>
              <w:rPr>
                <w:sz w:val="24"/>
                <w:szCs w:val="24"/>
              </w:rPr>
            </w:pPr>
            <w:r>
              <w:rPr>
                <w:sz w:val="24"/>
                <w:szCs w:val="24"/>
              </w:rPr>
              <w:t>Уникальный идентификатор задачи</w:t>
            </w:r>
          </w:p>
        </w:tc>
      </w:tr>
      <w:tr w:rsidR="0003355A" w:rsidRPr="00352A13" w14:paraId="0805023D" w14:textId="77777777" w:rsidTr="00F328AA">
        <w:tc>
          <w:tcPr>
            <w:tcW w:w="2972" w:type="dxa"/>
          </w:tcPr>
          <w:p w14:paraId="40F60199" w14:textId="77777777" w:rsidR="0003355A" w:rsidRDefault="0003355A" w:rsidP="00F328AA">
            <w:pPr>
              <w:pStyle w:val="aff2"/>
              <w:ind w:firstLine="0"/>
              <w:rPr>
                <w:sz w:val="24"/>
                <w:szCs w:val="24"/>
                <w:lang w:val="en-US"/>
              </w:rPr>
            </w:pPr>
            <w:r>
              <w:rPr>
                <w:sz w:val="24"/>
                <w:szCs w:val="24"/>
                <w:lang w:val="en-US"/>
              </w:rPr>
              <w:lastRenderedPageBreak/>
              <w:t>Asana</w:t>
            </w:r>
            <w:r>
              <w:rPr>
                <w:sz w:val="24"/>
                <w:szCs w:val="24"/>
              </w:rPr>
              <w:t>_</w:t>
            </w:r>
            <w:r>
              <w:rPr>
                <w:sz w:val="24"/>
                <w:szCs w:val="24"/>
                <w:lang w:val="en-US"/>
              </w:rPr>
              <w:t>GID</w:t>
            </w:r>
          </w:p>
        </w:tc>
        <w:tc>
          <w:tcPr>
            <w:tcW w:w="3636" w:type="dxa"/>
          </w:tcPr>
          <w:p w14:paraId="38A82984" w14:textId="77777777" w:rsidR="0003355A" w:rsidRDefault="0003355A" w:rsidP="00F328AA">
            <w:pPr>
              <w:pStyle w:val="aff2"/>
              <w:ind w:firstLine="0"/>
              <w:rPr>
                <w:sz w:val="24"/>
                <w:szCs w:val="24"/>
              </w:rPr>
            </w:pPr>
            <w:r>
              <w:rPr>
                <w:sz w:val="24"/>
                <w:szCs w:val="24"/>
              </w:rPr>
              <w:t>Строка, уникальное</w:t>
            </w:r>
          </w:p>
        </w:tc>
        <w:tc>
          <w:tcPr>
            <w:tcW w:w="3304" w:type="dxa"/>
          </w:tcPr>
          <w:p w14:paraId="264D8C1D" w14:textId="77777777" w:rsidR="0003355A" w:rsidRPr="00346F9C" w:rsidRDefault="0003355A" w:rsidP="00F328AA">
            <w:pPr>
              <w:pStyle w:val="aff2"/>
              <w:ind w:firstLine="0"/>
              <w:rPr>
                <w:sz w:val="24"/>
                <w:szCs w:val="24"/>
              </w:rPr>
            </w:pPr>
            <w:r>
              <w:rPr>
                <w:sz w:val="24"/>
                <w:szCs w:val="24"/>
              </w:rPr>
              <w:t xml:space="preserve">Идентификатор задачи в сервисе </w:t>
            </w:r>
            <w:r>
              <w:rPr>
                <w:sz w:val="24"/>
                <w:szCs w:val="24"/>
                <w:lang w:val="en-US"/>
              </w:rPr>
              <w:t>Asana</w:t>
            </w:r>
          </w:p>
        </w:tc>
      </w:tr>
      <w:tr w:rsidR="0003355A" w:rsidRPr="00352A13" w14:paraId="7F75614B" w14:textId="77777777" w:rsidTr="00F328AA">
        <w:tc>
          <w:tcPr>
            <w:tcW w:w="2972" w:type="dxa"/>
          </w:tcPr>
          <w:p w14:paraId="43339F7F" w14:textId="77777777" w:rsidR="0003355A" w:rsidRPr="00346F9C" w:rsidRDefault="0003355A" w:rsidP="00F328AA">
            <w:pPr>
              <w:pStyle w:val="aff2"/>
              <w:ind w:firstLine="0"/>
              <w:rPr>
                <w:sz w:val="24"/>
                <w:szCs w:val="24"/>
                <w:lang w:val="en-US"/>
              </w:rPr>
            </w:pPr>
            <w:r>
              <w:rPr>
                <w:sz w:val="24"/>
                <w:szCs w:val="24"/>
                <w:lang w:val="en-US"/>
              </w:rPr>
              <w:t>Text</w:t>
            </w:r>
          </w:p>
        </w:tc>
        <w:tc>
          <w:tcPr>
            <w:tcW w:w="3636" w:type="dxa"/>
          </w:tcPr>
          <w:p w14:paraId="2E7AB3F6" w14:textId="77777777" w:rsidR="0003355A" w:rsidRDefault="0003355A" w:rsidP="00F328AA">
            <w:pPr>
              <w:pStyle w:val="aff2"/>
              <w:ind w:firstLine="0"/>
              <w:rPr>
                <w:sz w:val="24"/>
                <w:szCs w:val="24"/>
              </w:rPr>
            </w:pPr>
            <w:r>
              <w:rPr>
                <w:sz w:val="24"/>
                <w:szCs w:val="24"/>
              </w:rPr>
              <w:t>Строка</w:t>
            </w:r>
          </w:p>
        </w:tc>
        <w:tc>
          <w:tcPr>
            <w:tcW w:w="3304" w:type="dxa"/>
          </w:tcPr>
          <w:p w14:paraId="3456C2A1" w14:textId="77777777" w:rsidR="0003355A" w:rsidRDefault="0003355A" w:rsidP="00F328AA">
            <w:pPr>
              <w:pStyle w:val="aff2"/>
              <w:ind w:firstLine="0"/>
              <w:rPr>
                <w:sz w:val="24"/>
                <w:szCs w:val="24"/>
              </w:rPr>
            </w:pPr>
            <w:r>
              <w:rPr>
                <w:sz w:val="24"/>
                <w:szCs w:val="24"/>
              </w:rPr>
              <w:t>Текст задачи</w:t>
            </w:r>
          </w:p>
        </w:tc>
      </w:tr>
      <w:tr w:rsidR="0003355A" w:rsidRPr="00352A13" w14:paraId="71F0638C" w14:textId="77777777" w:rsidTr="00F328AA">
        <w:tc>
          <w:tcPr>
            <w:tcW w:w="2972" w:type="dxa"/>
          </w:tcPr>
          <w:p w14:paraId="55226D09" w14:textId="77777777" w:rsidR="0003355A" w:rsidRDefault="0003355A" w:rsidP="00F328AA">
            <w:pPr>
              <w:pStyle w:val="aff2"/>
              <w:ind w:firstLine="0"/>
              <w:rPr>
                <w:sz w:val="24"/>
                <w:szCs w:val="24"/>
                <w:lang w:val="en-US"/>
              </w:rPr>
            </w:pPr>
            <w:r>
              <w:rPr>
                <w:sz w:val="24"/>
                <w:szCs w:val="24"/>
                <w:lang w:val="en-US"/>
              </w:rPr>
              <w:t>Employee</w:t>
            </w:r>
          </w:p>
        </w:tc>
        <w:tc>
          <w:tcPr>
            <w:tcW w:w="3636" w:type="dxa"/>
          </w:tcPr>
          <w:p w14:paraId="24BDD69A" w14:textId="77777777" w:rsidR="0003355A" w:rsidRDefault="0003355A" w:rsidP="00F328AA">
            <w:pPr>
              <w:pStyle w:val="aff2"/>
              <w:ind w:firstLine="0"/>
              <w:rPr>
                <w:sz w:val="24"/>
                <w:szCs w:val="24"/>
              </w:rPr>
            </w:pPr>
            <w:r>
              <w:rPr>
                <w:sz w:val="24"/>
                <w:szCs w:val="24"/>
              </w:rPr>
              <w:t>Целое число, внешний ключ</w:t>
            </w:r>
          </w:p>
        </w:tc>
        <w:tc>
          <w:tcPr>
            <w:tcW w:w="3304" w:type="dxa"/>
          </w:tcPr>
          <w:p w14:paraId="21DE8DBE" w14:textId="77777777" w:rsidR="0003355A" w:rsidRDefault="0003355A" w:rsidP="00F328AA">
            <w:pPr>
              <w:pStyle w:val="aff2"/>
              <w:ind w:firstLine="0"/>
              <w:rPr>
                <w:sz w:val="24"/>
                <w:szCs w:val="24"/>
              </w:rPr>
            </w:pPr>
            <w:r>
              <w:rPr>
                <w:sz w:val="24"/>
                <w:szCs w:val="24"/>
              </w:rPr>
              <w:t>Идентификатор сотрудника, которому назначена задача</w:t>
            </w:r>
          </w:p>
        </w:tc>
      </w:tr>
      <w:tr w:rsidR="0003355A" w:rsidRPr="00352A13" w14:paraId="2217CC9B" w14:textId="77777777" w:rsidTr="00F328AA">
        <w:tc>
          <w:tcPr>
            <w:tcW w:w="2972" w:type="dxa"/>
          </w:tcPr>
          <w:p w14:paraId="2E27F489" w14:textId="77777777" w:rsidR="0003355A" w:rsidRDefault="0003355A" w:rsidP="00F328AA">
            <w:pPr>
              <w:pStyle w:val="aff2"/>
              <w:ind w:firstLine="0"/>
              <w:rPr>
                <w:sz w:val="24"/>
                <w:szCs w:val="24"/>
                <w:lang w:val="en-US"/>
              </w:rPr>
            </w:pPr>
            <w:r>
              <w:rPr>
                <w:sz w:val="24"/>
                <w:szCs w:val="24"/>
                <w:lang w:val="en-US"/>
              </w:rPr>
              <w:t>Start_datetime</w:t>
            </w:r>
          </w:p>
        </w:tc>
        <w:tc>
          <w:tcPr>
            <w:tcW w:w="3636" w:type="dxa"/>
          </w:tcPr>
          <w:p w14:paraId="4DDCFD37" w14:textId="77777777" w:rsidR="0003355A" w:rsidRDefault="0003355A" w:rsidP="00F328AA">
            <w:pPr>
              <w:pStyle w:val="aff2"/>
              <w:ind w:firstLine="0"/>
              <w:rPr>
                <w:sz w:val="24"/>
                <w:szCs w:val="24"/>
              </w:rPr>
            </w:pPr>
            <w:r>
              <w:rPr>
                <w:sz w:val="24"/>
                <w:szCs w:val="24"/>
              </w:rPr>
              <w:t>Дата и время</w:t>
            </w:r>
          </w:p>
        </w:tc>
        <w:tc>
          <w:tcPr>
            <w:tcW w:w="3304" w:type="dxa"/>
          </w:tcPr>
          <w:p w14:paraId="31EB11D4" w14:textId="77777777" w:rsidR="0003355A" w:rsidRDefault="0003355A" w:rsidP="00F328AA">
            <w:pPr>
              <w:pStyle w:val="aff2"/>
              <w:ind w:firstLine="0"/>
              <w:rPr>
                <w:sz w:val="24"/>
                <w:szCs w:val="24"/>
              </w:rPr>
            </w:pPr>
            <w:r>
              <w:rPr>
                <w:sz w:val="24"/>
                <w:szCs w:val="24"/>
              </w:rPr>
              <w:t>Дата и время создания задачи</w:t>
            </w:r>
          </w:p>
        </w:tc>
      </w:tr>
      <w:tr w:rsidR="0003355A" w:rsidRPr="00352A13" w14:paraId="3BEF432E" w14:textId="77777777" w:rsidTr="00F328AA">
        <w:tc>
          <w:tcPr>
            <w:tcW w:w="2972" w:type="dxa"/>
          </w:tcPr>
          <w:p w14:paraId="061120F1" w14:textId="77777777" w:rsidR="0003355A" w:rsidRDefault="0003355A" w:rsidP="00F328AA">
            <w:pPr>
              <w:pStyle w:val="aff2"/>
              <w:ind w:firstLine="0"/>
              <w:rPr>
                <w:sz w:val="24"/>
                <w:szCs w:val="24"/>
                <w:lang w:val="en-US"/>
              </w:rPr>
            </w:pPr>
            <w:r>
              <w:rPr>
                <w:sz w:val="24"/>
                <w:szCs w:val="24"/>
                <w:lang w:val="en-US"/>
              </w:rPr>
              <w:t>End_datetime</w:t>
            </w:r>
          </w:p>
        </w:tc>
        <w:tc>
          <w:tcPr>
            <w:tcW w:w="3636" w:type="dxa"/>
          </w:tcPr>
          <w:p w14:paraId="5A296DBA" w14:textId="77777777" w:rsidR="0003355A" w:rsidRDefault="0003355A" w:rsidP="00F328AA">
            <w:pPr>
              <w:pStyle w:val="aff2"/>
              <w:ind w:firstLine="0"/>
              <w:rPr>
                <w:sz w:val="24"/>
                <w:szCs w:val="24"/>
              </w:rPr>
            </w:pPr>
            <w:r>
              <w:rPr>
                <w:sz w:val="24"/>
                <w:szCs w:val="24"/>
              </w:rPr>
              <w:t>Дата и время</w:t>
            </w:r>
          </w:p>
        </w:tc>
        <w:tc>
          <w:tcPr>
            <w:tcW w:w="3304" w:type="dxa"/>
          </w:tcPr>
          <w:p w14:paraId="026370E9" w14:textId="77777777" w:rsidR="0003355A" w:rsidRDefault="0003355A" w:rsidP="00F328AA">
            <w:pPr>
              <w:pStyle w:val="aff2"/>
              <w:ind w:firstLine="0"/>
              <w:rPr>
                <w:sz w:val="24"/>
                <w:szCs w:val="24"/>
              </w:rPr>
            </w:pPr>
            <w:r>
              <w:rPr>
                <w:sz w:val="24"/>
                <w:szCs w:val="24"/>
              </w:rPr>
              <w:t>Дата и время завершения задачи</w:t>
            </w:r>
          </w:p>
        </w:tc>
      </w:tr>
    </w:tbl>
    <w:p w14:paraId="64F11FD1" w14:textId="36458EE3" w:rsidR="0003355A" w:rsidRDefault="0003355A" w:rsidP="0003355A">
      <w:pPr>
        <w:pStyle w:val="aff2"/>
        <w:spacing w:before="120"/>
      </w:pPr>
      <w:r>
        <w:t>Схема таблицы «</w:t>
      </w:r>
      <w:r>
        <w:rPr>
          <w:lang w:val="en-US"/>
        </w:rPr>
        <w:t>Additional</w:t>
      </w:r>
      <w:r w:rsidRPr="00352A13">
        <w:t xml:space="preserve"> </w:t>
      </w:r>
      <w:r>
        <w:rPr>
          <w:lang w:val="en-US"/>
        </w:rPr>
        <w:t>info</w:t>
      </w:r>
      <w:r>
        <w:t xml:space="preserve">» представлена в таблице </w:t>
      </w:r>
      <w:r>
        <w:fldChar w:fldCharType="begin"/>
      </w:r>
      <w:r>
        <w:instrText xml:space="preserve"> REF _Ref199152347 \h  \* MERGEFORMAT </w:instrText>
      </w:r>
      <w:r>
        <w:fldChar w:fldCharType="separate"/>
      </w:r>
      <w:r w:rsidR="003C1F10" w:rsidRPr="003C1F10">
        <w:rPr>
          <w:vanish/>
          <w:spacing w:val="40"/>
        </w:rPr>
        <w:t>Таблица</w:t>
      </w:r>
      <w:r w:rsidR="003C1F10" w:rsidRPr="003C1F10">
        <w:rPr>
          <w:vanish/>
        </w:rPr>
        <w:t xml:space="preserve"> </w:t>
      </w:r>
      <w:r w:rsidR="003C1F10" w:rsidRPr="003C1F10">
        <w:rPr>
          <w:noProof/>
        </w:rPr>
        <w:t>14</w:t>
      </w:r>
      <w:r>
        <w:fldChar w:fldCharType="end"/>
      </w:r>
      <w:r>
        <w:t>.</w:t>
      </w:r>
    </w:p>
    <w:p w14:paraId="115E792F" w14:textId="52308E31" w:rsidR="0003355A" w:rsidRPr="00352A13" w:rsidRDefault="0003355A" w:rsidP="0003355A">
      <w:pPr>
        <w:pStyle w:val="aff7"/>
        <w:keepNext/>
        <w:jc w:val="left"/>
        <w:rPr>
          <w:lang w:val="en-US"/>
        </w:rPr>
      </w:pPr>
      <w:bookmarkStart w:id="94" w:name="_Ref199152347"/>
      <w:r w:rsidRPr="00352A13">
        <w:rPr>
          <w:spacing w:val="40"/>
        </w:rPr>
        <w:t>Таблица</w:t>
      </w:r>
      <w:r w:rsidRPr="00352A13">
        <w:rPr>
          <w:lang w:val="en-US"/>
        </w:rPr>
        <w:t xml:space="preserve"> </w:t>
      </w:r>
      <w:r>
        <w:fldChar w:fldCharType="begin"/>
      </w:r>
      <w:r w:rsidRPr="00352A13">
        <w:rPr>
          <w:lang w:val="en-US"/>
        </w:rPr>
        <w:instrText xml:space="preserve"> SEQ </w:instrText>
      </w:r>
      <w:r>
        <w:instrText>Таблица</w:instrText>
      </w:r>
      <w:r w:rsidRPr="00352A13">
        <w:rPr>
          <w:lang w:val="en-US"/>
        </w:rPr>
        <w:instrText xml:space="preserve"> \* ARABIC </w:instrText>
      </w:r>
      <w:r>
        <w:fldChar w:fldCharType="separate"/>
      </w:r>
      <w:r w:rsidR="003C1F10">
        <w:rPr>
          <w:noProof/>
          <w:lang w:val="en-US"/>
        </w:rPr>
        <w:t>14</w:t>
      </w:r>
      <w:r>
        <w:fldChar w:fldCharType="end"/>
      </w:r>
      <w:bookmarkEnd w:id="94"/>
      <w:r w:rsidRPr="00352A13">
        <w:rPr>
          <w:lang w:val="en-US"/>
        </w:rPr>
        <w:t xml:space="preserve"> – </w:t>
      </w:r>
      <w:r>
        <w:t>Схема</w:t>
      </w:r>
      <w:r w:rsidRPr="00352A13">
        <w:rPr>
          <w:lang w:val="en-US"/>
        </w:rPr>
        <w:t xml:space="preserve"> </w:t>
      </w:r>
      <w:r>
        <w:t>таблицы</w:t>
      </w:r>
      <w:r w:rsidRPr="00352A13">
        <w:rPr>
          <w:lang w:val="en-US"/>
        </w:rPr>
        <w:t xml:space="preserve"> «</w:t>
      </w:r>
      <w:r>
        <w:rPr>
          <w:lang w:val="en-US"/>
        </w:rPr>
        <w:t>Additional info</w:t>
      </w:r>
      <w:r w:rsidRPr="00352A13">
        <w:rPr>
          <w:lang w:val="en-US"/>
        </w:rPr>
        <w:t>»</w:t>
      </w:r>
    </w:p>
    <w:tbl>
      <w:tblPr>
        <w:tblStyle w:val="afe"/>
        <w:tblW w:w="0" w:type="auto"/>
        <w:tblLook w:val="04A0" w:firstRow="1" w:lastRow="0" w:firstColumn="1" w:lastColumn="0" w:noHBand="0" w:noVBand="1"/>
      </w:tblPr>
      <w:tblGrid>
        <w:gridCol w:w="2972"/>
        <w:gridCol w:w="3636"/>
        <w:gridCol w:w="3304"/>
      </w:tblGrid>
      <w:tr w:rsidR="0003355A" w:rsidRPr="00352A13" w14:paraId="00D28902" w14:textId="77777777" w:rsidTr="00F328AA">
        <w:tc>
          <w:tcPr>
            <w:tcW w:w="2972" w:type="dxa"/>
          </w:tcPr>
          <w:p w14:paraId="705BB4E5" w14:textId="77777777" w:rsidR="0003355A" w:rsidRPr="00352A13" w:rsidRDefault="0003355A" w:rsidP="00F328AA">
            <w:pPr>
              <w:pStyle w:val="aff2"/>
              <w:ind w:firstLine="0"/>
              <w:rPr>
                <w:sz w:val="24"/>
                <w:szCs w:val="24"/>
              </w:rPr>
            </w:pPr>
            <w:r w:rsidRPr="00352A13">
              <w:rPr>
                <w:sz w:val="24"/>
                <w:szCs w:val="24"/>
              </w:rPr>
              <w:t>Поле</w:t>
            </w:r>
          </w:p>
        </w:tc>
        <w:tc>
          <w:tcPr>
            <w:tcW w:w="3636" w:type="dxa"/>
          </w:tcPr>
          <w:p w14:paraId="0937B792" w14:textId="77777777" w:rsidR="0003355A" w:rsidRPr="00352A13" w:rsidRDefault="0003355A" w:rsidP="00F328AA">
            <w:pPr>
              <w:pStyle w:val="aff2"/>
              <w:ind w:firstLine="0"/>
              <w:rPr>
                <w:sz w:val="24"/>
                <w:szCs w:val="24"/>
              </w:rPr>
            </w:pPr>
            <w:r w:rsidRPr="00352A13">
              <w:rPr>
                <w:sz w:val="24"/>
                <w:szCs w:val="24"/>
              </w:rPr>
              <w:t>Тип данных</w:t>
            </w:r>
          </w:p>
        </w:tc>
        <w:tc>
          <w:tcPr>
            <w:tcW w:w="3304" w:type="dxa"/>
          </w:tcPr>
          <w:p w14:paraId="398A119D" w14:textId="77777777" w:rsidR="0003355A" w:rsidRPr="00352A13" w:rsidRDefault="0003355A" w:rsidP="00F328AA">
            <w:pPr>
              <w:pStyle w:val="aff2"/>
              <w:ind w:firstLine="0"/>
              <w:rPr>
                <w:sz w:val="24"/>
                <w:szCs w:val="24"/>
              </w:rPr>
            </w:pPr>
            <w:r w:rsidRPr="00352A13">
              <w:rPr>
                <w:sz w:val="24"/>
                <w:szCs w:val="24"/>
              </w:rPr>
              <w:t>Описание</w:t>
            </w:r>
          </w:p>
        </w:tc>
      </w:tr>
      <w:tr w:rsidR="0003355A" w:rsidRPr="00352A13" w14:paraId="0231CFBE" w14:textId="77777777" w:rsidTr="00F328AA">
        <w:tc>
          <w:tcPr>
            <w:tcW w:w="2972" w:type="dxa"/>
          </w:tcPr>
          <w:p w14:paraId="27DEC474" w14:textId="77777777" w:rsidR="0003355A" w:rsidRPr="00346F9C" w:rsidRDefault="0003355A" w:rsidP="00F328AA">
            <w:pPr>
              <w:pStyle w:val="aff2"/>
              <w:ind w:firstLine="0"/>
              <w:rPr>
                <w:sz w:val="24"/>
                <w:szCs w:val="24"/>
                <w:lang w:val="en-US"/>
              </w:rPr>
            </w:pPr>
            <w:r>
              <w:rPr>
                <w:sz w:val="24"/>
                <w:szCs w:val="24"/>
                <w:lang w:val="en-US"/>
              </w:rPr>
              <w:t>Info</w:t>
            </w:r>
            <w:r>
              <w:rPr>
                <w:sz w:val="24"/>
                <w:szCs w:val="24"/>
              </w:rPr>
              <w:t>_</w:t>
            </w:r>
            <w:r>
              <w:rPr>
                <w:sz w:val="24"/>
                <w:szCs w:val="24"/>
                <w:lang w:val="en-US"/>
              </w:rPr>
              <w:t>Id</w:t>
            </w:r>
          </w:p>
        </w:tc>
        <w:tc>
          <w:tcPr>
            <w:tcW w:w="3636" w:type="dxa"/>
          </w:tcPr>
          <w:p w14:paraId="28236EDC" w14:textId="77777777" w:rsidR="0003355A" w:rsidRPr="00352A13" w:rsidRDefault="0003355A" w:rsidP="00F328AA">
            <w:pPr>
              <w:pStyle w:val="aff2"/>
              <w:ind w:firstLine="0"/>
              <w:rPr>
                <w:sz w:val="24"/>
                <w:szCs w:val="24"/>
              </w:rPr>
            </w:pPr>
            <w:r>
              <w:rPr>
                <w:sz w:val="24"/>
                <w:szCs w:val="24"/>
              </w:rPr>
              <w:t>Целое число, первичный ключ</w:t>
            </w:r>
          </w:p>
        </w:tc>
        <w:tc>
          <w:tcPr>
            <w:tcW w:w="3304" w:type="dxa"/>
          </w:tcPr>
          <w:p w14:paraId="7260AF4B" w14:textId="77777777" w:rsidR="0003355A" w:rsidRPr="00352A13" w:rsidRDefault="0003355A" w:rsidP="00F328AA">
            <w:pPr>
              <w:pStyle w:val="aff2"/>
              <w:ind w:firstLine="0"/>
              <w:rPr>
                <w:sz w:val="24"/>
                <w:szCs w:val="24"/>
              </w:rPr>
            </w:pPr>
            <w:r>
              <w:rPr>
                <w:sz w:val="24"/>
                <w:szCs w:val="24"/>
              </w:rPr>
              <w:t>Уникальный идентификатор дополнительных данных о задаче</w:t>
            </w:r>
          </w:p>
        </w:tc>
      </w:tr>
      <w:tr w:rsidR="0003355A" w:rsidRPr="00352A13" w14:paraId="0BDE63FC" w14:textId="77777777" w:rsidTr="00F328AA">
        <w:tc>
          <w:tcPr>
            <w:tcW w:w="2972" w:type="dxa"/>
          </w:tcPr>
          <w:p w14:paraId="4BFB4EB7" w14:textId="77777777" w:rsidR="0003355A" w:rsidRPr="00346F9C" w:rsidRDefault="0003355A" w:rsidP="00F328AA">
            <w:pPr>
              <w:pStyle w:val="aff2"/>
              <w:ind w:firstLine="0"/>
              <w:rPr>
                <w:sz w:val="24"/>
                <w:szCs w:val="24"/>
              </w:rPr>
            </w:pPr>
            <w:r>
              <w:rPr>
                <w:sz w:val="24"/>
                <w:szCs w:val="24"/>
                <w:lang w:val="en-US"/>
              </w:rPr>
              <w:t>K7</w:t>
            </w:r>
            <w:r>
              <w:rPr>
                <w:sz w:val="24"/>
                <w:szCs w:val="24"/>
              </w:rPr>
              <w:t>_</w:t>
            </w:r>
            <w:r>
              <w:rPr>
                <w:sz w:val="24"/>
                <w:szCs w:val="24"/>
                <w:lang w:val="en-US"/>
              </w:rPr>
              <w:t>id</w:t>
            </w:r>
          </w:p>
        </w:tc>
        <w:tc>
          <w:tcPr>
            <w:tcW w:w="3636" w:type="dxa"/>
          </w:tcPr>
          <w:p w14:paraId="0307A026" w14:textId="77777777" w:rsidR="0003355A" w:rsidRDefault="0003355A" w:rsidP="00F328AA">
            <w:pPr>
              <w:pStyle w:val="aff2"/>
              <w:ind w:firstLine="0"/>
              <w:rPr>
                <w:sz w:val="24"/>
                <w:szCs w:val="24"/>
              </w:rPr>
            </w:pPr>
            <w:r>
              <w:rPr>
                <w:sz w:val="24"/>
                <w:szCs w:val="24"/>
              </w:rPr>
              <w:t>Строка</w:t>
            </w:r>
          </w:p>
        </w:tc>
        <w:tc>
          <w:tcPr>
            <w:tcW w:w="3304" w:type="dxa"/>
          </w:tcPr>
          <w:p w14:paraId="569777DE" w14:textId="77777777" w:rsidR="0003355A" w:rsidRPr="00346F9C" w:rsidRDefault="0003355A" w:rsidP="00F328AA">
            <w:pPr>
              <w:pStyle w:val="aff2"/>
              <w:ind w:firstLine="0"/>
              <w:rPr>
                <w:sz w:val="24"/>
                <w:szCs w:val="24"/>
              </w:rPr>
            </w:pPr>
            <w:r>
              <w:rPr>
                <w:sz w:val="24"/>
                <w:szCs w:val="24"/>
              </w:rPr>
              <w:t xml:space="preserve">Идентификатор наряда в </w:t>
            </w:r>
            <w:r>
              <w:rPr>
                <w:sz w:val="24"/>
                <w:szCs w:val="24"/>
                <w:lang w:val="en-US"/>
              </w:rPr>
              <w:t>CRM</w:t>
            </w:r>
            <w:r>
              <w:rPr>
                <w:sz w:val="24"/>
                <w:szCs w:val="24"/>
              </w:rPr>
              <w:t xml:space="preserve">-системе </w:t>
            </w:r>
            <w:r>
              <w:rPr>
                <w:sz w:val="24"/>
                <w:szCs w:val="24"/>
                <w:lang w:val="en-US"/>
              </w:rPr>
              <w:t>K</w:t>
            </w:r>
            <w:r w:rsidRPr="00346F9C">
              <w:rPr>
                <w:sz w:val="24"/>
                <w:szCs w:val="24"/>
              </w:rPr>
              <w:t>7</w:t>
            </w:r>
          </w:p>
        </w:tc>
      </w:tr>
      <w:tr w:rsidR="0003355A" w:rsidRPr="00352A13" w14:paraId="01769EA9" w14:textId="77777777" w:rsidTr="00F328AA">
        <w:tc>
          <w:tcPr>
            <w:tcW w:w="2972" w:type="dxa"/>
          </w:tcPr>
          <w:p w14:paraId="6DAE66FA" w14:textId="77777777" w:rsidR="0003355A" w:rsidRPr="00346F9C" w:rsidRDefault="0003355A" w:rsidP="00F328AA">
            <w:pPr>
              <w:pStyle w:val="aff2"/>
              <w:ind w:firstLine="0"/>
              <w:rPr>
                <w:sz w:val="24"/>
                <w:szCs w:val="24"/>
                <w:lang w:val="en-US"/>
              </w:rPr>
            </w:pPr>
            <w:r>
              <w:rPr>
                <w:sz w:val="24"/>
                <w:szCs w:val="24"/>
                <w:lang w:val="en-US"/>
              </w:rPr>
              <w:t>Client name</w:t>
            </w:r>
          </w:p>
        </w:tc>
        <w:tc>
          <w:tcPr>
            <w:tcW w:w="3636" w:type="dxa"/>
          </w:tcPr>
          <w:p w14:paraId="56B17A02" w14:textId="77777777" w:rsidR="0003355A" w:rsidRDefault="0003355A" w:rsidP="00F328AA">
            <w:pPr>
              <w:pStyle w:val="aff2"/>
              <w:ind w:firstLine="0"/>
              <w:rPr>
                <w:sz w:val="24"/>
                <w:szCs w:val="24"/>
              </w:rPr>
            </w:pPr>
            <w:r>
              <w:rPr>
                <w:sz w:val="24"/>
                <w:szCs w:val="24"/>
              </w:rPr>
              <w:t>Строка</w:t>
            </w:r>
          </w:p>
        </w:tc>
        <w:tc>
          <w:tcPr>
            <w:tcW w:w="3304" w:type="dxa"/>
          </w:tcPr>
          <w:p w14:paraId="71A27BDC" w14:textId="77777777" w:rsidR="0003355A" w:rsidRDefault="0003355A" w:rsidP="00F328AA">
            <w:pPr>
              <w:pStyle w:val="aff2"/>
              <w:ind w:firstLine="0"/>
              <w:rPr>
                <w:sz w:val="24"/>
                <w:szCs w:val="24"/>
              </w:rPr>
            </w:pPr>
            <w:r>
              <w:rPr>
                <w:sz w:val="24"/>
                <w:szCs w:val="24"/>
              </w:rPr>
              <w:t>Наименование клиента, с которым связана задача</w:t>
            </w:r>
          </w:p>
        </w:tc>
      </w:tr>
      <w:tr w:rsidR="0003355A" w:rsidRPr="00352A13" w14:paraId="1EC1FBBF" w14:textId="77777777" w:rsidTr="00F328AA">
        <w:tc>
          <w:tcPr>
            <w:tcW w:w="2972" w:type="dxa"/>
          </w:tcPr>
          <w:p w14:paraId="3EB17710" w14:textId="77777777" w:rsidR="0003355A" w:rsidRDefault="0003355A" w:rsidP="00F328AA">
            <w:pPr>
              <w:pStyle w:val="aff2"/>
              <w:ind w:firstLine="0"/>
              <w:rPr>
                <w:sz w:val="24"/>
                <w:szCs w:val="24"/>
                <w:lang w:val="en-US"/>
              </w:rPr>
            </w:pPr>
            <w:r>
              <w:rPr>
                <w:sz w:val="24"/>
                <w:szCs w:val="24"/>
                <w:lang w:val="en-US"/>
              </w:rPr>
              <w:t>Responsible</w:t>
            </w:r>
            <w:r>
              <w:rPr>
                <w:sz w:val="24"/>
                <w:szCs w:val="24"/>
              </w:rPr>
              <w:t>_</w:t>
            </w:r>
            <w:r>
              <w:rPr>
                <w:sz w:val="24"/>
                <w:szCs w:val="24"/>
                <w:lang w:val="en-US"/>
              </w:rPr>
              <w:t>Id</w:t>
            </w:r>
          </w:p>
        </w:tc>
        <w:tc>
          <w:tcPr>
            <w:tcW w:w="3636" w:type="dxa"/>
          </w:tcPr>
          <w:p w14:paraId="39316719" w14:textId="77777777" w:rsidR="0003355A" w:rsidRDefault="0003355A" w:rsidP="00F328AA">
            <w:pPr>
              <w:pStyle w:val="aff2"/>
              <w:ind w:firstLine="0"/>
              <w:rPr>
                <w:sz w:val="24"/>
                <w:szCs w:val="24"/>
              </w:rPr>
            </w:pPr>
            <w:r>
              <w:rPr>
                <w:sz w:val="24"/>
                <w:szCs w:val="24"/>
              </w:rPr>
              <w:t>Целое число, внешний ключ</w:t>
            </w:r>
          </w:p>
        </w:tc>
        <w:tc>
          <w:tcPr>
            <w:tcW w:w="3304" w:type="dxa"/>
          </w:tcPr>
          <w:p w14:paraId="374CF78F" w14:textId="77777777" w:rsidR="0003355A" w:rsidRDefault="0003355A" w:rsidP="00F328AA">
            <w:pPr>
              <w:pStyle w:val="aff2"/>
              <w:ind w:firstLine="0"/>
              <w:rPr>
                <w:sz w:val="24"/>
                <w:szCs w:val="24"/>
              </w:rPr>
            </w:pPr>
            <w:r>
              <w:rPr>
                <w:sz w:val="24"/>
                <w:szCs w:val="24"/>
              </w:rPr>
              <w:t>Идентификатор сотрудника, ответственного за наряд К7</w:t>
            </w:r>
          </w:p>
        </w:tc>
      </w:tr>
      <w:tr w:rsidR="0003355A" w:rsidRPr="00352A13" w14:paraId="0B08C6EE" w14:textId="77777777" w:rsidTr="00F328AA">
        <w:tc>
          <w:tcPr>
            <w:tcW w:w="2972" w:type="dxa"/>
          </w:tcPr>
          <w:p w14:paraId="12E39D37" w14:textId="77777777" w:rsidR="0003355A" w:rsidRDefault="0003355A" w:rsidP="00F328AA">
            <w:pPr>
              <w:pStyle w:val="aff2"/>
              <w:ind w:firstLine="0"/>
              <w:rPr>
                <w:sz w:val="24"/>
                <w:szCs w:val="24"/>
                <w:lang w:val="en-US"/>
              </w:rPr>
            </w:pPr>
            <w:r>
              <w:rPr>
                <w:sz w:val="24"/>
                <w:szCs w:val="24"/>
                <w:lang w:val="en-US"/>
              </w:rPr>
              <w:t>Ticket</w:t>
            </w:r>
            <w:r>
              <w:rPr>
                <w:sz w:val="24"/>
                <w:szCs w:val="24"/>
              </w:rPr>
              <w:t>_</w:t>
            </w:r>
            <w:r>
              <w:rPr>
                <w:sz w:val="24"/>
                <w:szCs w:val="24"/>
                <w:lang w:val="en-US"/>
              </w:rPr>
              <w:t>Id</w:t>
            </w:r>
          </w:p>
        </w:tc>
        <w:tc>
          <w:tcPr>
            <w:tcW w:w="3636" w:type="dxa"/>
          </w:tcPr>
          <w:p w14:paraId="4112FDC1" w14:textId="77777777" w:rsidR="0003355A" w:rsidRDefault="0003355A" w:rsidP="00F328AA">
            <w:pPr>
              <w:pStyle w:val="aff2"/>
              <w:ind w:firstLine="0"/>
              <w:rPr>
                <w:sz w:val="24"/>
                <w:szCs w:val="24"/>
              </w:rPr>
            </w:pPr>
            <w:r>
              <w:rPr>
                <w:sz w:val="24"/>
                <w:szCs w:val="24"/>
              </w:rPr>
              <w:t>Целое число, внешний ключ</w:t>
            </w:r>
          </w:p>
        </w:tc>
        <w:tc>
          <w:tcPr>
            <w:tcW w:w="3304" w:type="dxa"/>
          </w:tcPr>
          <w:p w14:paraId="109DA67D" w14:textId="77777777" w:rsidR="0003355A" w:rsidRDefault="0003355A" w:rsidP="00F328AA">
            <w:pPr>
              <w:pStyle w:val="aff2"/>
              <w:ind w:firstLine="0"/>
              <w:rPr>
                <w:sz w:val="24"/>
                <w:szCs w:val="24"/>
              </w:rPr>
            </w:pPr>
            <w:r>
              <w:rPr>
                <w:sz w:val="24"/>
                <w:szCs w:val="24"/>
              </w:rPr>
              <w:t>Идентификатор задачи, к которой относятся дополнительные данные</w:t>
            </w:r>
          </w:p>
        </w:tc>
      </w:tr>
    </w:tbl>
    <w:p w14:paraId="6AC450CE" w14:textId="33F5CABE" w:rsidR="0003355A" w:rsidRDefault="0003355A" w:rsidP="0003355A">
      <w:pPr>
        <w:pStyle w:val="aff2"/>
        <w:spacing w:before="120"/>
      </w:pPr>
      <w:r>
        <w:t>Схема таблицы «</w:t>
      </w:r>
      <w:r>
        <w:rPr>
          <w:lang w:val="en-US"/>
        </w:rPr>
        <w:t>Status</w:t>
      </w:r>
      <w:r>
        <w:t xml:space="preserve">» представлена в таблице </w:t>
      </w:r>
      <w:r>
        <w:fldChar w:fldCharType="begin"/>
      </w:r>
      <w:r>
        <w:instrText xml:space="preserve"> REF _Ref199152369 \h  \* MERGEFORMAT </w:instrText>
      </w:r>
      <w:r>
        <w:fldChar w:fldCharType="separate"/>
      </w:r>
      <w:r w:rsidR="003C1F10" w:rsidRPr="003C1F10">
        <w:rPr>
          <w:vanish/>
          <w:spacing w:val="40"/>
        </w:rPr>
        <w:t>Таблица</w:t>
      </w:r>
      <w:r w:rsidR="003C1F10" w:rsidRPr="003C1F10">
        <w:rPr>
          <w:vanish/>
        </w:rPr>
        <w:t xml:space="preserve"> </w:t>
      </w:r>
      <w:r w:rsidR="003C1F10" w:rsidRPr="003C1F10">
        <w:rPr>
          <w:noProof/>
        </w:rPr>
        <w:t>15</w:t>
      </w:r>
      <w:r>
        <w:fldChar w:fldCharType="end"/>
      </w:r>
      <w:r>
        <w:t>.</w:t>
      </w:r>
    </w:p>
    <w:p w14:paraId="085CDF75" w14:textId="04529BFC" w:rsidR="0003355A" w:rsidRPr="00352A13" w:rsidRDefault="0003355A" w:rsidP="0003355A">
      <w:pPr>
        <w:pStyle w:val="aff7"/>
        <w:keepNext/>
        <w:jc w:val="left"/>
        <w:rPr>
          <w:lang w:val="en-US"/>
        </w:rPr>
      </w:pPr>
      <w:bookmarkStart w:id="95" w:name="_Ref199152369"/>
      <w:r w:rsidRPr="00352A13">
        <w:rPr>
          <w:spacing w:val="40"/>
        </w:rPr>
        <w:t>Таблица</w:t>
      </w:r>
      <w:r w:rsidRPr="00352A13">
        <w:rPr>
          <w:lang w:val="en-US"/>
        </w:rPr>
        <w:t xml:space="preserve"> </w:t>
      </w:r>
      <w:r>
        <w:fldChar w:fldCharType="begin"/>
      </w:r>
      <w:r w:rsidRPr="00352A13">
        <w:rPr>
          <w:lang w:val="en-US"/>
        </w:rPr>
        <w:instrText xml:space="preserve"> SEQ </w:instrText>
      </w:r>
      <w:r>
        <w:instrText>Таблица</w:instrText>
      </w:r>
      <w:r w:rsidRPr="00352A13">
        <w:rPr>
          <w:lang w:val="en-US"/>
        </w:rPr>
        <w:instrText xml:space="preserve"> \* ARABIC </w:instrText>
      </w:r>
      <w:r>
        <w:fldChar w:fldCharType="separate"/>
      </w:r>
      <w:r w:rsidR="003C1F10">
        <w:rPr>
          <w:noProof/>
          <w:lang w:val="en-US"/>
        </w:rPr>
        <w:t>15</w:t>
      </w:r>
      <w:r>
        <w:fldChar w:fldCharType="end"/>
      </w:r>
      <w:bookmarkEnd w:id="95"/>
      <w:r w:rsidRPr="00352A13">
        <w:rPr>
          <w:lang w:val="en-US"/>
        </w:rPr>
        <w:t xml:space="preserve"> – </w:t>
      </w:r>
      <w:r>
        <w:t>Схема</w:t>
      </w:r>
      <w:r w:rsidRPr="00352A13">
        <w:rPr>
          <w:lang w:val="en-US"/>
        </w:rPr>
        <w:t xml:space="preserve"> </w:t>
      </w:r>
      <w:r>
        <w:t>таблицы</w:t>
      </w:r>
      <w:r w:rsidRPr="00352A13">
        <w:rPr>
          <w:lang w:val="en-US"/>
        </w:rPr>
        <w:t xml:space="preserve"> «</w:t>
      </w:r>
      <w:r>
        <w:rPr>
          <w:lang w:val="en-US"/>
        </w:rPr>
        <w:t>Status</w:t>
      </w:r>
      <w:r w:rsidRPr="00352A13">
        <w:rPr>
          <w:lang w:val="en-US"/>
        </w:rPr>
        <w:t>»</w:t>
      </w:r>
    </w:p>
    <w:tbl>
      <w:tblPr>
        <w:tblStyle w:val="afe"/>
        <w:tblW w:w="0" w:type="auto"/>
        <w:tblLook w:val="04A0" w:firstRow="1" w:lastRow="0" w:firstColumn="1" w:lastColumn="0" w:noHBand="0" w:noVBand="1"/>
      </w:tblPr>
      <w:tblGrid>
        <w:gridCol w:w="2972"/>
        <w:gridCol w:w="3636"/>
        <w:gridCol w:w="3304"/>
      </w:tblGrid>
      <w:tr w:rsidR="0003355A" w:rsidRPr="00352A13" w14:paraId="4F438F21" w14:textId="77777777" w:rsidTr="00F328AA">
        <w:tc>
          <w:tcPr>
            <w:tcW w:w="2972" w:type="dxa"/>
          </w:tcPr>
          <w:p w14:paraId="6DF53F47" w14:textId="77777777" w:rsidR="0003355A" w:rsidRPr="00352A13" w:rsidRDefault="0003355A" w:rsidP="00F328AA">
            <w:pPr>
              <w:pStyle w:val="aff2"/>
              <w:ind w:firstLine="0"/>
              <w:rPr>
                <w:sz w:val="24"/>
                <w:szCs w:val="24"/>
              </w:rPr>
            </w:pPr>
            <w:r w:rsidRPr="00352A13">
              <w:rPr>
                <w:sz w:val="24"/>
                <w:szCs w:val="24"/>
              </w:rPr>
              <w:t>Поле</w:t>
            </w:r>
          </w:p>
        </w:tc>
        <w:tc>
          <w:tcPr>
            <w:tcW w:w="3636" w:type="dxa"/>
          </w:tcPr>
          <w:p w14:paraId="74897456" w14:textId="77777777" w:rsidR="0003355A" w:rsidRPr="00352A13" w:rsidRDefault="0003355A" w:rsidP="00F328AA">
            <w:pPr>
              <w:pStyle w:val="aff2"/>
              <w:ind w:firstLine="0"/>
              <w:rPr>
                <w:sz w:val="24"/>
                <w:szCs w:val="24"/>
              </w:rPr>
            </w:pPr>
            <w:r w:rsidRPr="00352A13">
              <w:rPr>
                <w:sz w:val="24"/>
                <w:szCs w:val="24"/>
              </w:rPr>
              <w:t>Тип данных</w:t>
            </w:r>
          </w:p>
        </w:tc>
        <w:tc>
          <w:tcPr>
            <w:tcW w:w="3304" w:type="dxa"/>
          </w:tcPr>
          <w:p w14:paraId="5840F6A9" w14:textId="77777777" w:rsidR="0003355A" w:rsidRPr="00352A13" w:rsidRDefault="0003355A" w:rsidP="00F328AA">
            <w:pPr>
              <w:pStyle w:val="aff2"/>
              <w:ind w:firstLine="0"/>
              <w:rPr>
                <w:sz w:val="24"/>
                <w:szCs w:val="24"/>
              </w:rPr>
            </w:pPr>
            <w:r w:rsidRPr="00352A13">
              <w:rPr>
                <w:sz w:val="24"/>
                <w:szCs w:val="24"/>
              </w:rPr>
              <w:t>Описание</w:t>
            </w:r>
          </w:p>
        </w:tc>
      </w:tr>
      <w:tr w:rsidR="0003355A" w:rsidRPr="00352A13" w14:paraId="01ACBDBF" w14:textId="77777777" w:rsidTr="00F328AA">
        <w:tc>
          <w:tcPr>
            <w:tcW w:w="2972" w:type="dxa"/>
          </w:tcPr>
          <w:p w14:paraId="6DD6C7BE" w14:textId="77777777" w:rsidR="0003355A" w:rsidRPr="00346F9C" w:rsidRDefault="0003355A" w:rsidP="00F328AA">
            <w:pPr>
              <w:pStyle w:val="aff2"/>
              <w:ind w:firstLine="0"/>
              <w:rPr>
                <w:sz w:val="24"/>
                <w:szCs w:val="24"/>
                <w:lang w:val="en-US"/>
              </w:rPr>
            </w:pPr>
            <w:r>
              <w:rPr>
                <w:sz w:val="24"/>
                <w:szCs w:val="24"/>
                <w:lang w:val="en-US"/>
              </w:rPr>
              <w:t>Status</w:t>
            </w:r>
            <w:r>
              <w:rPr>
                <w:sz w:val="24"/>
                <w:szCs w:val="24"/>
              </w:rPr>
              <w:t>_</w:t>
            </w:r>
            <w:r>
              <w:rPr>
                <w:sz w:val="24"/>
                <w:szCs w:val="24"/>
                <w:lang w:val="en-US"/>
              </w:rPr>
              <w:t>Id</w:t>
            </w:r>
          </w:p>
        </w:tc>
        <w:tc>
          <w:tcPr>
            <w:tcW w:w="3636" w:type="dxa"/>
          </w:tcPr>
          <w:p w14:paraId="63B9AD4C" w14:textId="77777777" w:rsidR="0003355A" w:rsidRPr="00352A13" w:rsidRDefault="0003355A" w:rsidP="00F328AA">
            <w:pPr>
              <w:pStyle w:val="aff2"/>
              <w:ind w:firstLine="0"/>
              <w:rPr>
                <w:sz w:val="24"/>
                <w:szCs w:val="24"/>
              </w:rPr>
            </w:pPr>
            <w:r>
              <w:rPr>
                <w:sz w:val="24"/>
                <w:szCs w:val="24"/>
              </w:rPr>
              <w:t>Целое число, первичный ключ</w:t>
            </w:r>
          </w:p>
        </w:tc>
        <w:tc>
          <w:tcPr>
            <w:tcW w:w="3304" w:type="dxa"/>
          </w:tcPr>
          <w:p w14:paraId="653A1E64" w14:textId="77777777" w:rsidR="0003355A" w:rsidRPr="00352A13" w:rsidRDefault="0003355A" w:rsidP="00F328AA">
            <w:pPr>
              <w:pStyle w:val="aff2"/>
              <w:ind w:firstLine="0"/>
              <w:rPr>
                <w:sz w:val="24"/>
                <w:szCs w:val="24"/>
              </w:rPr>
            </w:pPr>
            <w:r>
              <w:rPr>
                <w:sz w:val="24"/>
                <w:szCs w:val="24"/>
              </w:rPr>
              <w:t>Уникальный идентификатор статуса</w:t>
            </w:r>
          </w:p>
        </w:tc>
      </w:tr>
      <w:tr w:rsidR="0003355A" w:rsidRPr="00352A13" w14:paraId="2F935DDA" w14:textId="77777777" w:rsidTr="00F328AA">
        <w:tc>
          <w:tcPr>
            <w:tcW w:w="2972" w:type="dxa"/>
          </w:tcPr>
          <w:p w14:paraId="5AF7EC93" w14:textId="77777777" w:rsidR="0003355A" w:rsidRDefault="0003355A" w:rsidP="00F328AA">
            <w:pPr>
              <w:pStyle w:val="aff2"/>
              <w:ind w:firstLine="0"/>
              <w:rPr>
                <w:sz w:val="24"/>
                <w:szCs w:val="24"/>
                <w:lang w:val="en-US"/>
              </w:rPr>
            </w:pPr>
            <w:r>
              <w:rPr>
                <w:sz w:val="24"/>
                <w:szCs w:val="24"/>
                <w:lang w:val="en-US"/>
              </w:rPr>
              <w:t>Datetime</w:t>
            </w:r>
          </w:p>
        </w:tc>
        <w:tc>
          <w:tcPr>
            <w:tcW w:w="3636" w:type="dxa"/>
          </w:tcPr>
          <w:p w14:paraId="743BB957" w14:textId="77777777" w:rsidR="0003355A" w:rsidRDefault="0003355A" w:rsidP="00F328AA">
            <w:pPr>
              <w:pStyle w:val="aff2"/>
              <w:ind w:firstLine="0"/>
              <w:rPr>
                <w:sz w:val="24"/>
                <w:szCs w:val="24"/>
              </w:rPr>
            </w:pPr>
            <w:r>
              <w:rPr>
                <w:sz w:val="24"/>
                <w:szCs w:val="24"/>
              </w:rPr>
              <w:t>Дата и время</w:t>
            </w:r>
          </w:p>
        </w:tc>
        <w:tc>
          <w:tcPr>
            <w:tcW w:w="3304" w:type="dxa"/>
          </w:tcPr>
          <w:p w14:paraId="32422BB4" w14:textId="77777777" w:rsidR="0003355A" w:rsidRDefault="0003355A" w:rsidP="00F328AA">
            <w:pPr>
              <w:pStyle w:val="aff2"/>
              <w:ind w:firstLine="0"/>
              <w:rPr>
                <w:sz w:val="24"/>
                <w:szCs w:val="24"/>
              </w:rPr>
            </w:pPr>
            <w:r>
              <w:rPr>
                <w:sz w:val="24"/>
                <w:szCs w:val="24"/>
              </w:rPr>
              <w:t>Дата и время установки статуса</w:t>
            </w:r>
          </w:p>
        </w:tc>
      </w:tr>
      <w:tr w:rsidR="0003355A" w:rsidRPr="00352A13" w14:paraId="2CA57980" w14:textId="77777777" w:rsidTr="00F328AA">
        <w:tc>
          <w:tcPr>
            <w:tcW w:w="2972" w:type="dxa"/>
          </w:tcPr>
          <w:p w14:paraId="43843648" w14:textId="77777777" w:rsidR="0003355A" w:rsidRDefault="0003355A" w:rsidP="00F328AA">
            <w:pPr>
              <w:pStyle w:val="aff2"/>
              <w:ind w:firstLine="0"/>
              <w:rPr>
                <w:sz w:val="24"/>
                <w:szCs w:val="24"/>
                <w:lang w:val="en-US"/>
              </w:rPr>
            </w:pPr>
            <w:r>
              <w:rPr>
                <w:sz w:val="24"/>
                <w:szCs w:val="24"/>
                <w:lang w:val="en-US"/>
              </w:rPr>
              <w:t>Text</w:t>
            </w:r>
          </w:p>
        </w:tc>
        <w:tc>
          <w:tcPr>
            <w:tcW w:w="3636" w:type="dxa"/>
          </w:tcPr>
          <w:p w14:paraId="422349F0" w14:textId="77777777" w:rsidR="0003355A" w:rsidRDefault="0003355A" w:rsidP="00F328AA">
            <w:pPr>
              <w:pStyle w:val="aff2"/>
              <w:ind w:firstLine="0"/>
              <w:rPr>
                <w:sz w:val="24"/>
                <w:szCs w:val="24"/>
              </w:rPr>
            </w:pPr>
            <w:r>
              <w:rPr>
                <w:sz w:val="24"/>
                <w:szCs w:val="24"/>
              </w:rPr>
              <w:t>Строка</w:t>
            </w:r>
          </w:p>
        </w:tc>
        <w:tc>
          <w:tcPr>
            <w:tcW w:w="3304" w:type="dxa"/>
          </w:tcPr>
          <w:p w14:paraId="5ED85799" w14:textId="77777777" w:rsidR="0003355A" w:rsidRDefault="0003355A" w:rsidP="00F328AA">
            <w:pPr>
              <w:pStyle w:val="aff2"/>
              <w:ind w:firstLine="0"/>
              <w:rPr>
                <w:sz w:val="24"/>
                <w:szCs w:val="24"/>
              </w:rPr>
            </w:pPr>
            <w:r>
              <w:rPr>
                <w:sz w:val="24"/>
                <w:szCs w:val="24"/>
              </w:rPr>
              <w:t>Текст статуса</w:t>
            </w:r>
          </w:p>
        </w:tc>
      </w:tr>
      <w:tr w:rsidR="0003355A" w:rsidRPr="00352A13" w14:paraId="3AF63A85" w14:textId="77777777" w:rsidTr="00F328AA">
        <w:tc>
          <w:tcPr>
            <w:tcW w:w="2972" w:type="dxa"/>
          </w:tcPr>
          <w:p w14:paraId="6332F312" w14:textId="77777777" w:rsidR="0003355A" w:rsidRDefault="0003355A" w:rsidP="00F328AA">
            <w:pPr>
              <w:pStyle w:val="aff2"/>
              <w:ind w:firstLine="0"/>
              <w:rPr>
                <w:sz w:val="24"/>
                <w:szCs w:val="24"/>
                <w:lang w:val="en-US"/>
              </w:rPr>
            </w:pPr>
            <w:r>
              <w:rPr>
                <w:sz w:val="24"/>
                <w:szCs w:val="24"/>
                <w:lang w:val="en-US"/>
              </w:rPr>
              <w:t>Ticket</w:t>
            </w:r>
            <w:r>
              <w:rPr>
                <w:sz w:val="24"/>
                <w:szCs w:val="24"/>
              </w:rPr>
              <w:t>_</w:t>
            </w:r>
            <w:r>
              <w:rPr>
                <w:sz w:val="24"/>
                <w:szCs w:val="24"/>
                <w:lang w:val="en-US"/>
              </w:rPr>
              <w:t>Id</w:t>
            </w:r>
          </w:p>
        </w:tc>
        <w:tc>
          <w:tcPr>
            <w:tcW w:w="3636" w:type="dxa"/>
          </w:tcPr>
          <w:p w14:paraId="34A3F5FF" w14:textId="77777777" w:rsidR="0003355A" w:rsidRDefault="0003355A" w:rsidP="00F328AA">
            <w:pPr>
              <w:pStyle w:val="aff2"/>
              <w:ind w:firstLine="0"/>
              <w:rPr>
                <w:sz w:val="24"/>
                <w:szCs w:val="24"/>
              </w:rPr>
            </w:pPr>
            <w:r>
              <w:rPr>
                <w:sz w:val="24"/>
                <w:szCs w:val="24"/>
              </w:rPr>
              <w:t>Целое число, внешний ключ</w:t>
            </w:r>
          </w:p>
        </w:tc>
        <w:tc>
          <w:tcPr>
            <w:tcW w:w="3304" w:type="dxa"/>
          </w:tcPr>
          <w:p w14:paraId="1121062A" w14:textId="77777777" w:rsidR="0003355A" w:rsidRDefault="0003355A" w:rsidP="00F328AA">
            <w:pPr>
              <w:pStyle w:val="aff2"/>
              <w:ind w:firstLine="0"/>
              <w:rPr>
                <w:sz w:val="24"/>
                <w:szCs w:val="24"/>
              </w:rPr>
            </w:pPr>
            <w:r>
              <w:rPr>
                <w:sz w:val="24"/>
                <w:szCs w:val="24"/>
              </w:rPr>
              <w:t>Идентификатор задачи, которой установлен статуса</w:t>
            </w:r>
          </w:p>
        </w:tc>
      </w:tr>
    </w:tbl>
    <w:p w14:paraId="132FE22D" w14:textId="26E646D0" w:rsidR="0003355A" w:rsidRDefault="0003355A" w:rsidP="0003355A">
      <w:pPr>
        <w:pStyle w:val="aff2"/>
        <w:spacing w:before="120"/>
      </w:pPr>
      <w:r>
        <w:lastRenderedPageBreak/>
        <w:t>Схема таблицы «</w:t>
      </w:r>
      <w:r>
        <w:rPr>
          <w:lang w:val="en-US"/>
        </w:rPr>
        <w:t>Employee</w:t>
      </w:r>
      <w:r>
        <w:t xml:space="preserve">» представлена в таблице </w:t>
      </w:r>
      <w:r>
        <w:fldChar w:fldCharType="begin"/>
      </w:r>
      <w:r>
        <w:instrText xml:space="preserve"> REF _Ref199152375 \h  \* MERGEFORMAT </w:instrText>
      </w:r>
      <w:r>
        <w:fldChar w:fldCharType="separate"/>
      </w:r>
      <w:r w:rsidR="003C1F10" w:rsidRPr="003C1F10">
        <w:rPr>
          <w:vanish/>
          <w:spacing w:val="40"/>
        </w:rPr>
        <w:t>Таблица</w:t>
      </w:r>
      <w:r w:rsidR="003C1F10" w:rsidRPr="003C1F10">
        <w:rPr>
          <w:vanish/>
        </w:rPr>
        <w:t xml:space="preserve"> </w:t>
      </w:r>
      <w:r w:rsidR="003C1F10">
        <w:rPr>
          <w:noProof/>
        </w:rPr>
        <w:t>16</w:t>
      </w:r>
      <w:r>
        <w:fldChar w:fldCharType="end"/>
      </w:r>
      <w:r>
        <w:t>.</w:t>
      </w:r>
    </w:p>
    <w:p w14:paraId="2F04945E" w14:textId="020486DF" w:rsidR="0003355A" w:rsidRPr="00352A13" w:rsidRDefault="0003355A" w:rsidP="0003355A">
      <w:pPr>
        <w:pStyle w:val="aff7"/>
        <w:keepNext/>
        <w:jc w:val="left"/>
      </w:pPr>
      <w:bookmarkStart w:id="96" w:name="_Ref199152375"/>
      <w:r w:rsidRPr="00352A13">
        <w:rPr>
          <w:spacing w:val="40"/>
        </w:rPr>
        <w:t>Таблица</w:t>
      </w:r>
      <w:r>
        <w:t xml:space="preserve"> </w:t>
      </w:r>
      <w:r>
        <w:fldChar w:fldCharType="begin"/>
      </w:r>
      <w:r>
        <w:instrText xml:space="preserve"> SEQ Таблица \* ARABIC </w:instrText>
      </w:r>
      <w:r>
        <w:fldChar w:fldCharType="separate"/>
      </w:r>
      <w:r w:rsidR="003C1F10">
        <w:rPr>
          <w:noProof/>
        </w:rPr>
        <w:t>16</w:t>
      </w:r>
      <w:r>
        <w:fldChar w:fldCharType="end"/>
      </w:r>
      <w:bookmarkEnd w:id="96"/>
      <w:r>
        <w:t xml:space="preserve"> – Схема таблицы «</w:t>
      </w:r>
      <w:r>
        <w:rPr>
          <w:lang w:val="en-US"/>
        </w:rPr>
        <w:t>Employee</w:t>
      </w:r>
      <w:r>
        <w:t>»</w:t>
      </w:r>
    </w:p>
    <w:tbl>
      <w:tblPr>
        <w:tblStyle w:val="afe"/>
        <w:tblW w:w="0" w:type="auto"/>
        <w:tblLook w:val="04A0" w:firstRow="1" w:lastRow="0" w:firstColumn="1" w:lastColumn="0" w:noHBand="0" w:noVBand="1"/>
      </w:tblPr>
      <w:tblGrid>
        <w:gridCol w:w="2972"/>
        <w:gridCol w:w="3636"/>
        <w:gridCol w:w="3304"/>
      </w:tblGrid>
      <w:tr w:rsidR="0003355A" w:rsidRPr="00352A13" w14:paraId="76CC4306" w14:textId="77777777" w:rsidTr="00F328AA">
        <w:tc>
          <w:tcPr>
            <w:tcW w:w="2972" w:type="dxa"/>
          </w:tcPr>
          <w:p w14:paraId="5DBCA094" w14:textId="77777777" w:rsidR="0003355A" w:rsidRPr="00352A13" w:rsidRDefault="0003355A" w:rsidP="00F328AA">
            <w:pPr>
              <w:pStyle w:val="aff2"/>
              <w:ind w:firstLine="0"/>
              <w:rPr>
                <w:sz w:val="24"/>
                <w:szCs w:val="24"/>
              </w:rPr>
            </w:pPr>
            <w:r w:rsidRPr="00352A13">
              <w:rPr>
                <w:sz w:val="24"/>
                <w:szCs w:val="24"/>
              </w:rPr>
              <w:t>Поле</w:t>
            </w:r>
          </w:p>
        </w:tc>
        <w:tc>
          <w:tcPr>
            <w:tcW w:w="3636" w:type="dxa"/>
          </w:tcPr>
          <w:p w14:paraId="28694414" w14:textId="77777777" w:rsidR="0003355A" w:rsidRPr="00352A13" w:rsidRDefault="0003355A" w:rsidP="00F328AA">
            <w:pPr>
              <w:pStyle w:val="aff2"/>
              <w:ind w:firstLine="0"/>
              <w:rPr>
                <w:sz w:val="24"/>
                <w:szCs w:val="24"/>
              </w:rPr>
            </w:pPr>
            <w:r w:rsidRPr="00352A13">
              <w:rPr>
                <w:sz w:val="24"/>
                <w:szCs w:val="24"/>
              </w:rPr>
              <w:t>Тип данных</w:t>
            </w:r>
          </w:p>
        </w:tc>
        <w:tc>
          <w:tcPr>
            <w:tcW w:w="3304" w:type="dxa"/>
          </w:tcPr>
          <w:p w14:paraId="696585D6" w14:textId="77777777" w:rsidR="0003355A" w:rsidRPr="00352A13" w:rsidRDefault="0003355A" w:rsidP="00F328AA">
            <w:pPr>
              <w:pStyle w:val="aff2"/>
              <w:ind w:firstLine="0"/>
              <w:rPr>
                <w:sz w:val="24"/>
                <w:szCs w:val="24"/>
              </w:rPr>
            </w:pPr>
            <w:r w:rsidRPr="00352A13">
              <w:rPr>
                <w:sz w:val="24"/>
                <w:szCs w:val="24"/>
              </w:rPr>
              <w:t>Описание</w:t>
            </w:r>
          </w:p>
        </w:tc>
      </w:tr>
      <w:tr w:rsidR="0003355A" w:rsidRPr="00352A13" w14:paraId="589A1113" w14:textId="77777777" w:rsidTr="00F328AA">
        <w:tc>
          <w:tcPr>
            <w:tcW w:w="2972" w:type="dxa"/>
          </w:tcPr>
          <w:p w14:paraId="153426AF" w14:textId="77777777" w:rsidR="0003355A" w:rsidRPr="00346F9C" w:rsidRDefault="0003355A" w:rsidP="00F328AA">
            <w:pPr>
              <w:pStyle w:val="aff2"/>
              <w:ind w:firstLine="0"/>
              <w:rPr>
                <w:sz w:val="24"/>
                <w:szCs w:val="24"/>
                <w:lang w:val="en-US"/>
              </w:rPr>
            </w:pPr>
            <w:r>
              <w:rPr>
                <w:sz w:val="24"/>
                <w:szCs w:val="24"/>
                <w:lang w:val="en-US"/>
              </w:rPr>
              <w:t>Employee</w:t>
            </w:r>
            <w:r>
              <w:rPr>
                <w:sz w:val="24"/>
                <w:szCs w:val="24"/>
              </w:rPr>
              <w:t>_</w:t>
            </w:r>
            <w:r>
              <w:rPr>
                <w:sz w:val="24"/>
                <w:szCs w:val="24"/>
                <w:lang w:val="en-US"/>
              </w:rPr>
              <w:t>Id</w:t>
            </w:r>
          </w:p>
        </w:tc>
        <w:tc>
          <w:tcPr>
            <w:tcW w:w="3636" w:type="dxa"/>
          </w:tcPr>
          <w:p w14:paraId="0CBCB176" w14:textId="77777777" w:rsidR="0003355A" w:rsidRPr="00352A13" w:rsidRDefault="0003355A" w:rsidP="00F328AA">
            <w:pPr>
              <w:pStyle w:val="aff2"/>
              <w:ind w:firstLine="0"/>
              <w:rPr>
                <w:sz w:val="24"/>
                <w:szCs w:val="24"/>
              </w:rPr>
            </w:pPr>
            <w:r>
              <w:rPr>
                <w:sz w:val="24"/>
                <w:szCs w:val="24"/>
              </w:rPr>
              <w:t>Целое число, первичный ключ</w:t>
            </w:r>
          </w:p>
        </w:tc>
        <w:tc>
          <w:tcPr>
            <w:tcW w:w="3304" w:type="dxa"/>
          </w:tcPr>
          <w:p w14:paraId="3DF0C3F3" w14:textId="77777777" w:rsidR="0003355A" w:rsidRPr="00352A13" w:rsidRDefault="0003355A" w:rsidP="00F328AA">
            <w:pPr>
              <w:pStyle w:val="aff2"/>
              <w:ind w:firstLine="0"/>
              <w:rPr>
                <w:sz w:val="24"/>
                <w:szCs w:val="24"/>
              </w:rPr>
            </w:pPr>
            <w:r>
              <w:rPr>
                <w:sz w:val="24"/>
                <w:szCs w:val="24"/>
              </w:rPr>
              <w:t>Уникальный идентификатор сотрудника</w:t>
            </w:r>
          </w:p>
        </w:tc>
      </w:tr>
      <w:tr w:rsidR="0003355A" w:rsidRPr="00352A13" w14:paraId="419CC8BF" w14:textId="77777777" w:rsidTr="00F328AA">
        <w:tc>
          <w:tcPr>
            <w:tcW w:w="2972" w:type="dxa"/>
          </w:tcPr>
          <w:p w14:paraId="298DF0E7" w14:textId="77777777" w:rsidR="0003355A" w:rsidRDefault="0003355A" w:rsidP="00F328AA">
            <w:pPr>
              <w:pStyle w:val="aff2"/>
              <w:ind w:firstLine="0"/>
              <w:rPr>
                <w:sz w:val="24"/>
                <w:szCs w:val="24"/>
                <w:lang w:val="en-US"/>
              </w:rPr>
            </w:pPr>
            <w:r>
              <w:rPr>
                <w:sz w:val="24"/>
                <w:szCs w:val="24"/>
                <w:lang w:val="en-US"/>
              </w:rPr>
              <w:t>Asana</w:t>
            </w:r>
            <w:r>
              <w:rPr>
                <w:sz w:val="24"/>
                <w:szCs w:val="24"/>
              </w:rPr>
              <w:t>_</w:t>
            </w:r>
            <w:r>
              <w:rPr>
                <w:sz w:val="24"/>
                <w:szCs w:val="24"/>
                <w:lang w:val="en-US"/>
              </w:rPr>
              <w:t>GID</w:t>
            </w:r>
          </w:p>
        </w:tc>
        <w:tc>
          <w:tcPr>
            <w:tcW w:w="3636" w:type="dxa"/>
          </w:tcPr>
          <w:p w14:paraId="455F9014" w14:textId="77777777" w:rsidR="0003355A" w:rsidRDefault="0003355A" w:rsidP="00F328AA">
            <w:pPr>
              <w:pStyle w:val="aff2"/>
              <w:ind w:firstLine="0"/>
              <w:rPr>
                <w:sz w:val="24"/>
                <w:szCs w:val="24"/>
              </w:rPr>
            </w:pPr>
            <w:r>
              <w:rPr>
                <w:sz w:val="24"/>
                <w:szCs w:val="24"/>
              </w:rPr>
              <w:t>Строка, уникальное</w:t>
            </w:r>
          </w:p>
        </w:tc>
        <w:tc>
          <w:tcPr>
            <w:tcW w:w="3304" w:type="dxa"/>
          </w:tcPr>
          <w:p w14:paraId="7E273803" w14:textId="77777777" w:rsidR="0003355A" w:rsidRPr="00346F9C" w:rsidRDefault="0003355A" w:rsidP="00F328AA">
            <w:pPr>
              <w:pStyle w:val="aff2"/>
              <w:ind w:firstLine="0"/>
              <w:rPr>
                <w:sz w:val="24"/>
                <w:szCs w:val="24"/>
              </w:rPr>
            </w:pPr>
            <w:r>
              <w:rPr>
                <w:sz w:val="24"/>
                <w:szCs w:val="24"/>
              </w:rPr>
              <w:t xml:space="preserve">Идентификатор пользователя в системе </w:t>
            </w:r>
            <w:r>
              <w:rPr>
                <w:sz w:val="24"/>
                <w:szCs w:val="24"/>
                <w:lang w:val="en-US"/>
              </w:rPr>
              <w:t>Asana</w:t>
            </w:r>
          </w:p>
        </w:tc>
      </w:tr>
      <w:tr w:rsidR="0003355A" w:rsidRPr="00352A13" w14:paraId="7FF12995" w14:textId="77777777" w:rsidTr="00F328AA">
        <w:tc>
          <w:tcPr>
            <w:tcW w:w="2972" w:type="dxa"/>
          </w:tcPr>
          <w:p w14:paraId="36CE1264" w14:textId="77777777" w:rsidR="0003355A" w:rsidRPr="00346F9C" w:rsidRDefault="0003355A" w:rsidP="00F328AA">
            <w:pPr>
              <w:pStyle w:val="aff2"/>
              <w:ind w:firstLine="0"/>
              <w:rPr>
                <w:sz w:val="24"/>
                <w:szCs w:val="24"/>
                <w:lang w:val="en-US"/>
              </w:rPr>
            </w:pPr>
            <w:r>
              <w:rPr>
                <w:sz w:val="24"/>
                <w:szCs w:val="24"/>
                <w:lang w:val="en-US"/>
              </w:rPr>
              <w:t>Fullname</w:t>
            </w:r>
          </w:p>
        </w:tc>
        <w:tc>
          <w:tcPr>
            <w:tcW w:w="3636" w:type="dxa"/>
          </w:tcPr>
          <w:p w14:paraId="1AA4595A" w14:textId="77777777" w:rsidR="0003355A" w:rsidRDefault="0003355A" w:rsidP="00F328AA">
            <w:pPr>
              <w:pStyle w:val="aff2"/>
              <w:ind w:firstLine="0"/>
              <w:rPr>
                <w:sz w:val="24"/>
                <w:szCs w:val="24"/>
              </w:rPr>
            </w:pPr>
            <w:r>
              <w:rPr>
                <w:sz w:val="24"/>
                <w:szCs w:val="24"/>
              </w:rPr>
              <w:t>Строка</w:t>
            </w:r>
          </w:p>
        </w:tc>
        <w:tc>
          <w:tcPr>
            <w:tcW w:w="3304" w:type="dxa"/>
          </w:tcPr>
          <w:p w14:paraId="2E048F10" w14:textId="77777777" w:rsidR="0003355A" w:rsidRDefault="0003355A" w:rsidP="00F328AA">
            <w:pPr>
              <w:pStyle w:val="aff2"/>
              <w:ind w:firstLine="0"/>
              <w:rPr>
                <w:sz w:val="24"/>
                <w:szCs w:val="24"/>
              </w:rPr>
            </w:pPr>
            <w:r>
              <w:rPr>
                <w:sz w:val="24"/>
                <w:szCs w:val="24"/>
              </w:rPr>
              <w:t>ФИО сотрудника</w:t>
            </w:r>
          </w:p>
        </w:tc>
      </w:tr>
    </w:tbl>
    <w:p w14:paraId="61D531FD" w14:textId="44210FAE" w:rsidR="0003355A" w:rsidRDefault="0003355A" w:rsidP="0003355A">
      <w:pPr>
        <w:pStyle w:val="aff2"/>
        <w:spacing w:before="120"/>
      </w:pPr>
      <w:r>
        <w:t>Схема таблицы «</w:t>
      </w:r>
      <w:r>
        <w:rPr>
          <w:lang w:val="en-US"/>
        </w:rPr>
        <w:t>Settings</w:t>
      </w:r>
      <w:r>
        <w:t xml:space="preserve">» представлена в таблице </w:t>
      </w:r>
      <w:r>
        <w:fldChar w:fldCharType="begin"/>
      </w:r>
      <w:r>
        <w:instrText xml:space="preserve"> REF _Ref199152389 \h  \* MERGEFORMAT </w:instrText>
      </w:r>
      <w:r>
        <w:fldChar w:fldCharType="separate"/>
      </w:r>
      <w:r w:rsidR="003C1F10" w:rsidRPr="003C1F10">
        <w:rPr>
          <w:vanish/>
          <w:spacing w:val="40"/>
        </w:rPr>
        <w:t>Таблица</w:t>
      </w:r>
      <w:r w:rsidR="003C1F10" w:rsidRPr="003C1F10">
        <w:rPr>
          <w:vanish/>
        </w:rPr>
        <w:t xml:space="preserve"> </w:t>
      </w:r>
      <w:r w:rsidR="003C1F10">
        <w:rPr>
          <w:noProof/>
        </w:rPr>
        <w:t>17</w:t>
      </w:r>
      <w:r>
        <w:fldChar w:fldCharType="end"/>
      </w:r>
      <w:r>
        <w:t>.</w:t>
      </w:r>
    </w:p>
    <w:p w14:paraId="4AEB904D" w14:textId="5C48E8A1" w:rsidR="0003355A" w:rsidRPr="00352A13" w:rsidRDefault="0003355A" w:rsidP="0003355A">
      <w:pPr>
        <w:pStyle w:val="aff7"/>
        <w:keepNext/>
        <w:jc w:val="left"/>
      </w:pPr>
      <w:bookmarkStart w:id="97" w:name="_Ref199152389"/>
      <w:r w:rsidRPr="00352A13">
        <w:rPr>
          <w:spacing w:val="40"/>
        </w:rPr>
        <w:t>Таблица</w:t>
      </w:r>
      <w:r>
        <w:t xml:space="preserve"> </w:t>
      </w:r>
      <w:r>
        <w:fldChar w:fldCharType="begin"/>
      </w:r>
      <w:r>
        <w:instrText xml:space="preserve"> SEQ Таблица \* ARABIC </w:instrText>
      </w:r>
      <w:r>
        <w:fldChar w:fldCharType="separate"/>
      </w:r>
      <w:r w:rsidR="003C1F10">
        <w:rPr>
          <w:noProof/>
        </w:rPr>
        <w:t>17</w:t>
      </w:r>
      <w:r>
        <w:fldChar w:fldCharType="end"/>
      </w:r>
      <w:bookmarkEnd w:id="97"/>
      <w:r>
        <w:t xml:space="preserve"> – Схема таблицы «</w:t>
      </w:r>
      <w:r>
        <w:rPr>
          <w:lang w:val="en-US"/>
        </w:rPr>
        <w:t>Settings</w:t>
      </w:r>
      <w:r>
        <w:t>»</w:t>
      </w:r>
    </w:p>
    <w:tbl>
      <w:tblPr>
        <w:tblStyle w:val="afe"/>
        <w:tblW w:w="0" w:type="auto"/>
        <w:tblLook w:val="04A0" w:firstRow="1" w:lastRow="0" w:firstColumn="1" w:lastColumn="0" w:noHBand="0" w:noVBand="1"/>
      </w:tblPr>
      <w:tblGrid>
        <w:gridCol w:w="2972"/>
        <w:gridCol w:w="3636"/>
        <w:gridCol w:w="3304"/>
      </w:tblGrid>
      <w:tr w:rsidR="0003355A" w:rsidRPr="00352A13" w14:paraId="621DAF3B" w14:textId="77777777" w:rsidTr="00F328AA">
        <w:tc>
          <w:tcPr>
            <w:tcW w:w="2972" w:type="dxa"/>
          </w:tcPr>
          <w:p w14:paraId="4A0BA833" w14:textId="77777777" w:rsidR="0003355A" w:rsidRPr="00352A13" w:rsidRDefault="0003355A" w:rsidP="00F328AA">
            <w:pPr>
              <w:pStyle w:val="aff2"/>
              <w:ind w:firstLine="0"/>
              <w:rPr>
                <w:sz w:val="24"/>
                <w:szCs w:val="24"/>
              </w:rPr>
            </w:pPr>
            <w:r w:rsidRPr="00352A13">
              <w:rPr>
                <w:sz w:val="24"/>
                <w:szCs w:val="24"/>
              </w:rPr>
              <w:t>Поле</w:t>
            </w:r>
          </w:p>
        </w:tc>
        <w:tc>
          <w:tcPr>
            <w:tcW w:w="3636" w:type="dxa"/>
          </w:tcPr>
          <w:p w14:paraId="3C407848" w14:textId="77777777" w:rsidR="0003355A" w:rsidRPr="00352A13" w:rsidRDefault="0003355A" w:rsidP="00F328AA">
            <w:pPr>
              <w:pStyle w:val="aff2"/>
              <w:ind w:firstLine="0"/>
              <w:rPr>
                <w:sz w:val="24"/>
                <w:szCs w:val="24"/>
              </w:rPr>
            </w:pPr>
            <w:r w:rsidRPr="00352A13">
              <w:rPr>
                <w:sz w:val="24"/>
                <w:szCs w:val="24"/>
              </w:rPr>
              <w:t>Тип данных</w:t>
            </w:r>
          </w:p>
        </w:tc>
        <w:tc>
          <w:tcPr>
            <w:tcW w:w="3304" w:type="dxa"/>
          </w:tcPr>
          <w:p w14:paraId="10532E23" w14:textId="77777777" w:rsidR="0003355A" w:rsidRPr="00352A13" w:rsidRDefault="0003355A" w:rsidP="00F328AA">
            <w:pPr>
              <w:pStyle w:val="aff2"/>
              <w:ind w:firstLine="0"/>
              <w:rPr>
                <w:sz w:val="24"/>
                <w:szCs w:val="24"/>
              </w:rPr>
            </w:pPr>
            <w:r w:rsidRPr="00352A13">
              <w:rPr>
                <w:sz w:val="24"/>
                <w:szCs w:val="24"/>
              </w:rPr>
              <w:t>Описание</w:t>
            </w:r>
          </w:p>
        </w:tc>
      </w:tr>
      <w:tr w:rsidR="0003355A" w:rsidRPr="00352A13" w14:paraId="4EE56A63" w14:textId="77777777" w:rsidTr="00F328AA">
        <w:tc>
          <w:tcPr>
            <w:tcW w:w="2972" w:type="dxa"/>
          </w:tcPr>
          <w:p w14:paraId="27D86551" w14:textId="77777777" w:rsidR="0003355A" w:rsidRPr="00346F9C" w:rsidRDefault="0003355A" w:rsidP="00F328AA">
            <w:pPr>
              <w:pStyle w:val="aff2"/>
              <w:ind w:firstLine="0"/>
              <w:rPr>
                <w:sz w:val="24"/>
                <w:szCs w:val="24"/>
                <w:lang w:val="en-US"/>
              </w:rPr>
            </w:pPr>
            <w:r>
              <w:rPr>
                <w:sz w:val="24"/>
                <w:szCs w:val="24"/>
                <w:lang w:val="en-US"/>
              </w:rPr>
              <w:t>Settings</w:t>
            </w:r>
            <w:r>
              <w:rPr>
                <w:sz w:val="24"/>
                <w:szCs w:val="24"/>
              </w:rPr>
              <w:t>_</w:t>
            </w:r>
            <w:r>
              <w:rPr>
                <w:sz w:val="24"/>
                <w:szCs w:val="24"/>
                <w:lang w:val="en-US"/>
              </w:rPr>
              <w:t>Id</w:t>
            </w:r>
          </w:p>
        </w:tc>
        <w:tc>
          <w:tcPr>
            <w:tcW w:w="3636" w:type="dxa"/>
          </w:tcPr>
          <w:p w14:paraId="33B3AA12" w14:textId="77777777" w:rsidR="0003355A" w:rsidRPr="00352A13" w:rsidRDefault="0003355A" w:rsidP="00F328AA">
            <w:pPr>
              <w:pStyle w:val="aff2"/>
              <w:ind w:firstLine="0"/>
              <w:rPr>
                <w:sz w:val="24"/>
                <w:szCs w:val="24"/>
              </w:rPr>
            </w:pPr>
            <w:r>
              <w:rPr>
                <w:sz w:val="24"/>
                <w:szCs w:val="24"/>
              </w:rPr>
              <w:t>Целое число, первичный ключ</w:t>
            </w:r>
          </w:p>
        </w:tc>
        <w:tc>
          <w:tcPr>
            <w:tcW w:w="3304" w:type="dxa"/>
          </w:tcPr>
          <w:p w14:paraId="0E903F9F" w14:textId="77777777" w:rsidR="0003355A" w:rsidRPr="00352A13" w:rsidRDefault="0003355A" w:rsidP="00F328AA">
            <w:pPr>
              <w:pStyle w:val="aff2"/>
              <w:ind w:firstLine="0"/>
              <w:rPr>
                <w:sz w:val="24"/>
                <w:szCs w:val="24"/>
              </w:rPr>
            </w:pPr>
            <w:r>
              <w:rPr>
                <w:sz w:val="24"/>
                <w:szCs w:val="24"/>
              </w:rPr>
              <w:t>Уникальный идентификатор параметра настроек</w:t>
            </w:r>
          </w:p>
        </w:tc>
      </w:tr>
      <w:tr w:rsidR="0003355A" w:rsidRPr="00352A13" w14:paraId="02C04464" w14:textId="77777777" w:rsidTr="00F328AA">
        <w:tc>
          <w:tcPr>
            <w:tcW w:w="2972" w:type="dxa"/>
          </w:tcPr>
          <w:p w14:paraId="522F3793" w14:textId="77777777" w:rsidR="0003355A" w:rsidRDefault="0003355A" w:rsidP="00F328AA">
            <w:pPr>
              <w:pStyle w:val="aff2"/>
              <w:ind w:firstLine="0"/>
              <w:rPr>
                <w:sz w:val="24"/>
                <w:szCs w:val="24"/>
                <w:lang w:val="en-US"/>
              </w:rPr>
            </w:pPr>
            <w:r>
              <w:rPr>
                <w:sz w:val="24"/>
                <w:szCs w:val="24"/>
                <w:lang w:val="en-US"/>
              </w:rPr>
              <w:t>Key</w:t>
            </w:r>
          </w:p>
        </w:tc>
        <w:tc>
          <w:tcPr>
            <w:tcW w:w="3636" w:type="dxa"/>
          </w:tcPr>
          <w:p w14:paraId="7873D38C" w14:textId="77777777" w:rsidR="0003355A" w:rsidRDefault="0003355A" w:rsidP="00F328AA">
            <w:pPr>
              <w:pStyle w:val="aff2"/>
              <w:ind w:firstLine="0"/>
              <w:rPr>
                <w:sz w:val="24"/>
                <w:szCs w:val="24"/>
              </w:rPr>
            </w:pPr>
            <w:r>
              <w:rPr>
                <w:sz w:val="24"/>
                <w:szCs w:val="24"/>
              </w:rPr>
              <w:t>Строка, уникальное</w:t>
            </w:r>
          </w:p>
        </w:tc>
        <w:tc>
          <w:tcPr>
            <w:tcW w:w="3304" w:type="dxa"/>
          </w:tcPr>
          <w:p w14:paraId="0E879733" w14:textId="77777777" w:rsidR="0003355A" w:rsidRDefault="0003355A" w:rsidP="00F328AA">
            <w:pPr>
              <w:pStyle w:val="aff2"/>
              <w:ind w:firstLine="0"/>
              <w:rPr>
                <w:sz w:val="24"/>
                <w:szCs w:val="24"/>
              </w:rPr>
            </w:pPr>
            <w:r>
              <w:rPr>
                <w:sz w:val="24"/>
                <w:szCs w:val="24"/>
              </w:rPr>
              <w:t>Наименование параметра</w:t>
            </w:r>
          </w:p>
        </w:tc>
      </w:tr>
      <w:tr w:rsidR="0003355A" w:rsidRPr="00352A13" w14:paraId="3198FF6B" w14:textId="77777777" w:rsidTr="00F328AA">
        <w:tc>
          <w:tcPr>
            <w:tcW w:w="2972" w:type="dxa"/>
          </w:tcPr>
          <w:p w14:paraId="250C6109" w14:textId="77777777" w:rsidR="0003355A" w:rsidRDefault="0003355A" w:rsidP="00F328AA">
            <w:pPr>
              <w:pStyle w:val="aff2"/>
              <w:ind w:firstLine="0"/>
              <w:rPr>
                <w:sz w:val="24"/>
                <w:szCs w:val="24"/>
                <w:lang w:val="en-US"/>
              </w:rPr>
            </w:pPr>
            <w:r>
              <w:rPr>
                <w:sz w:val="24"/>
                <w:szCs w:val="24"/>
                <w:lang w:val="en-US"/>
              </w:rPr>
              <w:t>Value</w:t>
            </w:r>
          </w:p>
        </w:tc>
        <w:tc>
          <w:tcPr>
            <w:tcW w:w="3636" w:type="dxa"/>
          </w:tcPr>
          <w:p w14:paraId="66F34C4B" w14:textId="77777777" w:rsidR="0003355A" w:rsidRDefault="0003355A" w:rsidP="00F328AA">
            <w:pPr>
              <w:pStyle w:val="aff2"/>
              <w:ind w:firstLine="0"/>
              <w:rPr>
                <w:sz w:val="24"/>
                <w:szCs w:val="24"/>
              </w:rPr>
            </w:pPr>
            <w:r>
              <w:rPr>
                <w:sz w:val="24"/>
                <w:szCs w:val="24"/>
              </w:rPr>
              <w:t>Строка</w:t>
            </w:r>
          </w:p>
        </w:tc>
        <w:tc>
          <w:tcPr>
            <w:tcW w:w="3304" w:type="dxa"/>
          </w:tcPr>
          <w:p w14:paraId="1EC2C8AB" w14:textId="77777777" w:rsidR="0003355A" w:rsidRDefault="0003355A" w:rsidP="00F328AA">
            <w:pPr>
              <w:pStyle w:val="aff2"/>
              <w:ind w:firstLine="0"/>
              <w:rPr>
                <w:sz w:val="24"/>
                <w:szCs w:val="24"/>
              </w:rPr>
            </w:pPr>
            <w:r>
              <w:rPr>
                <w:sz w:val="24"/>
                <w:szCs w:val="24"/>
              </w:rPr>
              <w:t>Значение параметра</w:t>
            </w:r>
          </w:p>
        </w:tc>
      </w:tr>
    </w:tbl>
    <w:p w14:paraId="508D3DC0" w14:textId="77777777" w:rsidR="00223985" w:rsidRPr="00223985" w:rsidRDefault="00223985" w:rsidP="00223985">
      <w:pPr>
        <w:pStyle w:val="aff2"/>
      </w:pPr>
    </w:p>
    <w:p w14:paraId="2A54085C" w14:textId="77777777" w:rsidR="00FB7FC0" w:rsidRDefault="00FB7FC0" w:rsidP="003B1A73">
      <w:pPr>
        <w:pStyle w:val="afff1"/>
      </w:pPr>
    </w:p>
    <w:p w14:paraId="012C41CB" w14:textId="77777777" w:rsidR="00E05F74" w:rsidRDefault="00E05F74" w:rsidP="00E05F74">
      <w:pPr>
        <w:pStyle w:val="a3"/>
      </w:pPr>
      <w:bookmarkStart w:id="98" w:name="_Toc196473548"/>
      <w:bookmarkStart w:id="99" w:name="_Toc197685291"/>
      <w:bookmarkStart w:id="100" w:name="_Toc200812178"/>
      <w:r>
        <w:t>Программное обеспечение задачи</w:t>
      </w:r>
      <w:bookmarkEnd w:id="98"/>
      <w:bookmarkEnd w:id="99"/>
      <w:bookmarkEnd w:id="100"/>
    </w:p>
    <w:p w14:paraId="00B23B11" w14:textId="538F9A3C" w:rsidR="00FE4DE8" w:rsidRDefault="00FE4DE8" w:rsidP="00FE4DE8">
      <w:pPr>
        <w:pStyle w:val="a4"/>
      </w:pPr>
      <w:bookmarkStart w:id="101" w:name="_Toc200812179"/>
      <w:r>
        <w:t>Дерево функций</w:t>
      </w:r>
      <w:bookmarkEnd w:id="101"/>
    </w:p>
    <w:p w14:paraId="70640AEF" w14:textId="322460DA" w:rsidR="00FE4DE8" w:rsidRDefault="005B418D" w:rsidP="00FE4DE8">
      <w:pPr>
        <w:pStyle w:val="aff2"/>
      </w:pPr>
      <w:r>
        <w:t>Функционал программного средства учета дополнительных задач проектов ООО «Восток ИТ»</w:t>
      </w:r>
      <w:r w:rsidR="00FE4DE8">
        <w:t>:</w:t>
      </w:r>
    </w:p>
    <w:p w14:paraId="593403F5" w14:textId="58887A3F" w:rsidR="00FE4DE8" w:rsidRDefault="00FE4DE8" w:rsidP="00FE4DE8">
      <w:pPr>
        <w:pStyle w:val="aff2"/>
        <w:numPr>
          <w:ilvl w:val="0"/>
          <w:numId w:val="27"/>
        </w:numPr>
      </w:pPr>
      <w:r>
        <w:t>ввод дополнительной задачи: ввод данных об обнаруженной дополнительной задаче проекта;</w:t>
      </w:r>
    </w:p>
    <w:p w14:paraId="0BD3849E" w14:textId="18FF4513" w:rsidR="00FE4DE8" w:rsidRDefault="00FE4DE8" w:rsidP="00FE4DE8">
      <w:pPr>
        <w:pStyle w:val="aff2"/>
        <w:numPr>
          <w:ilvl w:val="0"/>
          <w:numId w:val="27"/>
        </w:numPr>
      </w:pPr>
      <w:r>
        <w:t>формирование отчета о нагрузке: формирование и просмотр отчета об общем количестве и типах задач по сотрудникам;</w:t>
      </w:r>
    </w:p>
    <w:p w14:paraId="5459B0B2" w14:textId="0AE62535" w:rsidR="00FE4DE8" w:rsidRDefault="00FE4DE8" w:rsidP="00FE4DE8">
      <w:pPr>
        <w:pStyle w:val="aff2"/>
        <w:numPr>
          <w:ilvl w:val="0"/>
          <w:numId w:val="27"/>
        </w:numPr>
      </w:pPr>
      <w:r>
        <w:t>формирование детального отчета о нагрузке: формирование и просмотр отчета о количестве, статусах и типах задач сотрудника;</w:t>
      </w:r>
    </w:p>
    <w:p w14:paraId="688257C3" w14:textId="2A82BCCA" w:rsidR="00FE4DE8" w:rsidRDefault="00FE4DE8" w:rsidP="00FE4DE8">
      <w:pPr>
        <w:pStyle w:val="aff2"/>
        <w:numPr>
          <w:ilvl w:val="0"/>
          <w:numId w:val="27"/>
        </w:numPr>
      </w:pPr>
      <w:r>
        <w:t>формирование отчета о клиентах: формирование и просмотр отчета о количестве дополнительных задач по клиентам;</w:t>
      </w:r>
    </w:p>
    <w:p w14:paraId="08D9C63F" w14:textId="29229B00" w:rsidR="00FE4DE8" w:rsidRDefault="00FE4DE8" w:rsidP="00FE4DE8">
      <w:pPr>
        <w:pStyle w:val="aff2"/>
        <w:numPr>
          <w:ilvl w:val="0"/>
          <w:numId w:val="27"/>
        </w:numPr>
      </w:pPr>
      <w:r>
        <w:t>формирование детального отчета о клиенте: формирование и просмотр отчета о дополнительных задачах клиента;</w:t>
      </w:r>
    </w:p>
    <w:p w14:paraId="54B41142" w14:textId="027B383A" w:rsidR="00FE4DE8" w:rsidRDefault="00FE4DE8" w:rsidP="00FE4DE8">
      <w:pPr>
        <w:pStyle w:val="aff2"/>
        <w:numPr>
          <w:ilvl w:val="0"/>
          <w:numId w:val="27"/>
        </w:numPr>
      </w:pPr>
      <w:r>
        <w:lastRenderedPageBreak/>
        <w:t xml:space="preserve">ввод данных для интеграции с </w:t>
      </w:r>
      <w:r>
        <w:rPr>
          <w:lang w:val="en-US"/>
        </w:rPr>
        <w:t>Asana</w:t>
      </w:r>
      <w:r>
        <w:t xml:space="preserve">: ввод токена интеграции </w:t>
      </w:r>
      <w:r>
        <w:rPr>
          <w:lang w:val="en-US"/>
        </w:rPr>
        <w:t>Asana</w:t>
      </w:r>
      <w:r w:rsidRPr="00FE4DE8">
        <w:t xml:space="preserve"> </w:t>
      </w:r>
      <w:r>
        <w:t xml:space="preserve">и выбор проекта </w:t>
      </w:r>
      <w:r>
        <w:rPr>
          <w:lang w:val="en-US"/>
        </w:rPr>
        <w:t>Asana</w:t>
      </w:r>
      <w:r>
        <w:t xml:space="preserve"> для отслеживания;</w:t>
      </w:r>
    </w:p>
    <w:p w14:paraId="6632B58C" w14:textId="5DE0757B" w:rsidR="00FE4DE8" w:rsidRDefault="00FE4DE8" w:rsidP="00FE4DE8">
      <w:pPr>
        <w:pStyle w:val="aff2"/>
        <w:numPr>
          <w:ilvl w:val="0"/>
          <w:numId w:val="27"/>
        </w:numPr>
      </w:pPr>
      <w:r>
        <w:t xml:space="preserve">ввод списка сотрудников: ввод данных о сотрудниках, для связи их с пользователями </w:t>
      </w:r>
      <w:r>
        <w:rPr>
          <w:lang w:val="en-US"/>
        </w:rPr>
        <w:t>Asana</w:t>
      </w:r>
      <w:r w:rsidR="00F205BE">
        <w:t>;</w:t>
      </w:r>
    </w:p>
    <w:p w14:paraId="528B572D" w14:textId="1E5D1E94" w:rsidR="00F205BE" w:rsidRDefault="00F205BE" w:rsidP="00FE4DE8">
      <w:pPr>
        <w:pStyle w:val="aff2"/>
        <w:numPr>
          <w:ilvl w:val="0"/>
          <w:numId w:val="27"/>
        </w:numPr>
      </w:pPr>
      <w:r>
        <w:t xml:space="preserve">обработка событий </w:t>
      </w:r>
      <w:r>
        <w:rPr>
          <w:lang w:val="en-US"/>
        </w:rPr>
        <w:t>Asana</w:t>
      </w:r>
      <w:r>
        <w:t xml:space="preserve">: </w:t>
      </w:r>
      <w:r w:rsidR="001E2EED">
        <w:t>запрос, получение</w:t>
      </w:r>
      <w:r>
        <w:t xml:space="preserve"> и обработка событий из сервиса </w:t>
      </w:r>
      <w:r>
        <w:rPr>
          <w:lang w:val="en-US"/>
        </w:rPr>
        <w:t>Asana</w:t>
      </w:r>
      <w:r w:rsidRPr="00F205BE">
        <w:t xml:space="preserve"> </w:t>
      </w:r>
      <w:r>
        <w:t>о действиях с задачами</w:t>
      </w:r>
      <w:r w:rsidR="00A21A22">
        <w:t>;</w:t>
      </w:r>
    </w:p>
    <w:p w14:paraId="20F972B1" w14:textId="05BF27A8" w:rsidR="00A21A22" w:rsidRPr="008820C4" w:rsidRDefault="00A21A22" w:rsidP="00FE4DE8">
      <w:pPr>
        <w:pStyle w:val="aff2"/>
        <w:numPr>
          <w:ilvl w:val="0"/>
          <w:numId w:val="27"/>
        </w:numPr>
      </w:pPr>
      <w:r>
        <w:t xml:space="preserve">повторная попытка отправки дополнительной задачи: если при вводе дополнительной задачи не удалось связаться с сервисом </w:t>
      </w:r>
      <w:r>
        <w:rPr>
          <w:lang w:val="en-US"/>
        </w:rPr>
        <w:t>Asana</w:t>
      </w:r>
      <w:r w:rsidRPr="00A21A22">
        <w:t>.</w:t>
      </w:r>
    </w:p>
    <w:p w14:paraId="35876E5D" w14:textId="09B2827A" w:rsidR="00FE4DE8" w:rsidRPr="00FE4DE8" w:rsidRDefault="008820C4" w:rsidP="00B944C3">
      <w:pPr>
        <w:pStyle w:val="aff2"/>
      </w:pPr>
      <w:r>
        <w:t>Дерево функций программного средства представлено на рисунк</w:t>
      </w:r>
      <w:r w:rsidR="00B944C3">
        <w:t>е В.1.</w:t>
      </w:r>
    </w:p>
    <w:p w14:paraId="59441172" w14:textId="77777777" w:rsidR="00FE4DE8" w:rsidRDefault="00FE4DE8" w:rsidP="00FE4DE8">
      <w:pPr>
        <w:pStyle w:val="aff2"/>
      </w:pPr>
    </w:p>
    <w:p w14:paraId="0605BCD8" w14:textId="6A7892FA" w:rsidR="00BA0770" w:rsidRDefault="00BA0770" w:rsidP="00BA0770">
      <w:pPr>
        <w:pStyle w:val="a4"/>
      </w:pPr>
      <w:bookmarkStart w:id="102" w:name="_Toc200812180"/>
      <w:r>
        <w:t>Структурная схема</w:t>
      </w:r>
      <w:bookmarkEnd w:id="102"/>
    </w:p>
    <w:p w14:paraId="29D8B01F" w14:textId="77777777" w:rsidR="00651BEC" w:rsidRDefault="00B10000" w:rsidP="00616017">
      <w:pPr>
        <w:pStyle w:val="aff2"/>
      </w:pPr>
      <w:r>
        <w:t>Программное средство учета дополнительных задач проектов ООО «Восток ИТ» будет отдельным веб-прилож</w:t>
      </w:r>
      <w:r w:rsidR="00616017">
        <w:t>ением.</w:t>
      </w:r>
    </w:p>
    <w:p w14:paraId="712E3064" w14:textId="5F3FB391" w:rsidR="00651BEC" w:rsidRDefault="00616017" w:rsidP="00616017">
      <w:pPr>
        <w:pStyle w:val="aff2"/>
      </w:pPr>
      <w:r>
        <w:t xml:space="preserve">Взаимодействие с пользовательским интерфейсом происходит через протокол </w:t>
      </w:r>
      <w:r>
        <w:rPr>
          <w:lang w:val="en-US"/>
        </w:rPr>
        <w:t>HTTP</w:t>
      </w:r>
      <w:r>
        <w:t xml:space="preserve">, при  этом передаются страницы гипертекстовой разметки </w:t>
      </w:r>
      <w:r w:rsidRPr="00616017">
        <w:t>(</w:t>
      </w:r>
      <w:r>
        <w:rPr>
          <w:lang w:val="en-US"/>
        </w:rPr>
        <w:t>HTML</w:t>
      </w:r>
      <w:r w:rsidRPr="00616017">
        <w:t xml:space="preserve">) </w:t>
      </w:r>
      <w:r>
        <w:t>и каскадные таблицы стилей (</w:t>
      </w:r>
      <w:r>
        <w:rPr>
          <w:lang w:val="en-US"/>
        </w:rPr>
        <w:t>CSS</w:t>
      </w:r>
      <w:r w:rsidRPr="00616017">
        <w:t xml:space="preserve">). Обмен данными с серверами Asana </w:t>
      </w:r>
      <w:r>
        <w:t>происходит</w:t>
      </w:r>
      <w:r w:rsidRPr="00616017">
        <w:t xml:space="preserve"> </w:t>
      </w:r>
      <w:r>
        <w:t xml:space="preserve">также </w:t>
      </w:r>
      <w:r w:rsidRPr="00616017">
        <w:t>через протокол HTTP</w:t>
      </w:r>
      <w:r>
        <w:t xml:space="preserve">, </w:t>
      </w:r>
      <w:r w:rsidRPr="00616017">
        <w:t xml:space="preserve">с использованием предоставляемого сервисом </w:t>
      </w:r>
      <w:r w:rsidRPr="00616017">
        <w:rPr>
          <w:lang w:val="en-US"/>
        </w:rPr>
        <w:t>Asana</w:t>
      </w:r>
      <w:r w:rsidRPr="00616017">
        <w:t xml:space="preserve"> REST API, при этом данные передаются в формате JSON.</w:t>
      </w:r>
    </w:p>
    <w:p w14:paraId="49AD8CF0" w14:textId="6CB8B4D1" w:rsidR="00651BEC" w:rsidRDefault="00616017" w:rsidP="00616017">
      <w:pPr>
        <w:pStyle w:val="aff2"/>
      </w:pPr>
      <w:r w:rsidRPr="00616017">
        <w:t xml:space="preserve">Программное средство </w:t>
      </w:r>
      <w:r w:rsidR="00651BEC">
        <w:t>запускается</w:t>
      </w:r>
      <w:r w:rsidRPr="00616017">
        <w:t xml:space="preserve"> на сервере компании ООО «Восток ИТ» и работает непрерывно. Завершение работы программного средства предполагается только по внешним причинам: завершение процесса на уровне операционной системы, выключение сервера и т.д.</w:t>
      </w:r>
    </w:p>
    <w:p w14:paraId="23E851B7" w14:textId="566EA3BA" w:rsidR="00616017" w:rsidRPr="00651BEC" w:rsidRDefault="00651BEC" w:rsidP="00616017">
      <w:pPr>
        <w:pStyle w:val="aff2"/>
      </w:pPr>
      <w:r>
        <w:t xml:space="preserve">Для взаимодействия с базой данных используется встраиваемая система управления базами данных </w:t>
      </w:r>
      <w:r>
        <w:rPr>
          <w:lang w:val="en-US"/>
        </w:rPr>
        <w:t>SQLite</w:t>
      </w:r>
      <w:r w:rsidRPr="00651BEC">
        <w:t xml:space="preserve">. </w:t>
      </w:r>
      <w:r>
        <w:t>Хранение базы данных происходит в виде файла в файловом хранилище сервера, на котором запущено программное средство.</w:t>
      </w:r>
    </w:p>
    <w:p w14:paraId="40829FE1" w14:textId="7F1FC642" w:rsidR="00BD6BF2" w:rsidRDefault="00651BEC" w:rsidP="00BD6BF2">
      <w:pPr>
        <w:pStyle w:val="aff2"/>
      </w:pPr>
      <w:r>
        <w:t xml:space="preserve">Структурная схема программного средства представлена на рисунке </w:t>
      </w:r>
      <w:r w:rsidR="005439FC">
        <w:fldChar w:fldCharType="begin"/>
      </w:r>
      <w:r w:rsidR="005439FC">
        <w:instrText xml:space="preserve"> REF _Ref200801866 \h  \* MERGEFORMAT </w:instrText>
      </w:r>
      <w:r w:rsidR="005439FC">
        <w:fldChar w:fldCharType="separate"/>
      </w:r>
      <w:r w:rsidR="003C1F10" w:rsidRPr="003C1F10">
        <w:rPr>
          <w:vanish/>
        </w:rPr>
        <w:t xml:space="preserve">Рисунок </w:t>
      </w:r>
      <w:r w:rsidR="003C1F10">
        <w:rPr>
          <w:noProof/>
        </w:rPr>
        <w:t>14</w:t>
      </w:r>
      <w:r w:rsidR="005439FC">
        <w:fldChar w:fldCharType="end"/>
      </w:r>
      <w:r>
        <w:t>.</w:t>
      </w:r>
    </w:p>
    <w:p w14:paraId="10778B6B" w14:textId="77777777" w:rsidR="005439FC" w:rsidRDefault="005439FC" w:rsidP="005439FC">
      <w:pPr>
        <w:pStyle w:val="aff2"/>
        <w:keepNext/>
        <w:jc w:val="center"/>
      </w:pPr>
      <w:r>
        <w:rPr>
          <w:noProof/>
        </w:rPr>
        <w:lastRenderedPageBreak/>
        <w:drawing>
          <wp:inline distT="0" distB="0" distL="0" distR="0" wp14:anchorId="31B38388" wp14:editId="1D8BC627">
            <wp:extent cx="3477260" cy="5747576"/>
            <wp:effectExtent l="0" t="0" r="889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0191" cy="5752420"/>
                    </a:xfrm>
                    <a:prstGeom prst="rect">
                      <a:avLst/>
                    </a:prstGeom>
                    <a:noFill/>
                    <a:ln>
                      <a:noFill/>
                    </a:ln>
                  </pic:spPr>
                </pic:pic>
              </a:graphicData>
            </a:graphic>
          </wp:inline>
        </w:drawing>
      </w:r>
    </w:p>
    <w:p w14:paraId="31C9F413" w14:textId="6C22D260" w:rsidR="00651BEC" w:rsidRDefault="005439FC" w:rsidP="005439FC">
      <w:pPr>
        <w:pStyle w:val="aff7"/>
      </w:pPr>
      <w:bookmarkStart w:id="103" w:name="_Ref200801866"/>
      <w:r>
        <w:t xml:space="preserve">Рисунок </w:t>
      </w:r>
      <w:r>
        <w:fldChar w:fldCharType="begin"/>
      </w:r>
      <w:r>
        <w:instrText xml:space="preserve"> SEQ Рисунок \* ARABIC </w:instrText>
      </w:r>
      <w:r>
        <w:fldChar w:fldCharType="separate"/>
      </w:r>
      <w:r w:rsidR="003C1F10">
        <w:rPr>
          <w:noProof/>
        </w:rPr>
        <w:t>14</w:t>
      </w:r>
      <w:r>
        <w:fldChar w:fldCharType="end"/>
      </w:r>
      <w:bookmarkEnd w:id="103"/>
      <w:r>
        <w:t xml:space="preserve"> – Структурная схема</w:t>
      </w:r>
    </w:p>
    <w:p w14:paraId="190D1FE4" w14:textId="77777777" w:rsidR="00BD6BF2" w:rsidRDefault="00BD6BF2" w:rsidP="00BD6BF2">
      <w:pPr>
        <w:pStyle w:val="aff2"/>
      </w:pPr>
    </w:p>
    <w:p w14:paraId="6FDB559F" w14:textId="37D332AD" w:rsidR="00BD6BF2" w:rsidRDefault="00BD6BF2" w:rsidP="00BD6BF2">
      <w:pPr>
        <w:pStyle w:val="a4"/>
      </w:pPr>
      <w:bookmarkStart w:id="104" w:name="_Toc200812181"/>
      <w:r>
        <w:t>Алгоритмы модулей</w:t>
      </w:r>
      <w:bookmarkEnd w:id="104"/>
    </w:p>
    <w:p w14:paraId="3218E86F" w14:textId="5F905FEF" w:rsidR="008D2B00" w:rsidRDefault="008D2B00" w:rsidP="008D2B00">
      <w:pPr>
        <w:pStyle w:val="aff2"/>
      </w:pPr>
      <w:r>
        <w:t xml:space="preserve">Алгоритм обработки событий </w:t>
      </w:r>
      <w:r>
        <w:rPr>
          <w:lang w:val="en-US"/>
        </w:rPr>
        <w:t>Asana</w:t>
      </w:r>
      <w:r>
        <w:t xml:space="preserve">: выполняется запрос к сервису </w:t>
      </w:r>
      <w:r>
        <w:rPr>
          <w:lang w:val="en-US"/>
        </w:rPr>
        <w:t>Asana</w:t>
      </w:r>
      <w:r w:rsidRPr="008D2B00">
        <w:t xml:space="preserve"> </w:t>
      </w:r>
      <w:r>
        <w:t>для получения событий в основном проекте. Если запрос завершился с ошибкой, причина ошибки записывается в файл логов и алгоритм завершается. Если запрос успешен</w:t>
      </w:r>
      <w:r w:rsidR="00CE0BA8">
        <w:t>, но не</w:t>
      </w:r>
      <w:r>
        <w:t xml:space="preserve"> имеет событи</w:t>
      </w:r>
      <w:r w:rsidR="00CE0BA8">
        <w:t>й, алгоритм завершается. Если события есть</w:t>
      </w:r>
      <w:r>
        <w:t>, для каждого события происходит обработка в зависимости от типа события:</w:t>
      </w:r>
    </w:p>
    <w:p w14:paraId="3DA42735" w14:textId="391522F4" w:rsidR="008D2B00" w:rsidRDefault="008D2B00" w:rsidP="008D2B00">
      <w:pPr>
        <w:pStyle w:val="aff2"/>
        <w:numPr>
          <w:ilvl w:val="0"/>
          <w:numId w:val="30"/>
        </w:numPr>
      </w:pPr>
      <w:r>
        <w:t xml:space="preserve">удаление: задача в сервисе </w:t>
      </w:r>
      <w:r>
        <w:rPr>
          <w:lang w:val="en-US"/>
        </w:rPr>
        <w:t>Asana</w:t>
      </w:r>
      <w:r w:rsidRPr="008D2B00">
        <w:t xml:space="preserve"> </w:t>
      </w:r>
      <w:r>
        <w:t>была удалена – программное средство помечает соответствующую задачу в базе данных как удаленную;</w:t>
      </w:r>
    </w:p>
    <w:p w14:paraId="1D0482E6" w14:textId="6FE4DBA5" w:rsidR="008D2B00" w:rsidRDefault="008D2B00" w:rsidP="008D2B00">
      <w:pPr>
        <w:pStyle w:val="aff2"/>
        <w:numPr>
          <w:ilvl w:val="0"/>
          <w:numId w:val="30"/>
        </w:numPr>
      </w:pPr>
      <w:r>
        <w:lastRenderedPageBreak/>
        <w:t xml:space="preserve">перемещение между колонками: задача в сервисе </w:t>
      </w:r>
      <w:r>
        <w:rPr>
          <w:lang w:val="en-US"/>
        </w:rPr>
        <w:t>Asana</w:t>
      </w:r>
      <w:r w:rsidRPr="008D2B00">
        <w:t xml:space="preserve"> </w:t>
      </w:r>
      <w:r>
        <w:t>была перемещена из одной колонки в другую – программное средство записывает в базу данных новый статус</w:t>
      </w:r>
      <w:r w:rsidR="00CE0BA8">
        <w:t xml:space="preserve">, связанный с соответствующей </w:t>
      </w:r>
      <w:r>
        <w:t>задач</w:t>
      </w:r>
      <w:r w:rsidR="00CE0BA8">
        <w:t>ей;</w:t>
      </w:r>
    </w:p>
    <w:p w14:paraId="439A269B" w14:textId="3D61AE9F" w:rsidR="00CE0BA8" w:rsidRDefault="00CE0BA8" w:rsidP="008D2B00">
      <w:pPr>
        <w:pStyle w:val="aff2"/>
        <w:numPr>
          <w:ilvl w:val="0"/>
          <w:numId w:val="30"/>
        </w:numPr>
      </w:pPr>
      <w:r>
        <w:t xml:space="preserve">создание новой: в сервисе </w:t>
      </w:r>
      <w:r>
        <w:rPr>
          <w:lang w:val="en-US"/>
        </w:rPr>
        <w:t>Asana</w:t>
      </w:r>
      <w:r w:rsidRPr="00CE0BA8">
        <w:t xml:space="preserve"> </w:t>
      </w:r>
      <w:r>
        <w:t>создана новая задача – программное средство создает в базе данных новую задачу.</w:t>
      </w:r>
    </w:p>
    <w:p w14:paraId="0866927A" w14:textId="1A174A4C" w:rsidR="00CE0BA8" w:rsidRDefault="00CE0BA8" w:rsidP="00CE0BA8">
      <w:pPr>
        <w:pStyle w:val="aff2"/>
      </w:pPr>
      <w:r>
        <w:t xml:space="preserve">Блок-схема алгоритма обработки событий </w:t>
      </w:r>
      <w:r>
        <w:rPr>
          <w:lang w:val="en-US"/>
        </w:rPr>
        <w:t>Asana</w:t>
      </w:r>
      <w:r w:rsidRPr="00CE0BA8">
        <w:t xml:space="preserve"> </w:t>
      </w:r>
      <w:r>
        <w:t xml:space="preserve">представлен на рисунке </w:t>
      </w:r>
      <w:r>
        <w:fldChar w:fldCharType="begin"/>
      </w:r>
      <w:r>
        <w:instrText xml:space="preserve"> REF _Ref200796226 \h  \* MERGEFORMAT </w:instrText>
      </w:r>
      <w:r>
        <w:fldChar w:fldCharType="separate"/>
      </w:r>
      <w:r w:rsidR="003C1F10" w:rsidRPr="003C1F10">
        <w:rPr>
          <w:vanish/>
        </w:rPr>
        <w:t xml:space="preserve">Рисунок </w:t>
      </w:r>
      <w:r w:rsidR="003C1F10">
        <w:rPr>
          <w:noProof/>
        </w:rPr>
        <w:t>15</w:t>
      </w:r>
      <w:r>
        <w:fldChar w:fldCharType="end"/>
      </w:r>
      <w:r>
        <w:t>.</w:t>
      </w:r>
    </w:p>
    <w:p w14:paraId="15BCDB25" w14:textId="77777777" w:rsidR="00CE0BA8" w:rsidRDefault="00CE0BA8" w:rsidP="00CE0BA8">
      <w:pPr>
        <w:pStyle w:val="aff2"/>
        <w:keepNext/>
        <w:ind w:firstLine="0"/>
        <w:jc w:val="center"/>
      </w:pPr>
      <w:r>
        <w:rPr>
          <w:noProof/>
        </w:rPr>
        <w:drawing>
          <wp:inline distT="0" distB="0" distL="0" distR="0" wp14:anchorId="1541959C" wp14:editId="5536B039">
            <wp:extent cx="4635761" cy="5372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5761" cy="5372100"/>
                    </a:xfrm>
                    <a:prstGeom prst="rect">
                      <a:avLst/>
                    </a:prstGeom>
                    <a:noFill/>
                    <a:ln>
                      <a:noFill/>
                    </a:ln>
                  </pic:spPr>
                </pic:pic>
              </a:graphicData>
            </a:graphic>
          </wp:inline>
        </w:drawing>
      </w:r>
    </w:p>
    <w:p w14:paraId="05CBAF8C" w14:textId="56921D1B" w:rsidR="00CE0BA8" w:rsidRPr="00CE0BA8" w:rsidRDefault="00CE0BA8" w:rsidP="00CE0BA8">
      <w:pPr>
        <w:pStyle w:val="aff7"/>
      </w:pPr>
      <w:bookmarkStart w:id="105" w:name="_Ref200796226"/>
      <w:r>
        <w:t xml:space="preserve">Рисунок </w:t>
      </w:r>
      <w:r>
        <w:fldChar w:fldCharType="begin"/>
      </w:r>
      <w:r>
        <w:instrText xml:space="preserve"> SEQ Рисунок \* ARABIC </w:instrText>
      </w:r>
      <w:r>
        <w:fldChar w:fldCharType="separate"/>
      </w:r>
      <w:r w:rsidR="003C1F10">
        <w:rPr>
          <w:noProof/>
        </w:rPr>
        <w:t>15</w:t>
      </w:r>
      <w:r>
        <w:fldChar w:fldCharType="end"/>
      </w:r>
      <w:bookmarkEnd w:id="105"/>
      <w:r>
        <w:t xml:space="preserve"> – Блок-схема алгоритма</w:t>
      </w:r>
      <w:r w:rsidRPr="00CE0BA8">
        <w:t xml:space="preserve"> </w:t>
      </w:r>
      <w:r>
        <w:t xml:space="preserve">обработки событий </w:t>
      </w:r>
      <w:r>
        <w:rPr>
          <w:lang w:val="en-US"/>
        </w:rPr>
        <w:t>Asana</w:t>
      </w:r>
    </w:p>
    <w:p w14:paraId="166EE70E" w14:textId="3F2C052B" w:rsidR="00CE0BA8" w:rsidRDefault="00CE0BA8" w:rsidP="00CE0BA8">
      <w:pPr>
        <w:pStyle w:val="aff2"/>
      </w:pPr>
      <w:r>
        <w:t xml:space="preserve">Алгоритм настройки интеграции: отображается форма ввода токена </w:t>
      </w:r>
      <w:r>
        <w:rPr>
          <w:lang w:val="en-US"/>
        </w:rPr>
        <w:t>Asana</w:t>
      </w:r>
      <w:r w:rsidRPr="00CE0BA8">
        <w:t xml:space="preserve">. </w:t>
      </w:r>
      <w:r>
        <w:t xml:space="preserve">Пользователь вводит токен. Выполняется запрос к сервису </w:t>
      </w:r>
      <w:r>
        <w:rPr>
          <w:lang w:val="en-US"/>
        </w:rPr>
        <w:t>Asana</w:t>
      </w:r>
      <w:r w:rsidRPr="00CE0BA8">
        <w:t xml:space="preserve"> </w:t>
      </w:r>
      <w:r>
        <w:t xml:space="preserve">для получения списка доступных пользователю проектов. Если запрос завершается с ошибкой, выводится сообщение о причине ошибки: неверный токен или недоступность сервиса </w:t>
      </w:r>
      <w:r>
        <w:rPr>
          <w:lang w:val="en-US"/>
        </w:rPr>
        <w:t>Asana</w:t>
      </w:r>
      <w:r w:rsidRPr="00CE0BA8">
        <w:t xml:space="preserve">. </w:t>
      </w:r>
      <w:r>
        <w:t xml:space="preserve">Если запрос завершен удачно и получен список проектов, в базу данных </w:t>
      </w:r>
      <w:r>
        <w:lastRenderedPageBreak/>
        <w:t xml:space="preserve">сохраняется токен </w:t>
      </w:r>
      <w:r>
        <w:rPr>
          <w:lang w:val="en-US"/>
        </w:rPr>
        <w:t>Asana</w:t>
      </w:r>
      <w:r w:rsidRPr="00CE0BA8">
        <w:t xml:space="preserve"> </w:t>
      </w:r>
      <w:r>
        <w:t xml:space="preserve">и отображается выпадающий список для выбора основного проекта. Пользователь выбирает проект. В базу данных сохраняется идентификатор проекта в сервисе </w:t>
      </w:r>
      <w:r>
        <w:rPr>
          <w:lang w:val="en-US"/>
        </w:rPr>
        <w:t>Asana</w:t>
      </w:r>
      <w:r w:rsidRPr="00F54702">
        <w:t>.</w:t>
      </w:r>
    </w:p>
    <w:p w14:paraId="20FCBE21" w14:textId="7CDD7771" w:rsidR="00CE0BA8" w:rsidRDefault="00CE0BA8" w:rsidP="00CE0BA8">
      <w:pPr>
        <w:pStyle w:val="aff2"/>
      </w:pPr>
      <w:r>
        <w:t>Блок-схема алгоритма настройки интеграции представлена на рисунке</w:t>
      </w:r>
      <w:r w:rsidR="00AC031F">
        <w:t xml:space="preserve"> </w:t>
      </w:r>
      <w:r w:rsidR="00AC031F">
        <w:fldChar w:fldCharType="begin"/>
      </w:r>
      <w:r w:rsidR="00AC031F">
        <w:instrText xml:space="preserve"> REF _Ref200802972 \h  \* MERGEFORMAT </w:instrText>
      </w:r>
      <w:r w:rsidR="00AC031F">
        <w:fldChar w:fldCharType="separate"/>
      </w:r>
      <w:r w:rsidR="003C1F10" w:rsidRPr="003C1F10">
        <w:rPr>
          <w:vanish/>
        </w:rPr>
        <w:t xml:space="preserve">Рисунок </w:t>
      </w:r>
      <w:r w:rsidR="003C1F10">
        <w:rPr>
          <w:noProof/>
        </w:rPr>
        <w:t>16</w:t>
      </w:r>
      <w:r w:rsidR="00AC031F">
        <w:fldChar w:fldCharType="end"/>
      </w:r>
      <w:r>
        <w:t>.</w:t>
      </w:r>
    </w:p>
    <w:p w14:paraId="015F5071" w14:textId="77777777" w:rsidR="00CE0BA8" w:rsidRDefault="00CE0BA8" w:rsidP="00CE0BA8">
      <w:pPr>
        <w:pStyle w:val="aff2"/>
        <w:keepNext/>
        <w:ind w:firstLine="0"/>
        <w:jc w:val="center"/>
      </w:pPr>
      <w:r>
        <w:rPr>
          <w:noProof/>
        </w:rPr>
        <w:drawing>
          <wp:inline distT="0" distB="0" distL="0" distR="0" wp14:anchorId="3A2B3395" wp14:editId="68E67C80">
            <wp:extent cx="4928870" cy="5350621"/>
            <wp:effectExtent l="0" t="0" r="508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974" cy="5357247"/>
                    </a:xfrm>
                    <a:prstGeom prst="rect">
                      <a:avLst/>
                    </a:prstGeom>
                    <a:noFill/>
                    <a:ln>
                      <a:noFill/>
                    </a:ln>
                  </pic:spPr>
                </pic:pic>
              </a:graphicData>
            </a:graphic>
          </wp:inline>
        </w:drawing>
      </w:r>
    </w:p>
    <w:p w14:paraId="40F2D08E" w14:textId="59DBE318" w:rsidR="00CE0BA8" w:rsidRDefault="00CE0BA8" w:rsidP="00CE0BA8">
      <w:pPr>
        <w:pStyle w:val="aff7"/>
      </w:pPr>
      <w:bookmarkStart w:id="106" w:name="_Ref200802972"/>
      <w:r>
        <w:t xml:space="preserve">Рисунок </w:t>
      </w:r>
      <w:r>
        <w:fldChar w:fldCharType="begin"/>
      </w:r>
      <w:r>
        <w:instrText xml:space="preserve"> SEQ Рисунок \* ARABIC </w:instrText>
      </w:r>
      <w:r>
        <w:fldChar w:fldCharType="separate"/>
      </w:r>
      <w:r w:rsidR="003C1F10">
        <w:rPr>
          <w:noProof/>
        </w:rPr>
        <w:t>16</w:t>
      </w:r>
      <w:r>
        <w:fldChar w:fldCharType="end"/>
      </w:r>
      <w:bookmarkEnd w:id="106"/>
      <w:r>
        <w:t xml:space="preserve"> – Блок-схема алгоритма настройки интеграции</w:t>
      </w:r>
    </w:p>
    <w:p w14:paraId="56E61EC1" w14:textId="130E4C04" w:rsidR="00CE0BA8" w:rsidRDefault="00427AF9" w:rsidP="00CE0BA8">
      <w:pPr>
        <w:pStyle w:val="aff2"/>
      </w:pPr>
      <w:r>
        <w:t xml:space="preserve">Алгоритм настройки сотрудников: выполняется запрос к сервису </w:t>
      </w:r>
      <w:r>
        <w:rPr>
          <w:lang w:val="en-US"/>
        </w:rPr>
        <w:t>Asana</w:t>
      </w:r>
      <w:r w:rsidRPr="00427AF9">
        <w:t xml:space="preserve"> </w:t>
      </w:r>
      <w:r>
        <w:t>для получения списка пользователей в основном проекте. Если запрос завершается с ошибкой, в пользовательском интерфейсе отображается информация об ошибке и алгоритм завершается. Если запрос выполнен успешно и получен список пользователей, отображается каждый пользователь и поле ввода ФИО сотрудника. Пользователь вводит ФИО соответствующих пользователей. Информация о сотрудниках сохраняется в базу данных.</w:t>
      </w:r>
    </w:p>
    <w:p w14:paraId="23BC2071" w14:textId="45EDC6DA" w:rsidR="00427AF9" w:rsidRDefault="00427AF9" w:rsidP="00CE0BA8">
      <w:pPr>
        <w:pStyle w:val="aff2"/>
      </w:pPr>
      <w:r>
        <w:lastRenderedPageBreak/>
        <w:t xml:space="preserve">Блок-схема алгоритма настройки сотрудников представлена на рисунке </w:t>
      </w:r>
      <w:r>
        <w:fldChar w:fldCharType="begin"/>
      </w:r>
      <w:r>
        <w:instrText xml:space="preserve"> REF _Ref200796914 \h  \* MERGEFORMAT </w:instrText>
      </w:r>
      <w:r>
        <w:fldChar w:fldCharType="separate"/>
      </w:r>
      <w:r w:rsidR="003C1F10" w:rsidRPr="003C1F10">
        <w:rPr>
          <w:vanish/>
        </w:rPr>
        <w:t xml:space="preserve">Рисунок </w:t>
      </w:r>
      <w:r w:rsidR="003C1F10">
        <w:rPr>
          <w:noProof/>
        </w:rPr>
        <w:t>17</w:t>
      </w:r>
      <w:r>
        <w:fldChar w:fldCharType="end"/>
      </w:r>
      <w:r>
        <w:t>.</w:t>
      </w:r>
    </w:p>
    <w:p w14:paraId="2123053D" w14:textId="77777777" w:rsidR="00427AF9" w:rsidRDefault="00427AF9" w:rsidP="00427AF9">
      <w:pPr>
        <w:pStyle w:val="aff2"/>
        <w:keepNext/>
        <w:ind w:firstLine="0"/>
        <w:jc w:val="center"/>
      </w:pPr>
      <w:r>
        <w:rPr>
          <w:noProof/>
        </w:rPr>
        <w:drawing>
          <wp:inline distT="0" distB="0" distL="0" distR="0" wp14:anchorId="703FC2FD" wp14:editId="0A2194C1">
            <wp:extent cx="4570730" cy="5756485"/>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3773" cy="5760317"/>
                    </a:xfrm>
                    <a:prstGeom prst="rect">
                      <a:avLst/>
                    </a:prstGeom>
                    <a:noFill/>
                    <a:ln>
                      <a:noFill/>
                    </a:ln>
                  </pic:spPr>
                </pic:pic>
              </a:graphicData>
            </a:graphic>
          </wp:inline>
        </w:drawing>
      </w:r>
    </w:p>
    <w:p w14:paraId="68EE78F5" w14:textId="78C5BA4E" w:rsidR="00427AF9" w:rsidRDefault="00427AF9" w:rsidP="00427AF9">
      <w:pPr>
        <w:pStyle w:val="aff7"/>
      </w:pPr>
      <w:bookmarkStart w:id="107" w:name="_Ref200796914"/>
      <w:r>
        <w:t xml:space="preserve">Рисунок </w:t>
      </w:r>
      <w:r>
        <w:fldChar w:fldCharType="begin"/>
      </w:r>
      <w:r>
        <w:instrText xml:space="preserve"> SEQ Рисунок \* ARABIC </w:instrText>
      </w:r>
      <w:r>
        <w:fldChar w:fldCharType="separate"/>
      </w:r>
      <w:r w:rsidR="003C1F10">
        <w:rPr>
          <w:noProof/>
        </w:rPr>
        <w:t>17</w:t>
      </w:r>
      <w:r>
        <w:fldChar w:fldCharType="end"/>
      </w:r>
      <w:bookmarkEnd w:id="107"/>
      <w:r>
        <w:t xml:space="preserve"> – Блок-схема алгоритма настройки сотрудников</w:t>
      </w:r>
    </w:p>
    <w:p w14:paraId="4D8A602C" w14:textId="540188BA" w:rsidR="007E5954" w:rsidRDefault="00F72E84" w:rsidP="007E5954">
      <w:pPr>
        <w:pStyle w:val="aff2"/>
      </w:pPr>
      <w:r>
        <w:t xml:space="preserve">Алгоритм ввода дополнительной задачи: </w:t>
      </w:r>
      <w:r w:rsidR="00A21A22">
        <w:t xml:space="preserve">отображается форма ввода дополнительной задачи с выпадающем списком сотрудников. Пользователь вводит данные дополнительной задачи. Задача и данные о ней сохраняются в базу данных. Выполняется запрос к сервису </w:t>
      </w:r>
      <w:r w:rsidR="00A21A22">
        <w:rPr>
          <w:lang w:val="en-US"/>
        </w:rPr>
        <w:t>Asana</w:t>
      </w:r>
      <w:r w:rsidR="00A21A22" w:rsidRPr="00A21A22">
        <w:t xml:space="preserve"> </w:t>
      </w:r>
      <w:r w:rsidR="00A21A22">
        <w:t xml:space="preserve">для создания задачи. Если запрос завершается неудачей, причина ошибки записывается в файл логов и алгоритм завершается. Если запрос завершается успешно, в базу данных для задачи записывается идентификатор задачи из сервиса </w:t>
      </w:r>
      <w:r w:rsidR="00A21A22">
        <w:rPr>
          <w:lang w:val="en-US"/>
        </w:rPr>
        <w:t>Asana</w:t>
      </w:r>
      <w:r w:rsidR="00A21A22" w:rsidRPr="00A21A22">
        <w:t>.</w:t>
      </w:r>
    </w:p>
    <w:p w14:paraId="1532B136" w14:textId="09CF3BE1" w:rsidR="00AA4172" w:rsidRDefault="00AA4172" w:rsidP="007E5954">
      <w:pPr>
        <w:pStyle w:val="aff2"/>
      </w:pPr>
      <w:r>
        <w:t xml:space="preserve">Блок-схема алгоритма ввода дополнительной задачи представлена на рисунке </w:t>
      </w:r>
      <w:r>
        <w:fldChar w:fldCharType="begin"/>
      </w:r>
      <w:r>
        <w:instrText xml:space="preserve"> REF _Ref200798396 \h  \* MERGEFORMAT </w:instrText>
      </w:r>
      <w:r>
        <w:fldChar w:fldCharType="separate"/>
      </w:r>
      <w:r w:rsidR="003C1F10" w:rsidRPr="003C1F10">
        <w:rPr>
          <w:vanish/>
        </w:rPr>
        <w:t xml:space="preserve">Рисунок </w:t>
      </w:r>
      <w:r w:rsidR="003C1F10">
        <w:rPr>
          <w:noProof/>
        </w:rPr>
        <w:t>18</w:t>
      </w:r>
      <w:r>
        <w:fldChar w:fldCharType="end"/>
      </w:r>
      <w:r>
        <w:t>.</w:t>
      </w:r>
    </w:p>
    <w:p w14:paraId="36908057" w14:textId="77777777" w:rsidR="00AA4172" w:rsidRDefault="00AA4172" w:rsidP="00AA4172">
      <w:pPr>
        <w:pStyle w:val="aff2"/>
        <w:keepNext/>
        <w:ind w:firstLine="0"/>
        <w:jc w:val="center"/>
      </w:pPr>
      <w:r>
        <w:rPr>
          <w:noProof/>
        </w:rPr>
        <w:lastRenderedPageBreak/>
        <w:drawing>
          <wp:inline distT="0" distB="0" distL="0" distR="0" wp14:anchorId="2F4A0685" wp14:editId="574F235F">
            <wp:extent cx="3907790" cy="520434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0776" cy="5208324"/>
                    </a:xfrm>
                    <a:prstGeom prst="rect">
                      <a:avLst/>
                    </a:prstGeom>
                    <a:noFill/>
                    <a:ln>
                      <a:noFill/>
                    </a:ln>
                  </pic:spPr>
                </pic:pic>
              </a:graphicData>
            </a:graphic>
          </wp:inline>
        </w:drawing>
      </w:r>
    </w:p>
    <w:p w14:paraId="699B7963" w14:textId="1C960467" w:rsidR="00AA4172" w:rsidRDefault="00AA4172" w:rsidP="00AA4172">
      <w:pPr>
        <w:pStyle w:val="aff7"/>
      </w:pPr>
      <w:bookmarkStart w:id="108" w:name="_Ref200798396"/>
      <w:r>
        <w:t xml:space="preserve">Рисунок </w:t>
      </w:r>
      <w:r>
        <w:fldChar w:fldCharType="begin"/>
      </w:r>
      <w:r>
        <w:instrText xml:space="preserve"> SEQ Рисунок \* ARABIC </w:instrText>
      </w:r>
      <w:r>
        <w:fldChar w:fldCharType="separate"/>
      </w:r>
      <w:r w:rsidR="003C1F10">
        <w:rPr>
          <w:noProof/>
        </w:rPr>
        <w:t>18</w:t>
      </w:r>
      <w:r>
        <w:fldChar w:fldCharType="end"/>
      </w:r>
      <w:bookmarkEnd w:id="108"/>
      <w:r>
        <w:t xml:space="preserve"> – Блок-схема алгоритма ввода дополнительной задачи</w:t>
      </w:r>
    </w:p>
    <w:p w14:paraId="07061AC1" w14:textId="6CC177AE" w:rsidR="00AA4172" w:rsidRDefault="00E86D0D" w:rsidP="007E5954">
      <w:pPr>
        <w:pStyle w:val="aff2"/>
      </w:pPr>
      <w:r>
        <w:t xml:space="preserve">Алгоритм попытки повторной отправки дополнительной задачи в сервис </w:t>
      </w:r>
      <w:r>
        <w:rPr>
          <w:lang w:val="en-US"/>
        </w:rPr>
        <w:t>Asana</w:t>
      </w:r>
      <w:r>
        <w:t xml:space="preserve">: из базы данных получается список задач без идентификатора </w:t>
      </w:r>
      <w:r>
        <w:rPr>
          <w:lang w:val="en-US"/>
        </w:rPr>
        <w:t>Asana</w:t>
      </w:r>
      <w:r>
        <w:t xml:space="preserve">. Если список пуст, алгоритм завершается. Если в списке есть задачи, то для каждой задачи происходит запрос на создание в сервисе </w:t>
      </w:r>
      <w:r>
        <w:rPr>
          <w:lang w:val="en-US"/>
        </w:rPr>
        <w:t>Asana</w:t>
      </w:r>
      <w:r w:rsidRPr="00E86D0D">
        <w:t xml:space="preserve">. </w:t>
      </w:r>
      <w:r>
        <w:t xml:space="preserve">Если запрос завершается неудаче, в файл логов записывается причина ошибки. Если запрос завершается успешно, в базу данных для задачи записывается идентификатор задачи из сервиса </w:t>
      </w:r>
      <w:r>
        <w:rPr>
          <w:lang w:val="en-US"/>
        </w:rPr>
        <w:t>Asana</w:t>
      </w:r>
      <w:r>
        <w:t>.</w:t>
      </w:r>
    </w:p>
    <w:p w14:paraId="4480A5AC" w14:textId="126C0287" w:rsidR="00E86D0D" w:rsidRDefault="00E86D0D" w:rsidP="007E5954">
      <w:pPr>
        <w:pStyle w:val="aff2"/>
      </w:pPr>
      <w:r>
        <w:t xml:space="preserve">Блок-схема алгоритма попытки повторной отправки дополнительной задачи в сервис </w:t>
      </w:r>
      <w:r>
        <w:rPr>
          <w:lang w:val="en-US"/>
        </w:rPr>
        <w:t>Asana</w:t>
      </w:r>
      <w:r w:rsidRPr="00E86D0D">
        <w:t xml:space="preserve"> </w:t>
      </w:r>
      <w:r>
        <w:t xml:space="preserve">представлен на рисунке </w:t>
      </w:r>
      <w:r w:rsidR="0015154C">
        <w:fldChar w:fldCharType="begin"/>
      </w:r>
      <w:r w:rsidR="0015154C">
        <w:instrText xml:space="preserve"> REF _Ref200799500 \h </w:instrText>
      </w:r>
      <w:r w:rsidR="00AC031F">
        <w:instrText xml:space="preserve"> \* MERGEFORMAT </w:instrText>
      </w:r>
      <w:r w:rsidR="0015154C">
        <w:fldChar w:fldCharType="separate"/>
      </w:r>
      <w:r w:rsidR="003C1F10" w:rsidRPr="003C1F10">
        <w:rPr>
          <w:vanish/>
        </w:rPr>
        <w:t xml:space="preserve">Рисунок </w:t>
      </w:r>
      <w:r w:rsidR="003C1F10">
        <w:rPr>
          <w:noProof/>
        </w:rPr>
        <w:t>19</w:t>
      </w:r>
      <w:r w:rsidR="0015154C">
        <w:fldChar w:fldCharType="end"/>
      </w:r>
      <w:r>
        <w:t>.</w:t>
      </w:r>
    </w:p>
    <w:p w14:paraId="01B77D58" w14:textId="77777777" w:rsidR="00E86D0D" w:rsidRDefault="00E86D0D" w:rsidP="00E86D0D">
      <w:pPr>
        <w:pStyle w:val="aff2"/>
        <w:keepNext/>
        <w:ind w:firstLine="0"/>
        <w:jc w:val="center"/>
      </w:pPr>
      <w:r>
        <w:rPr>
          <w:noProof/>
        </w:rPr>
        <w:lastRenderedPageBreak/>
        <w:drawing>
          <wp:inline distT="0" distB="0" distL="0" distR="0" wp14:anchorId="2B98FDC7" wp14:editId="0F2A2D76">
            <wp:extent cx="4215130" cy="659468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8426" cy="6599839"/>
                    </a:xfrm>
                    <a:prstGeom prst="rect">
                      <a:avLst/>
                    </a:prstGeom>
                    <a:noFill/>
                    <a:ln>
                      <a:noFill/>
                    </a:ln>
                  </pic:spPr>
                </pic:pic>
              </a:graphicData>
            </a:graphic>
          </wp:inline>
        </w:drawing>
      </w:r>
    </w:p>
    <w:p w14:paraId="4A01A1E7" w14:textId="7ED871C4" w:rsidR="00E86D0D" w:rsidRDefault="00E86D0D" w:rsidP="00E86D0D">
      <w:pPr>
        <w:pStyle w:val="aff7"/>
      </w:pPr>
      <w:bookmarkStart w:id="109" w:name="_Ref200799500"/>
      <w:r>
        <w:t xml:space="preserve">Рисунок </w:t>
      </w:r>
      <w:r>
        <w:fldChar w:fldCharType="begin"/>
      </w:r>
      <w:r>
        <w:instrText xml:space="preserve"> SEQ Рисунок \* ARABIC </w:instrText>
      </w:r>
      <w:r>
        <w:fldChar w:fldCharType="separate"/>
      </w:r>
      <w:r w:rsidR="003C1F10">
        <w:rPr>
          <w:noProof/>
        </w:rPr>
        <w:t>19</w:t>
      </w:r>
      <w:r>
        <w:fldChar w:fldCharType="end"/>
      </w:r>
      <w:bookmarkEnd w:id="109"/>
      <w:r>
        <w:t xml:space="preserve"> – Блок-схема алгоритма попытки повторной </w:t>
      </w:r>
    </w:p>
    <w:p w14:paraId="797900A1" w14:textId="50B4FAAD" w:rsidR="00E86D0D" w:rsidRDefault="00E86D0D" w:rsidP="00E86D0D">
      <w:pPr>
        <w:pStyle w:val="aff7"/>
      </w:pPr>
      <w:r>
        <w:t>отправки дополнительной задачи</w:t>
      </w:r>
    </w:p>
    <w:p w14:paraId="036D3DF8" w14:textId="54795194" w:rsidR="0015154C" w:rsidRDefault="0015154C" w:rsidP="0015154C">
      <w:pPr>
        <w:pStyle w:val="aff2"/>
      </w:pPr>
      <w:r>
        <w:t>Алгоритм формирования отчета: для всех приведенных отчетов алгоритм формирования схож за исключением данных, выбираемых из базы данных. Отображается форма отчета с выпадающим списком сотрудников или клиентов. Пользователь вводит период формирования отчета и выбирает клиента или сотрудника. Из базы данных выбираются необходимые данные и рассчитывается сводная информация. Отчет отображается в пользовательском интерфейсе.</w:t>
      </w:r>
    </w:p>
    <w:p w14:paraId="00988615" w14:textId="6AB7414C" w:rsidR="0015154C" w:rsidRDefault="0015154C" w:rsidP="0015154C">
      <w:pPr>
        <w:pStyle w:val="aff2"/>
      </w:pPr>
      <w:r>
        <w:lastRenderedPageBreak/>
        <w:t xml:space="preserve">Блок-схема алгоритма формирования отчета представлена на рисунке </w:t>
      </w:r>
      <w:r w:rsidR="00AC031F">
        <w:fldChar w:fldCharType="begin"/>
      </w:r>
      <w:r w:rsidR="00AC031F">
        <w:instrText xml:space="preserve"> REF _Ref200802998 \h  \* MERGEFORMAT </w:instrText>
      </w:r>
      <w:r w:rsidR="00AC031F">
        <w:fldChar w:fldCharType="separate"/>
      </w:r>
      <w:r w:rsidR="003C1F10" w:rsidRPr="003C1F10">
        <w:rPr>
          <w:vanish/>
        </w:rPr>
        <w:t xml:space="preserve">Рисунок </w:t>
      </w:r>
      <w:r w:rsidR="003C1F10">
        <w:rPr>
          <w:noProof/>
        </w:rPr>
        <w:t>20</w:t>
      </w:r>
      <w:r w:rsidR="00AC031F">
        <w:fldChar w:fldCharType="end"/>
      </w:r>
      <w:r>
        <w:t>.</w:t>
      </w:r>
    </w:p>
    <w:p w14:paraId="4FC57EE0" w14:textId="77777777" w:rsidR="0015154C" w:rsidRDefault="0015154C" w:rsidP="0015154C">
      <w:pPr>
        <w:pStyle w:val="aff2"/>
        <w:keepNext/>
        <w:ind w:firstLine="0"/>
        <w:jc w:val="center"/>
      </w:pPr>
      <w:r>
        <w:rPr>
          <w:noProof/>
        </w:rPr>
        <w:drawing>
          <wp:inline distT="0" distB="0" distL="0" distR="0" wp14:anchorId="6B834A73" wp14:editId="5D129997">
            <wp:extent cx="3726180" cy="4786092"/>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0229" cy="4791292"/>
                    </a:xfrm>
                    <a:prstGeom prst="rect">
                      <a:avLst/>
                    </a:prstGeom>
                    <a:noFill/>
                    <a:ln>
                      <a:noFill/>
                    </a:ln>
                  </pic:spPr>
                </pic:pic>
              </a:graphicData>
            </a:graphic>
          </wp:inline>
        </w:drawing>
      </w:r>
    </w:p>
    <w:p w14:paraId="0B06A124" w14:textId="0445E2EC" w:rsidR="0015154C" w:rsidRPr="0015154C" w:rsidRDefault="0015154C" w:rsidP="0015154C">
      <w:pPr>
        <w:pStyle w:val="aff7"/>
      </w:pPr>
      <w:bookmarkStart w:id="110" w:name="_Ref200802998"/>
      <w:r>
        <w:t xml:space="preserve">Рисунок </w:t>
      </w:r>
      <w:r>
        <w:fldChar w:fldCharType="begin"/>
      </w:r>
      <w:r>
        <w:instrText xml:space="preserve"> SEQ Рисунок \* ARABIC </w:instrText>
      </w:r>
      <w:r>
        <w:fldChar w:fldCharType="separate"/>
      </w:r>
      <w:r w:rsidR="003C1F10">
        <w:rPr>
          <w:noProof/>
        </w:rPr>
        <w:t>20</w:t>
      </w:r>
      <w:r>
        <w:fldChar w:fldCharType="end"/>
      </w:r>
      <w:bookmarkEnd w:id="110"/>
      <w:r>
        <w:t xml:space="preserve"> – Блок-схема алгоритма формирования отчета</w:t>
      </w:r>
    </w:p>
    <w:p w14:paraId="6631D546" w14:textId="77777777" w:rsidR="00BA0770" w:rsidRPr="00FE4DE8" w:rsidRDefault="00BA0770" w:rsidP="00FE4DE8">
      <w:pPr>
        <w:pStyle w:val="aff2"/>
      </w:pPr>
    </w:p>
    <w:p w14:paraId="19E4A885" w14:textId="77777777" w:rsidR="00E05F74" w:rsidRDefault="00E05F74" w:rsidP="00E05F74">
      <w:pPr>
        <w:pStyle w:val="a4"/>
      </w:pPr>
      <w:bookmarkStart w:id="111" w:name="_Toc196473549"/>
      <w:bookmarkStart w:id="112" w:name="_Toc197685292"/>
      <w:bookmarkStart w:id="113" w:name="_Toc200812182"/>
      <w:r>
        <w:t>Общие положения</w:t>
      </w:r>
      <w:bookmarkEnd w:id="111"/>
      <w:bookmarkEnd w:id="112"/>
      <w:bookmarkEnd w:id="113"/>
    </w:p>
    <w:p w14:paraId="5C8FDE41" w14:textId="0068156D" w:rsidR="007A05D9" w:rsidRDefault="009A01F0" w:rsidP="00D43526">
      <w:pPr>
        <w:pStyle w:val="aff2"/>
      </w:pPr>
      <w:r w:rsidRPr="009A01F0">
        <w:t>Для разработки программного средства, осуществляющего запросы к сервису Asana</w:t>
      </w:r>
      <w:r>
        <w:t xml:space="preserve"> и выдаче </w:t>
      </w:r>
      <w:r w:rsidR="00A8298D">
        <w:t>сводных</w:t>
      </w:r>
      <w:r>
        <w:t xml:space="preserve"> отчетов</w:t>
      </w:r>
      <w:r w:rsidRPr="009A01F0">
        <w:t>, был выбран язык программирования Python</w:t>
      </w:r>
      <w:r w:rsidR="00DF3905">
        <w:t xml:space="preserve"> версии </w:t>
      </w:r>
      <w:r w:rsidR="00C13B60" w:rsidRPr="00C13B60">
        <w:t>3.13.2</w:t>
      </w:r>
      <w:r>
        <w:t>. Этот язык</w:t>
      </w:r>
      <w:r w:rsidRPr="009A01F0">
        <w:t xml:space="preserve"> был выбран в качестве основного языка благодаря его высокой читаемости, обширной экосистеме библиотек и активному сообществу разработчиков. Эти факторы значительно ускоряют процесс разработки и упрощают поддержку кода. Python обладает мощными инструментами для работы с HTTP-запросами и асинхронным программированием, что критически важно для взаимодействия с внешними API.</w:t>
      </w:r>
    </w:p>
    <w:p w14:paraId="421FF256" w14:textId="6DAFC542" w:rsidR="009A01F0" w:rsidRDefault="009A01F0" w:rsidP="00D43526">
      <w:pPr>
        <w:pStyle w:val="aff2"/>
      </w:pPr>
      <w:r>
        <w:t xml:space="preserve">Были использованы библиотеки </w:t>
      </w:r>
      <w:r>
        <w:rPr>
          <w:lang w:val="en-US"/>
        </w:rPr>
        <w:t>FastAPI</w:t>
      </w:r>
      <w:r w:rsidRPr="009A01F0">
        <w:t xml:space="preserve">, </w:t>
      </w:r>
      <w:r>
        <w:rPr>
          <w:lang w:val="en-US"/>
        </w:rPr>
        <w:t>aiohttp</w:t>
      </w:r>
      <w:r w:rsidRPr="009A01F0">
        <w:t xml:space="preserve">, </w:t>
      </w:r>
      <w:r>
        <w:rPr>
          <w:lang w:val="en-US"/>
        </w:rPr>
        <w:t>Jinja</w:t>
      </w:r>
      <w:r w:rsidRPr="009A01F0">
        <w:t xml:space="preserve">2 </w:t>
      </w:r>
      <w:r>
        <w:t xml:space="preserve">и </w:t>
      </w:r>
      <w:r>
        <w:rPr>
          <w:lang w:val="en-US"/>
        </w:rPr>
        <w:t>SQLAlchemy</w:t>
      </w:r>
      <w:r w:rsidRPr="009A01F0">
        <w:t>. Библиотека FastAPI была использована в качестве основы для создания веб-</w:t>
      </w:r>
      <w:r w:rsidRPr="009A01F0">
        <w:lastRenderedPageBreak/>
        <w:t>интерфейса</w:t>
      </w:r>
      <w:r>
        <w:t xml:space="preserve">. </w:t>
      </w:r>
      <w:r w:rsidRPr="009A01F0">
        <w:t>FastAPI также обеспечивает простую интеграцию с другими библиотеками, что упрощает обработку входящих и исходящих HTTP-запросов. Для выполнения асинхронных HTTP-запросов к Asana была выбрана библиотека aiohttp, которая предоставляет удобный и эффективный инструментарий для работы с сетевыми запросами в асинхронном режиме, минимизируя задержки и повышая отзывчивость системы.</w:t>
      </w:r>
      <w:r>
        <w:t xml:space="preserve"> Библиотека для ш</w:t>
      </w:r>
      <w:r w:rsidRPr="009A01F0">
        <w:t>аблониз</w:t>
      </w:r>
      <w:r>
        <w:t>ации</w:t>
      </w:r>
      <w:r w:rsidRPr="009A01F0">
        <w:t xml:space="preserve"> Jinja2 был</w:t>
      </w:r>
      <w:r>
        <w:t>а</w:t>
      </w:r>
      <w:r w:rsidRPr="009A01F0">
        <w:t xml:space="preserve"> примен</w:t>
      </w:r>
      <w:r>
        <w:t>ена</w:t>
      </w:r>
      <w:r w:rsidRPr="009A01F0">
        <w:t xml:space="preserve"> для генерации </w:t>
      </w:r>
      <w:r>
        <w:t xml:space="preserve">отчетов и пользовательского интерфейса в виде </w:t>
      </w:r>
      <w:r w:rsidRPr="009A01F0">
        <w:t xml:space="preserve">динамического HTML-контента. </w:t>
      </w:r>
      <w:r>
        <w:t>Г</w:t>
      </w:r>
      <w:r w:rsidRPr="009A01F0">
        <w:t xml:space="preserve">ибкость и простота интеграции с FastAPI делают </w:t>
      </w:r>
      <w:r>
        <w:t>её</w:t>
      </w:r>
      <w:r w:rsidRPr="009A01F0">
        <w:t xml:space="preserve"> оптимальным выбором для рендеринга веб-страниц.</w:t>
      </w:r>
      <w:r>
        <w:t xml:space="preserve"> Для взаимодействия с базой данных выбрана библиотека </w:t>
      </w:r>
      <w:r>
        <w:rPr>
          <w:lang w:val="en-US"/>
        </w:rPr>
        <w:t>SQLAlchemy</w:t>
      </w:r>
      <w:r w:rsidRPr="009A01F0">
        <w:t>, которая предоставляет мощный и гибкий инструментарий для работы с реляционными базами данных.</w:t>
      </w:r>
      <w:r w:rsidRPr="009A01F0">
        <w:rPr>
          <w:rFonts w:ascii="Segoe UI" w:hAnsi="Segoe UI" w:cs="Segoe UI"/>
          <w:color w:val="404040"/>
          <w:shd w:val="clear" w:color="auto" w:fill="FFFFFF"/>
        </w:rPr>
        <w:t xml:space="preserve"> </w:t>
      </w:r>
      <w:r w:rsidRPr="009A01F0">
        <w:t xml:space="preserve">Выбор SQLAlchemy обусловлен её поддержкой как низкоуровневого SQL-синтаксиса, так и высокоуровневого объектно-ориентированного подхода через ORM, </w:t>
      </w:r>
      <w:r>
        <w:t>что существенно упрощает разработку и делает код более читаемым</w:t>
      </w:r>
      <w:r w:rsidRPr="009A01F0">
        <w:t>.</w:t>
      </w:r>
    </w:p>
    <w:p w14:paraId="31F2DDE3" w14:textId="77777777" w:rsidR="00E407FF" w:rsidRPr="00D273D6" w:rsidRDefault="00E407FF" w:rsidP="00D273D6">
      <w:pPr>
        <w:pStyle w:val="aff2"/>
      </w:pPr>
    </w:p>
    <w:p w14:paraId="77FF4792" w14:textId="77777777" w:rsidR="00E05F74" w:rsidRDefault="00E05F74" w:rsidP="00CC153C">
      <w:pPr>
        <w:pStyle w:val="a3"/>
      </w:pPr>
      <w:bookmarkStart w:id="114" w:name="_Toc196473552"/>
      <w:bookmarkStart w:id="115" w:name="_Toc197685295"/>
      <w:bookmarkStart w:id="116" w:name="_Toc200812183"/>
      <w:r>
        <w:t>Описание интерфейса системы</w:t>
      </w:r>
      <w:bookmarkEnd w:id="114"/>
      <w:bookmarkEnd w:id="115"/>
      <w:bookmarkEnd w:id="116"/>
    </w:p>
    <w:p w14:paraId="19FBE73E" w14:textId="588CB841" w:rsidR="00E57758" w:rsidRDefault="00E57758" w:rsidP="00E57758">
      <w:pPr>
        <w:pStyle w:val="aff2"/>
      </w:pPr>
      <w:r w:rsidRPr="00E57758">
        <w:t>Пользовательский интерфейс программного средства реализован в ви</w:t>
      </w:r>
      <w:r w:rsidR="00B65AFE">
        <w:t>де веб-приложения</w:t>
      </w:r>
      <w:r w:rsidRPr="00E57758">
        <w:t>, что обеспечивает удобный и доступный способ взаимодействия с системой через стандартный браузер. Такой подход исключает необходимость установки дополнительного клиентского ПО, снижая порог вхождения для пользователей и упрощая развёртывание решения. Веб-интерфейс также обеспечивает кроссплатформенную совместимость, позволяя работать с системой с любых устройств, без ограничений по операционной системе.</w:t>
      </w:r>
    </w:p>
    <w:p w14:paraId="0189EA5D" w14:textId="08DD095A" w:rsidR="00B65AFE" w:rsidRDefault="00B65AFE" w:rsidP="00E57758">
      <w:pPr>
        <w:pStyle w:val="aff2"/>
      </w:pPr>
      <w:r>
        <w:t xml:space="preserve">Карта </w:t>
      </w:r>
      <w:r w:rsidR="00DD09B5">
        <w:t xml:space="preserve">веб-приложения </w:t>
      </w:r>
      <w:r>
        <w:t xml:space="preserve">представлена на рисунке </w:t>
      </w:r>
      <w:r w:rsidR="00E07C41">
        <w:fldChar w:fldCharType="begin"/>
      </w:r>
      <w:r w:rsidR="00E07C41">
        <w:instrText xml:space="preserve"> REF _Ref200802873 \h </w:instrText>
      </w:r>
      <w:r w:rsidR="00E07C41">
        <w:fldChar w:fldCharType="separate"/>
      </w:r>
      <w:r w:rsidR="003C1F10">
        <w:t xml:space="preserve">Рисунок </w:t>
      </w:r>
      <w:r w:rsidR="003C1F10">
        <w:rPr>
          <w:noProof/>
        </w:rPr>
        <w:t>21</w:t>
      </w:r>
      <w:r w:rsidR="00E07C41">
        <w:fldChar w:fldCharType="end"/>
      </w:r>
      <w:r>
        <w:t>.</w:t>
      </w:r>
    </w:p>
    <w:p w14:paraId="0AD6EA39" w14:textId="7DF79DCD" w:rsidR="00B65AFE" w:rsidRDefault="00E03968" w:rsidP="00B65AFE">
      <w:pPr>
        <w:pStyle w:val="aff2"/>
        <w:keepNext/>
        <w:ind w:firstLine="0"/>
        <w:jc w:val="center"/>
      </w:pPr>
      <w:r>
        <w:rPr>
          <w:noProof/>
        </w:rPr>
        <w:lastRenderedPageBreak/>
        <w:drawing>
          <wp:inline distT="0" distB="0" distL="0" distR="0" wp14:anchorId="388D05E8" wp14:editId="7C2242F6">
            <wp:extent cx="6300470" cy="280606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0470" cy="2806065"/>
                    </a:xfrm>
                    <a:prstGeom prst="rect">
                      <a:avLst/>
                    </a:prstGeom>
                    <a:noFill/>
                    <a:ln>
                      <a:noFill/>
                    </a:ln>
                  </pic:spPr>
                </pic:pic>
              </a:graphicData>
            </a:graphic>
          </wp:inline>
        </w:drawing>
      </w:r>
    </w:p>
    <w:p w14:paraId="592F64D8" w14:textId="28697C5D" w:rsidR="00B65AFE" w:rsidRDefault="00B65AFE" w:rsidP="00B65AFE">
      <w:pPr>
        <w:pStyle w:val="aff7"/>
      </w:pPr>
      <w:bookmarkStart w:id="117" w:name="_Ref200802873"/>
      <w:r>
        <w:t xml:space="preserve">Рисунок </w:t>
      </w:r>
      <w:r>
        <w:fldChar w:fldCharType="begin"/>
      </w:r>
      <w:r>
        <w:instrText xml:space="preserve"> SEQ Рисунок \* ARABIC </w:instrText>
      </w:r>
      <w:r>
        <w:fldChar w:fldCharType="separate"/>
      </w:r>
      <w:r w:rsidR="003C1F10">
        <w:rPr>
          <w:noProof/>
        </w:rPr>
        <w:t>21</w:t>
      </w:r>
      <w:r>
        <w:fldChar w:fldCharType="end"/>
      </w:r>
      <w:bookmarkEnd w:id="117"/>
      <w:r>
        <w:t xml:space="preserve"> – Карта </w:t>
      </w:r>
      <w:r w:rsidR="00DD09B5">
        <w:t>веб-приложения</w:t>
      </w:r>
    </w:p>
    <w:p w14:paraId="3608C8F9" w14:textId="19198960" w:rsidR="00A90ABE" w:rsidRDefault="00A90ABE" w:rsidP="00A90ABE">
      <w:pPr>
        <w:pStyle w:val="aff2"/>
      </w:pPr>
      <w:r>
        <w:t>Пользовательский интерфейс программного средства имеет единую структуру, состоящую из двух логических разделов:</w:t>
      </w:r>
    </w:p>
    <w:p w14:paraId="0D4EAAFB" w14:textId="085E395E" w:rsidR="00A90ABE" w:rsidRDefault="00A90ABE" w:rsidP="00B345F6">
      <w:pPr>
        <w:pStyle w:val="aff2"/>
        <w:numPr>
          <w:ilvl w:val="0"/>
          <w:numId w:val="26"/>
        </w:numPr>
      </w:pPr>
      <w:r>
        <w:t>навигационная панель – обеспечивает переход между страницами системы., меню является статическим и сохраняет единый вид на всех страницах, что способствует удобству ориентации пользователя;</w:t>
      </w:r>
    </w:p>
    <w:p w14:paraId="7569F796" w14:textId="65790498" w:rsidR="00A90ABE" w:rsidRDefault="00A90ABE" w:rsidP="00A90ABE">
      <w:pPr>
        <w:pStyle w:val="aff2"/>
        <w:numPr>
          <w:ilvl w:val="0"/>
          <w:numId w:val="26"/>
        </w:numPr>
      </w:pPr>
      <w:r>
        <w:t>контентная область – содержит основное содержимое страницы, включая интерактивные элементы (формы ввода данных, отчеты и другие компоненты в зависимости от функционального назначения страницы).</w:t>
      </w:r>
    </w:p>
    <w:p w14:paraId="17699458" w14:textId="11966FC6" w:rsidR="00E05F74" w:rsidRDefault="007E7512" w:rsidP="002C7123">
      <w:pPr>
        <w:pStyle w:val="aff2"/>
      </w:pPr>
      <w:r>
        <w:t xml:space="preserve">При доступе на коренной адрес происходит переадресация: если данные для интеграции с сервисом </w:t>
      </w:r>
      <w:r>
        <w:rPr>
          <w:lang w:val="en-US"/>
        </w:rPr>
        <w:t>Asana</w:t>
      </w:r>
      <w:r w:rsidRPr="00E31AD3">
        <w:t xml:space="preserve"> </w:t>
      </w:r>
      <w:r>
        <w:t>уже введены, то на страницу отчета о нагрузке, иначе на страницу настройки интеграции.</w:t>
      </w:r>
    </w:p>
    <w:p w14:paraId="34490B79" w14:textId="77777777" w:rsidR="00CC153C" w:rsidRDefault="00CC153C" w:rsidP="003967CD">
      <w:pPr>
        <w:pStyle w:val="afff1"/>
      </w:pPr>
    </w:p>
    <w:p w14:paraId="1544E4B1" w14:textId="77777777" w:rsidR="00CC153C" w:rsidRDefault="00CC153C" w:rsidP="00CC153C">
      <w:pPr>
        <w:pStyle w:val="a4"/>
      </w:pPr>
      <w:bookmarkStart w:id="118" w:name="_Toc196473545"/>
      <w:bookmarkStart w:id="119" w:name="_Toc197685288"/>
      <w:bookmarkStart w:id="120" w:name="_Toc200812184"/>
      <w:r>
        <w:t>Характеристика вход</w:t>
      </w:r>
      <w:bookmarkEnd w:id="118"/>
      <w:bookmarkEnd w:id="119"/>
      <w:r>
        <w:t>ных форм</w:t>
      </w:r>
      <w:bookmarkEnd w:id="120"/>
    </w:p>
    <w:p w14:paraId="0F0620E3" w14:textId="77777777" w:rsidR="00CC153C" w:rsidRDefault="00CC153C" w:rsidP="00CC153C">
      <w:pPr>
        <w:pStyle w:val="aff2"/>
      </w:pPr>
      <w:r>
        <w:t xml:space="preserve">Для ввода нормативно-справочной и входной оперативной информации используются экранные формы для ввода данных для интеграции с сервисом </w:t>
      </w:r>
      <w:r>
        <w:rPr>
          <w:lang w:val="en-US"/>
        </w:rPr>
        <w:t>Asana</w:t>
      </w:r>
      <w:r w:rsidRPr="00321B31">
        <w:t xml:space="preserve">, </w:t>
      </w:r>
      <w:r>
        <w:t>ввода ФИО сотрудников и ввода дополнительной задачи.</w:t>
      </w:r>
    </w:p>
    <w:p w14:paraId="79285BFC" w14:textId="77777777" w:rsidR="00CC153C" w:rsidRDefault="00CC153C" w:rsidP="00CC153C">
      <w:pPr>
        <w:pStyle w:val="afff1"/>
      </w:pPr>
      <w:r>
        <w:t xml:space="preserve">Форма ввода данных для интеграции с сервисом </w:t>
      </w:r>
      <w:r>
        <w:rPr>
          <w:lang w:val="en-US"/>
        </w:rPr>
        <w:t>Asana</w:t>
      </w:r>
      <w:r>
        <w:t>. Форма представлена на рисунке В.1. Форма включает:</w:t>
      </w:r>
    </w:p>
    <w:p w14:paraId="1C5DC33E" w14:textId="77777777" w:rsidR="00CC153C" w:rsidRDefault="00CC153C" w:rsidP="00CC153C">
      <w:pPr>
        <w:pStyle w:val="aff2"/>
        <w:numPr>
          <w:ilvl w:val="0"/>
          <w:numId w:val="17"/>
        </w:numPr>
      </w:pPr>
      <w:r>
        <w:t xml:space="preserve">поле ввода токена </w:t>
      </w:r>
      <w:r>
        <w:rPr>
          <w:lang w:val="en-US"/>
        </w:rPr>
        <w:t>Asana</w:t>
      </w:r>
      <w:r>
        <w:t>;</w:t>
      </w:r>
    </w:p>
    <w:p w14:paraId="5417DC31" w14:textId="77777777" w:rsidR="00CC153C" w:rsidRDefault="00CC153C" w:rsidP="00CC153C">
      <w:pPr>
        <w:pStyle w:val="aff2"/>
        <w:numPr>
          <w:ilvl w:val="0"/>
          <w:numId w:val="17"/>
        </w:numPr>
      </w:pPr>
      <w:r>
        <w:lastRenderedPageBreak/>
        <w:t xml:space="preserve">выбор основного отслеживаемого проекта – выпадающий список доступных проектов </w:t>
      </w:r>
      <w:r>
        <w:rPr>
          <w:lang w:val="en-US"/>
        </w:rPr>
        <w:t>Asana</w:t>
      </w:r>
      <w:r w:rsidRPr="0076458B">
        <w:t xml:space="preserve"> (</w:t>
      </w:r>
      <w:r>
        <w:t xml:space="preserve">список проектов запрашивается у сервиса </w:t>
      </w:r>
      <w:r>
        <w:rPr>
          <w:lang w:val="en-US"/>
        </w:rPr>
        <w:t>Asana</w:t>
      </w:r>
      <w:r>
        <w:t xml:space="preserve"> после ввода токена).</w:t>
      </w:r>
    </w:p>
    <w:p w14:paraId="32672642" w14:textId="21812F1B" w:rsidR="00CC153C" w:rsidRDefault="00CC153C" w:rsidP="00CC153C">
      <w:pPr>
        <w:pStyle w:val="afff1"/>
      </w:pPr>
      <w:r w:rsidRPr="00B52CE5">
        <w:t xml:space="preserve">Форма ввода ФИО сотрудников. Форма представлена на рисунке </w:t>
      </w:r>
      <w:r>
        <w:t>В</w:t>
      </w:r>
      <w:r w:rsidRPr="00B52CE5">
        <w:t>.2. Форма д</w:t>
      </w:r>
      <w:r>
        <w:t xml:space="preserve">елает запрос к сервису </w:t>
      </w:r>
      <w:r>
        <w:rPr>
          <w:lang w:val="en-US"/>
        </w:rPr>
        <w:t>Asana</w:t>
      </w:r>
      <w:r w:rsidRPr="00B52CE5">
        <w:t xml:space="preserve"> </w:t>
      </w:r>
      <w:r>
        <w:t xml:space="preserve">для получения списка пользователей, находящихся в основном проекте, выбранном в форме ввода данных для интеграции, и выводит для каждого пользователя его имя в сервисе </w:t>
      </w:r>
      <w:r>
        <w:rPr>
          <w:lang w:val="en-US"/>
        </w:rPr>
        <w:t>Asana</w:t>
      </w:r>
      <w:r w:rsidRPr="00B52CE5">
        <w:t xml:space="preserve"> </w:t>
      </w:r>
      <w:r>
        <w:t>и поле ввода ФИО. Если данные для интеграции не были введены, форма показывает предупреждение вместо основных полей.</w:t>
      </w:r>
    </w:p>
    <w:p w14:paraId="3A337F61" w14:textId="77777777" w:rsidR="00CC153C" w:rsidRDefault="00CC153C" w:rsidP="00CC153C">
      <w:pPr>
        <w:pStyle w:val="afff1"/>
      </w:pPr>
      <w:r>
        <w:t>Форма ввода дополнительной задачи. Форма представлена на рисунке В.3. Форма включает:</w:t>
      </w:r>
    </w:p>
    <w:p w14:paraId="64AA7810" w14:textId="77777777" w:rsidR="00CC153C" w:rsidRDefault="00CC153C" w:rsidP="00CC153C">
      <w:pPr>
        <w:pStyle w:val="aff2"/>
        <w:numPr>
          <w:ilvl w:val="0"/>
          <w:numId w:val="17"/>
        </w:numPr>
      </w:pPr>
      <w:r>
        <w:t>сотрудник, назначаемый на задачу – выпадающий список (использует справочник сотрудников);</w:t>
      </w:r>
    </w:p>
    <w:p w14:paraId="7ACCF71E" w14:textId="77777777" w:rsidR="00CC153C" w:rsidRDefault="00CC153C" w:rsidP="00CC153C">
      <w:pPr>
        <w:pStyle w:val="aff2"/>
        <w:numPr>
          <w:ilvl w:val="0"/>
          <w:numId w:val="17"/>
        </w:numPr>
      </w:pPr>
      <w:r>
        <w:t xml:space="preserve">поле ввода идентификатора наряда из </w:t>
      </w:r>
      <w:r>
        <w:rPr>
          <w:lang w:val="en-US"/>
        </w:rPr>
        <w:t>CRM</w:t>
      </w:r>
      <w:r>
        <w:t>-системы К7;</w:t>
      </w:r>
    </w:p>
    <w:p w14:paraId="24313D06" w14:textId="77777777" w:rsidR="00CC153C" w:rsidRDefault="00CC153C" w:rsidP="00CC153C">
      <w:pPr>
        <w:pStyle w:val="aff2"/>
        <w:numPr>
          <w:ilvl w:val="0"/>
          <w:numId w:val="17"/>
        </w:numPr>
      </w:pPr>
      <w:r>
        <w:t>поле ввода наименования клиента;</w:t>
      </w:r>
    </w:p>
    <w:p w14:paraId="0FFEE43A" w14:textId="77777777" w:rsidR="00CC153C" w:rsidRDefault="00CC153C" w:rsidP="00CC153C">
      <w:pPr>
        <w:pStyle w:val="aff2"/>
        <w:numPr>
          <w:ilvl w:val="0"/>
          <w:numId w:val="17"/>
        </w:numPr>
      </w:pPr>
      <w:r>
        <w:t>сотрудник, ответственный за наряд;</w:t>
      </w:r>
    </w:p>
    <w:p w14:paraId="40863EC4" w14:textId="77777777" w:rsidR="00CC153C" w:rsidRDefault="00CC153C" w:rsidP="00CC153C">
      <w:pPr>
        <w:pStyle w:val="aff2"/>
        <w:numPr>
          <w:ilvl w:val="0"/>
          <w:numId w:val="17"/>
        </w:numPr>
      </w:pPr>
      <w:r>
        <w:t>описание задач.</w:t>
      </w:r>
    </w:p>
    <w:p w14:paraId="7922B9CB" w14:textId="77777777" w:rsidR="00CC153C" w:rsidRPr="0039183C" w:rsidRDefault="00CC153C" w:rsidP="00CC153C">
      <w:pPr>
        <w:pStyle w:val="aff2"/>
      </w:pPr>
    </w:p>
    <w:p w14:paraId="443EA3B9" w14:textId="77777777" w:rsidR="00CC153C" w:rsidRDefault="00CC153C" w:rsidP="00CC153C">
      <w:pPr>
        <w:pStyle w:val="a4"/>
      </w:pPr>
      <w:bookmarkStart w:id="121" w:name="_Toc196473547"/>
      <w:bookmarkStart w:id="122" w:name="_Toc197685290"/>
      <w:bookmarkStart w:id="123" w:name="_Toc200812185"/>
      <w:r>
        <w:t>Характеристика результатн</w:t>
      </w:r>
      <w:bookmarkEnd w:id="121"/>
      <w:bookmarkEnd w:id="122"/>
      <w:r>
        <w:t>ых форм</w:t>
      </w:r>
      <w:bookmarkEnd w:id="123"/>
    </w:p>
    <w:p w14:paraId="321BB72A" w14:textId="77777777" w:rsidR="00CC153C" w:rsidRDefault="00CC153C" w:rsidP="00CC153C">
      <w:pPr>
        <w:pStyle w:val="afff1"/>
      </w:pPr>
      <w:r>
        <w:t>Результатная информация представлена отчетами об общей нагрузке на сотрудников за период, детальной нагрузке на сотрудника за период, о дополнительных задачах по клиентам за период и детальный отчет о дополнительной нагрузке по клиенту за период.</w:t>
      </w:r>
    </w:p>
    <w:p w14:paraId="6C4EA09E" w14:textId="77777777" w:rsidR="00CC153C" w:rsidRPr="00C109B3" w:rsidRDefault="00CC153C" w:rsidP="00CC153C">
      <w:pPr>
        <w:pStyle w:val="afff1"/>
        <w:rPr>
          <w:lang w:val="en-US"/>
        </w:rPr>
      </w:pPr>
      <w:r w:rsidRPr="005D3AED">
        <w:t>Отчет о нагрузке на сотрудников за период</w:t>
      </w:r>
      <w:r>
        <w:t>: предназначен для анализа распределения задач между сотрудниками за указанный период. Используется для выявления перегруженных специалистов и более равномерного распределения рабочих задач. Отчет формируется по запросу пользователя за произвольно указанный период. Представляется в виде вывода в интерфейс системы. Формируется</w:t>
      </w:r>
      <w:r w:rsidRPr="00B15C93">
        <w:rPr>
          <w:lang w:val="en-US"/>
        </w:rPr>
        <w:t xml:space="preserve"> </w:t>
      </w:r>
      <w:r>
        <w:t>на</w:t>
      </w:r>
      <w:r w:rsidRPr="00B15C93">
        <w:rPr>
          <w:lang w:val="en-US"/>
        </w:rPr>
        <w:t xml:space="preserve"> </w:t>
      </w:r>
      <w:r>
        <w:t>основе</w:t>
      </w:r>
      <w:r w:rsidRPr="00B15C93">
        <w:rPr>
          <w:lang w:val="en-US"/>
        </w:rPr>
        <w:t xml:space="preserve"> </w:t>
      </w:r>
      <w:r>
        <w:t>таблиц</w:t>
      </w:r>
      <w:r w:rsidRPr="00B15C93">
        <w:rPr>
          <w:lang w:val="en-US"/>
        </w:rPr>
        <w:t xml:space="preserve"> «</w:t>
      </w:r>
      <w:r>
        <w:rPr>
          <w:lang w:val="en-US"/>
        </w:rPr>
        <w:t>Employee</w:t>
      </w:r>
      <w:r w:rsidRPr="00B15C93">
        <w:rPr>
          <w:lang w:val="en-US"/>
        </w:rPr>
        <w:t>»</w:t>
      </w:r>
      <w:r>
        <w:rPr>
          <w:lang w:val="en-US"/>
        </w:rPr>
        <w:t xml:space="preserve">, </w:t>
      </w:r>
      <w:r w:rsidRPr="00B15C93">
        <w:rPr>
          <w:lang w:val="en-US"/>
        </w:rPr>
        <w:t>«</w:t>
      </w:r>
      <w:r>
        <w:rPr>
          <w:lang w:val="en-US"/>
        </w:rPr>
        <w:t>Ticket</w:t>
      </w:r>
      <w:r w:rsidRPr="00B15C93">
        <w:rPr>
          <w:lang w:val="en-US"/>
        </w:rPr>
        <w:t>», «</w:t>
      </w:r>
      <w:r>
        <w:rPr>
          <w:lang w:val="en-US"/>
        </w:rPr>
        <w:t>Status</w:t>
      </w:r>
      <w:r w:rsidRPr="00B15C93">
        <w:rPr>
          <w:lang w:val="en-US"/>
        </w:rPr>
        <w:t>»</w:t>
      </w:r>
      <w:r>
        <w:rPr>
          <w:lang w:val="en-US"/>
        </w:rPr>
        <w:t xml:space="preserve"> </w:t>
      </w:r>
      <w:r>
        <w:t>и</w:t>
      </w:r>
      <w:r w:rsidRPr="00B15C93">
        <w:rPr>
          <w:lang w:val="en-US"/>
        </w:rPr>
        <w:t xml:space="preserve"> «</w:t>
      </w:r>
      <w:r>
        <w:rPr>
          <w:lang w:val="en-US"/>
        </w:rPr>
        <w:t>Additional info</w:t>
      </w:r>
      <w:r w:rsidRPr="00B15C93">
        <w:rPr>
          <w:lang w:val="en-US"/>
        </w:rPr>
        <w:t>».</w:t>
      </w:r>
      <w:r w:rsidRPr="00C109B3">
        <w:rPr>
          <w:lang w:val="en-US"/>
        </w:rPr>
        <w:t xml:space="preserve"> </w:t>
      </w:r>
      <w:r>
        <w:t>Отчет представлен на рисунке В.4.</w:t>
      </w:r>
    </w:p>
    <w:p w14:paraId="1F74CFDA" w14:textId="77777777" w:rsidR="00CC153C" w:rsidRDefault="00CC153C" w:rsidP="00CC153C">
      <w:pPr>
        <w:pStyle w:val="afff1"/>
      </w:pPr>
      <w:r>
        <w:lastRenderedPageBreak/>
        <w:t>Отчет включает поля:</w:t>
      </w:r>
    </w:p>
    <w:p w14:paraId="5F569AD0" w14:textId="77777777" w:rsidR="00CC153C" w:rsidRDefault="00CC153C" w:rsidP="00CC153C">
      <w:pPr>
        <w:pStyle w:val="afff1"/>
        <w:numPr>
          <w:ilvl w:val="0"/>
          <w:numId w:val="20"/>
        </w:numPr>
      </w:pPr>
      <w:r>
        <w:t>ФИО сотрудника;</w:t>
      </w:r>
    </w:p>
    <w:p w14:paraId="187DF562" w14:textId="77777777" w:rsidR="00CC153C" w:rsidRDefault="00CC153C" w:rsidP="00CC153C">
      <w:pPr>
        <w:pStyle w:val="afff1"/>
        <w:numPr>
          <w:ilvl w:val="0"/>
          <w:numId w:val="20"/>
        </w:numPr>
      </w:pPr>
      <w:r>
        <w:t>общее количество задач;</w:t>
      </w:r>
    </w:p>
    <w:p w14:paraId="333B5F95" w14:textId="77777777" w:rsidR="00CC153C" w:rsidRDefault="00CC153C" w:rsidP="00CC153C">
      <w:pPr>
        <w:pStyle w:val="afff1"/>
        <w:numPr>
          <w:ilvl w:val="0"/>
          <w:numId w:val="20"/>
        </w:numPr>
      </w:pPr>
      <w:r>
        <w:t>количество завершенных задач;</w:t>
      </w:r>
    </w:p>
    <w:p w14:paraId="07CEACB3" w14:textId="77777777" w:rsidR="00CC153C" w:rsidRDefault="00CC153C" w:rsidP="00CC153C">
      <w:pPr>
        <w:pStyle w:val="afff1"/>
        <w:numPr>
          <w:ilvl w:val="0"/>
          <w:numId w:val="20"/>
        </w:numPr>
      </w:pPr>
      <w:r>
        <w:t>количество незавершенных задач;</w:t>
      </w:r>
    </w:p>
    <w:p w14:paraId="1EC41324" w14:textId="77777777" w:rsidR="00CC153C" w:rsidRDefault="00CC153C" w:rsidP="00CC153C">
      <w:pPr>
        <w:pStyle w:val="afff1"/>
        <w:numPr>
          <w:ilvl w:val="0"/>
          <w:numId w:val="20"/>
        </w:numPr>
      </w:pPr>
      <w:r>
        <w:t>количество дополнительных задач;</w:t>
      </w:r>
    </w:p>
    <w:p w14:paraId="631F03D3" w14:textId="77777777" w:rsidR="00CC153C" w:rsidRDefault="00CC153C" w:rsidP="00CC153C">
      <w:pPr>
        <w:pStyle w:val="afff1"/>
        <w:numPr>
          <w:ilvl w:val="0"/>
          <w:numId w:val="20"/>
        </w:numPr>
      </w:pPr>
      <w:r>
        <w:t>среднее время выполнения задачи.</w:t>
      </w:r>
    </w:p>
    <w:p w14:paraId="37E294E3" w14:textId="77777777" w:rsidR="00CC153C" w:rsidRPr="007F2BC3" w:rsidRDefault="00CC153C" w:rsidP="00CC153C">
      <w:pPr>
        <w:pStyle w:val="afff1"/>
        <w:rPr>
          <w:lang w:val="en-US"/>
        </w:rPr>
      </w:pPr>
      <w:r>
        <w:t>Отчет о детальное нагрузке на сотрудника за период: предназначен для анализа нагрузки на сотрудника. Используется для детального анализа задач сотрудника по статусам, срокам исполнения и самому описанию задачи. Отчет формируется по запросу пользователя за произвольно указанный период. Представляется в виде вывода в интерфейс системы. Формируется</w:t>
      </w:r>
      <w:r w:rsidRPr="00B15C93">
        <w:rPr>
          <w:lang w:val="en-US"/>
        </w:rPr>
        <w:t xml:space="preserve"> </w:t>
      </w:r>
      <w:r>
        <w:t>на</w:t>
      </w:r>
      <w:r w:rsidRPr="00B15C93">
        <w:rPr>
          <w:lang w:val="en-US"/>
        </w:rPr>
        <w:t xml:space="preserve"> </w:t>
      </w:r>
      <w:r>
        <w:t>основе</w:t>
      </w:r>
      <w:r w:rsidRPr="00B15C93">
        <w:rPr>
          <w:lang w:val="en-US"/>
        </w:rPr>
        <w:t xml:space="preserve"> </w:t>
      </w:r>
      <w:r>
        <w:t>таблиц</w:t>
      </w:r>
      <w:r w:rsidRPr="00B15C93">
        <w:rPr>
          <w:lang w:val="en-US"/>
        </w:rPr>
        <w:t xml:space="preserve"> «</w:t>
      </w:r>
      <w:r>
        <w:rPr>
          <w:lang w:val="en-US"/>
        </w:rPr>
        <w:t>Employee</w:t>
      </w:r>
      <w:r w:rsidRPr="00B15C93">
        <w:rPr>
          <w:lang w:val="en-US"/>
        </w:rPr>
        <w:t>»</w:t>
      </w:r>
      <w:r>
        <w:rPr>
          <w:lang w:val="en-US"/>
        </w:rPr>
        <w:t xml:space="preserve">, </w:t>
      </w:r>
      <w:r w:rsidRPr="00B15C93">
        <w:rPr>
          <w:lang w:val="en-US"/>
        </w:rPr>
        <w:t>«</w:t>
      </w:r>
      <w:r>
        <w:rPr>
          <w:lang w:val="en-US"/>
        </w:rPr>
        <w:t>Ticket</w:t>
      </w:r>
      <w:r w:rsidRPr="00B15C93">
        <w:rPr>
          <w:lang w:val="en-US"/>
        </w:rPr>
        <w:t>», «</w:t>
      </w:r>
      <w:r>
        <w:rPr>
          <w:lang w:val="en-US"/>
        </w:rPr>
        <w:t>Status</w:t>
      </w:r>
      <w:r w:rsidRPr="00B15C93">
        <w:rPr>
          <w:lang w:val="en-US"/>
        </w:rPr>
        <w:t>»</w:t>
      </w:r>
      <w:r>
        <w:rPr>
          <w:lang w:val="en-US"/>
        </w:rPr>
        <w:t xml:space="preserve"> </w:t>
      </w:r>
      <w:r>
        <w:t>и</w:t>
      </w:r>
      <w:r w:rsidRPr="00B15C93">
        <w:rPr>
          <w:lang w:val="en-US"/>
        </w:rPr>
        <w:t xml:space="preserve"> «</w:t>
      </w:r>
      <w:r>
        <w:rPr>
          <w:lang w:val="en-US"/>
        </w:rPr>
        <w:t>Additional info</w:t>
      </w:r>
      <w:r w:rsidRPr="00B15C93">
        <w:rPr>
          <w:lang w:val="en-US"/>
        </w:rPr>
        <w:t>».</w:t>
      </w:r>
      <w:r w:rsidRPr="00C109B3">
        <w:rPr>
          <w:lang w:val="en-US"/>
        </w:rPr>
        <w:t xml:space="preserve"> </w:t>
      </w:r>
      <w:r>
        <w:t>Отчет представлен на рисунке В.5.</w:t>
      </w:r>
    </w:p>
    <w:p w14:paraId="0A769D23" w14:textId="77777777" w:rsidR="00CC153C" w:rsidRDefault="00CC153C" w:rsidP="00CC153C">
      <w:pPr>
        <w:pStyle w:val="afff1"/>
      </w:pPr>
      <w:r>
        <w:t>Отчет включает поля:</w:t>
      </w:r>
    </w:p>
    <w:p w14:paraId="037704EF" w14:textId="77777777" w:rsidR="00CC153C" w:rsidRDefault="00CC153C" w:rsidP="00CC153C">
      <w:pPr>
        <w:pStyle w:val="afff1"/>
        <w:numPr>
          <w:ilvl w:val="0"/>
          <w:numId w:val="20"/>
        </w:numPr>
      </w:pPr>
      <w:r>
        <w:t>ФИО сотрудника;</w:t>
      </w:r>
    </w:p>
    <w:p w14:paraId="080507AA" w14:textId="77777777" w:rsidR="00CC153C" w:rsidRDefault="00CC153C" w:rsidP="00CC153C">
      <w:pPr>
        <w:pStyle w:val="afff1"/>
        <w:numPr>
          <w:ilvl w:val="0"/>
          <w:numId w:val="20"/>
        </w:numPr>
      </w:pPr>
      <w:r>
        <w:t>общее количество задач;</w:t>
      </w:r>
    </w:p>
    <w:p w14:paraId="4403B922" w14:textId="77777777" w:rsidR="00CC153C" w:rsidRDefault="00CC153C" w:rsidP="00CC153C">
      <w:pPr>
        <w:pStyle w:val="afff1"/>
        <w:numPr>
          <w:ilvl w:val="0"/>
          <w:numId w:val="20"/>
        </w:numPr>
      </w:pPr>
      <w:r>
        <w:t>количество завершенных задач;</w:t>
      </w:r>
    </w:p>
    <w:p w14:paraId="5DE225EA" w14:textId="77777777" w:rsidR="00CC153C" w:rsidRDefault="00CC153C" w:rsidP="00CC153C">
      <w:pPr>
        <w:pStyle w:val="afff1"/>
        <w:numPr>
          <w:ilvl w:val="0"/>
          <w:numId w:val="20"/>
        </w:numPr>
      </w:pPr>
      <w:r>
        <w:t>количество незавершенных задач;</w:t>
      </w:r>
    </w:p>
    <w:p w14:paraId="47D576AC" w14:textId="77777777" w:rsidR="00CC153C" w:rsidRDefault="00CC153C" w:rsidP="00CC153C">
      <w:pPr>
        <w:pStyle w:val="afff1"/>
        <w:numPr>
          <w:ilvl w:val="0"/>
          <w:numId w:val="20"/>
        </w:numPr>
      </w:pPr>
      <w:r>
        <w:t>среднее время выполнения задачи;</w:t>
      </w:r>
    </w:p>
    <w:p w14:paraId="63367734" w14:textId="77777777" w:rsidR="00CC153C" w:rsidRDefault="00CC153C" w:rsidP="00CC153C">
      <w:pPr>
        <w:pStyle w:val="afff1"/>
        <w:numPr>
          <w:ilvl w:val="0"/>
          <w:numId w:val="20"/>
        </w:numPr>
      </w:pPr>
      <w:r>
        <w:t>наименование статуса;</w:t>
      </w:r>
    </w:p>
    <w:p w14:paraId="3B87F41C" w14:textId="77777777" w:rsidR="00CC153C" w:rsidRDefault="00CC153C" w:rsidP="00CC153C">
      <w:pPr>
        <w:pStyle w:val="afff1"/>
        <w:numPr>
          <w:ilvl w:val="0"/>
          <w:numId w:val="20"/>
        </w:numPr>
      </w:pPr>
      <w:r>
        <w:t>количество задач в статусе;</w:t>
      </w:r>
    </w:p>
    <w:p w14:paraId="69ACB76D" w14:textId="77777777" w:rsidR="00CC153C" w:rsidRDefault="00CC153C" w:rsidP="00CC153C">
      <w:pPr>
        <w:pStyle w:val="afff1"/>
        <w:numPr>
          <w:ilvl w:val="0"/>
          <w:numId w:val="20"/>
        </w:numPr>
      </w:pPr>
      <w:r>
        <w:t>количество дополнительных задач;</w:t>
      </w:r>
    </w:p>
    <w:p w14:paraId="2205C7F6" w14:textId="77777777" w:rsidR="00CC153C" w:rsidRDefault="00CC153C" w:rsidP="00CC153C">
      <w:pPr>
        <w:pStyle w:val="afff1"/>
        <w:numPr>
          <w:ilvl w:val="0"/>
          <w:numId w:val="20"/>
        </w:numPr>
      </w:pPr>
      <w:r>
        <w:t>заголовок задачи;</w:t>
      </w:r>
    </w:p>
    <w:p w14:paraId="52D4E967" w14:textId="77777777" w:rsidR="00CC153C" w:rsidRDefault="00CC153C" w:rsidP="00CC153C">
      <w:pPr>
        <w:pStyle w:val="afff1"/>
        <w:numPr>
          <w:ilvl w:val="0"/>
          <w:numId w:val="20"/>
        </w:numPr>
      </w:pPr>
      <w:r>
        <w:t>текст задачи;</w:t>
      </w:r>
    </w:p>
    <w:p w14:paraId="4D0B07BB" w14:textId="77777777" w:rsidR="00CC153C" w:rsidRPr="0096204E" w:rsidRDefault="00CC153C" w:rsidP="00CC153C">
      <w:pPr>
        <w:pStyle w:val="afff1"/>
        <w:numPr>
          <w:ilvl w:val="0"/>
          <w:numId w:val="20"/>
        </w:numPr>
      </w:pPr>
      <w:r>
        <w:t>длительность нахождения в статусе.</w:t>
      </w:r>
    </w:p>
    <w:p w14:paraId="3B347FAE" w14:textId="77777777" w:rsidR="00CC153C" w:rsidRPr="00C109B3" w:rsidRDefault="00CC153C" w:rsidP="00CC153C">
      <w:pPr>
        <w:pStyle w:val="afff1"/>
        <w:rPr>
          <w:lang w:val="en-US"/>
        </w:rPr>
      </w:pPr>
      <w:r w:rsidRPr="005D3AED">
        <w:t>Отчет о дополнительных задачах по клиентам за период</w:t>
      </w:r>
      <w:r>
        <w:t xml:space="preserve">: используется для анализа активности по нестандартным, дополнительным задачам, связанным с конкретными клиентами. Это позволяет выявлять клиентов, требующих чрезмерного внимания или имеющих скрытые проблемы в обслуживании. Отчет формируется </w:t>
      </w:r>
      <w:r>
        <w:lastRenderedPageBreak/>
        <w:t>по запросу пользователя за произвольно указанный период. Представляется в виде вывода в интерфейс системы. Формируется</w:t>
      </w:r>
      <w:r w:rsidRPr="00B15C93">
        <w:rPr>
          <w:lang w:val="en-US"/>
        </w:rPr>
        <w:t xml:space="preserve"> </w:t>
      </w:r>
      <w:r>
        <w:t>на</w:t>
      </w:r>
      <w:r w:rsidRPr="00B15C93">
        <w:rPr>
          <w:lang w:val="en-US"/>
        </w:rPr>
        <w:t xml:space="preserve"> </w:t>
      </w:r>
      <w:r>
        <w:t>основе</w:t>
      </w:r>
      <w:r w:rsidRPr="00B15C93">
        <w:rPr>
          <w:lang w:val="en-US"/>
        </w:rPr>
        <w:t xml:space="preserve"> </w:t>
      </w:r>
      <w:r>
        <w:t>таблиц</w:t>
      </w:r>
      <w:r w:rsidRPr="00B15C93">
        <w:rPr>
          <w:lang w:val="en-US"/>
        </w:rPr>
        <w:t xml:space="preserve"> «</w:t>
      </w:r>
      <w:r>
        <w:rPr>
          <w:lang w:val="en-US"/>
        </w:rPr>
        <w:t>Employee</w:t>
      </w:r>
      <w:r w:rsidRPr="00B15C93">
        <w:rPr>
          <w:lang w:val="en-US"/>
        </w:rPr>
        <w:t>», «</w:t>
      </w:r>
      <w:r>
        <w:rPr>
          <w:lang w:val="en-US"/>
        </w:rPr>
        <w:t>Ticket</w:t>
      </w:r>
      <w:r w:rsidRPr="00B15C93">
        <w:rPr>
          <w:lang w:val="en-US"/>
        </w:rPr>
        <w:t>», «</w:t>
      </w:r>
      <w:r>
        <w:rPr>
          <w:lang w:val="en-US"/>
        </w:rPr>
        <w:t>Status</w:t>
      </w:r>
      <w:r w:rsidRPr="00B15C93">
        <w:rPr>
          <w:lang w:val="en-US"/>
        </w:rPr>
        <w:t xml:space="preserve">» </w:t>
      </w:r>
      <w:r>
        <w:t>и</w:t>
      </w:r>
      <w:r w:rsidRPr="00B15C93">
        <w:rPr>
          <w:lang w:val="en-US"/>
        </w:rPr>
        <w:t xml:space="preserve"> «</w:t>
      </w:r>
      <w:r>
        <w:rPr>
          <w:lang w:val="en-US"/>
        </w:rPr>
        <w:t>Additional</w:t>
      </w:r>
      <w:r w:rsidRPr="00B15C93">
        <w:rPr>
          <w:lang w:val="en-US"/>
        </w:rPr>
        <w:t xml:space="preserve"> </w:t>
      </w:r>
      <w:r>
        <w:rPr>
          <w:lang w:val="en-US"/>
        </w:rPr>
        <w:t>info</w:t>
      </w:r>
      <w:r w:rsidRPr="00B15C93">
        <w:rPr>
          <w:lang w:val="en-US"/>
        </w:rPr>
        <w:t>».</w:t>
      </w:r>
      <w:r w:rsidRPr="00C109B3">
        <w:rPr>
          <w:lang w:val="en-US"/>
        </w:rPr>
        <w:t xml:space="preserve"> </w:t>
      </w:r>
      <w:r>
        <w:t>Отчет представлен на рисунке В.6.</w:t>
      </w:r>
    </w:p>
    <w:p w14:paraId="6812FB84" w14:textId="77777777" w:rsidR="00CC153C" w:rsidRDefault="00CC153C" w:rsidP="00CC153C">
      <w:pPr>
        <w:pStyle w:val="afff1"/>
      </w:pPr>
      <w:r>
        <w:t>Отчет содержит следующие поля:</w:t>
      </w:r>
    </w:p>
    <w:p w14:paraId="3B47F7D5" w14:textId="77777777" w:rsidR="00CC153C" w:rsidRDefault="00CC153C" w:rsidP="00CC153C">
      <w:pPr>
        <w:pStyle w:val="afff1"/>
        <w:numPr>
          <w:ilvl w:val="0"/>
          <w:numId w:val="21"/>
        </w:numPr>
      </w:pPr>
      <w:r>
        <w:t>название клиента;</w:t>
      </w:r>
    </w:p>
    <w:p w14:paraId="52FB6A0A" w14:textId="77777777" w:rsidR="00CC153C" w:rsidRDefault="00CC153C" w:rsidP="00CC153C">
      <w:pPr>
        <w:pStyle w:val="afff1"/>
        <w:numPr>
          <w:ilvl w:val="0"/>
          <w:numId w:val="21"/>
        </w:numPr>
      </w:pPr>
      <w:r>
        <w:t>количество дополнительных задач;</w:t>
      </w:r>
    </w:p>
    <w:p w14:paraId="121FDC4D" w14:textId="77777777" w:rsidR="00CC153C" w:rsidRDefault="00CC153C" w:rsidP="00CC153C">
      <w:pPr>
        <w:pStyle w:val="afff1"/>
        <w:numPr>
          <w:ilvl w:val="0"/>
          <w:numId w:val="21"/>
        </w:numPr>
      </w:pPr>
      <w:r>
        <w:t>количество сотрудников, задействованных в дополнительных задачах клиента;</w:t>
      </w:r>
    </w:p>
    <w:p w14:paraId="6B532134" w14:textId="77777777" w:rsidR="00CC153C" w:rsidRDefault="00CC153C" w:rsidP="00CC153C">
      <w:pPr>
        <w:pStyle w:val="afff1"/>
        <w:numPr>
          <w:ilvl w:val="0"/>
          <w:numId w:val="21"/>
        </w:numPr>
      </w:pPr>
      <w:r>
        <w:t>средняя продолжительность дополнительных задач.</w:t>
      </w:r>
    </w:p>
    <w:p w14:paraId="6F2DC0AC" w14:textId="77777777" w:rsidR="00CC153C" w:rsidRPr="00C109B3" w:rsidRDefault="00CC153C" w:rsidP="00CC153C">
      <w:pPr>
        <w:pStyle w:val="afff1"/>
        <w:rPr>
          <w:lang w:val="en-US"/>
        </w:rPr>
      </w:pPr>
      <w:r>
        <w:t>Детальный отчет о дополнительных задачах по клиенту за период:  используется для анализа дополнительных задач клиентам. Это позволяет выявить причины сложности работы с данным клиентом. Отчет формируется по запросу пользователя за произвольно указанный период. Представляется в виде вывода в интерфейс системы. Формируется</w:t>
      </w:r>
      <w:r w:rsidRPr="00194157">
        <w:t xml:space="preserve"> </w:t>
      </w:r>
      <w:r>
        <w:t>на</w:t>
      </w:r>
      <w:r w:rsidRPr="00194157">
        <w:t xml:space="preserve"> </w:t>
      </w:r>
      <w:r>
        <w:t>основе</w:t>
      </w:r>
      <w:r w:rsidRPr="00194157">
        <w:t xml:space="preserve"> </w:t>
      </w:r>
      <w:r>
        <w:t>таблиц</w:t>
      </w:r>
      <w:r w:rsidRPr="00194157">
        <w:t xml:space="preserve"> «</w:t>
      </w:r>
      <w:r>
        <w:rPr>
          <w:lang w:val="en-US"/>
        </w:rPr>
        <w:t>Employee</w:t>
      </w:r>
      <w:r w:rsidRPr="00194157">
        <w:t>», «</w:t>
      </w:r>
      <w:r>
        <w:rPr>
          <w:lang w:val="en-US"/>
        </w:rPr>
        <w:t>Ticket</w:t>
      </w:r>
      <w:r w:rsidRPr="00194157">
        <w:t>», «</w:t>
      </w:r>
      <w:r>
        <w:rPr>
          <w:lang w:val="en-US"/>
        </w:rPr>
        <w:t>Status</w:t>
      </w:r>
      <w:r w:rsidRPr="00194157">
        <w:t xml:space="preserve">» </w:t>
      </w:r>
      <w:r>
        <w:t>и</w:t>
      </w:r>
      <w:r w:rsidRPr="00194157">
        <w:t xml:space="preserve"> «</w:t>
      </w:r>
      <w:r>
        <w:rPr>
          <w:lang w:val="en-US"/>
        </w:rPr>
        <w:t>Additional</w:t>
      </w:r>
      <w:r w:rsidRPr="00194157">
        <w:t xml:space="preserve"> </w:t>
      </w:r>
      <w:r>
        <w:rPr>
          <w:lang w:val="en-US"/>
        </w:rPr>
        <w:t>info</w:t>
      </w:r>
      <w:r w:rsidRPr="00194157">
        <w:t xml:space="preserve">». </w:t>
      </w:r>
      <w:r>
        <w:t>Отчет представлен на рисунке В.7.</w:t>
      </w:r>
    </w:p>
    <w:p w14:paraId="49457F32" w14:textId="77777777" w:rsidR="00CC153C" w:rsidRDefault="00CC153C" w:rsidP="00CC153C">
      <w:pPr>
        <w:pStyle w:val="afff1"/>
      </w:pPr>
      <w:r>
        <w:t>Отчет содержит следующие поля:</w:t>
      </w:r>
    </w:p>
    <w:p w14:paraId="0A2D6C9F" w14:textId="77777777" w:rsidR="00CC153C" w:rsidRDefault="00CC153C" w:rsidP="00CC153C">
      <w:pPr>
        <w:pStyle w:val="afff1"/>
        <w:numPr>
          <w:ilvl w:val="0"/>
          <w:numId w:val="21"/>
        </w:numPr>
      </w:pPr>
      <w:r>
        <w:t>название клиента;</w:t>
      </w:r>
    </w:p>
    <w:p w14:paraId="0BACBFDF" w14:textId="77777777" w:rsidR="00CC153C" w:rsidRDefault="00CC153C" w:rsidP="00CC153C">
      <w:pPr>
        <w:pStyle w:val="afff1"/>
        <w:numPr>
          <w:ilvl w:val="0"/>
          <w:numId w:val="21"/>
        </w:numPr>
      </w:pPr>
      <w:r>
        <w:t>общее количество дополнительных задач;</w:t>
      </w:r>
    </w:p>
    <w:p w14:paraId="7D4972A6" w14:textId="77777777" w:rsidR="00CC153C" w:rsidRDefault="00CC153C" w:rsidP="00CC153C">
      <w:pPr>
        <w:pStyle w:val="afff1"/>
        <w:numPr>
          <w:ilvl w:val="0"/>
          <w:numId w:val="21"/>
        </w:numPr>
      </w:pPr>
      <w:r>
        <w:t>количество выполненных дополнительных задач;</w:t>
      </w:r>
    </w:p>
    <w:p w14:paraId="05C043B1" w14:textId="77777777" w:rsidR="00CC153C" w:rsidRDefault="00CC153C" w:rsidP="00CC153C">
      <w:pPr>
        <w:pStyle w:val="afff1"/>
        <w:numPr>
          <w:ilvl w:val="0"/>
          <w:numId w:val="21"/>
        </w:numPr>
      </w:pPr>
      <w:r>
        <w:t>количество невыполненных дополнительных задач;</w:t>
      </w:r>
    </w:p>
    <w:p w14:paraId="3BF19AAB" w14:textId="77777777" w:rsidR="00CC153C" w:rsidRDefault="00CC153C" w:rsidP="00CC153C">
      <w:pPr>
        <w:pStyle w:val="afff1"/>
        <w:numPr>
          <w:ilvl w:val="0"/>
          <w:numId w:val="21"/>
        </w:numPr>
      </w:pPr>
      <w:r>
        <w:t>количество задействованных сотрудников;</w:t>
      </w:r>
    </w:p>
    <w:p w14:paraId="3EC762E5" w14:textId="77777777" w:rsidR="00CC153C" w:rsidRDefault="00CC153C" w:rsidP="00CC153C">
      <w:pPr>
        <w:pStyle w:val="afff1"/>
        <w:numPr>
          <w:ilvl w:val="0"/>
          <w:numId w:val="21"/>
        </w:numPr>
      </w:pPr>
      <w:r>
        <w:t>заголовок задачи;</w:t>
      </w:r>
    </w:p>
    <w:p w14:paraId="0229BDB1" w14:textId="77777777" w:rsidR="00CC153C" w:rsidRDefault="00CC153C" w:rsidP="00CC153C">
      <w:pPr>
        <w:pStyle w:val="afff1"/>
        <w:numPr>
          <w:ilvl w:val="0"/>
          <w:numId w:val="21"/>
        </w:numPr>
      </w:pPr>
      <w:r>
        <w:t>описание задачи;</w:t>
      </w:r>
    </w:p>
    <w:p w14:paraId="165EE241" w14:textId="77777777" w:rsidR="00CC153C" w:rsidRDefault="00CC153C" w:rsidP="00CC153C">
      <w:pPr>
        <w:pStyle w:val="afff1"/>
        <w:numPr>
          <w:ilvl w:val="0"/>
          <w:numId w:val="21"/>
        </w:numPr>
      </w:pPr>
      <w:r>
        <w:t xml:space="preserve">идентификатор наряда в </w:t>
      </w:r>
      <w:r>
        <w:rPr>
          <w:lang w:val="en-US"/>
        </w:rPr>
        <w:t>CRM</w:t>
      </w:r>
      <w:r w:rsidRPr="00742381">
        <w:t>-</w:t>
      </w:r>
      <w:r>
        <w:t>системе К7;</w:t>
      </w:r>
    </w:p>
    <w:p w14:paraId="511A9EDF" w14:textId="77777777" w:rsidR="00CC153C" w:rsidRDefault="00CC153C" w:rsidP="00CC153C">
      <w:pPr>
        <w:pStyle w:val="afff1"/>
        <w:numPr>
          <w:ilvl w:val="0"/>
          <w:numId w:val="21"/>
        </w:numPr>
      </w:pPr>
      <w:r>
        <w:t>ответственный по наряду;</w:t>
      </w:r>
    </w:p>
    <w:p w14:paraId="054DB7E4" w14:textId="77777777" w:rsidR="00CC153C" w:rsidRDefault="00CC153C" w:rsidP="00CC153C">
      <w:pPr>
        <w:pStyle w:val="afff1"/>
        <w:numPr>
          <w:ilvl w:val="0"/>
          <w:numId w:val="21"/>
        </w:numPr>
      </w:pPr>
      <w:r>
        <w:t>исполнитель задачи;</w:t>
      </w:r>
    </w:p>
    <w:p w14:paraId="3C5B4A79" w14:textId="2EFA5BD1" w:rsidR="00CC153C" w:rsidRDefault="00CC153C" w:rsidP="00CC153C">
      <w:pPr>
        <w:pStyle w:val="afff1"/>
        <w:numPr>
          <w:ilvl w:val="0"/>
          <w:numId w:val="21"/>
        </w:numPr>
      </w:pPr>
      <w:r>
        <w:t>время выполнения выполненной задачи.</w:t>
      </w:r>
    </w:p>
    <w:p w14:paraId="34F213C4" w14:textId="5334FD36" w:rsidR="001F5E13" w:rsidRDefault="001F5E13" w:rsidP="003967CD">
      <w:pPr>
        <w:pStyle w:val="afff1"/>
      </w:pPr>
    </w:p>
    <w:p w14:paraId="486CA173" w14:textId="7A4878A7" w:rsidR="00E05F74" w:rsidRDefault="007311F5" w:rsidP="00E05F74">
      <w:pPr>
        <w:pStyle w:val="a3"/>
      </w:pPr>
      <w:bookmarkStart w:id="124" w:name="_Toc196473553"/>
      <w:bookmarkStart w:id="125" w:name="_Toc197685296"/>
      <w:bookmarkStart w:id="126" w:name="_Toc200812186"/>
      <w:r>
        <w:lastRenderedPageBreak/>
        <w:t>Технологическое</w:t>
      </w:r>
      <w:r w:rsidR="004A156D">
        <w:t xml:space="preserve"> обеспечение </w:t>
      </w:r>
      <w:r w:rsidR="00E05F74">
        <w:t>задачи</w:t>
      </w:r>
      <w:bookmarkEnd w:id="124"/>
      <w:bookmarkEnd w:id="125"/>
      <w:bookmarkEnd w:id="126"/>
    </w:p>
    <w:p w14:paraId="6726C130" w14:textId="7CF0BC44" w:rsidR="00B10000" w:rsidRDefault="00B10000" w:rsidP="00C01B02">
      <w:pPr>
        <w:pStyle w:val="afff1"/>
      </w:pPr>
      <w:r w:rsidRPr="00B10000">
        <w:t xml:space="preserve">Организация технологического процесса </w:t>
      </w:r>
      <w:r>
        <w:t>работы программного средства учета дополнительных задач проектов:</w:t>
      </w:r>
    </w:p>
    <w:p w14:paraId="78427690" w14:textId="5E791BA7" w:rsidR="00C01B02" w:rsidRPr="00C01B02" w:rsidRDefault="00C01B02" w:rsidP="00C01B02">
      <w:pPr>
        <w:pStyle w:val="afff1"/>
      </w:pPr>
      <w:r>
        <w:t xml:space="preserve">Первым действием по работе с программным средством является настройка интеграции с сервисом </w:t>
      </w:r>
      <w:r>
        <w:rPr>
          <w:lang w:val="en-US"/>
        </w:rPr>
        <w:t>Asana</w:t>
      </w:r>
      <w:r w:rsidRPr="00C01B02">
        <w:t>.</w:t>
      </w:r>
    </w:p>
    <w:p w14:paraId="13EF7CAD" w14:textId="1BEBD876" w:rsidR="003F2182" w:rsidRDefault="00C01B02" w:rsidP="003F2182">
      <w:pPr>
        <w:pStyle w:val="afff1"/>
      </w:pPr>
      <w:r>
        <w:t xml:space="preserve">После ввода данных для интеграции с сервисом </w:t>
      </w:r>
      <w:r>
        <w:rPr>
          <w:lang w:val="en-US"/>
        </w:rPr>
        <w:t>Asana</w:t>
      </w:r>
      <w:r w:rsidR="00CA6C47">
        <w:t xml:space="preserve"> создается цикл</w:t>
      </w:r>
      <w:r w:rsidR="00F54702">
        <w:t xml:space="preserve">, </w:t>
      </w:r>
      <w:r w:rsidR="003F2182">
        <w:t>одновременно</w:t>
      </w:r>
      <w:r w:rsidR="00CA6C47">
        <w:t xml:space="preserve"> запрашивающий события сервиса </w:t>
      </w:r>
      <w:r w:rsidR="00CA6C47">
        <w:rPr>
          <w:lang w:val="en-US"/>
        </w:rPr>
        <w:t>Asana</w:t>
      </w:r>
      <w:r w:rsidR="00F54702">
        <w:t xml:space="preserve"> и обрабатывающий повторные отправки дополнительных задач</w:t>
      </w:r>
      <w:r w:rsidR="00CA6C47">
        <w:t xml:space="preserve">. </w:t>
      </w:r>
      <w:r w:rsidR="0023284D">
        <w:t>Цикл выполняется каждые 5 секунд.</w:t>
      </w:r>
      <w:r w:rsidR="003F2182">
        <w:t xml:space="preserve"> </w:t>
      </w:r>
      <w:r w:rsidR="00CA6C47">
        <w:t xml:space="preserve">Одновременно </w:t>
      </w:r>
      <w:r w:rsidR="001C0A75">
        <w:t xml:space="preserve">с циклом </w:t>
      </w:r>
      <w:r w:rsidR="00CA6C47">
        <w:t xml:space="preserve">происходит обработка запросов </w:t>
      </w:r>
      <w:r w:rsidR="00230154">
        <w:t>от пользователя на формирование отчетов или ввод данных.</w:t>
      </w:r>
      <w:r w:rsidR="00CA6C47">
        <w:t xml:space="preserve"> </w:t>
      </w:r>
    </w:p>
    <w:p w14:paraId="36A0BA69" w14:textId="72715EDF" w:rsidR="00230154" w:rsidRDefault="00CA6C47" w:rsidP="00230154">
      <w:pPr>
        <w:pStyle w:val="afff1"/>
      </w:pPr>
      <w:r>
        <w:t xml:space="preserve">Благодаря использованию </w:t>
      </w:r>
      <w:r>
        <w:rPr>
          <w:lang w:val="en-US"/>
        </w:rPr>
        <w:t>Python</w:t>
      </w:r>
      <w:r w:rsidRPr="00CA6C47">
        <w:t xml:space="preserve"> </w:t>
      </w:r>
      <w:r>
        <w:t xml:space="preserve">библиотеки </w:t>
      </w:r>
      <w:r>
        <w:rPr>
          <w:lang w:val="en-US"/>
        </w:rPr>
        <w:t>FastAPI</w:t>
      </w:r>
      <w:r w:rsidRPr="00CA6C47">
        <w:t xml:space="preserve"> </w:t>
      </w:r>
      <w:r w:rsidR="003F2182">
        <w:t>параллельное выполнение</w:t>
      </w:r>
      <w:r w:rsidR="00230154">
        <w:t xml:space="preserve"> </w:t>
      </w:r>
      <w:r>
        <w:t>достигается за счет асинхронн</w:t>
      </w:r>
      <w:r w:rsidR="003F2182">
        <w:t>ости</w:t>
      </w:r>
      <w:r w:rsidR="00230154">
        <w:t>, котор</w:t>
      </w:r>
      <w:r w:rsidR="003F2182">
        <w:t>ая</w:t>
      </w:r>
      <w:r w:rsidR="00230154">
        <w:t xml:space="preserve"> </w:t>
      </w:r>
      <w:r w:rsidR="00230154" w:rsidRPr="00230154">
        <w:t>позволяет эффективно обрабатывать множество запросов без блокировки основного потока приложения</w:t>
      </w:r>
      <w:r w:rsidR="00230154">
        <w:t>: к</w:t>
      </w:r>
      <w:r w:rsidR="00230154" w:rsidRPr="00230154">
        <w:t xml:space="preserve">огда один </w:t>
      </w:r>
      <w:r w:rsidR="00230154">
        <w:t>процесс</w:t>
      </w:r>
      <w:r w:rsidR="00230154" w:rsidRPr="00230154">
        <w:t xml:space="preserve"> ожидает</w:t>
      </w:r>
      <w:r w:rsidR="00230154">
        <w:t xml:space="preserve"> (</w:t>
      </w:r>
      <w:r w:rsidR="00230154" w:rsidRPr="00230154">
        <w:t>например</w:t>
      </w:r>
      <w:r w:rsidR="00230154">
        <w:t xml:space="preserve">, </w:t>
      </w:r>
      <w:r w:rsidR="00230154" w:rsidRPr="00230154">
        <w:t xml:space="preserve">ответа от базы данных или </w:t>
      </w:r>
      <w:r w:rsidR="00230154">
        <w:t>запроса к внешнему сервису)</w:t>
      </w:r>
      <w:r w:rsidR="00230154" w:rsidRPr="00230154">
        <w:t xml:space="preserve">, </w:t>
      </w:r>
      <w:r w:rsidR="00230154">
        <w:t>среда выполнения</w:t>
      </w:r>
      <w:r w:rsidR="00230154" w:rsidRPr="00230154">
        <w:t xml:space="preserve"> моментально переключается на обработку других </w:t>
      </w:r>
      <w:r w:rsidR="00230154">
        <w:t>процессов</w:t>
      </w:r>
      <w:r w:rsidR="00230154" w:rsidRPr="00230154">
        <w:t>, что значительно повышает производительность и отзывчивость системы.</w:t>
      </w:r>
      <w:r w:rsidR="00230154">
        <w:t xml:space="preserve"> </w:t>
      </w:r>
      <w:r w:rsidR="00230154" w:rsidRPr="00230154">
        <w:t xml:space="preserve">Это </w:t>
      </w:r>
      <w:r w:rsidR="00230154">
        <w:t>является серьезным преимуществом для</w:t>
      </w:r>
      <w:r w:rsidR="00230154" w:rsidRPr="00230154">
        <w:t xml:space="preserve"> веб-приложения,</w:t>
      </w:r>
      <w:r w:rsidR="00230154">
        <w:t xml:space="preserve"> позволяя</w:t>
      </w:r>
      <w:r w:rsidR="00230154" w:rsidRPr="00230154">
        <w:t xml:space="preserve"> быстро реагировать на действия пользователей</w:t>
      </w:r>
      <w:r w:rsidR="00230154">
        <w:t>.</w:t>
      </w:r>
    </w:p>
    <w:p w14:paraId="0F015C0A" w14:textId="4BC815DD" w:rsidR="00230154" w:rsidRDefault="00AA461F" w:rsidP="00230154">
      <w:pPr>
        <w:pStyle w:val="afff1"/>
      </w:pPr>
      <w:r>
        <w:t xml:space="preserve">Технологическая схема обработки событий из </w:t>
      </w:r>
      <w:r>
        <w:rPr>
          <w:lang w:val="en-US"/>
        </w:rPr>
        <w:t>Asana</w:t>
      </w:r>
      <w:r w:rsidRPr="00AA461F">
        <w:t xml:space="preserve"> </w:t>
      </w:r>
      <w:r>
        <w:t xml:space="preserve">представлена на рисунке </w:t>
      </w:r>
      <w:r w:rsidR="00F973E2">
        <w:fldChar w:fldCharType="begin"/>
      </w:r>
      <w:r w:rsidR="00F973E2">
        <w:instrText xml:space="preserve"> REF _Ref200725813 \h  \* MERGEFORMAT </w:instrText>
      </w:r>
      <w:r w:rsidR="00F973E2">
        <w:fldChar w:fldCharType="separate"/>
      </w:r>
      <w:r w:rsidR="003C1F10" w:rsidRPr="003C1F10">
        <w:rPr>
          <w:vanish/>
        </w:rPr>
        <w:t xml:space="preserve">Рисунок </w:t>
      </w:r>
      <w:r w:rsidR="003C1F10">
        <w:rPr>
          <w:noProof/>
        </w:rPr>
        <w:t>22</w:t>
      </w:r>
      <w:r w:rsidR="00F973E2">
        <w:fldChar w:fldCharType="end"/>
      </w:r>
      <w:r>
        <w:t>.</w:t>
      </w:r>
    </w:p>
    <w:p w14:paraId="36A76CAC" w14:textId="21C8AF03" w:rsidR="00F973E2" w:rsidRDefault="00F54702" w:rsidP="00F973E2">
      <w:pPr>
        <w:pStyle w:val="afff1"/>
        <w:keepNext/>
        <w:ind w:firstLine="0"/>
        <w:jc w:val="center"/>
      </w:pPr>
      <w:r>
        <w:rPr>
          <w:noProof/>
        </w:rPr>
        <w:lastRenderedPageBreak/>
        <w:drawing>
          <wp:inline distT="0" distB="0" distL="0" distR="0" wp14:anchorId="3C32C5F5" wp14:editId="0BFFE063">
            <wp:extent cx="5233054" cy="4663440"/>
            <wp:effectExtent l="0" t="0" r="5715"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1341" cy="4670825"/>
                    </a:xfrm>
                    <a:prstGeom prst="rect">
                      <a:avLst/>
                    </a:prstGeom>
                    <a:noFill/>
                    <a:ln>
                      <a:noFill/>
                    </a:ln>
                  </pic:spPr>
                </pic:pic>
              </a:graphicData>
            </a:graphic>
          </wp:inline>
        </w:drawing>
      </w:r>
    </w:p>
    <w:p w14:paraId="5E0C9DBA" w14:textId="2EB052CA" w:rsidR="00AA461F" w:rsidRPr="00230154" w:rsidRDefault="00F973E2" w:rsidP="00F973E2">
      <w:pPr>
        <w:pStyle w:val="aff7"/>
      </w:pPr>
      <w:bookmarkStart w:id="127" w:name="_Ref200725813"/>
      <w:r>
        <w:t xml:space="preserve">Рисунок </w:t>
      </w:r>
      <w:r>
        <w:fldChar w:fldCharType="begin"/>
      </w:r>
      <w:r>
        <w:instrText xml:space="preserve"> SEQ Рисунок \* ARABIC </w:instrText>
      </w:r>
      <w:r>
        <w:fldChar w:fldCharType="separate"/>
      </w:r>
      <w:r w:rsidR="003C1F10">
        <w:rPr>
          <w:noProof/>
        </w:rPr>
        <w:t>22</w:t>
      </w:r>
      <w:r>
        <w:fldChar w:fldCharType="end"/>
      </w:r>
      <w:bookmarkEnd w:id="127"/>
      <w:r>
        <w:t xml:space="preserve"> – Технологическая схема обработка событий </w:t>
      </w:r>
      <w:r>
        <w:rPr>
          <w:lang w:val="en-US"/>
        </w:rPr>
        <w:t>Asana</w:t>
      </w:r>
    </w:p>
    <w:p w14:paraId="0F929B9E" w14:textId="77777777" w:rsidR="009A6A06" w:rsidRDefault="009A6A06" w:rsidP="00C01B02">
      <w:pPr>
        <w:pStyle w:val="afff1"/>
      </w:pPr>
    </w:p>
    <w:p w14:paraId="3D649340" w14:textId="77777777" w:rsidR="00E05F74" w:rsidRDefault="00E05F74" w:rsidP="00E05F74">
      <w:pPr>
        <w:pStyle w:val="a3"/>
      </w:pPr>
      <w:bookmarkStart w:id="128" w:name="_Toc196473556"/>
      <w:bookmarkStart w:id="129" w:name="_Toc197685299"/>
      <w:bookmarkStart w:id="130" w:name="_Toc200812187"/>
      <w:r>
        <w:t>Обоснование экономической эффективности проекта</w:t>
      </w:r>
      <w:bookmarkEnd w:id="128"/>
      <w:bookmarkEnd w:id="129"/>
      <w:bookmarkEnd w:id="130"/>
    </w:p>
    <w:p w14:paraId="5671C91A" w14:textId="77777777" w:rsidR="00E05F74" w:rsidRDefault="00E05F74" w:rsidP="00E05F74">
      <w:pPr>
        <w:pStyle w:val="a4"/>
      </w:pPr>
      <w:bookmarkStart w:id="131" w:name="_Toc196473557"/>
      <w:bookmarkStart w:id="132" w:name="_Toc197685300"/>
      <w:bookmarkStart w:id="133" w:name="_Toc200812188"/>
      <w:r>
        <w:t>Выбор метода расчета экономической эффективности</w:t>
      </w:r>
      <w:bookmarkEnd w:id="131"/>
      <w:bookmarkEnd w:id="132"/>
      <w:bookmarkEnd w:id="133"/>
    </w:p>
    <w:p w14:paraId="2534D878" w14:textId="2D9F3F59" w:rsidR="003A0240" w:rsidRDefault="003A0240" w:rsidP="003A0240">
      <w:pPr>
        <w:pStyle w:val="aff2"/>
      </w:pPr>
      <w:r w:rsidRPr="003A0240">
        <w:t>Оценка экономической эффективности разрабатываемого аналитического программного средства представляет собой задачу</w:t>
      </w:r>
      <w:r>
        <w:t>, отличающуюся от классического финансового анализа</w:t>
      </w:r>
      <w:r w:rsidRPr="003A0240">
        <w:t xml:space="preserve">, </w:t>
      </w:r>
      <w:r>
        <w:t>так как</w:t>
      </w:r>
      <w:r w:rsidRPr="003A0240">
        <w:t xml:space="preserve"> его внедрение не приводит к прямым финансовым результатам, таким как рост выручки или снижение себестоимости. </w:t>
      </w:r>
      <w:r>
        <w:t>Ц</w:t>
      </w:r>
      <w:r w:rsidRPr="003A0240">
        <w:t xml:space="preserve">енность </w:t>
      </w:r>
      <w:r>
        <w:t xml:space="preserve">такого программного средства </w:t>
      </w:r>
      <w:r w:rsidRPr="003A0240">
        <w:t>заключается в улучшении управленческих решений за счет анализа распределения задач, выявления проблемных клиентов и оптимизации загрузки сотрудников.</w:t>
      </w:r>
    </w:p>
    <w:p w14:paraId="203A888F" w14:textId="59AF6202" w:rsidR="003A0240" w:rsidRPr="003A0240" w:rsidRDefault="003A0240" w:rsidP="003A0240">
      <w:pPr>
        <w:pStyle w:val="aff2"/>
      </w:pPr>
      <w:r>
        <w:t>Классические</w:t>
      </w:r>
      <w:r w:rsidRPr="003A0240">
        <w:t xml:space="preserve"> подход</w:t>
      </w:r>
      <w:r>
        <w:t>ы</w:t>
      </w:r>
      <w:r w:rsidRPr="003A0240">
        <w:t xml:space="preserve"> к оценке </w:t>
      </w:r>
      <w:r>
        <w:t xml:space="preserve">экономической </w:t>
      </w:r>
      <w:r w:rsidRPr="003A0240">
        <w:t>эффективности</w:t>
      </w:r>
      <w:r>
        <w:t xml:space="preserve">, такие как </w:t>
      </w:r>
      <w:r w:rsidR="005A29D8">
        <w:t>финансовые расчеты и методы инвестиционного</w:t>
      </w:r>
      <w:r w:rsidRPr="003A0240">
        <w:t xml:space="preserve"> </w:t>
      </w:r>
      <w:r>
        <w:t>не позволяют</w:t>
      </w:r>
      <w:r w:rsidRPr="003A0240">
        <w:t xml:space="preserve"> в полной мере отразить косвенные выгоды от внедрения инструмента</w:t>
      </w:r>
      <w:r w:rsidR="00A8298D">
        <w:t xml:space="preserve"> учета</w:t>
      </w:r>
      <w:r w:rsidRPr="003A0240">
        <w:t xml:space="preserve">. </w:t>
      </w:r>
      <w:r w:rsidR="005A29D8">
        <w:t>Такие</w:t>
      </w:r>
      <w:r w:rsidRPr="003A0240">
        <w:t xml:space="preserve"> методы </w:t>
      </w:r>
      <w:r w:rsidRPr="003A0240">
        <w:lastRenderedPageBreak/>
        <w:t xml:space="preserve">ориентированы на явные денежные потоки, </w:t>
      </w:r>
      <w:r>
        <w:t>но</w:t>
      </w:r>
      <w:r w:rsidRPr="003A0240">
        <w:t xml:space="preserve"> данном случае ключевые преимущества лежат в области повышения прозрачности управления, снижения операционных рисков и улучшения стратегического планирования.</w:t>
      </w:r>
    </w:p>
    <w:p w14:paraId="0095883B" w14:textId="2C6E0D61" w:rsidR="003A0240" w:rsidRPr="003A0240" w:rsidRDefault="003A0240" w:rsidP="003A0240">
      <w:pPr>
        <w:pStyle w:val="aff2"/>
      </w:pPr>
      <w:r w:rsidRPr="003A0240">
        <w:t>В связи с этим для оценки экономической эффективности был выбран</w:t>
      </w:r>
      <w:r w:rsidR="005A29D8">
        <w:t xml:space="preserve"> качественный метод оценки –</w:t>
      </w:r>
      <w:r w:rsidRPr="003A0240">
        <w:t> Система сбалансированных показателей (ССП), которая позволяет учесть не только финансовые,</w:t>
      </w:r>
      <w:r w:rsidR="005A29D8">
        <w:t xml:space="preserve"> но и</w:t>
      </w:r>
      <w:r w:rsidRPr="003A0240">
        <w:t xml:space="preserve"> клиентские</w:t>
      </w:r>
      <w:r w:rsidR="005A29D8">
        <w:t xml:space="preserve"> и процессные аспекты</w:t>
      </w:r>
      <w:r w:rsidRPr="003A0240">
        <w:t>, а также аспекты</w:t>
      </w:r>
      <w:r w:rsidR="005A29D8">
        <w:t xml:space="preserve"> развития</w:t>
      </w:r>
      <w:r w:rsidRPr="003A0240">
        <w:t>. Метод ССП основан на причинно-следственных связях между ключевыми показателями эффективности (KPI) и стратегическими целями компании.</w:t>
      </w:r>
    </w:p>
    <w:p w14:paraId="3B08D33E" w14:textId="77777777" w:rsidR="003A0240" w:rsidRPr="003A0240" w:rsidRDefault="003A0240" w:rsidP="003A0240">
      <w:pPr>
        <w:pStyle w:val="aff2"/>
      </w:pPr>
    </w:p>
    <w:p w14:paraId="663CD5E4" w14:textId="77777777" w:rsidR="00E05F74" w:rsidRDefault="00E05F74" w:rsidP="00E05F74">
      <w:pPr>
        <w:pStyle w:val="a4"/>
      </w:pPr>
      <w:bookmarkStart w:id="134" w:name="_Toc196473558"/>
      <w:bookmarkStart w:id="135" w:name="_Toc197685301"/>
      <w:bookmarkStart w:id="136" w:name="_Toc200812189"/>
      <w:r>
        <w:t>Расчет экономической эффективности</w:t>
      </w:r>
      <w:bookmarkEnd w:id="134"/>
      <w:bookmarkEnd w:id="135"/>
      <w:bookmarkEnd w:id="136"/>
    </w:p>
    <w:p w14:paraId="46E677CD" w14:textId="5B047415" w:rsidR="00E05F74" w:rsidRDefault="00056301" w:rsidP="003967CD">
      <w:pPr>
        <w:pStyle w:val="afff1"/>
      </w:pPr>
      <w:r>
        <w:t>Основные проекции системы сбалансированных показателей ООО «Восток ИТ»:</w:t>
      </w:r>
    </w:p>
    <w:p w14:paraId="56420C84" w14:textId="58493501" w:rsidR="00056301" w:rsidRDefault="00056301">
      <w:pPr>
        <w:pStyle w:val="afff1"/>
        <w:numPr>
          <w:ilvl w:val="0"/>
          <w:numId w:val="22"/>
        </w:numPr>
      </w:pPr>
      <w:r>
        <w:t>финансы: снижение издержек и повышение прибыли;</w:t>
      </w:r>
    </w:p>
    <w:p w14:paraId="1F2FFEA2" w14:textId="76297792" w:rsidR="00056301" w:rsidRDefault="00056301">
      <w:pPr>
        <w:pStyle w:val="afff1"/>
        <w:numPr>
          <w:ilvl w:val="0"/>
          <w:numId w:val="22"/>
        </w:numPr>
      </w:pPr>
      <w:r>
        <w:t>клиенты: повышение скорости обслуживания и выявление сложных случаев;</w:t>
      </w:r>
    </w:p>
    <w:p w14:paraId="42BD535E" w14:textId="202592AB" w:rsidR="00056301" w:rsidRDefault="00056301">
      <w:pPr>
        <w:pStyle w:val="afff1"/>
        <w:numPr>
          <w:ilvl w:val="0"/>
          <w:numId w:val="22"/>
        </w:numPr>
      </w:pPr>
      <w:r>
        <w:t>внутренние процессы: оптимизация эффективности процессов;</w:t>
      </w:r>
    </w:p>
    <w:p w14:paraId="65245501" w14:textId="3E437A3D" w:rsidR="00056301" w:rsidRDefault="00056301">
      <w:pPr>
        <w:pStyle w:val="afff1"/>
        <w:numPr>
          <w:ilvl w:val="0"/>
          <w:numId w:val="22"/>
        </w:numPr>
      </w:pPr>
      <w:r>
        <w:t>развитие: автоматизация процессов.</w:t>
      </w:r>
    </w:p>
    <w:p w14:paraId="61D6183F" w14:textId="018E8E8E" w:rsidR="00056301" w:rsidRDefault="00C17D73" w:rsidP="00056301">
      <w:pPr>
        <w:pStyle w:val="afff1"/>
        <w:ind w:left="709" w:firstLine="0"/>
      </w:pPr>
      <w:r>
        <w:t>Основные цели по проекциям:</w:t>
      </w:r>
    </w:p>
    <w:p w14:paraId="6A788F7A" w14:textId="0D3AD18B" w:rsidR="00C17D73" w:rsidRDefault="00C17D73">
      <w:pPr>
        <w:pStyle w:val="afff1"/>
        <w:numPr>
          <w:ilvl w:val="0"/>
          <w:numId w:val="23"/>
        </w:numPr>
      </w:pPr>
      <w:r>
        <w:t>финансы:</w:t>
      </w:r>
    </w:p>
    <w:p w14:paraId="3268FDA7" w14:textId="106A734C" w:rsidR="00C17D73" w:rsidRDefault="00C17D73">
      <w:pPr>
        <w:pStyle w:val="afff1"/>
        <w:numPr>
          <w:ilvl w:val="1"/>
          <w:numId w:val="23"/>
        </w:numPr>
      </w:pPr>
      <w:r>
        <w:t>повысить прибыль компании;</w:t>
      </w:r>
    </w:p>
    <w:p w14:paraId="4DF500D1" w14:textId="0AF47870" w:rsidR="00C17D73" w:rsidRDefault="00C17D73">
      <w:pPr>
        <w:pStyle w:val="afff1"/>
        <w:numPr>
          <w:ilvl w:val="1"/>
          <w:numId w:val="23"/>
        </w:numPr>
      </w:pPr>
      <w:r>
        <w:t xml:space="preserve">повысить </w:t>
      </w:r>
      <w:r w:rsidR="00C52D2C">
        <w:t>рентабельность сложных проектов</w:t>
      </w:r>
      <w:r>
        <w:t>;</w:t>
      </w:r>
    </w:p>
    <w:p w14:paraId="04C44E07" w14:textId="7229AE53" w:rsidR="00C17D73" w:rsidRDefault="00C17D73">
      <w:pPr>
        <w:pStyle w:val="afff1"/>
        <w:numPr>
          <w:ilvl w:val="1"/>
          <w:numId w:val="23"/>
        </w:numPr>
      </w:pPr>
      <w:r>
        <w:t>снизить издержки на выполнение проектов;</w:t>
      </w:r>
    </w:p>
    <w:p w14:paraId="784D282C" w14:textId="0BFCFFF3" w:rsidR="00C17D73" w:rsidRDefault="00C17D73">
      <w:pPr>
        <w:pStyle w:val="afff1"/>
        <w:numPr>
          <w:ilvl w:val="0"/>
          <w:numId w:val="23"/>
        </w:numPr>
      </w:pPr>
      <w:r>
        <w:t>клиенты:</w:t>
      </w:r>
    </w:p>
    <w:p w14:paraId="37453429" w14:textId="22CD15A6" w:rsidR="00C17D73" w:rsidRDefault="00C17D73">
      <w:pPr>
        <w:pStyle w:val="afff1"/>
        <w:numPr>
          <w:ilvl w:val="1"/>
          <w:numId w:val="23"/>
        </w:numPr>
      </w:pPr>
      <w:r>
        <w:t>снизить время выполнения проектов;</w:t>
      </w:r>
    </w:p>
    <w:p w14:paraId="1A0FCCC8" w14:textId="7B18AA2B" w:rsidR="00C17D73" w:rsidRDefault="00C17D73">
      <w:pPr>
        <w:pStyle w:val="afff1"/>
        <w:numPr>
          <w:ilvl w:val="1"/>
          <w:numId w:val="23"/>
        </w:numPr>
      </w:pPr>
      <w:r>
        <w:t>выявить сложных клиентов;</w:t>
      </w:r>
    </w:p>
    <w:p w14:paraId="0401ECED" w14:textId="138A236E" w:rsidR="00C17D73" w:rsidRDefault="00C17D73">
      <w:pPr>
        <w:pStyle w:val="afff1"/>
        <w:numPr>
          <w:ilvl w:val="0"/>
          <w:numId w:val="23"/>
        </w:numPr>
      </w:pPr>
      <w:r>
        <w:t>внутренние процессы:</w:t>
      </w:r>
    </w:p>
    <w:p w14:paraId="3DD53C21" w14:textId="13137786" w:rsidR="00C17D73" w:rsidRDefault="00C17D73">
      <w:pPr>
        <w:pStyle w:val="afff1"/>
        <w:numPr>
          <w:ilvl w:val="1"/>
          <w:numId w:val="23"/>
        </w:numPr>
      </w:pPr>
      <w:r>
        <w:t>повысить эффективность распределения задач;</w:t>
      </w:r>
    </w:p>
    <w:p w14:paraId="75DA66AF" w14:textId="4BADB361" w:rsidR="00C17D73" w:rsidRDefault="00C17D73">
      <w:pPr>
        <w:pStyle w:val="afff1"/>
        <w:numPr>
          <w:ilvl w:val="1"/>
          <w:numId w:val="23"/>
        </w:numPr>
      </w:pPr>
      <w:r>
        <w:t>повысить качество анализа задач;</w:t>
      </w:r>
    </w:p>
    <w:p w14:paraId="38184BA4" w14:textId="2FA0D2B6" w:rsidR="00C17D73" w:rsidRDefault="00C17D73">
      <w:pPr>
        <w:pStyle w:val="afff1"/>
        <w:numPr>
          <w:ilvl w:val="1"/>
          <w:numId w:val="23"/>
        </w:numPr>
      </w:pPr>
      <w:r>
        <w:lastRenderedPageBreak/>
        <w:t>сократить время на анализ задач;</w:t>
      </w:r>
    </w:p>
    <w:p w14:paraId="3B491234" w14:textId="1FD2AF77" w:rsidR="00C17D73" w:rsidRDefault="00C17D73">
      <w:pPr>
        <w:pStyle w:val="afff1"/>
        <w:numPr>
          <w:ilvl w:val="0"/>
          <w:numId w:val="23"/>
        </w:numPr>
      </w:pPr>
      <w:r>
        <w:t>развитие:</w:t>
      </w:r>
    </w:p>
    <w:p w14:paraId="2D108C4A" w14:textId="52FF241D" w:rsidR="00B87E2C" w:rsidRDefault="00C17D73">
      <w:pPr>
        <w:pStyle w:val="afff1"/>
        <w:numPr>
          <w:ilvl w:val="1"/>
          <w:numId w:val="23"/>
        </w:numPr>
      </w:pPr>
      <w:r>
        <w:t>автоматизировать процессы анализа.</w:t>
      </w:r>
    </w:p>
    <w:p w14:paraId="4C49CBD0" w14:textId="00907FC5" w:rsidR="00B87E2C" w:rsidRDefault="00B87E2C" w:rsidP="00B87E2C">
      <w:pPr>
        <w:pStyle w:val="afff1"/>
      </w:pPr>
      <w:r>
        <w:t xml:space="preserve">Карта системы сбалансированных показателей представлена на рисунке </w:t>
      </w:r>
      <w:r w:rsidR="00291327">
        <w:fldChar w:fldCharType="begin"/>
      </w:r>
      <w:r w:rsidR="00291327">
        <w:instrText xml:space="preserve"> REF _Ref200803057 \h  \* MERGEFORMAT </w:instrText>
      </w:r>
      <w:r w:rsidR="00291327">
        <w:fldChar w:fldCharType="separate"/>
      </w:r>
      <w:r w:rsidR="003C1F10" w:rsidRPr="003C1F10">
        <w:rPr>
          <w:vanish/>
        </w:rPr>
        <w:t xml:space="preserve">Рисунок </w:t>
      </w:r>
      <w:r w:rsidR="003C1F10">
        <w:rPr>
          <w:noProof/>
        </w:rPr>
        <w:t>23</w:t>
      </w:r>
      <w:r w:rsidR="00291327">
        <w:fldChar w:fldCharType="end"/>
      </w:r>
      <w:r>
        <w:t>.</w:t>
      </w:r>
    </w:p>
    <w:p w14:paraId="5798BD47" w14:textId="0D5A59B4" w:rsidR="00B87E2C" w:rsidRDefault="00300BF5" w:rsidP="00B87E2C">
      <w:pPr>
        <w:pStyle w:val="afff1"/>
        <w:keepNext/>
        <w:ind w:firstLine="0"/>
        <w:jc w:val="center"/>
      </w:pPr>
      <w:r>
        <w:rPr>
          <w:noProof/>
        </w:rPr>
        <w:drawing>
          <wp:inline distT="0" distB="0" distL="0" distR="0" wp14:anchorId="1081EE02" wp14:editId="45F4B78D">
            <wp:extent cx="5763271" cy="5593080"/>
            <wp:effectExtent l="0" t="0" r="889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567" cy="5595308"/>
                    </a:xfrm>
                    <a:prstGeom prst="rect">
                      <a:avLst/>
                    </a:prstGeom>
                    <a:noFill/>
                    <a:ln>
                      <a:noFill/>
                    </a:ln>
                  </pic:spPr>
                </pic:pic>
              </a:graphicData>
            </a:graphic>
          </wp:inline>
        </w:drawing>
      </w:r>
    </w:p>
    <w:p w14:paraId="274544F5" w14:textId="19A6C668" w:rsidR="00B87E2C" w:rsidRDefault="00B87E2C" w:rsidP="00B87E2C">
      <w:pPr>
        <w:pStyle w:val="aff7"/>
      </w:pPr>
      <w:bookmarkStart w:id="137" w:name="_Ref200803057"/>
      <w:bookmarkStart w:id="138" w:name="_Ref200810746"/>
      <w:r>
        <w:t xml:space="preserve">Рисунок </w:t>
      </w:r>
      <w:r>
        <w:fldChar w:fldCharType="begin"/>
      </w:r>
      <w:r>
        <w:instrText xml:space="preserve"> SEQ Рисунок \* ARABIC </w:instrText>
      </w:r>
      <w:r>
        <w:fldChar w:fldCharType="separate"/>
      </w:r>
      <w:r w:rsidR="003C1F10">
        <w:rPr>
          <w:noProof/>
        </w:rPr>
        <w:t>23</w:t>
      </w:r>
      <w:r>
        <w:fldChar w:fldCharType="end"/>
      </w:r>
      <w:bookmarkEnd w:id="137"/>
      <w:r>
        <w:t xml:space="preserve"> – Карта системы сбалансированных показателей</w:t>
      </w:r>
      <w:bookmarkEnd w:id="138"/>
    </w:p>
    <w:p w14:paraId="47B16D03" w14:textId="564CC7DA" w:rsidR="00D47A5A" w:rsidRDefault="00D47A5A" w:rsidP="003967CD">
      <w:pPr>
        <w:pStyle w:val="afff1"/>
      </w:pPr>
      <w:r>
        <w:t>Автоматизация процессов анализа позволит сократить время анализа и повысить его качество, что позволит более эффективно распределять задачи, что, в свою очередь, снизит издержки на проекты и повысит прибыль компании.</w:t>
      </w:r>
    </w:p>
    <w:p w14:paraId="092F7755" w14:textId="7580D9BF" w:rsidR="00B87E2C" w:rsidRDefault="00B87E2C" w:rsidP="003967CD">
      <w:pPr>
        <w:pStyle w:val="afff1"/>
      </w:pPr>
      <w:r>
        <w:t xml:space="preserve">Процедуры измерения и расчета параметров системы сбалансированных показателей представлены в таблице </w:t>
      </w:r>
      <w:r>
        <w:fldChar w:fldCharType="begin"/>
      </w:r>
      <w:r>
        <w:instrText xml:space="preserve"> REF _Ref199179457 \h  \* MERGEFORMAT </w:instrText>
      </w:r>
      <w:r>
        <w:fldChar w:fldCharType="separate"/>
      </w:r>
      <w:r w:rsidR="003C1F10" w:rsidRPr="003C1F10">
        <w:rPr>
          <w:vanish/>
          <w:spacing w:val="40"/>
        </w:rPr>
        <w:t>Таблица</w:t>
      </w:r>
      <w:r w:rsidR="003C1F10" w:rsidRPr="003C1F10">
        <w:rPr>
          <w:vanish/>
        </w:rPr>
        <w:t xml:space="preserve"> </w:t>
      </w:r>
      <w:r w:rsidR="003C1F10">
        <w:rPr>
          <w:noProof/>
        </w:rPr>
        <w:t>18</w:t>
      </w:r>
      <w:r>
        <w:fldChar w:fldCharType="end"/>
      </w:r>
      <w:r>
        <w:t>.</w:t>
      </w:r>
    </w:p>
    <w:p w14:paraId="131F4D4A" w14:textId="57C1D375" w:rsidR="00B87E2C" w:rsidRDefault="00B87E2C" w:rsidP="00B87E2C">
      <w:pPr>
        <w:pStyle w:val="aff7"/>
        <w:keepNext/>
        <w:jc w:val="left"/>
      </w:pPr>
      <w:bookmarkStart w:id="139" w:name="_Ref199179457"/>
      <w:r w:rsidRPr="00B87E2C">
        <w:rPr>
          <w:spacing w:val="40"/>
        </w:rPr>
        <w:lastRenderedPageBreak/>
        <w:t>Таблица</w:t>
      </w:r>
      <w:r>
        <w:t xml:space="preserve"> </w:t>
      </w:r>
      <w:r>
        <w:fldChar w:fldCharType="begin"/>
      </w:r>
      <w:r>
        <w:instrText xml:space="preserve"> SEQ Таблица \* ARABIC </w:instrText>
      </w:r>
      <w:r>
        <w:fldChar w:fldCharType="separate"/>
      </w:r>
      <w:r w:rsidR="003C1F10">
        <w:rPr>
          <w:noProof/>
        </w:rPr>
        <w:t>18</w:t>
      </w:r>
      <w:r>
        <w:fldChar w:fldCharType="end"/>
      </w:r>
      <w:bookmarkEnd w:id="139"/>
      <w:r>
        <w:t xml:space="preserve"> – Процедуры измерения и расчета параметров</w:t>
      </w:r>
    </w:p>
    <w:tbl>
      <w:tblPr>
        <w:tblStyle w:val="afe"/>
        <w:tblW w:w="0" w:type="auto"/>
        <w:tblLook w:val="04A0" w:firstRow="1" w:lastRow="0" w:firstColumn="1" w:lastColumn="0" w:noHBand="0" w:noVBand="1"/>
      </w:tblPr>
      <w:tblGrid>
        <w:gridCol w:w="1982"/>
        <w:gridCol w:w="1982"/>
        <w:gridCol w:w="1418"/>
        <w:gridCol w:w="1843"/>
        <w:gridCol w:w="2687"/>
      </w:tblGrid>
      <w:tr w:rsidR="00B87E2C" w14:paraId="75133538" w14:textId="77777777" w:rsidTr="00A23553">
        <w:tc>
          <w:tcPr>
            <w:tcW w:w="1982" w:type="dxa"/>
          </w:tcPr>
          <w:p w14:paraId="6BB77ECC" w14:textId="19D04536" w:rsidR="00B87E2C" w:rsidRDefault="00B87E2C" w:rsidP="00B87E2C">
            <w:pPr>
              <w:pStyle w:val="afff1"/>
              <w:ind w:firstLine="0"/>
            </w:pPr>
            <w:r w:rsidRPr="00F45E96">
              <w:rPr>
                <w:sz w:val="24"/>
                <w:szCs w:val="24"/>
              </w:rPr>
              <w:t>Название показателя</w:t>
            </w:r>
          </w:p>
        </w:tc>
        <w:tc>
          <w:tcPr>
            <w:tcW w:w="1982" w:type="dxa"/>
          </w:tcPr>
          <w:p w14:paraId="798848B9" w14:textId="65FBF1F8" w:rsidR="00B87E2C" w:rsidRDefault="00B87E2C" w:rsidP="00B87E2C">
            <w:pPr>
              <w:pStyle w:val="afff1"/>
              <w:ind w:firstLine="0"/>
            </w:pPr>
            <w:r w:rsidRPr="00F45E96">
              <w:rPr>
                <w:sz w:val="24"/>
                <w:szCs w:val="24"/>
              </w:rPr>
              <w:t>Цель</w:t>
            </w:r>
          </w:p>
        </w:tc>
        <w:tc>
          <w:tcPr>
            <w:tcW w:w="1418" w:type="dxa"/>
          </w:tcPr>
          <w:p w14:paraId="7C5AE1B5" w14:textId="0D7EB0A1" w:rsidR="00B87E2C" w:rsidRDefault="00B87E2C" w:rsidP="00B87E2C">
            <w:pPr>
              <w:pStyle w:val="afff1"/>
              <w:ind w:firstLine="0"/>
            </w:pPr>
            <w:r w:rsidRPr="00F45E96">
              <w:rPr>
                <w:sz w:val="24"/>
                <w:szCs w:val="24"/>
              </w:rPr>
              <w:t>Единицы измерения</w:t>
            </w:r>
          </w:p>
        </w:tc>
        <w:tc>
          <w:tcPr>
            <w:tcW w:w="1843" w:type="dxa"/>
          </w:tcPr>
          <w:p w14:paraId="4591CA60" w14:textId="504ADBCA" w:rsidR="00B87E2C" w:rsidRDefault="00B87E2C" w:rsidP="00B87E2C">
            <w:pPr>
              <w:pStyle w:val="afff1"/>
              <w:ind w:firstLine="0"/>
            </w:pPr>
            <w:r w:rsidRPr="00F45E96">
              <w:rPr>
                <w:sz w:val="24"/>
                <w:szCs w:val="24"/>
              </w:rPr>
              <w:t>Период оценки</w:t>
            </w:r>
          </w:p>
        </w:tc>
        <w:tc>
          <w:tcPr>
            <w:tcW w:w="2687" w:type="dxa"/>
          </w:tcPr>
          <w:p w14:paraId="050D94D4" w14:textId="62DEC346" w:rsidR="00B87E2C" w:rsidRDefault="00B87E2C" w:rsidP="00B87E2C">
            <w:pPr>
              <w:pStyle w:val="afff1"/>
              <w:ind w:firstLine="0"/>
            </w:pPr>
            <w:r w:rsidRPr="00F45E96">
              <w:rPr>
                <w:sz w:val="24"/>
                <w:szCs w:val="24"/>
              </w:rPr>
              <w:t>Формула для расчета</w:t>
            </w:r>
          </w:p>
        </w:tc>
      </w:tr>
      <w:tr w:rsidR="00B87E2C" w14:paraId="7860A936" w14:textId="77777777" w:rsidTr="00A23553">
        <w:tc>
          <w:tcPr>
            <w:tcW w:w="1982" w:type="dxa"/>
          </w:tcPr>
          <w:p w14:paraId="7CEDABFD" w14:textId="3A322944" w:rsidR="00B87E2C" w:rsidRPr="00B87E2C" w:rsidRDefault="00B87E2C" w:rsidP="00B87E2C">
            <w:pPr>
              <w:pStyle w:val="afff1"/>
              <w:ind w:firstLine="0"/>
              <w:rPr>
                <w:sz w:val="24"/>
                <w:szCs w:val="24"/>
              </w:rPr>
            </w:pPr>
            <w:r>
              <w:rPr>
                <w:sz w:val="24"/>
                <w:szCs w:val="24"/>
              </w:rPr>
              <w:t>Прибыль компании</w:t>
            </w:r>
          </w:p>
        </w:tc>
        <w:tc>
          <w:tcPr>
            <w:tcW w:w="1982" w:type="dxa"/>
          </w:tcPr>
          <w:p w14:paraId="44EBF27C" w14:textId="5A03EBAD" w:rsidR="00B87E2C" w:rsidRPr="00B87E2C" w:rsidRDefault="00C52D2C" w:rsidP="00B87E2C">
            <w:pPr>
              <w:pStyle w:val="afff1"/>
              <w:ind w:firstLine="0"/>
              <w:rPr>
                <w:sz w:val="24"/>
                <w:szCs w:val="24"/>
              </w:rPr>
            </w:pPr>
            <w:r>
              <w:rPr>
                <w:sz w:val="24"/>
                <w:szCs w:val="24"/>
              </w:rPr>
              <w:t>Повысить прибыль компании</w:t>
            </w:r>
          </w:p>
        </w:tc>
        <w:tc>
          <w:tcPr>
            <w:tcW w:w="1418" w:type="dxa"/>
          </w:tcPr>
          <w:p w14:paraId="2AC25657" w14:textId="21FF4B69" w:rsidR="00B87E2C" w:rsidRPr="00B87E2C" w:rsidRDefault="004530D8" w:rsidP="00B87E2C">
            <w:pPr>
              <w:pStyle w:val="afff1"/>
              <w:ind w:firstLine="0"/>
              <w:rPr>
                <w:sz w:val="24"/>
                <w:szCs w:val="24"/>
              </w:rPr>
            </w:pPr>
            <w:r>
              <w:rPr>
                <w:sz w:val="24"/>
                <w:szCs w:val="24"/>
              </w:rPr>
              <w:t>Рубли</w:t>
            </w:r>
          </w:p>
        </w:tc>
        <w:tc>
          <w:tcPr>
            <w:tcW w:w="1843" w:type="dxa"/>
          </w:tcPr>
          <w:p w14:paraId="7C771288" w14:textId="5ABF79C2" w:rsidR="00B87E2C" w:rsidRPr="00B87E2C" w:rsidRDefault="004530D8" w:rsidP="00B87E2C">
            <w:pPr>
              <w:pStyle w:val="afff1"/>
              <w:ind w:firstLine="0"/>
              <w:rPr>
                <w:sz w:val="24"/>
                <w:szCs w:val="24"/>
              </w:rPr>
            </w:pPr>
            <w:r>
              <w:rPr>
                <w:sz w:val="24"/>
                <w:szCs w:val="24"/>
              </w:rPr>
              <w:t>Месяц / квартал</w:t>
            </w:r>
          </w:p>
        </w:tc>
        <w:tc>
          <w:tcPr>
            <w:tcW w:w="2687" w:type="dxa"/>
          </w:tcPr>
          <w:p w14:paraId="7F0EDDD1" w14:textId="6DEA2939" w:rsidR="00B87E2C" w:rsidRPr="00B87E2C" w:rsidRDefault="00270869" w:rsidP="00B87E2C">
            <w:pPr>
              <w:pStyle w:val="afff1"/>
              <w:ind w:firstLine="0"/>
              <w:rPr>
                <w:sz w:val="24"/>
                <w:szCs w:val="24"/>
              </w:rPr>
            </w:pPr>
            <w:r>
              <w:rPr>
                <w:sz w:val="24"/>
                <w:szCs w:val="24"/>
              </w:rPr>
              <w:t>Прибыль – расходы - налоги</w:t>
            </w:r>
          </w:p>
        </w:tc>
      </w:tr>
      <w:tr w:rsidR="00B87E2C" w14:paraId="7EA63FEE" w14:textId="77777777" w:rsidTr="00A23553">
        <w:tc>
          <w:tcPr>
            <w:tcW w:w="1982" w:type="dxa"/>
          </w:tcPr>
          <w:p w14:paraId="224F9B3B" w14:textId="38F665B0" w:rsidR="00B87E2C" w:rsidRDefault="00B87E2C" w:rsidP="00B87E2C">
            <w:pPr>
              <w:pStyle w:val="afff1"/>
              <w:ind w:firstLine="0"/>
              <w:rPr>
                <w:sz w:val="24"/>
                <w:szCs w:val="24"/>
              </w:rPr>
            </w:pPr>
            <w:r>
              <w:rPr>
                <w:sz w:val="24"/>
                <w:szCs w:val="24"/>
              </w:rPr>
              <w:t xml:space="preserve">Средние </w:t>
            </w:r>
            <w:r w:rsidR="00C52D2C">
              <w:rPr>
                <w:sz w:val="24"/>
                <w:szCs w:val="24"/>
              </w:rPr>
              <w:t>затраты на проект</w:t>
            </w:r>
          </w:p>
        </w:tc>
        <w:tc>
          <w:tcPr>
            <w:tcW w:w="1982" w:type="dxa"/>
          </w:tcPr>
          <w:p w14:paraId="6302FDA6" w14:textId="1A47CAE0" w:rsidR="00B87E2C" w:rsidRPr="00B87E2C" w:rsidRDefault="00C52D2C" w:rsidP="00B87E2C">
            <w:pPr>
              <w:pStyle w:val="afff1"/>
              <w:ind w:firstLine="0"/>
              <w:rPr>
                <w:sz w:val="24"/>
                <w:szCs w:val="24"/>
              </w:rPr>
            </w:pPr>
            <w:r>
              <w:rPr>
                <w:sz w:val="24"/>
                <w:szCs w:val="24"/>
              </w:rPr>
              <w:t>Снизить издержки на выполнение проектов</w:t>
            </w:r>
          </w:p>
        </w:tc>
        <w:tc>
          <w:tcPr>
            <w:tcW w:w="1418" w:type="dxa"/>
          </w:tcPr>
          <w:p w14:paraId="04C9B3A2" w14:textId="215BC351" w:rsidR="00B87E2C" w:rsidRPr="00B87E2C" w:rsidRDefault="004530D8" w:rsidP="00B87E2C">
            <w:pPr>
              <w:pStyle w:val="afff1"/>
              <w:ind w:firstLine="0"/>
              <w:rPr>
                <w:sz w:val="24"/>
                <w:szCs w:val="24"/>
              </w:rPr>
            </w:pPr>
            <w:r>
              <w:rPr>
                <w:sz w:val="24"/>
                <w:szCs w:val="24"/>
              </w:rPr>
              <w:t>Рубли</w:t>
            </w:r>
          </w:p>
        </w:tc>
        <w:tc>
          <w:tcPr>
            <w:tcW w:w="1843" w:type="dxa"/>
          </w:tcPr>
          <w:p w14:paraId="48FCF7A9" w14:textId="56D2B250" w:rsidR="00B87E2C" w:rsidRPr="00B87E2C" w:rsidRDefault="004530D8" w:rsidP="00B87E2C">
            <w:pPr>
              <w:pStyle w:val="afff1"/>
              <w:ind w:firstLine="0"/>
              <w:rPr>
                <w:sz w:val="24"/>
                <w:szCs w:val="24"/>
              </w:rPr>
            </w:pPr>
            <w:r>
              <w:rPr>
                <w:sz w:val="24"/>
                <w:szCs w:val="24"/>
              </w:rPr>
              <w:t>Месяц / квартал</w:t>
            </w:r>
          </w:p>
        </w:tc>
        <w:tc>
          <w:tcPr>
            <w:tcW w:w="2687" w:type="dxa"/>
          </w:tcPr>
          <w:p w14:paraId="2BB5F5DF" w14:textId="7FB8CB36" w:rsidR="00B87E2C" w:rsidRPr="00B87E2C" w:rsidRDefault="00165A79" w:rsidP="00B87E2C">
            <w:pPr>
              <w:pStyle w:val="afff1"/>
              <w:ind w:firstLine="0"/>
              <w:rPr>
                <w:sz w:val="24"/>
                <w:szCs w:val="24"/>
              </w:rPr>
            </w:pPr>
            <w:r w:rsidRPr="00165A79">
              <w:rPr>
                <w:sz w:val="24"/>
                <w:szCs w:val="24"/>
              </w:rPr>
              <w:t>Сумма всех прямых затрат по проектам / количество проектов</w:t>
            </w:r>
          </w:p>
        </w:tc>
      </w:tr>
      <w:tr w:rsidR="00C52D2C" w14:paraId="72179A82" w14:textId="77777777" w:rsidTr="00A23553">
        <w:tc>
          <w:tcPr>
            <w:tcW w:w="1982" w:type="dxa"/>
          </w:tcPr>
          <w:p w14:paraId="78D16172" w14:textId="4F1D6963" w:rsidR="00C52D2C" w:rsidRDefault="00C52D2C" w:rsidP="00B87E2C">
            <w:pPr>
              <w:pStyle w:val="afff1"/>
              <w:ind w:firstLine="0"/>
              <w:rPr>
                <w:sz w:val="24"/>
                <w:szCs w:val="24"/>
              </w:rPr>
            </w:pPr>
            <w:r>
              <w:rPr>
                <w:sz w:val="24"/>
                <w:szCs w:val="24"/>
              </w:rPr>
              <w:t>Средняя маржинальность по сложным проектам</w:t>
            </w:r>
          </w:p>
        </w:tc>
        <w:tc>
          <w:tcPr>
            <w:tcW w:w="1982" w:type="dxa"/>
          </w:tcPr>
          <w:p w14:paraId="13943925" w14:textId="4A84B481" w:rsidR="00C52D2C" w:rsidRPr="00B87E2C" w:rsidRDefault="00C52D2C" w:rsidP="00B87E2C">
            <w:pPr>
              <w:pStyle w:val="afff1"/>
              <w:ind w:firstLine="0"/>
              <w:rPr>
                <w:sz w:val="24"/>
                <w:szCs w:val="24"/>
              </w:rPr>
            </w:pPr>
            <w:r>
              <w:rPr>
                <w:sz w:val="24"/>
                <w:szCs w:val="24"/>
              </w:rPr>
              <w:t>Повысить рентабельность сложных проектов</w:t>
            </w:r>
          </w:p>
        </w:tc>
        <w:tc>
          <w:tcPr>
            <w:tcW w:w="1418" w:type="dxa"/>
          </w:tcPr>
          <w:p w14:paraId="3860F51E" w14:textId="1E2A8DF3" w:rsidR="00C52D2C" w:rsidRPr="00B87E2C" w:rsidRDefault="004530D8" w:rsidP="00B87E2C">
            <w:pPr>
              <w:pStyle w:val="afff1"/>
              <w:ind w:firstLine="0"/>
              <w:rPr>
                <w:sz w:val="24"/>
                <w:szCs w:val="24"/>
              </w:rPr>
            </w:pPr>
            <w:r>
              <w:rPr>
                <w:sz w:val="24"/>
                <w:szCs w:val="24"/>
              </w:rPr>
              <w:t>Проценты (%)</w:t>
            </w:r>
          </w:p>
        </w:tc>
        <w:tc>
          <w:tcPr>
            <w:tcW w:w="1843" w:type="dxa"/>
          </w:tcPr>
          <w:p w14:paraId="7AA84DF8" w14:textId="64C3A440" w:rsidR="00C52D2C" w:rsidRPr="00B87E2C" w:rsidRDefault="004530D8" w:rsidP="00B87E2C">
            <w:pPr>
              <w:pStyle w:val="afff1"/>
              <w:ind w:firstLine="0"/>
              <w:rPr>
                <w:sz w:val="24"/>
                <w:szCs w:val="24"/>
              </w:rPr>
            </w:pPr>
            <w:r>
              <w:rPr>
                <w:sz w:val="24"/>
                <w:szCs w:val="24"/>
              </w:rPr>
              <w:t>Месяц / квартал</w:t>
            </w:r>
          </w:p>
        </w:tc>
        <w:tc>
          <w:tcPr>
            <w:tcW w:w="2687" w:type="dxa"/>
          </w:tcPr>
          <w:p w14:paraId="25C42DA3" w14:textId="2DA749B5" w:rsidR="00C52D2C" w:rsidRPr="00B87E2C" w:rsidRDefault="00270869" w:rsidP="00B87E2C">
            <w:pPr>
              <w:pStyle w:val="afff1"/>
              <w:ind w:firstLine="0"/>
              <w:rPr>
                <w:sz w:val="24"/>
                <w:szCs w:val="24"/>
              </w:rPr>
            </w:pPr>
            <w:r>
              <w:rPr>
                <w:sz w:val="24"/>
                <w:szCs w:val="24"/>
              </w:rPr>
              <w:t>Сумма(</w:t>
            </w:r>
            <w:r w:rsidRPr="00270869">
              <w:rPr>
                <w:sz w:val="24"/>
                <w:szCs w:val="24"/>
              </w:rPr>
              <w:t>(Доход</w:t>
            </w:r>
            <w:r>
              <w:rPr>
                <w:sz w:val="24"/>
                <w:szCs w:val="24"/>
              </w:rPr>
              <w:t xml:space="preserve"> за проект</w:t>
            </w:r>
            <w:r w:rsidRPr="00270869">
              <w:rPr>
                <w:sz w:val="24"/>
                <w:szCs w:val="24"/>
              </w:rPr>
              <w:t xml:space="preserve"> − Прямые затраты</w:t>
            </w:r>
            <w:r>
              <w:rPr>
                <w:sz w:val="24"/>
                <w:szCs w:val="24"/>
              </w:rPr>
              <w:t xml:space="preserve"> на проект</w:t>
            </w:r>
            <w:r w:rsidRPr="00270869">
              <w:rPr>
                <w:sz w:val="24"/>
                <w:szCs w:val="24"/>
              </w:rPr>
              <w:t>) / Доход</w:t>
            </w:r>
            <w:r>
              <w:rPr>
                <w:sz w:val="24"/>
                <w:szCs w:val="24"/>
              </w:rPr>
              <w:t xml:space="preserve"> за проект</w:t>
            </w:r>
            <w:r w:rsidRPr="00270869">
              <w:rPr>
                <w:sz w:val="24"/>
                <w:szCs w:val="24"/>
              </w:rPr>
              <w:t xml:space="preserve"> × 100%</w:t>
            </w:r>
            <w:r>
              <w:rPr>
                <w:sz w:val="24"/>
                <w:szCs w:val="24"/>
              </w:rPr>
              <w:t>) / количество проектов)</w:t>
            </w:r>
          </w:p>
        </w:tc>
      </w:tr>
      <w:tr w:rsidR="00C52D2C" w14:paraId="41434967" w14:textId="77777777" w:rsidTr="00A23553">
        <w:tc>
          <w:tcPr>
            <w:tcW w:w="1982" w:type="dxa"/>
          </w:tcPr>
          <w:p w14:paraId="262B7D29" w14:textId="4ECCDDB0" w:rsidR="00C52D2C" w:rsidRDefault="00C52D2C" w:rsidP="00B87E2C">
            <w:pPr>
              <w:pStyle w:val="afff1"/>
              <w:ind w:firstLine="0"/>
              <w:rPr>
                <w:sz w:val="24"/>
                <w:szCs w:val="24"/>
              </w:rPr>
            </w:pPr>
            <w:r>
              <w:rPr>
                <w:sz w:val="24"/>
                <w:szCs w:val="24"/>
              </w:rPr>
              <w:t>Среднее время выполнения проекта</w:t>
            </w:r>
          </w:p>
        </w:tc>
        <w:tc>
          <w:tcPr>
            <w:tcW w:w="1982" w:type="dxa"/>
          </w:tcPr>
          <w:p w14:paraId="6D6D5BD1" w14:textId="4DF48FC9" w:rsidR="00C52D2C" w:rsidRPr="00B87E2C" w:rsidRDefault="00C52D2C" w:rsidP="00B87E2C">
            <w:pPr>
              <w:pStyle w:val="afff1"/>
              <w:ind w:firstLine="0"/>
              <w:rPr>
                <w:sz w:val="24"/>
                <w:szCs w:val="24"/>
              </w:rPr>
            </w:pPr>
            <w:r>
              <w:rPr>
                <w:sz w:val="24"/>
                <w:szCs w:val="24"/>
              </w:rPr>
              <w:t>Снизить время выполнения проектов</w:t>
            </w:r>
          </w:p>
        </w:tc>
        <w:tc>
          <w:tcPr>
            <w:tcW w:w="1418" w:type="dxa"/>
          </w:tcPr>
          <w:p w14:paraId="17685D89" w14:textId="1E43EBB2" w:rsidR="00C52D2C" w:rsidRPr="00B87E2C" w:rsidRDefault="004530D8" w:rsidP="00B87E2C">
            <w:pPr>
              <w:pStyle w:val="afff1"/>
              <w:ind w:firstLine="0"/>
              <w:rPr>
                <w:sz w:val="24"/>
                <w:szCs w:val="24"/>
              </w:rPr>
            </w:pPr>
            <w:r>
              <w:rPr>
                <w:sz w:val="24"/>
                <w:szCs w:val="24"/>
              </w:rPr>
              <w:t>Часы</w:t>
            </w:r>
          </w:p>
        </w:tc>
        <w:tc>
          <w:tcPr>
            <w:tcW w:w="1843" w:type="dxa"/>
          </w:tcPr>
          <w:p w14:paraId="19D906F2" w14:textId="698B35FA" w:rsidR="00C52D2C" w:rsidRPr="00B87E2C" w:rsidRDefault="004530D8" w:rsidP="00B87E2C">
            <w:pPr>
              <w:pStyle w:val="afff1"/>
              <w:ind w:firstLine="0"/>
              <w:rPr>
                <w:sz w:val="24"/>
                <w:szCs w:val="24"/>
              </w:rPr>
            </w:pPr>
            <w:r>
              <w:rPr>
                <w:sz w:val="24"/>
                <w:szCs w:val="24"/>
              </w:rPr>
              <w:t>Месяц / квартал</w:t>
            </w:r>
          </w:p>
        </w:tc>
        <w:tc>
          <w:tcPr>
            <w:tcW w:w="2687" w:type="dxa"/>
          </w:tcPr>
          <w:p w14:paraId="35EC31E7" w14:textId="5B7AB1E5" w:rsidR="00C52D2C" w:rsidRPr="00B87E2C" w:rsidRDefault="003C2911" w:rsidP="00B87E2C">
            <w:pPr>
              <w:pStyle w:val="afff1"/>
              <w:ind w:firstLine="0"/>
              <w:rPr>
                <w:sz w:val="24"/>
                <w:szCs w:val="24"/>
              </w:rPr>
            </w:pPr>
            <w:r>
              <w:rPr>
                <w:sz w:val="24"/>
                <w:szCs w:val="24"/>
              </w:rPr>
              <w:t>Сумма(Время выполнения проекта) / количество выполненных проектов</w:t>
            </w:r>
          </w:p>
        </w:tc>
      </w:tr>
      <w:tr w:rsidR="00C52D2C" w14:paraId="5E66224F" w14:textId="77777777" w:rsidTr="00A23553">
        <w:tc>
          <w:tcPr>
            <w:tcW w:w="1982" w:type="dxa"/>
          </w:tcPr>
          <w:p w14:paraId="697CD0D7" w14:textId="6C16F314" w:rsidR="00C52D2C" w:rsidRDefault="00C52D2C" w:rsidP="00B87E2C">
            <w:pPr>
              <w:pStyle w:val="afff1"/>
              <w:ind w:firstLine="0"/>
              <w:rPr>
                <w:sz w:val="24"/>
                <w:szCs w:val="24"/>
              </w:rPr>
            </w:pPr>
            <w:r>
              <w:rPr>
                <w:sz w:val="24"/>
                <w:szCs w:val="24"/>
              </w:rPr>
              <w:t>Количество сложных клиентов</w:t>
            </w:r>
          </w:p>
        </w:tc>
        <w:tc>
          <w:tcPr>
            <w:tcW w:w="1982" w:type="dxa"/>
          </w:tcPr>
          <w:p w14:paraId="7464C9F4" w14:textId="1BD026AA" w:rsidR="00C52D2C" w:rsidRPr="00B87E2C" w:rsidRDefault="00C52D2C" w:rsidP="00B87E2C">
            <w:pPr>
              <w:pStyle w:val="afff1"/>
              <w:ind w:firstLine="0"/>
              <w:rPr>
                <w:sz w:val="24"/>
                <w:szCs w:val="24"/>
              </w:rPr>
            </w:pPr>
            <w:r>
              <w:rPr>
                <w:sz w:val="24"/>
                <w:szCs w:val="24"/>
              </w:rPr>
              <w:t>Выявить сложных клиентов</w:t>
            </w:r>
          </w:p>
        </w:tc>
        <w:tc>
          <w:tcPr>
            <w:tcW w:w="1418" w:type="dxa"/>
          </w:tcPr>
          <w:p w14:paraId="59A48D86" w14:textId="1076B000" w:rsidR="00C52D2C" w:rsidRPr="00B87E2C" w:rsidRDefault="004530D8" w:rsidP="00B87E2C">
            <w:pPr>
              <w:pStyle w:val="afff1"/>
              <w:ind w:firstLine="0"/>
              <w:rPr>
                <w:sz w:val="24"/>
                <w:szCs w:val="24"/>
              </w:rPr>
            </w:pPr>
            <w:r>
              <w:rPr>
                <w:sz w:val="24"/>
                <w:szCs w:val="24"/>
              </w:rPr>
              <w:t>Штуки</w:t>
            </w:r>
          </w:p>
        </w:tc>
        <w:tc>
          <w:tcPr>
            <w:tcW w:w="1843" w:type="dxa"/>
          </w:tcPr>
          <w:p w14:paraId="18D63F80" w14:textId="442C3547" w:rsidR="00C52D2C" w:rsidRPr="00B87E2C" w:rsidRDefault="004530D8" w:rsidP="00B87E2C">
            <w:pPr>
              <w:pStyle w:val="afff1"/>
              <w:ind w:firstLine="0"/>
              <w:rPr>
                <w:sz w:val="24"/>
                <w:szCs w:val="24"/>
              </w:rPr>
            </w:pPr>
            <w:r>
              <w:rPr>
                <w:sz w:val="24"/>
                <w:szCs w:val="24"/>
              </w:rPr>
              <w:t>Месяц / квартал</w:t>
            </w:r>
          </w:p>
        </w:tc>
        <w:tc>
          <w:tcPr>
            <w:tcW w:w="2687" w:type="dxa"/>
          </w:tcPr>
          <w:p w14:paraId="6E4EC19A" w14:textId="68240FC4" w:rsidR="00C52D2C" w:rsidRPr="00B87E2C" w:rsidRDefault="00270869" w:rsidP="00B87E2C">
            <w:pPr>
              <w:pStyle w:val="afff1"/>
              <w:ind w:firstLine="0"/>
              <w:rPr>
                <w:sz w:val="24"/>
                <w:szCs w:val="24"/>
              </w:rPr>
            </w:pPr>
            <w:r>
              <w:rPr>
                <w:sz w:val="24"/>
                <w:szCs w:val="24"/>
              </w:rPr>
              <w:t>Количество клиентов, по проектам для которых дополнительных задач больше 2</w:t>
            </w:r>
          </w:p>
        </w:tc>
      </w:tr>
      <w:tr w:rsidR="00C52D2C" w14:paraId="67988C96" w14:textId="77777777" w:rsidTr="00A23553">
        <w:tc>
          <w:tcPr>
            <w:tcW w:w="1982" w:type="dxa"/>
          </w:tcPr>
          <w:p w14:paraId="4467AEC6" w14:textId="782DC030" w:rsidR="00C52D2C" w:rsidRDefault="00C52D2C" w:rsidP="00B87E2C">
            <w:pPr>
              <w:pStyle w:val="afff1"/>
              <w:ind w:firstLine="0"/>
              <w:rPr>
                <w:sz w:val="24"/>
                <w:szCs w:val="24"/>
              </w:rPr>
            </w:pPr>
            <w:r>
              <w:rPr>
                <w:sz w:val="24"/>
                <w:szCs w:val="24"/>
              </w:rPr>
              <w:t>Количество недогруженных сотрудников</w:t>
            </w:r>
          </w:p>
        </w:tc>
        <w:tc>
          <w:tcPr>
            <w:tcW w:w="1982" w:type="dxa"/>
          </w:tcPr>
          <w:p w14:paraId="58A8C0A3" w14:textId="4FB3001B" w:rsidR="00C52D2C" w:rsidRPr="00B87E2C" w:rsidRDefault="00C52D2C" w:rsidP="00B87E2C">
            <w:pPr>
              <w:pStyle w:val="afff1"/>
              <w:ind w:firstLine="0"/>
              <w:rPr>
                <w:sz w:val="24"/>
                <w:szCs w:val="24"/>
              </w:rPr>
            </w:pPr>
            <w:r>
              <w:rPr>
                <w:sz w:val="24"/>
                <w:szCs w:val="24"/>
              </w:rPr>
              <w:t>Повысить эффективность распределения задач</w:t>
            </w:r>
          </w:p>
        </w:tc>
        <w:tc>
          <w:tcPr>
            <w:tcW w:w="1418" w:type="dxa"/>
          </w:tcPr>
          <w:p w14:paraId="5CF31DD5" w14:textId="179C7D55" w:rsidR="00C52D2C" w:rsidRPr="00B87E2C" w:rsidRDefault="004530D8" w:rsidP="00B87E2C">
            <w:pPr>
              <w:pStyle w:val="afff1"/>
              <w:ind w:firstLine="0"/>
              <w:rPr>
                <w:sz w:val="24"/>
                <w:szCs w:val="24"/>
              </w:rPr>
            </w:pPr>
            <w:r>
              <w:rPr>
                <w:sz w:val="24"/>
                <w:szCs w:val="24"/>
              </w:rPr>
              <w:t>Штуки</w:t>
            </w:r>
          </w:p>
        </w:tc>
        <w:tc>
          <w:tcPr>
            <w:tcW w:w="1843" w:type="dxa"/>
          </w:tcPr>
          <w:p w14:paraId="75CC4E71" w14:textId="1B09A8AA" w:rsidR="00C52D2C" w:rsidRPr="00B87E2C" w:rsidRDefault="004530D8" w:rsidP="00B87E2C">
            <w:pPr>
              <w:pStyle w:val="afff1"/>
              <w:ind w:firstLine="0"/>
              <w:rPr>
                <w:sz w:val="24"/>
                <w:szCs w:val="24"/>
              </w:rPr>
            </w:pPr>
            <w:r>
              <w:rPr>
                <w:sz w:val="24"/>
                <w:szCs w:val="24"/>
              </w:rPr>
              <w:t>Месяц / квартал</w:t>
            </w:r>
          </w:p>
        </w:tc>
        <w:tc>
          <w:tcPr>
            <w:tcW w:w="2687" w:type="dxa"/>
          </w:tcPr>
          <w:p w14:paraId="39EA2BA1" w14:textId="76A19AD3" w:rsidR="00C52D2C" w:rsidRPr="00B87E2C" w:rsidRDefault="00270869" w:rsidP="00B87E2C">
            <w:pPr>
              <w:pStyle w:val="afff1"/>
              <w:ind w:firstLine="0"/>
              <w:rPr>
                <w:sz w:val="24"/>
                <w:szCs w:val="24"/>
              </w:rPr>
            </w:pPr>
            <w:r w:rsidRPr="00270869">
              <w:rPr>
                <w:sz w:val="24"/>
                <w:szCs w:val="24"/>
              </w:rPr>
              <w:t xml:space="preserve">Количество сотрудников, у которых количество задач </w:t>
            </w:r>
            <w:r>
              <w:rPr>
                <w:sz w:val="24"/>
                <w:szCs w:val="24"/>
              </w:rPr>
              <w:t>меньше</w:t>
            </w:r>
            <w:r w:rsidRPr="00270869">
              <w:rPr>
                <w:sz w:val="24"/>
                <w:szCs w:val="24"/>
              </w:rPr>
              <w:t xml:space="preserve"> среднее − σ (стандартное отклонение)</w:t>
            </w:r>
          </w:p>
        </w:tc>
      </w:tr>
      <w:tr w:rsidR="00C52D2C" w14:paraId="765B113D" w14:textId="77777777" w:rsidTr="00A23553">
        <w:tc>
          <w:tcPr>
            <w:tcW w:w="1982" w:type="dxa"/>
          </w:tcPr>
          <w:p w14:paraId="30E8DA9A" w14:textId="764468F7" w:rsidR="00C52D2C" w:rsidRDefault="00C52D2C" w:rsidP="00B87E2C">
            <w:pPr>
              <w:pStyle w:val="afff1"/>
              <w:ind w:firstLine="0"/>
              <w:rPr>
                <w:sz w:val="24"/>
                <w:szCs w:val="24"/>
              </w:rPr>
            </w:pPr>
            <w:r>
              <w:rPr>
                <w:sz w:val="24"/>
                <w:szCs w:val="24"/>
              </w:rPr>
              <w:t>Количество перегруженных сотрудников</w:t>
            </w:r>
          </w:p>
        </w:tc>
        <w:tc>
          <w:tcPr>
            <w:tcW w:w="1982" w:type="dxa"/>
          </w:tcPr>
          <w:p w14:paraId="701723FA" w14:textId="7B49D545" w:rsidR="00C52D2C" w:rsidRPr="00B87E2C" w:rsidRDefault="00C52D2C" w:rsidP="00B87E2C">
            <w:pPr>
              <w:pStyle w:val="afff1"/>
              <w:ind w:firstLine="0"/>
              <w:rPr>
                <w:sz w:val="24"/>
                <w:szCs w:val="24"/>
              </w:rPr>
            </w:pPr>
            <w:r>
              <w:rPr>
                <w:sz w:val="24"/>
                <w:szCs w:val="24"/>
              </w:rPr>
              <w:t>Повысить эффективность распределения задач</w:t>
            </w:r>
          </w:p>
        </w:tc>
        <w:tc>
          <w:tcPr>
            <w:tcW w:w="1418" w:type="dxa"/>
          </w:tcPr>
          <w:p w14:paraId="42CC2C73" w14:textId="246198D0" w:rsidR="00C52D2C" w:rsidRPr="00B87E2C" w:rsidRDefault="004530D8" w:rsidP="00B87E2C">
            <w:pPr>
              <w:pStyle w:val="afff1"/>
              <w:ind w:firstLine="0"/>
              <w:rPr>
                <w:sz w:val="24"/>
                <w:szCs w:val="24"/>
              </w:rPr>
            </w:pPr>
            <w:r>
              <w:rPr>
                <w:sz w:val="24"/>
                <w:szCs w:val="24"/>
              </w:rPr>
              <w:t>Штуки</w:t>
            </w:r>
          </w:p>
        </w:tc>
        <w:tc>
          <w:tcPr>
            <w:tcW w:w="1843" w:type="dxa"/>
          </w:tcPr>
          <w:p w14:paraId="2DD210B8" w14:textId="4B9417AD" w:rsidR="00C52D2C" w:rsidRPr="00B87E2C" w:rsidRDefault="004530D8" w:rsidP="00B87E2C">
            <w:pPr>
              <w:pStyle w:val="afff1"/>
              <w:ind w:firstLine="0"/>
              <w:rPr>
                <w:sz w:val="24"/>
                <w:szCs w:val="24"/>
              </w:rPr>
            </w:pPr>
            <w:r>
              <w:rPr>
                <w:sz w:val="24"/>
                <w:szCs w:val="24"/>
              </w:rPr>
              <w:t>Месяц / квартал</w:t>
            </w:r>
          </w:p>
        </w:tc>
        <w:tc>
          <w:tcPr>
            <w:tcW w:w="2687" w:type="dxa"/>
          </w:tcPr>
          <w:p w14:paraId="6ED82D9F" w14:textId="7F2C8CDD" w:rsidR="00C52D2C" w:rsidRPr="00B87E2C" w:rsidRDefault="00270869" w:rsidP="00B87E2C">
            <w:pPr>
              <w:pStyle w:val="afff1"/>
              <w:ind w:firstLine="0"/>
              <w:rPr>
                <w:sz w:val="24"/>
                <w:szCs w:val="24"/>
              </w:rPr>
            </w:pPr>
            <w:r w:rsidRPr="00270869">
              <w:rPr>
                <w:sz w:val="24"/>
                <w:szCs w:val="24"/>
              </w:rPr>
              <w:t xml:space="preserve">Количество сотрудников, у которых количество задач </w:t>
            </w:r>
            <w:r>
              <w:rPr>
                <w:sz w:val="24"/>
                <w:szCs w:val="24"/>
              </w:rPr>
              <w:t>больше</w:t>
            </w:r>
            <w:r w:rsidRPr="00270869">
              <w:rPr>
                <w:sz w:val="24"/>
                <w:szCs w:val="24"/>
              </w:rPr>
              <w:t xml:space="preserve"> среднее </w:t>
            </w:r>
            <w:r>
              <w:rPr>
                <w:sz w:val="24"/>
                <w:szCs w:val="24"/>
              </w:rPr>
              <w:t>+</w:t>
            </w:r>
            <w:r w:rsidRPr="00270869">
              <w:rPr>
                <w:sz w:val="24"/>
                <w:szCs w:val="24"/>
              </w:rPr>
              <w:t xml:space="preserve"> σ (стандартное отклонение)</w:t>
            </w:r>
          </w:p>
        </w:tc>
      </w:tr>
      <w:tr w:rsidR="00C52D2C" w14:paraId="2A58D591" w14:textId="77777777" w:rsidTr="00A23553">
        <w:tc>
          <w:tcPr>
            <w:tcW w:w="1982" w:type="dxa"/>
          </w:tcPr>
          <w:p w14:paraId="110D37E4" w14:textId="12CB20FB" w:rsidR="00C52D2C" w:rsidRDefault="00C52D2C" w:rsidP="00B87E2C">
            <w:pPr>
              <w:pStyle w:val="afff1"/>
              <w:ind w:firstLine="0"/>
              <w:rPr>
                <w:sz w:val="24"/>
                <w:szCs w:val="24"/>
              </w:rPr>
            </w:pPr>
            <w:r>
              <w:rPr>
                <w:sz w:val="24"/>
                <w:szCs w:val="24"/>
              </w:rPr>
              <w:lastRenderedPageBreak/>
              <w:t>Доля ошибок в отчетах</w:t>
            </w:r>
          </w:p>
        </w:tc>
        <w:tc>
          <w:tcPr>
            <w:tcW w:w="1982" w:type="dxa"/>
          </w:tcPr>
          <w:p w14:paraId="4325F181" w14:textId="2F3CF1DD" w:rsidR="00C52D2C" w:rsidRPr="00B87E2C" w:rsidRDefault="00C52D2C" w:rsidP="00B87E2C">
            <w:pPr>
              <w:pStyle w:val="afff1"/>
              <w:ind w:firstLine="0"/>
              <w:rPr>
                <w:sz w:val="24"/>
                <w:szCs w:val="24"/>
              </w:rPr>
            </w:pPr>
            <w:r>
              <w:rPr>
                <w:sz w:val="24"/>
                <w:szCs w:val="24"/>
              </w:rPr>
              <w:t>Повысить качество анализа задач</w:t>
            </w:r>
          </w:p>
        </w:tc>
        <w:tc>
          <w:tcPr>
            <w:tcW w:w="1418" w:type="dxa"/>
          </w:tcPr>
          <w:p w14:paraId="21AECD3D" w14:textId="238FCE7E" w:rsidR="00C52D2C" w:rsidRPr="00B87E2C" w:rsidRDefault="004530D8" w:rsidP="00B87E2C">
            <w:pPr>
              <w:pStyle w:val="afff1"/>
              <w:ind w:firstLine="0"/>
              <w:rPr>
                <w:sz w:val="24"/>
                <w:szCs w:val="24"/>
              </w:rPr>
            </w:pPr>
            <w:r>
              <w:rPr>
                <w:sz w:val="24"/>
                <w:szCs w:val="24"/>
              </w:rPr>
              <w:t>Проценты (%)</w:t>
            </w:r>
          </w:p>
        </w:tc>
        <w:tc>
          <w:tcPr>
            <w:tcW w:w="1843" w:type="dxa"/>
          </w:tcPr>
          <w:p w14:paraId="4A045BCD" w14:textId="1E40A474" w:rsidR="00C52D2C" w:rsidRPr="00B87E2C" w:rsidRDefault="004530D8" w:rsidP="00B87E2C">
            <w:pPr>
              <w:pStyle w:val="afff1"/>
              <w:ind w:firstLine="0"/>
              <w:rPr>
                <w:sz w:val="24"/>
                <w:szCs w:val="24"/>
              </w:rPr>
            </w:pPr>
            <w:r>
              <w:rPr>
                <w:sz w:val="24"/>
                <w:szCs w:val="24"/>
              </w:rPr>
              <w:t>Месяц / квартал</w:t>
            </w:r>
          </w:p>
        </w:tc>
        <w:tc>
          <w:tcPr>
            <w:tcW w:w="2687" w:type="dxa"/>
          </w:tcPr>
          <w:p w14:paraId="24429B9F" w14:textId="70226C1C" w:rsidR="00C52D2C" w:rsidRPr="00B87E2C" w:rsidRDefault="00270869" w:rsidP="00B87E2C">
            <w:pPr>
              <w:pStyle w:val="afff1"/>
              <w:ind w:firstLine="0"/>
              <w:rPr>
                <w:sz w:val="24"/>
                <w:szCs w:val="24"/>
              </w:rPr>
            </w:pPr>
            <w:r>
              <w:rPr>
                <w:sz w:val="24"/>
                <w:szCs w:val="24"/>
              </w:rPr>
              <w:t>Количество корректных показателей в отчете / общее количество показателей в отчете</w:t>
            </w:r>
          </w:p>
        </w:tc>
      </w:tr>
      <w:tr w:rsidR="00C52D2C" w14:paraId="6CAE8CEB" w14:textId="77777777" w:rsidTr="00A23553">
        <w:tc>
          <w:tcPr>
            <w:tcW w:w="1982" w:type="dxa"/>
          </w:tcPr>
          <w:p w14:paraId="2CEC2285" w14:textId="748947CB" w:rsidR="00C52D2C" w:rsidRDefault="00C52D2C" w:rsidP="00B87E2C">
            <w:pPr>
              <w:pStyle w:val="afff1"/>
              <w:ind w:firstLine="0"/>
              <w:rPr>
                <w:sz w:val="24"/>
                <w:szCs w:val="24"/>
              </w:rPr>
            </w:pPr>
            <w:r>
              <w:rPr>
                <w:sz w:val="24"/>
                <w:szCs w:val="24"/>
              </w:rPr>
              <w:t>Среднее время на анализ задач</w:t>
            </w:r>
          </w:p>
        </w:tc>
        <w:tc>
          <w:tcPr>
            <w:tcW w:w="1982" w:type="dxa"/>
          </w:tcPr>
          <w:p w14:paraId="79F5053B" w14:textId="51CE43AC" w:rsidR="00C52D2C" w:rsidRPr="00B87E2C" w:rsidRDefault="00C52D2C" w:rsidP="00B87E2C">
            <w:pPr>
              <w:pStyle w:val="afff1"/>
              <w:ind w:firstLine="0"/>
              <w:rPr>
                <w:sz w:val="24"/>
                <w:szCs w:val="24"/>
              </w:rPr>
            </w:pPr>
            <w:r>
              <w:rPr>
                <w:sz w:val="24"/>
                <w:szCs w:val="24"/>
              </w:rPr>
              <w:t>Сократить время на анализ задач</w:t>
            </w:r>
          </w:p>
        </w:tc>
        <w:tc>
          <w:tcPr>
            <w:tcW w:w="1418" w:type="dxa"/>
          </w:tcPr>
          <w:p w14:paraId="47D69C1F" w14:textId="1290E91B" w:rsidR="00C52D2C" w:rsidRPr="00B87E2C" w:rsidRDefault="004530D8" w:rsidP="00B87E2C">
            <w:pPr>
              <w:pStyle w:val="afff1"/>
              <w:ind w:firstLine="0"/>
              <w:rPr>
                <w:sz w:val="24"/>
                <w:szCs w:val="24"/>
              </w:rPr>
            </w:pPr>
            <w:r>
              <w:rPr>
                <w:sz w:val="24"/>
                <w:szCs w:val="24"/>
              </w:rPr>
              <w:t>Часы</w:t>
            </w:r>
          </w:p>
        </w:tc>
        <w:tc>
          <w:tcPr>
            <w:tcW w:w="1843" w:type="dxa"/>
          </w:tcPr>
          <w:p w14:paraId="0F303C7D" w14:textId="12124238" w:rsidR="00C52D2C" w:rsidRPr="00B87E2C" w:rsidRDefault="004530D8" w:rsidP="00B87E2C">
            <w:pPr>
              <w:pStyle w:val="afff1"/>
              <w:ind w:firstLine="0"/>
              <w:rPr>
                <w:sz w:val="24"/>
                <w:szCs w:val="24"/>
              </w:rPr>
            </w:pPr>
            <w:r>
              <w:rPr>
                <w:sz w:val="24"/>
                <w:szCs w:val="24"/>
              </w:rPr>
              <w:t>Месяц / квартал</w:t>
            </w:r>
          </w:p>
        </w:tc>
        <w:tc>
          <w:tcPr>
            <w:tcW w:w="2687" w:type="dxa"/>
          </w:tcPr>
          <w:p w14:paraId="488D381D" w14:textId="160EB259" w:rsidR="00C52D2C" w:rsidRPr="00B87E2C" w:rsidRDefault="00270869" w:rsidP="00B87E2C">
            <w:pPr>
              <w:pStyle w:val="afff1"/>
              <w:ind w:firstLine="0"/>
              <w:rPr>
                <w:sz w:val="24"/>
                <w:szCs w:val="24"/>
              </w:rPr>
            </w:pPr>
            <w:r>
              <w:rPr>
                <w:sz w:val="24"/>
                <w:szCs w:val="24"/>
              </w:rPr>
              <w:t>Сумма</w:t>
            </w:r>
            <w:r w:rsidRPr="00270869">
              <w:rPr>
                <w:sz w:val="24"/>
                <w:szCs w:val="24"/>
              </w:rPr>
              <w:t>(Время анализа</w:t>
            </w:r>
            <w:r w:rsidR="007307A8">
              <w:rPr>
                <w:sz w:val="24"/>
                <w:szCs w:val="24"/>
              </w:rPr>
              <w:t xml:space="preserve"> задач</w:t>
            </w:r>
            <w:r w:rsidRPr="00270869">
              <w:rPr>
                <w:sz w:val="24"/>
                <w:szCs w:val="24"/>
              </w:rPr>
              <w:t xml:space="preserve">) / Количество </w:t>
            </w:r>
            <w:r>
              <w:rPr>
                <w:sz w:val="24"/>
                <w:szCs w:val="24"/>
              </w:rPr>
              <w:t>проведенных анализов</w:t>
            </w:r>
            <w:r w:rsidR="00DE236B">
              <w:rPr>
                <w:sz w:val="24"/>
                <w:szCs w:val="24"/>
              </w:rPr>
              <w:t xml:space="preserve"> задач</w:t>
            </w:r>
          </w:p>
        </w:tc>
      </w:tr>
      <w:tr w:rsidR="00C52D2C" w14:paraId="5A23F01D" w14:textId="77777777" w:rsidTr="00A23553">
        <w:tc>
          <w:tcPr>
            <w:tcW w:w="1982" w:type="dxa"/>
          </w:tcPr>
          <w:p w14:paraId="0781DF49" w14:textId="75FADCD9" w:rsidR="00C52D2C" w:rsidRDefault="00C52D2C" w:rsidP="00B87E2C">
            <w:pPr>
              <w:pStyle w:val="afff1"/>
              <w:ind w:firstLine="0"/>
              <w:rPr>
                <w:sz w:val="24"/>
                <w:szCs w:val="24"/>
              </w:rPr>
            </w:pPr>
            <w:r>
              <w:rPr>
                <w:sz w:val="24"/>
                <w:szCs w:val="24"/>
              </w:rPr>
              <w:t>Доля автоматизированных процессов</w:t>
            </w:r>
          </w:p>
        </w:tc>
        <w:tc>
          <w:tcPr>
            <w:tcW w:w="1982" w:type="dxa"/>
          </w:tcPr>
          <w:p w14:paraId="1C5F9C48" w14:textId="7FA843D3" w:rsidR="00C52D2C" w:rsidRPr="00B87E2C" w:rsidRDefault="00C52D2C" w:rsidP="00B87E2C">
            <w:pPr>
              <w:pStyle w:val="afff1"/>
              <w:ind w:firstLine="0"/>
              <w:rPr>
                <w:sz w:val="24"/>
                <w:szCs w:val="24"/>
              </w:rPr>
            </w:pPr>
            <w:r>
              <w:rPr>
                <w:sz w:val="24"/>
                <w:szCs w:val="24"/>
              </w:rPr>
              <w:t>Автоматизировать процессы анализа</w:t>
            </w:r>
          </w:p>
        </w:tc>
        <w:tc>
          <w:tcPr>
            <w:tcW w:w="1418" w:type="dxa"/>
          </w:tcPr>
          <w:p w14:paraId="1AFB48CE" w14:textId="3DDA7429" w:rsidR="00C52D2C" w:rsidRPr="00B87E2C" w:rsidRDefault="004530D8" w:rsidP="00B87E2C">
            <w:pPr>
              <w:pStyle w:val="afff1"/>
              <w:ind w:firstLine="0"/>
              <w:rPr>
                <w:sz w:val="24"/>
                <w:szCs w:val="24"/>
              </w:rPr>
            </w:pPr>
            <w:r>
              <w:rPr>
                <w:sz w:val="24"/>
                <w:szCs w:val="24"/>
              </w:rPr>
              <w:t>Проценты (%)</w:t>
            </w:r>
          </w:p>
        </w:tc>
        <w:tc>
          <w:tcPr>
            <w:tcW w:w="1843" w:type="dxa"/>
          </w:tcPr>
          <w:p w14:paraId="3524C7BA" w14:textId="543F0124" w:rsidR="00C52D2C" w:rsidRPr="00B87E2C" w:rsidRDefault="004530D8" w:rsidP="00B87E2C">
            <w:pPr>
              <w:pStyle w:val="afff1"/>
              <w:ind w:firstLine="0"/>
              <w:rPr>
                <w:sz w:val="24"/>
                <w:szCs w:val="24"/>
              </w:rPr>
            </w:pPr>
            <w:r>
              <w:rPr>
                <w:sz w:val="24"/>
                <w:szCs w:val="24"/>
              </w:rPr>
              <w:t>Месяц / квартал</w:t>
            </w:r>
          </w:p>
        </w:tc>
        <w:tc>
          <w:tcPr>
            <w:tcW w:w="2687" w:type="dxa"/>
          </w:tcPr>
          <w:p w14:paraId="5F0EE995" w14:textId="00BBB041" w:rsidR="00C52D2C" w:rsidRPr="00B87E2C" w:rsidRDefault="00270869" w:rsidP="00B87E2C">
            <w:pPr>
              <w:pStyle w:val="afff1"/>
              <w:ind w:firstLine="0"/>
              <w:rPr>
                <w:sz w:val="24"/>
                <w:szCs w:val="24"/>
              </w:rPr>
            </w:pPr>
            <w:r>
              <w:rPr>
                <w:sz w:val="24"/>
                <w:szCs w:val="24"/>
              </w:rPr>
              <w:t>(Количество автоматизированных процессов / общее количество процессов) * 100%</w:t>
            </w:r>
          </w:p>
        </w:tc>
      </w:tr>
    </w:tbl>
    <w:p w14:paraId="0A36A524" w14:textId="77777777" w:rsidR="00B87E2C" w:rsidRDefault="00B87E2C" w:rsidP="003967CD">
      <w:pPr>
        <w:pStyle w:val="afff1"/>
      </w:pPr>
    </w:p>
    <w:p w14:paraId="128EC380" w14:textId="77777777" w:rsidR="00E05F74" w:rsidRDefault="00E05F74" w:rsidP="00E05F74">
      <w:pPr>
        <w:pStyle w:val="a3"/>
      </w:pPr>
      <w:bookmarkStart w:id="140" w:name="_Toc196473559"/>
      <w:bookmarkStart w:id="141" w:name="_Toc197685302"/>
      <w:bookmarkStart w:id="142" w:name="_Toc200812190"/>
      <w:r>
        <w:t>Описание контрольного примера реализации проекта</w:t>
      </w:r>
      <w:bookmarkEnd w:id="140"/>
      <w:bookmarkEnd w:id="141"/>
      <w:bookmarkEnd w:id="142"/>
    </w:p>
    <w:p w14:paraId="528C1D48" w14:textId="3BA8835C" w:rsidR="00897540" w:rsidRDefault="00897540" w:rsidP="00897540">
      <w:pPr>
        <w:pStyle w:val="aff2"/>
      </w:pPr>
      <w:r>
        <w:t xml:space="preserve">Компания имеет проект в сервисе </w:t>
      </w:r>
      <w:r>
        <w:rPr>
          <w:lang w:val="en-US"/>
        </w:rPr>
        <w:t>Asana</w:t>
      </w:r>
      <w:r w:rsidRPr="00897540">
        <w:t xml:space="preserve">. </w:t>
      </w:r>
      <w:r>
        <w:t xml:space="preserve">Проект без задач представлен на рисунке </w:t>
      </w:r>
      <w:r w:rsidR="006C3848">
        <w:t>Д</w:t>
      </w:r>
      <w:r>
        <w:t>.1</w:t>
      </w:r>
      <w:r w:rsidR="00547FA8">
        <w:t>.</w:t>
      </w:r>
    </w:p>
    <w:p w14:paraId="6689C499" w14:textId="6391BE4E" w:rsidR="00547FA8" w:rsidRDefault="00547FA8" w:rsidP="00897540">
      <w:pPr>
        <w:pStyle w:val="aff2"/>
      </w:pPr>
      <w:r>
        <w:t xml:space="preserve">При обнаружении дополнительной задачи сотрудник отела проектов заполняет данные о ней. Ввод дополнительной задачи представлен на рисунке </w:t>
      </w:r>
      <w:r w:rsidR="006C3848">
        <w:t>Д</w:t>
      </w:r>
      <w:r>
        <w:t>.2.</w:t>
      </w:r>
    </w:p>
    <w:p w14:paraId="46004E9F" w14:textId="23303D5D" w:rsidR="00547FA8" w:rsidRPr="00695E14" w:rsidRDefault="00547FA8" w:rsidP="00897540">
      <w:pPr>
        <w:pStyle w:val="aff2"/>
      </w:pPr>
      <w:r>
        <w:t xml:space="preserve">При сохранении задачи она автоматически передается сервису </w:t>
      </w:r>
      <w:r>
        <w:rPr>
          <w:lang w:val="en-US"/>
        </w:rPr>
        <w:t>Asana</w:t>
      </w:r>
      <w:r w:rsidRPr="00547FA8">
        <w:t xml:space="preserve">. </w:t>
      </w:r>
      <w:r>
        <w:t xml:space="preserve">Проект с новой задачей представлен на рисунке </w:t>
      </w:r>
      <w:r w:rsidR="006C3848">
        <w:t>Д</w:t>
      </w:r>
      <w:r>
        <w:t>.3.</w:t>
      </w:r>
    </w:p>
    <w:p w14:paraId="6FD2AD48" w14:textId="2A042AD2" w:rsidR="00547FA8" w:rsidRDefault="00547FA8" w:rsidP="00897540">
      <w:pPr>
        <w:pStyle w:val="aff2"/>
      </w:pPr>
      <w:r>
        <w:t>При работе с задачей сотрудник перемещает ее в колонках канбан-доски, изменяя её статус</w:t>
      </w:r>
      <w:r w:rsidR="006B32FB" w:rsidRPr="006B32FB">
        <w:t xml:space="preserve"> (</w:t>
      </w:r>
      <w:r w:rsidR="004C048C">
        <w:t>Рисунок Д.</w:t>
      </w:r>
      <w:r w:rsidR="006B32FB">
        <w:t>4)</w:t>
      </w:r>
      <w:r>
        <w:t xml:space="preserve">. Программное средство получает информацию об изменении статуса и при формировании отчета за соответствующий период отображаются актуальные данные о задаче. Отчет о нагрузке на сотрудника представлен на рисунке </w:t>
      </w:r>
      <w:r w:rsidR="006C3848">
        <w:t>Д</w:t>
      </w:r>
      <w:r>
        <w:t>.</w:t>
      </w:r>
      <w:r w:rsidR="001172E2">
        <w:t>5</w:t>
      </w:r>
      <w:r>
        <w:t>.</w:t>
      </w:r>
    </w:p>
    <w:p w14:paraId="369A1FC2" w14:textId="74CC8597" w:rsidR="00547FA8" w:rsidRDefault="00547FA8" w:rsidP="00897540">
      <w:pPr>
        <w:pStyle w:val="aff2"/>
      </w:pPr>
      <w:r>
        <w:t xml:space="preserve">При завершении работы над задачей сотрудник удаляет её в сервисе </w:t>
      </w:r>
      <w:r>
        <w:rPr>
          <w:lang w:val="en-US"/>
        </w:rPr>
        <w:t>Asana</w:t>
      </w:r>
      <w:r w:rsidR="00453706">
        <w:t xml:space="preserve"> (</w:t>
      </w:r>
      <w:r w:rsidR="004C048C">
        <w:t>Рисунок Д.</w:t>
      </w:r>
      <w:r w:rsidR="00453706">
        <w:t>6)</w:t>
      </w:r>
      <w:r w:rsidRPr="00547FA8">
        <w:t>.</w:t>
      </w:r>
      <w:r>
        <w:t xml:space="preserve"> Программное средство получает информацию об этом событии и устанавливает на соответствующую задачу отметку о завершении. Благодаря этому в отчете отображается информация о завершенной задаче, а также остается возможность отслеживания её изменений при формировани</w:t>
      </w:r>
      <w:r w:rsidR="005B51BB">
        <w:t>и</w:t>
      </w:r>
      <w:r>
        <w:t xml:space="preserve"> отчета за прошедшие периоды. Отчет о нагрузке на сотрудника с завершенной задачей представлен на рисунке </w:t>
      </w:r>
      <w:r w:rsidR="006C3848">
        <w:t>Д</w:t>
      </w:r>
      <w:r>
        <w:t>.</w:t>
      </w:r>
      <w:r w:rsidR="00453706">
        <w:t>7</w:t>
      </w:r>
      <w:r>
        <w:t>.</w:t>
      </w:r>
    </w:p>
    <w:p w14:paraId="23FB6267" w14:textId="384FD2B3" w:rsidR="002969AF" w:rsidRPr="00547FA8" w:rsidRDefault="002969AF" w:rsidP="00897540">
      <w:pPr>
        <w:pStyle w:val="aff2"/>
      </w:pPr>
      <w:r>
        <w:lastRenderedPageBreak/>
        <w:t>Данный пример показывает</w:t>
      </w:r>
      <w:r w:rsidR="001172E2">
        <w:t>,</w:t>
      </w:r>
      <w:r>
        <w:t xml:space="preserve"> как программное средство позволяет отслеживать актуальное состояние задач.</w:t>
      </w:r>
    </w:p>
    <w:p w14:paraId="09EEB8AE" w14:textId="77777777" w:rsidR="00E05F74" w:rsidRDefault="00E05F74" w:rsidP="00E05F74">
      <w:r>
        <w:br w:type="page"/>
      </w:r>
    </w:p>
    <w:p w14:paraId="129C7859" w14:textId="77777777" w:rsidR="008E1FB0" w:rsidRDefault="008E1FB0" w:rsidP="008E1FB0">
      <w:pPr>
        <w:pStyle w:val="a2"/>
        <w:numPr>
          <w:ilvl w:val="0"/>
          <w:numId w:val="0"/>
        </w:numPr>
        <w:jc w:val="center"/>
      </w:pPr>
      <w:bookmarkStart w:id="143" w:name="_Toc198548933"/>
      <w:bookmarkStart w:id="144" w:name="_Toc200812191"/>
      <w:r w:rsidRPr="003D28AE">
        <w:lastRenderedPageBreak/>
        <w:t>Заключение</w:t>
      </w:r>
      <w:bookmarkEnd w:id="143"/>
      <w:bookmarkEnd w:id="144"/>
    </w:p>
    <w:p w14:paraId="3DF78FBB" w14:textId="77777777" w:rsidR="00BC2B6B" w:rsidRDefault="00BC2B6B" w:rsidP="00493318">
      <w:pPr>
        <w:pStyle w:val="afff1"/>
      </w:pPr>
    </w:p>
    <w:p w14:paraId="2A10A5F7" w14:textId="7CCDFAFC" w:rsidR="00BC2B6B" w:rsidRDefault="00BC2B6B" w:rsidP="00BC2B6B">
      <w:pPr>
        <w:pStyle w:val="afff1"/>
      </w:pPr>
      <w:r>
        <w:t>В ходе выполнения выпускной квалификационной работы была решена задача автоматизации процесса учета проектных задач в ООО «Восток ИТ». Были проанализированы текущие бизнес-процессы предприятия, выявлены основные проблемы, связанные с высокой долей ручной обработки данных, риском возникновения ошибок и дублированием информации при использовании сервисов Яндекс Формы и Excel</w:t>
      </w:r>
      <w:r w:rsidR="0077553E">
        <w:t xml:space="preserve"> в процессах анализа задач проектов</w:t>
      </w:r>
      <w:r>
        <w:t>. На основании проведенного анализа была спроектирован</w:t>
      </w:r>
      <w:r w:rsidR="00332755">
        <w:t>о</w:t>
      </w:r>
      <w:r>
        <w:t xml:space="preserve"> и реализован</w:t>
      </w:r>
      <w:r w:rsidR="00332755">
        <w:t xml:space="preserve">о </w:t>
      </w:r>
      <w:r w:rsidR="009313B8">
        <w:t>веб-приложение</w:t>
      </w:r>
      <w:r>
        <w:t>, обеспечивающ</w:t>
      </w:r>
      <w:r w:rsidR="00332755">
        <w:t>ее</w:t>
      </w:r>
      <w:r>
        <w:t xml:space="preserve"> автоматизированн</w:t>
      </w:r>
      <w:r w:rsidR="00332755">
        <w:t>ую</w:t>
      </w:r>
      <w:r>
        <w:t xml:space="preserve"> интеграцию с сервисом Asana, сбор и обработку данных, а также формирование </w:t>
      </w:r>
      <w:r w:rsidR="00332755">
        <w:t>сводных</w:t>
      </w:r>
      <w:r>
        <w:t xml:space="preserve"> отчетов.</w:t>
      </w:r>
    </w:p>
    <w:p w14:paraId="4E6F2E88" w14:textId="09F6402A" w:rsidR="00BC2B6B" w:rsidRDefault="00BC2B6B" w:rsidP="00BC2B6B">
      <w:pPr>
        <w:pStyle w:val="afff1"/>
      </w:pPr>
      <w:r>
        <w:t>В рамках реализации использовался функционально-ориентированный подход и построены модели бизнес-процессов в нотации IDEF0, а также информационные модели в нотации DFD и IDEF1X.</w:t>
      </w:r>
    </w:p>
    <w:p w14:paraId="0FBB8B90" w14:textId="77777777" w:rsidR="009313B8" w:rsidRDefault="00332755" w:rsidP="009313B8">
      <w:pPr>
        <w:pStyle w:val="afff1"/>
      </w:pPr>
      <w:r>
        <w:t>П</w:t>
      </w:r>
      <w:r w:rsidR="00BC2B6B">
        <w:t>редложенно</w:t>
      </w:r>
      <w:r>
        <w:t>е</w:t>
      </w:r>
      <w:r w:rsidR="00BC2B6B">
        <w:t xml:space="preserve"> решени</w:t>
      </w:r>
      <w:r>
        <w:t>е</w:t>
      </w:r>
      <w:r w:rsidR="00BC2B6B">
        <w:t xml:space="preserve"> </w:t>
      </w:r>
      <w:r>
        <w:t>представляет собой</w:t>
      </w:r>
      <w:r w:rsidR="00BC2B6B">
        <w:t xml:space="preserve"> </w:t>
      </w:r>
      <w:r w:rsidR="009313B8">
        <w:t>программное средство</w:t>
      </w:r>
      <w:r w:rsidR="00BC2B6B">
        <w:t>, адаптированн</w:t>
      </w:r>
      <w:r w:rsidR="009313B8">
        <w:t>ое</w:t>
      </w:r>
      <w:r w:rsidR="00BC2B6B">
        <w:t xml:space="preserve"> под внутренние процессы компании, без необходимости замены существующих сервисов управления проектами. Программное средство способно не только отображать текущую загрузку сотрудников, но и сохранять историю задач, что делает возможным проведение анализа</w:t>
      </w:r>
      <w:r>
        <w:t xml:space="preserve"> истории задач</w:t>
      </w:r>
      <w:r w:rsidR="00BC2B6B">
        <w:t xml:space="preserve"> и выявление тенденций в распределении нагрузки.</w:t>
      </w:r>
    </w:p>
    <w:p w14:paraId="60263B53" w14:textId="28E5D58D" w:rsidR="00BC2B6B" w:rsidRDefault="009313B8" w:rsidP="00BC2B6B">
      <w:pPr>
        <w:pStyle w:val="afff1"/>
      </w:pPr>
      <w:r>
        <w:t>Экономический эффект от внедрения выражается в снижении трудозатрат на формирование отчетности, сокращении числа ошибок, повышении качества и скорости принятия управленческих решений и, как следствие, повышения скорости выполнения проектов и увеличения прибыли компании.</w:t>
      </w:r>
    </w:p>
    <w:p w14:paraId="4E55C7D8" w14:textId="07BF4986" w:rsidR="00BC2B6B" w:rsidRDefault="00BC2B6B" w:rsidP="00BC2B6B">
      <w:pPr>
        <w:pStyle w:val="afff1"/>
      </w:pPr>
      <w:r>
        <w:t>Разработанное программное средство было внедрено в компании ООО «Восток ИТ». Потенциальные направления совершенствования включают расширение существующих отчетов и добавления новых, добавления визуализации в виде графиков и интеграции с другими системами.</w:t>
      </w:r>
    </w:p>
    <w:p w14:paraId="7EE2B2F6" w14:textId="47826792" w:rsidR="008E1FB0" w:rsidRDefault="00BC2B6B" w:rsidP="00375EDF">
      <w:pPr>
        <w:pStyle w:val="afff1"/>
      </w:pPr>
      <w:r>
        <w:t xml:space="preserve">Таким образом, </w:t>
      </w:r>
      <w:r w:rsidR="00375EDF">
        <w:t xml:space="preserve">в ходе выполнения выпускной квалификационной работы решены </w:t>
      </w:r>
      <w:r>
        <w:t xml:space="preserve">поставленные </w:t>
      </w:r>
      <w:r w:rsidR="009313B8">
        <w:t>задачи</w:t>
      </w:r>
      <w:r w:rsidR="00375EDF">
        <w:t xml:space="preserve"> и достигнута поставленная цель</w:t>
      </w:r>
      <w:r>
        <w:t>.</w:t>
      </w:r>
      <w:r w:rsidR="008E1FB0">
        <w:br w:type="page"/>
      </w:r>
    </w:p>
    <w:p w14:paraId="59F87D27" w14:textId="77777777" w:rsidR="008E1FB0" w:rsidRDefault="008E1FB0" w:rsidP="00C14941">
      <w:pPr>
        <w:pStyle w:val="a2"/>
        <w:numPr>
          <w:ilvl w:val="0"/>
          <w:numId w:val="0"/>
        </w:numPr>
        <w:jc w:val="center"/>
      </w:pPr>
      <w:bookmarkStart w:id="145" w:name="_Toc196473561"/>
      <w:bookmarkStart w:id="146" w:name="_Toc198548934"/>
      <w:bookmarkStart w:id="147" w:name="_Toc200812192"/>
      <w:r>
        <w:lastRenderedPageBreak/>
        <w:t>Список литературы</w:t>
      </w:r>
      <w:bookmarkEnd w:id="145"/>
      <w:bookmarkEnd w:id="146"/>
      <w:bookmarkEnd w:id="147"/>
    </w:p>
    <w:p w14:paraId="2CE62FB0" w14:textId="77777777" w:rsidR="008E1FB0" w:rsidRDefault="008E1FB0" w:rsidP="008E1FB0">
      <w:pPr>
        <w:pStyle w:val="aff2"/>
      </w:pPr>
    </w:p>
    <w:p w14:paraId="15C049B5" w14:textId="77777777" w:rsidR="008E1FB0" w:rsidRPr="009F3150" w:rsidRDefault="008E1FB0" w:rsidP="00C14941">
      <w:pPr>
        <w:pStyle w:val="aff2"/>
        <w:ind w:firstLine="0"/>
        <w:jc w:val="center"/>
        <w:rPr>
          <w:b/>
          <w:bCs/>
        </w:rPr>
      </w:pPr>
      <w:r>
        <w:rPr>
          <w:b/>
          <w:bCs/>
        </w:rPr>
        <w:t>Нормативно-справочные документы</w:t>
      </w:r>
    </w:p>
    <w:p w14:paraId="0CD86545" w14:textId="77777777" w:rsidR="008E1FB0" w:rsidRDefault="008E1FB0">
      <w:pPr>
        <w:pStyle w:val="aff2"/>
        <w:numPr>
          <w:ilvl w:val="0"/>
          <w:numId w:val="15"/>
        </w:numPr>
      </w:pPr>
      <w:r>
        <w:t>ГОСТ Р ИСО/МЭК 12207–2010. Информационная технология. Системная и программная инженерия. Процессы жизненного цикла программных средств. — Введ. 2012–03–01. — М. : Стандартинформ, 2011. — 105 с.</w:t>
      </w:r>
    </w:p>
    <w:p w14:paraId="64B1CA9A" w14:textId="77777777" w:rsidR="008E1FB0" w:rsidRDefault="008E1FB0">
      <w:pPr>
        <w:pStyle w:val="aff2"/>
        <w:numPr>
          <w:ilvl w:val="0"/>
          <w:numId w:val="15"/>
        </w:numPr>
      </w:pPr>
      <w:r w:rsidRPr="002E68A4">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 Введ. 2004–07–01. – М.: Стандартинформ, 2004. – 23 с.</w:t>
      </w:r>
    </w:p>
    <w:p w14:paraId="13B65B2D" w14:textId="77777777" w:rsidR="008E1FB0" w:rsidRDefault="008E1FB0">
      <w:pPr>
        <w:pStyle w:val="aff2"/>
        <w:numPr>
          <w:ilvl w:val="0"/>
          <w:numId w:val="15"/>
        </w:numPr>
      </w:pPr>
      <w:r>
        <w:t>ГОСТ 2.105–2019. Единая система конструкторской документации. Общие требования к текстовым документам. — Введ. 2019–07–01. — М. : Стандартинформ, 2019. — 40 с.</w:t>
      </w:r>
    </w:p>
    <w:p w14:paraId="55D49008" w14:textId="77777777" w:rsidR="008E1FB0" w:rsidRDefault="008E1FB0">
      <w:pPr>
        <w:pStyle w:val="aff2"/>
        <w:numPr>
          <w:ilvl w:val="0"/>
          <w:numId w:val="15"/>
        </w:numPr>
      </w:pPr>
      <w:r>
        <w:t>ГОСТ 7.32–2017. Система стандартов по информации, библиотечному и издательскому делу. Отчет о научно-исследовательской работе. Структура и правила оформления. — Введ. 2018–01–01. — М. : Стандартинформ, 2017. — 28 с.</w:t>
      </w:r>
    </w:p>
    <w:p w14:paraId="56A67612" w14:textId="77777777" w:rsidR="008E1FB0" w:rsidRDefault="008E1FB0" w:rsidP="008E1FB0">
      <w:pPr>
        <w:pStyle w:val="aff2"/>
      </w:pPr>
    </w:p>
    <w:p w14:paraId="4B0C7159" w14:textId="77777777" w:rsidR="008E1FB0" w:rsidRDefault="008E1FB0" w:rsidP="00C14941">
      <w:pPr>
        <w:pStyle w:val="aff2"/>
        <w:ind w:firstLine="0"/>
        <w:jc w:val="center"/>
        <w:rPr>
          <w:b/>
          <w:bCs/>
        </w:rPr>
      </w:pPr>
      <w:r>
        <w:rPr>
          <w:b/>
          <w:bCs/>
        </w:rPr>
        <w:t>Учебная и научная литература</w:t>
      </w:r>
    </w:p>
    <w:p w14:paraId="376530E2" w14:textId="77777777" w:rsidR="008E1FB0" w:rsidRDefault="008E1FB0">
      <w:pPr>
        <w:pStyle w:val="aff2"/>
        <w:numPr>
          <w:ilvl w:val="0"/>
          <w:numId w:val="15"/>
        </w:numPr>
      </w:pPr>
      <w:bookmarkStart w:id="148" w:name="_Ref197684218"/>
      <w:bookmarkStart w:id="149" w:name="_Ref197683339"/>
      <w:r w:rsidRPr="000730CB">
        <w:t>Аниче М.</w:t>
      </w:r>
      <w:r>
        <w:t xml:space="preserve"> </w:t>
      </w:r>
      <w:r w:rsidRPr="000730CB">
        <w:t>Простое объектно-ориентированное проектирование: чистый и гибкий код</w:t>
      </w:r>
      <w:r>
        <w:t xml:space="preserve"> – </w:t>
      </w:r>
      <w:r w:rsidRPr="005470BF">
        <w:t>Издательский дом «Питер»</w:t>
      </w:r>
      <w:r>
        <w:t>, 2025 – 224 с.</w:t>
      </w:r>
      <w:bookmarkEnd w:id="148"/>
    </w:p>
    <w:p w14:paraId="401127DE" w14:textId="77777777" w:rsidR="008E1FB0" w:rsidRDefault="008E1FB0">
      <w:pPr>
        <w:pStyle w:val="aff2"/>
        <w:numPr>
          <w:ilvl w:val="0"/>
          <w:numId w:val="15"/>
        </w:numPr>
      </w:pPr>
      <w:r>
        <w:t xml:space="preserve">Шестаков А.В., Орехова Е.Л. </w:t>
      </w:r>
      <w:r>
        <w:rPr>
          <w:lang w:val="en-US"/>
        </w:rPr>
        <w:t>UML</w:t>
      </w:r>
      <w:r>
        <w:t xml:space="preserve">, </w:t>
      </w:r>
      <w:r>
        <w:rPr>
          <w:lang w:val="en-US"/>
        </w:rPr>
        <w:t>IDEF</w:t>
      </w:r>
      <w:r>
        <w:t xml:space="preserve">, </w:t>
      </w:r>
      <w:r>
        <w:rPr>
          <w:lang w:val="en-US"/>
        </w:rPr>
        <w:t>BPMN</w:t>
      </w:r>
      <w:r>
        <w:t>: методы моделирования бизнес-процессов и проектирования ИС. – М.: Инфра-М, 2018. – 326 с.</w:t>
      </w:r>
      <w:bookmarkEnd w:id="149"/>
      <w:r>
        <w:t xml:space="preserve"> </w:t>
      </w:r>
    </w:p>
    <w:p w14:paraId="6D333A59" w14:textId="77777777" w:rsidR="008E1FB0" w:rsidRPr="00F64AE5" w:rsidRDefault="008E1FB0">
      <w:pPr>
        <w:pStyle w:val="aff2"/>
        <w:numPr>
          <w:ilvl w:val="0"/>
          <w:numId w:val="15"/>
        </w:numPr>
      </w:pPr>
      <w:r>
        <w:t>Хэлл К., Датта А. Проектирование информационных систем. – СПб.: Питер, 2019. – 416 с.</w:t>
      </w:r>
    </w:p>
    <w:p w14:paraId="61526C34" w14:textId="77777777" w:rsidR="008E1FB0" w:rsidRDefault="008E1FB0">
      <w:pPr>
        <w:pStyle w:val="aff2"/>
        <w:numPr>
          <w:ilvl w:val="0"/>
          <w:numId w:val="15"/>
        </w:numPr>
      </w:pPr>
      <w:r>
        <w:t>Котельникова А.В., Гончарова Н.И. Управление проектами. Учебник и практикум. – М.: Юрайт, 2022. – 364 с.</w:t>
      </w:r>
    </w:p>
    <w:p w14:paraId="320DFB1B" w14:textId="77777777" w:rsidR="008E1FB0" w:rsidRPr="00F64AE5" w:rsidRDefault="008E1FB0">
      <w:pPr>
        <w:pStyle w:val="aff2"/>
        <w:numPr>
          <w:ilvl w:val="0"/>
          <w:numId w:val="15"/>
        </w:numPr>
      </w:pPr>
      <w:r>
        <w:t>Локшин Б.С., Дементьев В.И. Управление ИТ-проектами: методология, практика, контроль. – М.: КНОРУС, 2021. – 312 с.</w:t>
      </w:r>
    </w:p>
    <w:p w14:paraId="5D670A15" w14:textId="77777777" w:rsidR="008E1FB0" w:rsidRDefault="008E1FB0">
      <w:pPr>
        <w:pStyle w:val="aff2"/>
        <w:numPr>
          <w:ilvl w:val="0"/>
          <w:numId w:val="15"/>
        </w:numPr>
      </w:pPr>
      <w:r>
        <w:t xml:space="preserve">Бурда А.Ю., Капустина О.А. Управление ИТ-проектами в гибридной среде: </w:t>
      </w:r>
      <w:r>
        <w:rPr>
          <w:lang w:val="en-US"/>
        </w:rPr>
        <w:t>Agile</w:t>
      </w:r>
      <w:r>
        <w:t xml:space="preserve">, </w:t>
      </w:r>
      <w:r>
        <w:rPr>
          <w:lang w:val="en-US"/>
        </w:rPr>
        <w:t>Waterfall</w:t>
      </w:r>
      <w:r>
        <w:t xml:space="preserve">, </w:t>
      </w:r>
      <w:r>
        <w:rPr>
          <w:lang w:val="en-US"/>
        </w:rPr>
        <w:t>MS</w:t>
      </w:r>
      <w:r w:rsidRPr="00F64AE5">
        <w:t xml:space="preserve"> </w:t>
      </w:r>
      <w:r>
        <w:rPr>
          <w:lang w:val="en-US"/>
        </w:rPr>
        <w:t>Project</w:t>
      </w:r>
      <w:r>
        <w:t>. – М.: Юрайт, 2022. – 310 с.</w:t>
      </w:r>
    </w:p>
    <w:p w14:paraId="54FAA836" w14:textId="77777777" w:rsidR="008E1FB0" w:rsidRDefault="008E1FB0">
      <w:pPr>
        <w:pStyle w:val="aff2"/>
        <w:numPr>
          <w:ilvl w:val="0"/>
          <w:numId w:val="15"/>
        </w:numPr>
      </w:pPr>
      <w:r>
        <w:lastRenderedPageBreak/>
        <w:t>Назаров А.И., Шевченко Л.Н. Проектирование информационных систем. Учебник для вузов. – М.: Форум, 2020. – 368 с.</w:t>
      </w:r>
    </w:p>
    <w:p w14:paraId="2F13FEA1" w14:textId="77777777" w:rsidR="008E1FB0" w:rsidRDefault="008E1FB0">
      <w:pPr>
        <w:pStyle w:val="aff2"/>
        <w:numPr>
          <w:ilvl w:val="0"/>
          <w:numId w:val="15"/>
        </w:numPr>
      </w:pPr>
      <w:bookmarkStart w:id="150" w:name="_Ref197685306"/>
      <w:r>
        <w:t>Гвоздева Т. В., Баллод Б. А. Проектирование информационных систем: методы и средства структурно-функционального проектирования: практикум: учебное пособие для СПО. — 3-е изд., стер. — Санкт-Петербург: Лань, 2024. — 148 с.</w:t>
      </w:r>
      <w:bookmarkEnd w:id="150"/>
    </w:p>
    <w:p w14:paraId="2D1C2641" w14:textId="77777777" w:rsidR="008E1FB0" w:rsidRDefault="008E1FB0">
      <w:pPr>
        <w:pStyle w:val="aff2"/>
        <w:numPr>
          <w:ilvl w:val="0"/>
          <w:numId w:val="15"/>
        </w:numPr>
      </w:pPr>
      <w:r>
        <w:t>Хаммер М., Чампи Дж. Реинжиниринг корпорации: Манифест революции в бизнесе. – М.: Альпина Паблишер, 2018. – 332 с.</w:t>
      </w:r>
    </w:p>
    <w:p w14:paraId="2BF45532" w14:textId="77777777" w:rsidR="008E1FB0" w:rsidRDefault="008E1FB0">
      <w:pPr>
        <w:pStyle w:val="aff2"/>
        <w:numPr>
          <w:ilvl w:val="0"/>
          <w:numId w:val="15"/>
        </w:numPr>
      </w:pPr>
      <w:r>
        <w:t xml:space="preserve">Титов В.А., Костров А.Н. Методология и практика оценки эффективности ИТ-проектов. — СПб.: Питер, 2019. — 240 с. </w:t>
      </w:r>
    </w:p>
    <w:p w14:paraId="577520E0" w14:textId="77777777" w:rsidR="008E1FB0" w:rsidRDefault="008E1FB0">
      <w:pPr>
        <w:pStyle w:val="aff2"/>
        <w:numPr>
          <w:ilvl w:val="0"/>
          <w:numId w:val="15"/>
        </w:numPr>
      </w:pPr>
      <w:r>
        <w:t xml:space="preserve">Лапин В.В. Экономика информационных систем: оценка эффективности и стоимости проектов. — М.: КНОРУС, 2020. — 272 с. </w:t>
      </w:r>
    </w:p>
    <w:p w14:paraId="437B16AE" w14:textId="77777777" w:rsidR="008E1FB0" w:rsidRDefault="008E1FB0">
      <w:pPr>
        <w:pStyle w:val="aff2"/>
        <w:numPr>
          <w:ilvl w:val="0"/>
          <w:numId w:val="15"/>
        </w:numPr>
      </w:pPr>
      <w:r>
        <w:t xml:space="preserve">Поллард Б., Бомбакова П. </w:t>
      </w:r>
      <w:r w:rsidRPr="00223118">
        <w:t>HTTP/2 в действии</w:t>
      </w:r>
      <w:r>
        <w:t xml:space="preserve">. – </w:t>
      </w:r>
      <w:r w:rsidRPr="00223118">
        <w:t>ДМ</w:t>
      </w:r>
      <w:r>
        <w:t>К-</w:t>
      </w:r>
      <w:r w:rsidRPr="00223118">
        <w:t>Пресс</w:t>
      </w:r>
      <w:r>
        <w:t>, 2021 – 424 с.</w:t>
      </w:r>
    </w:p>
    <w:p w14:paraId="6421DADD" w14:textId="77777777" w:rsidR="008E1FB0" w:rsidRPr="00FF2954" w:rsidRDefault="008E1FB0" w:rsidP="008E1FB0">
      <w:pPr>
        <w:pStyle w:val="aff2"/>
        <w:jc w:val="center"/>
      </w:pPr>
    </w:p>
    <w:p w14:paraId="01D63F55" w14:textId="77777777" w:rsidR="008E1FB0" w:rsidRPr="00AA006F" w:rsidRDefault="008E1FB0" w:rsidP="00C14941">
      <w:pPr>
        <w:pStyle w:val="aff2"/>
        <w:ind w:firstLine="0"/>
        <w:jc w:val="center"/>
        <w:rPr>
          <w:sz w:val="24"/>
          <w:szCs w:val="24"/>
        </w:rPr>
      </w:pPr>
      <w:r>
        <w:rPr>
          <w:b/>
          <w:bCs/>
        </w:rPr>
        <w:t>Электронные ресурсы</w:t>
      </w:r>
    </w:p>
    <w:p w14:paraId="13485AB3" w14:textId="722DC61C" w:rsidR="008E1FB0" w:rsidRPr="00957C23" w:rsidRDefault="008E1FB0">
      <w:pPr>
        <w:pStyle w:val="aff2"/>
        <w:numPr>
          <w:ilvl w:val="0"/>
          <w:numId w:val="15"/>
        </w:numPr>
        <w:rPr>
          <w:rStyle w:val="af2"/>
          <w:color w:val="auto"/>
          <w:u w:val="none"/>
        </w:rPr>
      </w:pPr>
      <w:bookmarkStart w:id="151" w:name="_Ref196831281"/>
      <w:r w:rsidRPr="007F1328">
        <w:t>Официальный сайт Первый Бит [Электронный ресурс].</w:t>
      </w:r>
      <w:r>
        <w:t xml:space="preserve"> –</w:t>
      </w:r>
      <w:r w:rsidRPr="007F1328">
        <w:t xml:space="preserve"> Режим доступа: </w:t>
      </w:r>
      <w:hyperlink r:id="rId32" w:history="1">
        <w:r w:rsidRPr="00AE3452">
          <w:rPr>
            <w:rStyle w:val="af2"/>
            <w:lang w:val="en-US"/>
          </w:rPr>
          <w:t>https</w:t>
        </w:r>
        <w:r w:rsidRPr="00AE3452">
          <w:rPr>
            <w:rStyle w:val="af2"/>
          </w:rPr>
          <w:t>://</w:t>
        </w:r>
        <w:r w:rsidRPr="00AE3452">
          <w:rPr>
            <w:rStyle w:val="af2"/>
            <w:lang w:val="en-US"/>
          </w:rPr>
          <w:t>vladivostok</w:t>
        </w:r>
        <w:r w:rsidRPr="00AE3452">
          <w:rPr>
            <w:rStyle w:val="af2"/>
          </w:rPr>
          <w:t>.1</w:t>
        </w:r>
        <w:r w:rsidRPr="00AE3452">
          <w:rPr>
            <w:rStyle w:val="af2"/>
            <w:lang w:val="en-US"/>
          </w:rPr>
          <w:t>cbit</w:t>
        </w:r>
        <w:r w:rsidRPr="00AE3452">
          <w:rPr>
            <w:rStyle w:val="af2"/>
          </w:rPr>
          <w:t>.</w:t>
        </w:r>
        <w:r w:rsidRPr="00AE3452">
          <w:rPr>
            <w:rStyle w:val="af2"/>
            <w:lang w:val="en-US"/>
          </w:rPr>
          <w:t>ru</w:t>
        </w:r>
        <w:r w:rsidRPr="00AE3452">
          <w:rPr>
            <w:rStyle w:val="af2"/>
          </w:rPr>
          <w:t>/</w:t>
        </w:r>
      </w:hyperlink>
      <w:bookmarkEnd w:id="151"/>
    </w:p>
    <w:p w14:paraId="59CC4F0F" w14:textId="1AF33E79" w:rsidR="008E1FB0" w:rsidRPr="002D280A" w:rsidRDefault="008E1FB0">
      <w:pPr>
        <w:pStyle w:val="aff2"/>
        <w:numPr>
          <w:ilvl w:val="0"/>
          <w:numId w:val="15"/>
        </w:numPr>
      </w:pPr>
      <w:bookmarkStart w:id="152" w:name="_Ref196910077"/>
      <w:r>
        <w:t xml:space="preserve">Официальный сайт </w:t>
      </w:r>
      <w:r>
        <w:rPr>
          <w:lang w:val="en-US"/>
        </w:rPr>
        <w:t>Asana</w:t>
      </w:r>
      <w:r w:rsidRPr="002D280A">
        <w:t xml:space="preserve"> [</w:t>
      </w:r>
      <w:r>
        <w:t>Электронный ресурс</w:t>
      </w:r>
      <w:r w:rsidRPr="002D280A">
        <w:t>]</w:t>
      </w:r>
      <w:r>
        <w:t xml:space="preserve">. – Режим доступа: </w:t>
      </w:r>
      <w:hyperlink r:id="rId33" w:history="1">
        <w:r w:rsidRPr="00F40608">
          <w:rPr>
            <w:rStyle w:val="af2"/>
          </w:rPr>
          <w:t>https://asana.com/ru</w:t>
        </w:r>
      </w:hyperlink>
      <w:bookmarkEnd w:id="152"/>
    </w:p>
    <w:p w14:paraId="0E01CE9D" w14:textId="1F0156DF" w:rsidR="008E1FB0" w:rsidRDefault="008E1FB0">
      <w:pPr>
        <w:pStyle w:val="aff2"/>
        <w:numPr>
          <w:ilvl w:val="0"/>
          <w:numId w:val="15"/>
        </w:numPr>
      </w:pPr>
      <w:bookmarkStart w:id="153" w:name="_Ref196910088"/>
      <w:r>
        <w:t xml:space="preserve">Официальный сайт </w:t>
      </w:r>
      <w:r>
        <w:rPr>
          <w:lang w:val="en-US"/>
        </w:rPr>
        <w:t>Jira</w:t>
      </w:r>
      <w:r w:rsidRPr="002D280A">
        <w:t xml:space="preserve"> [</w:t>
      </w:r>
      <w:r>
        <w:t>Электронный ресурс</w:t>
      </w:r>
      <w:r w:rsidRPr="002D280A">
        <w:t>]</w:t>
      </w:r>
      <w:r>
        <w:t xml:space="preserve">. – Режим доступа: </w:t>
      </w:r>
      <w:hyperlink r:id="rId34" w:history="1">
        <w:r w:rsidRPr="00F40608">
          <w:rPr>
            <w:rStyle w:val="af2"/>
          </w:rPr>
          <w:t>https://www.atlassian.com/software/jira</w:t>
        </w:r>
      </w:hyperlink>
      <w:bookmarkEnd w:id="153"/>
    </w:p>
    <w:p w14:paraId="7660208B" w14:textId="2A9EDC38" w:rsidR="008E1FB0" w:rsidRPr="00B67447" w:rsidRDefault="008E1FB0">
      <w:pPr>
        <w:pStyle w:val="aff2"/>
        <w:numPr>
          <w:ilvl w:val="0"/>
          <w:numId w:val="15"/>
        </w:numPr>
        <w:rPr>
          <w:rStyle w:val="af2"/>
          <w:color w:val="auto"/>
          <w:u w:val="none"/>
        </w:rPr>
      </w:pPr>
      <w:bookmarkStart w:id="154" w:name="_Ref196910095"/>
      <w:r>
        <w:t xml:space="preserve">Официальный сайт ПланФикс </w:t>
      </w:r>
      <w:r w:rsidRPr="002D280A">
        <w:t>[</w:t>
      </w:r>
      <w:r>
        <w:t>Электронный ресурс</w:t>
      </w:r>
      <w:r w:rsidRPr="002D280A">
        <w:t xml:space="preserve">]. </w:t>
      </w:r>
      <w:r>
        <w:t>–</w:t>
      </w:r>
      <w:r w:rsidRPr="002D280A">
        <w:t xml:space="preserve"> </w:t>
      </w:r>
      <w:r>
        <w:t xml:space="preserve">Режим доступа: </w:t>
      </w:r>
      <w:hyperlink r:id="rId35" w:history="1">
        <w:r w:rsidRPr="00F40608">
          <w:rPr>
            <w:rStyle w:val="af2"/>
          </w:rPr>
          <w:t>https://planfix.ru/</w:t>
        </w:r>
        <w:r w:rsidRPr="00F40608">
          <w:rPr>
            <w:rStyle w:val="af2"/>
            <w:lang w:val="en-US"/>
          </w:rPr>
          <w:t>main</w:t>
        </w:r>
        <w:r w:rsidRPr="00F40608">
          <w:rPr>
            <w:rStyle w:val="af2"/>
          </w:rPr>
          <w:t>/</w:t>
        </w:r>
      </w:hyperlink>
      <w:bookmarkEnd w:id="154"/>
    </w:p>
    <w:p w14:paraId="60CD6796" w14:textId="6FEB1A39" w:rsidR="008E1FB0" w:rsidRDefault="008E1FB0">
      <w:pPr>
        <w:pStyle w:val="aff2"/>
        <w:numPr>
          <w:ilvl w:val="0"/>
          <w:numId w:val="15"/>
        </w:numPr>
      </w:pPr>
      <w:r w:rsidRPr="00B67447">
        <w:t>Лучшие канбан-доски: онлайн-инструменты для ведения проектов</w:t>
      </w:r>
      <w:r>
        <w:t xml:space="preserve"> </w:t>
      </w:r>
      <w:r w:rsidRPr="00B67447">
        <w:t>[Электронный ресурс]. – Режим доступа:</w:t>
      </w:r>
      <w:r>
        <w:t xml:space="preserve"> </w:t>
      </w:r>
      <w:hyperlink r:id="rId36" w:history="1">
        <w:r w:rsidRPr="00CD7F7C">
          <w:rPr>
            <w:rStyle w:val="af2"/>
          </w:rPr>
          <w:t>https://www.leadertask.ru/blog/kanban-doska</w:t>
        </w:r>
      </w:hyperlink>
    </w:p>
    <w:p w14:paraId="430BBF55" w14:textId="7790FEB5" w:rsidR="008E1FB0" w:rsidRPr="00075BA0" w:rsidRDefault="008E1FB0">
      <w:pPr>
        <w:pStyle w:val="aff2"/>
        <w:numPr>
          <w:ilvl w:val="0"/>
          <w:numId w:val="15"/>
        </w:numPr>
      </w:pPr>
      <w:r w:rsidRPr="00075BA0">
        <w:t xml:space="preserve">RUP методология разработки </w:t>
      </w:r>
      <w:r w:rsidRPr="002D280A">
        <w:t>[</w:t>
      </w:r>
      <w:r>
        <w:t>Электронный ресурс</w:t>
      </w:r>
      <w:r w:rsidRPr="002D280A">
        <w:t xml:space="preserve">]. </w:t>
      </w:r>
      <w:r>
        <w:t>–</w:t>
      </w:r>
      <w:r w:rsidRPr="002D280A">
        <w:t xml:space="preserve"> </w:t>
      </w:r>
      <w:r>
        <w:t>Режим доступа:</w:t>
      </w:r>
      <w:r w:rsidRPr="00075BA0">
        <w:t xml:space="preserve"> </w:t>
      </w:r>
      <w:hyperlink r:id="rId37" w:history="1">
        <w:r w:rsidRPr="00CD7F7C">
          <w:rPr>
            <w:rStyle w:val="af2"/>
          </w:rPr>
          <w:t>https://qaevolution.ru/metodologiya-menedzhment/rup/</w:t>
        </w:r>
      </w:hyperlink>
    </w:p>
    <w:p w14:paraId="34B7F18D" w14:textId="57A30907" w:rsidR="008E1FB0" w:rsidRPr="00380987" w:rsidRDefault="008E1FB0">
      <w:pPr>
        <w:pStyle w:val="aff2"/>
        <w:numPr>
          <w:ilvl w:val="0"/>
          <w:numId w:val="15"/>
        </w:numPr>
      </w:pPr>
      <w:r w:rsidRPr="00B313D8">
        <w:t>RUP (Rational Unified Process)</w:t>
      </w:r>
      <w:r>
        <w:rPr>
          <w:lang w:val="en-US"/>
        </w:rPr>
        <w:t xml:space="preserve"> </w:t>
      </w:r>
      <w:r w:rsidRPr="00B313D8">
        <w:t>[Электронный ресурс]. – Режим доступа:</w:t>
      </w:r>
      <w:r>
        <w:rPr>
          <w:lang w:val="en-US"/>
        </w:rPr>
        <w:t xml:space="preserve"> </w:t>
      </w:r>
      <w:hyperlink r:id="rId38" w:history="1">
        <w:r w:rsidRPr="00CD7F7C">
          <w:rPr>
            <w:rStyle w:val="af2"/>
            <w:lang w:val="en-US"/>
          </w:rPr>
          <w:t>https://appmaster.io/ru/glossary/rup-rational-unified-process-ru</w:t>
        </w:r>
      </w:hyperlink>
    </w:p>
    <w:p w14:paraId="0FBA879E" w14:textId="662C1B28" w:rsidR="008E1FB0" w:rsidRDefault="008E1FB0">
      <w:pPr>
        <w:pStyle w:val="aff2"/>
        <w:numPr>
          <w:ilvl w:val="0"/>
          <w:numId w:val="15"/>
        </w:numPr>
      </w:pPr>
      <w:r>
        <w:rPr>
          <w:lang w:val="en-US"/>
        </w:rPr>
        <w:lastRenderedPageBreak/>
        <w:t>Asana</w:t>
      </w:r>
      <w:r w:rsidRPr="00380987">
        <w:t xml:space="preserve"> API</w:t>
      </w:r>
      <w:r>
        <w:t xml:space="preserve"> </w:t>
      </w:r>
      <w:r>
        <w:rPr>
          <w:lang w:val="en-US"/>
        </w:rPr>
        <w:t>Reference</w:t>
      </w:r>
      <w:r w:rsidRPr="00EB579B">
        <w:t xml:space="preserve"> </w:t>
      </w:r>
      <w:r w:rsidRPr="00380987">
        <w:t>[Электронный ресурс]. – Режим доступа:</w:t>
      </w:r>
      <w:r>
        <w:t xml:space="preserve"> </w:t>
      </w:r>
      <w:hyperlink r:id="rId39" w:history="1">
        <w:r w:rsidRPr="00CD7F7C">
          <w:rPr>
            <w:rStyle w:val="af2"/>
          </w:rPr>
          <w:t>https://developers.asana.com/reference/rest-api-reference</w:t>
        </w:r>
      </w:hyperlink>
    </w:p>
    <w:p w14:paraId="01F16044" w14:textId="2B7C8EB6" w:rsidR="008E1FB0" w:rsidRPr="007F1328" w:rsidRDefault="008E1FB0">
      <w:pPr>
        <w:pStyle w:val="aff2"/>
        <w:numPr>
          <w:ilvl w:val="0"/>
          <w:numId w:val="15"/>
        </w:numPr>
      </w:pPr>
      <w:bookmarkStart w:id="155" w:name="_Ref200810625"/>
      <w:r>
        <w:t xml:space="preserve">Документация по Project. Документация по Project для администраторов и ИТ-специалистов </w:t>
      </w:r>
      <w:r w:rsidRPr="008750C5">
        <w:t>[Электронный ресурс]. – Режим доступа:</w:t>
      </w:r>
      <w:r>
        <w:t xml:space="preserve"> </w:t>
      </w:r>
      <w:hyperlink r:id="rId40" w:history="1">
        <w:r w:rsidRPr="00CD7F7C">
          <w:rPr>
            <w:rStyle w:val="af2"/>
          </w:rPr>
          <w:t>https://learn.microsoft.com/ru-ru/project/</w:t>
        </w:r>
      </w:hyperlink>
      <w:bookmarkEnd w:id="155"/>
    </w:p>
    <w:p w14:paraId="2406B618" w14:textId="77777777" w:rsidR="008E1FB0" w:rsidRDefault="008E1FB0" w:rsidP="008E1FB0">
      <w:pPr>
        <w:rPr>
          <w:b/>
          <w:bCs/>
          <w:szCs w:val="24"/>
        </w:rPr>
      </w:pPr>
      <w:r>
        <w:br w:type="page"/>
      </w:r>
    </w:p>
    <w:p w14:paraId="308482B3" w14:textId="77777777" w:rsidR="008E1FB0" w:rsidRDefault="008E1FB0" w:rsidP="00C14941">
      <w:pPr>
        <w:pStyle w:val="a2"/>
        <w:numPr>
          <w:ilvl w:val="0"/>
          <w:numId w:val="0"/>
        </w:numPr>
        <w:jc w:val="center"/>
      </w:pPr>
      <w:bookmarkStart w:id="156" w:name="_Toc196473562"/>
      <w:bookmarkStart w:id="157" w:name="_Toc198548935"/>
      <w:bookmarkStart w:id="158" w:name="_Toc200812193"/>
      <w:r>
        <w:lastRenderedPageBreak/>
        <w:t>Приложение А</w:t>
      </w:r>
      <w:bookmarkEnd w:id="156"/>
      <w:bookmarkEnd w:id="157"/>
      <w:bookmarkEnd w:id="158"/>
    </w:p>
    <w:p w14:paraId="751007BF" w14:textId="5FF3C94C" w:rsidR="00695E14" w:rsidRPr="00695E14" w:rsidRDefault="00695E14" w:rsidP="00695E14">
      <w:pPr>
        <w:pStyle w:val="aff2"/>
        <w:ind w:firstLine="0"/>
        <w:jc w:val="center"/>
        <w:rPr>
          <w:b/>
          <w:bCs/>
        </w:rPr>
      </w:pPr>
      <w:r>
        <w:rPr>
          <w:b/>
          <w:bCs/>
        </w:rPr>
        <w:t>Модель бизнес-процессов «</w:t>
      </w:r>
      <w:r>
        <w:rPr>
          <w:b/>
          <w:bCs/>
          <w:lang w:val="en-US"/>
        </w:rPr>
        <w:t>AS</w:t>
      </w:r>
      <w:r w:rsidRPr="00695E14">
        <w:rPr>
          <w:b/>
          <w:bCs/>
        </w:rPr>
        <w:t>-</w:t>
      </w:r>
      <w:r>
        <w:rPr>
          <w:b/>
          <w:bCs/>
          <w:lang w:val="en-US"/>
        </w:rPr>
        <w:t>IS</w:t>
      </w:r>
      <w:r>
        <w:rPr>
          <w:b/>
          <w:bCs/>
        </w:rPr>
        <w:t>»</w:t>
      </w:r>
    </w:p>
    <w:p w14:paraId="6696DE8C" w14:textId="77777777" w:rsidR="008E1FB0" w:rsidRPr="00BC7C9F" w:rsidRDefault="008E1FB0" w:rsidP="008E1FB0">
      <w:pPr>
        <w:pStyle w:val="aff2"/>
      </w:pPr>
    </w:p>
    <w:p w14:paraId="44E492AD" w14:textId="23F23092" w:rsidR="008E1FB0" w:rsidRDefault="0060403A" w:rsidP="008E1FB0">
      <w:pPr>
        <w:pStyle w:val="aff2"/>
        <w:keepNext/>
        <w:ind w:firstLine="0"/>
        <w:jc w:val="center"/>
      </w:pPr>
      <w:r>
        <w:rPr>
          <w:noProof/>
        </w:rPr>
        <w:drawing>
          <wp:inline distT="0" distB="0" distL="0" distR="0" wp14:anchorId="2A25B2C8" wp14:editId="00E831B0">
            <wp:extent cx="6300470" cy="3460115"/>
            <wp:effectExtent l="0" t="0" r="508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0470" cy="3460115"/>
                    </a:xfrm>
                    <a:prstGeom prst="rect">
                      <a:avLst/>
                    </a:prstGeom>
                    <a:noFill/>
                    <a:ln>
                      <a:noFill/>
                    </a:ln>
                  </pic:spPr>
                </pic:pic>
              </a:graphicData>
            </a:graphic>
          </wp:inline>
        </w:drawing>
      </w:r>
    </w:p>
    <w:p w14:paraId="0FDBCD51" w14:textId="77632891" w:rsidR="008E1FB0" w:rsidRDefault="008E1FB0" w:rsidP="008E1FB0">
      <w:pPr>
        <w:pStyle w:val="aff7"/>
      </w:pPr>
      <w:r>
        <w:t>Рисунок А.</w:t>
      </w:r>
      <w:r>
        <w:fldChar w:fldCharType="begin"/>
      </w:r>
      <w:r>
        <w:instrText xml:space="preserve"> SEQ Рисунок_А. \* ARABIC </w:instrText>
      </w:r>
      <w:r>
        <w:fldChar w:fldCharType="separate"/>
      </w:r>
      <w:r w:rsidR="003C1F10">
        <w:rPr>
          <w:noProof/>
        </w:rPr>
        <w:t>1</w:t>
      </w:r>
      <w:r>
        <w:fldChar w:fldCharType="end"/>
      </w:r>
      <w:r>
        <w:t xml:space="preserve"> – Декомпозиция процесса «Работа с клиентами»</w:t>
      </w:r>
    </w:p>
    <w:p w14:paraId="7E60676D" w14:textId="07BAD75D" w:rsidR="008E1FB0" w:rsidRDefault="0060403A" w:rsidP="008E1FB0">
      <w:pPr>
        <w:pStyle w:val="aff2"/>
        <w:keepNext/>
        <w:ind w:firstLine="0"/>
        <w:jc w:val="center"/>
      </w:pPr>
      <w:r>
        <w:rPr>
          <w:noProof/>
        </w:rPr>
        <w:drawing>
          <wp:inline distT="0" distB="0" distL="0" distR="0" wp14:anchorId="0D008143" wp14:editId="20AC5D39">
            <wp:extent cx="6300470" cy="3491865"/>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0470" cy="3491865"/>
                    </a:xfrm>
                    <a:prstGeom prst="rect">
                      <a:avLst/>
                    </a:prstGeom>
                    <a:noFill/>
                    <a:ln>
                      <a:noFill/>
                    </a:ln>
                  </pic:spPr>
                </pic:pic>
              </a:graphicData>
            </a:graphic>
          </wp:inline>
        </w:drawing>
      </w:r>
    </w:p>
    <w:p w14:paraId="536CB9FB" w14:textId="0F7CA1BE" w:rsidR="008E1FB0" w:rsidRDefault="008E1FB0" w:rsidP="008E1FB0">
      <w:pPr>
        <w:pStyle w:val="aff7"/>
      </w:pPr>
      <w:r>
        <w:t>Рисунок А.</w:t>
      </w:r>
      <w:r>
        <w:fldChar w:fldCharType="begin"/>
      </w:r>
      <w:r>
        <w:instrText xml:space="preserve"> SEQ Рисунок_А. \* ARABIC </w:instrText>
      </w:r>
      <w:r>
        <w:fldChar w:fldCharType="separate"/>
      </w:r>
      <w:r w:rsidR="003C1F10">
        <w:rPr>
          <w:noProof/>
        </w:rPr>
        <w:t>2</w:t>
      </w:r>
      <w:r>
        <w:fldChar w:fldCharType="end"/>
      </w:r>
      <w:r>
        <w:t xml:space="preserve"> – </w:t>
      </w:r>
      <w:r w:rsidRPr="00D16946">
        <w:t>Декомпозиция процесса «</w:t>
      </w:r>
      <w:r>
        <w:t>Проектирование решений</w:t>
      </w:r>
      <w:r w:rsidRPr="00D16946">
        <w:t>»</w:t>
      </w:r>
    </w:p>
    <w:p w14:paraId="0D27B5EB" w14:textId="413EA772" w:rsidR="008E1FB0" w:rsidRDefault="0060403A" w:rsidP="008E1FB0">
      <w:pPr>
        <w:pStyle w:val="aff2"/>
        <w:keepNext/>
        <w:ind w:firstLine="0"/>
        <w:jc w:val="center"/>
      </w:pPr>
      <w:r>
        <w:rPr>
          <w:noProof/>
        </w:rPr>
        <w:lastRenderedPageBreak/>
        <w:drawing>
          <wp:inline distT="0" distB="0" distL="0" distR="0" wp14:anchorId="75B2ECA9" wp14:editId="5A9918FE">
            <wp:extent cx="6300470" cy="3474085"/>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0470" cy="3474085"/>
                    </a:xfrm>
                    <a:prstGeom prst="rect">
                      <a:avLst/>
                    </a:prstGeom>
                    <a:noFill/>
                    <a:ln>
                      <a:noFill/>
                    </a:ln>
                  </pic:spPr>
                </pic:pic>
              </a:graphicData>
            </a:graphic>
          </wp:inline>
        </w:drawing>
      </w:r>
    </w:p>
    <w:p w14:paraId="477AA2C8" w14:textId="2ED773A3" w:rsidR="008E1FB0" w:rsidRDefault="008E1FB0" w:rsidP="008E1FB0">
      <w:pPr>
        <w:pStyle w:val="aff7"/>
      </w:pPr>
      <w:r>
        <w:t>Рисунок А.</w:t>
      </w:r>
      <w:r>
        <w:fldChar w:fldCharType="begin"/>
      </w:r>
      <w:r>
        <w:instrText xml:space="preserve"> SEQ Рисунок_А. \* ARABIC </w:instrText>
      </w:r>
      <w:r>
        <w:fldChar w:fldCharType="separate"/>
      </w:r>
      <w:r w:rsidR="003C1F10">
        <w:rPr>
          <w:noProof/>
        </w:rPr>
        <w:t>3</w:t>
      </w:r>
      <w:r>
        <w:fldChar w:fldCharType="end"/>
      </w:r>
      <w:r>
        <w:t xml:space="preserve"> – </w:t>
      </w:r>
      <w:r w:rsidRPr="007E5B5B">
        <w:t>Декомпозиция процесса «</w:t>
      </w:r>
      <w:r>
        <w:t>Разработка и внедрение</w:t>
      </w:r>
      <w:r w:rsidRPr="007E5B5B">
        <w:t>»</w:t>
      </w:r>
    </w:p>
    <w:p w14:paraId="46C3A527" w14:textId="49C17249" w:rsidR="008E1FB0" w:rsidRDefault="0060403A" w:rsidP="008E1FB0">
      <w:pPr>
        <w:pStyle w:val="aff2"/>
        <w:keepNext/>
        <w:ind w:firstLine="0"/>
        <w:jc w:val="center"/>
      </w:pPr>
      <w:r>
        <w:rPr>
          <w:noProof/>
        </w:rPr>
        <w:drawing>
          <wp:inline distT="0" distB="0" distL="0" distR="0" wp14:anchorId="51829998" wp14:editId="0C7A828B">
            <wp:extent cx="6300470" cy="3482975"/>
            <wp:effectExtent l="0" t="0" r="508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0470" cy="3482975"/>
                    </a:xfrm>
                    <a:prstGeom prst="rect">
                      <a:avLst/>
                    </a:prstGeom>
                    <a:noFill/>
                    <a:ln>
                      <a:noFill/>
                    </a:ln>
                  </pic:spPr>
                </pic:pic>
              </a:graphicData>
            </a:graphic>
          </wp:inline>
        </w:drawing>
      </w:r>
    </w:p>
    <w:p w14:paraId="5AA3A27B" w14:textId="61AE5099" w:rsidR="008E1FB0" w:rsidRDefault="008E1FB0" w:rsidP="008E1FB0">
      <w:pPr>
        <w:pStyle w:val="aff7"/>
      </w:pPr>
      <w:r>
        <w:t>Рисунок А.</w:t>
      </w:r>
      <w:r>
        <w:fldChar w:fldCharType="begin"/>
      </w:r>
      <w:r>
        <w:instrText xml:space="preserve"> SEQ Рисунок_А. \* ARABIC </w:instrText>
      </w:r>
      <w:r>
        <w:fldChar w:fldCharType="separate"/>
      </w:r>
      <w:r w:rsidR="003C1F10">
        <w:rPr>
          <w:noProof/>
        </w:rPr>
        <w:t>4</w:t>
      </w:r>
      <w:r>
        <w:fldChar w:fldCharType="end"/>
      </w:r>
      <w:r>
        <w:t xml:space="preserve"> – </w:t>
      </w:r>
      <w:r w:rsidRPr="00BC1ED8">
        <w:t>Декомпозиция процесса «</w:t>
      </w:r>
      <w:r>
        <w:t>Сопровождение и поддержка</w:t>
      </w:r>
      <w:r w:rsidRPr="00BC1ED8">
        <w:t>»</w:t>
      </w:r>
    </w:p>
    <w:p w14:paraId="529D364E" w14:textId="77777777" w:rsidR="008E1FB0" w:rsidRDefault="008E1FB0" w:rsidP="008E1FB0">
      <w:r>
        <w:br w:type="page"/>
      </w:r>
    </w:p>
    <w:p w14:paraId="74391E35" w14:textId="77777777" w:rsidR="008E1FB0" w:rsidRDefault="008E1FB0" w:rsidP="00C14941">
      <w:pPr>
        <w:pStyle w:val="aff2"/>
        <w:ind w:firstLine="0"/>
        <w:jc w:val="center"/>
        <w:rPr>
          <w:b/>
          <w:bCs/>
        </w:rPr>
      </w:pPr>
      <w:r w:rsidRPr="005F63C8">
        <w:rPr>
          <w:b/>
          <w:bCs/>
        </w:rPr>
        <w:lastRenderedPageBreak/>
        <w:t>Приложение Б</w:t>
      </w:r>
    </w:p>
    <w:p w14:paraId="54550C9F" w14:textId="032D517B" w:rsidR="00695E14" w:rsidRPr="00695E14" w:rsidRDefault="00695E14" w:rsidP="00C14941">
      <w:pPr>
        <w:pStyle w:val="aff2"/>
        <w:ind w:firstLine="0"/>
        <w:jc w:val="center"/>
        <w:rPr>
          <w:b/>
          <w:bCs/>
        </w:rPr>
      </w:pPr>
      <w:r>
        <w:rPr>
          <w:b/>
          <w:bCs/>
        </w:rPr>
        <w:t>Календарный план</w:t>
      </w:r>
    </w:p>
    <w:p w14:paraId="4E48C938" w14:textId="77777777" w:rsidR="008E1FB0" w:rsidRPr="005F63C8" w:rsidRDefault="008E1FB0" w:rsidP="008E1FB0">
      <w:pPr>
        <w:pStyle w:val="aff2"/>
        <w:jc w:val="center"/>
      </w:pPr>
    </w:p>
    <w:p w14:paraId="595C4DD2" w14:textId="5395621C" w:rsidR="008E1FB0" w:rsidRDefault="008E1FB0" w:rsidP="008E1FB0">
      <w:pPr>
        <w:pStyle w:val="aff7"/>
        <w:keepNext/>
        <w:jc w:val="left"/>
      </w:pPr>
      <w:r w:rsidRPr="005F63C8">
        <w:rPr>
          <w:spacing w:val="40"/>
        </w:rPr>
        <w:t>Таблица</w:t>
      </w:r>
      <w:r>
        <w:t xml:space="preserve"> Б.</w:t>
      </w:r>
      <w:r>
        <w:fldChar w:fldCharType="begin"/>
      </w:r>
      <w:r>
        <w:instrText xml:space="preserve"> SEQ Таблица_Б. \* ARABIC </w:instrText>
      </w:r>
      <w:r>
        <w:fldChar w:fldCharType="separate"/>
      </w:r>
      <w:r w:rsidR="003C1F10">
        <w:rPr>
          <w:noProof/>
        </w:rPr>
        <w:t>1</w:t>
      </w:r>
      <w:r>
        <w:fldChar w:fldCharType="end"/>
      </w:r>
      <w:r>
        <w:t xml:space="preserve"> – Состав проекта</w:t>
      </w:r>
    </w:p>
    <w:tbl>
      <w:tblPr>
        <w:tblStyle w:val="afe"/>
        <w:tblW w:w="5000" w:type="pct"/>
        <w:tblLook w:val="04A0" w:firstRow="1" w:lastRow="0" w:firstColumn="1" w:lastColumn="0" w:noHBand="0" w:noVBand="1"/>
      </w:tblPr>
      <w:tblGrid>
        <w:gridCol w:w="3876"/>
        <w:gridCol w:w="6036"/>
      </w:tblGrid>
      <w:tr w:rsidR="008E1FB0" w14:paraId="1188C050" w14:textId="77777777" w:rsidTr="005662DE">
        <w:trPr>
          <w:trHeight w:val="20"/>
        </w:trPr>
        <w:tc>
          <w:tcPr>
            <w:tcW w:w="1955" w:type="pct"/>
          </w:tcPr>
          <w:p w14:paraId="45226162" w14:textId="77777777" w:rsidR="008E1FB0" w:rsidRPr="006D0422" w:rsidRDefault="008E1FB0" w:rsidP="005662DE">
            <w:pPr>
              <w:pStyle w:val="aff2"/>
              <w:ind w:firstLine="0"/>
              <w:rPr>
                <w:sz w:val="24"/>
                <w:szCs w:val="24"/>
              </w:rPr>
            </w:pPr>
            <w:r w:rsidRPr="006D0422">
              <w:rPr>
                <w:sz w:val="24"/>
                <w:szCs w:val="24"/>
              </w:rPr>
              <w:t>Наименование</w:t>
            </w:r>
          </w:p>
        </w:tc>
        <w:tc>
          <w:tcPr>
            <w:tcW w:w="3045" w:type="pct"/>
          </w:tcPr>
          <w:p w14:paraId="52FEBC40" w14:textId="77777777" w:rsidR="008E1FB0" w:rsidRPr="006D0422" w:rsidRDefault="008E1FB0" w:rsidP="005662DE">
            <w:pPr>
              <w:pStyle w:val="aff2"/>
              <w:ind w:firstLine="0"/>
              <w:rPr>
                <w:sz w:val="24"/>
                <w:szCs w:val="24"/>
              </w:rPr>
            </w:pPr>
            <w:r>
              <w:rPr>
                <w:sz w:val="24"/>
                <w:szCs w:val="24"/>
              </w:rPr>
              <w:t>Описание</w:t>
            </w:r>
          </w:p>
        </w:tc>
      </w:tr>
      <w:tr w:rsidR="008E1FB0" w14:paraId="7D595DC4" w14:textId="77777777" w:rsidTr="005662DE">
        <w:trPr>
          <w:trHeight w:val="20"/>
        </w:trPr>
        <w:tc>
          <w:tcPr>
            <w:tcW w:w="1955" w:type="pct"/>
          </w:tcPr>
          <w:p w14:paraId="46468777" w14:textId="77777777" w:rsidR="008E1FB0" w:rsidRPr="006D0422" w:rsidRDefault="008E1FB0" w:rsidP="005662DE">
            <w:pPr>
              <w:pStyle w:val="aff2"/>
              <w:ind w:firstLine="0"/>
              <w:rPr>
                <w:sz w:val="24"/>
                <w:szCs w:val="24"/>
              </w:rPr>
            </w:pPr>
            <w:r>
              <w:rPr>
                <w:sz w:val="24"/>
                <w:szCs w:val="24"/>
              </w:rPr>
              <w:t>Составление плана проекта</w:t>
            </w:r>
          </w:p>
        </w:tc>
        <w:tc>
          <w:tcPr>
            <w:tcW w:w="3045" w:type="pct"/>
          </w:tcPr>
          <w:p w14:paraId="1AC7C83C" w14:textId="77777777" w:rsidR="008E1FB0" w:rsidRDefault="008E1FB0" w:rsidP="005662DE">
            <w:pPr>
              <w:pStyle w:val="aff2"/>
              <w:ind w:firstLine="0"/>
              <w:rPr>
                <w:sz w:val="24"/>
                <w:szCs w:val="24"/>
              </w:rPr>
            </w:pPr>
            <w:r>
              <w:rPr>
                <w:sz w:val="24"/>
                <w:szCs w:val="24"/>
              </w:rPr>
              <w:t>Этап, включающий в себя планирование проекта</w:t>
            </w:r>
          </w:p>
        </w:tc>
      </w:tr>
      <w:tr w:rsidR="008E1FB0" w:rsidRPr="006D0422" w14:paraId="394535E0" w14:textId="77777777" w:rsidTr="005662DE">
        <w:trPr>
          <w:trHeight w:val="20"/>
        </w:trPr>
        <w:tc>
          <w:tcPr>
            <w:tcW w:w="1955" w:type="pct"/>
            <w:hideMark/>
          </w:tcPr>
          <w:p w14:paraId="686F1C57" w14:textId="77777777" w:rsidR="008E1FB0" w:rsidRPr="006D0422" w:rsidRDefault="008E1FB0" w:rsidP="005662DE">
            <w:pPr>
              <w:pStyle w:val="aff2"/>
              <w:ind w:firstLine="0"/>
              <w:rPr>
                <w:color w:val="000000"/>
                <w:sz w:val="24"/>
                <w:szCs w:val="24"/>
              </w:rPr>
            </w:pPr>
            <w:r w:rsidRPr="006D0422">
              <w:rPr>
                <w:color w:val="000000"/>
                <w:sz w:val="24"/>
                <w:szCs w:val="24"/>
              </w:rPr>
              <w:t>Определение содержания</w:t>
            </w:r>
          </w:p>
        </w:tc>
        <w:tc>
          <w:tcPr>
            <w:tcW w:w="3045" w:type="pct"/>
          </w:tcPr>
          <w:p w14:paraId="099F246E" w14:textId="77777777" w:rsidR="008E1FB0" w:rsidRPr="006D0422" w:rsidRDefault="008E1FB0" w:rsidP="005662DE">
            <w:pPr>
              <w:pStyle w:val="aff2"/>
              <w:ind w:firstLine="0"/>
              <w:rPr>
                <w:color w:val="000000"/>
                <w:sz w:val="24"/>
                <w:szCs w:val="24"/>
              </w:rPr>
            </w:pPr>
            <w:r>
              <w:rPr>
                <w:color w:val="000000"/>
                <w:sz w:val="24"/>
                <w:szCs w:val="24"/>
              </w:rPr>
              <w:t>Формирование списка задач проекта</w:t>
            </w:r>
          </w:p>
        </w:tc>
      </w:tr>
      <w:tr w:rsidR="008E1FB0" w:rsidRPr="006D0422" w14:paraId="11925817" w14:textId="77777777" w:rsidTr="005662DE">
        <w:trPr>
          <w:trHeight w:val="20"/>
        </w:trPr>
        <w:tc>
          <w:tcPr>
            <w:tcW w:w="1955" w:type="pct"/>
            <w:hideMark/>
          </w:tcPr>
          <w:p w14:paraId="2F30A8C5" w14:textId="77777777" w:rsidR="008E1FB0" w:rsidRPr="006D0422" w:rsidRDefault="008E1FB0" w:rsidP="005662DE">
            <w:pPr>
              <w:pStyle w:val="aff2"/>
              <w:ind w:firstLine="0"/>
              <w:rPr>
                <w:color w:val="000000"/>
                <w:sz w:val="24"/>
                <w:szCs w:val="24"/>
              </w:rPr>
            </w:pPr>
            <w:r w:rsidRPr="006D0422">
              <w:rPr>
                <w:color w:val="000000"/>
                <w:sz w:val="24"/>
                <w:szCs w:val="24"/>
              </w:rPr>
              <w:t>Определение длительности работ</w:t>
            </w:r>
          </w:p>
        </w:tc>
        <w:tc>
          <w:tcPr>
            <w:tcW w:w="3045" w:type="pct"/>
          </w:tcPr>
          <w:p w14:paraId="78C75199" w14:textId="77777777" w:rsidR="008E1FB0" w:rsidRPr="006319E2" w:rsidRDefault="008E1FB0" w:rsidP="005662DE">
            <w:pPr>
              <w:pStyle w:val="aff2"/>
              <w:ind w:firstLine="0"/>
              <w:rPr>
                <w:color w:val="000000"/>
                <w:sz w:val="24"/>
                <w:szCs w:val="24"/>
              </w:rPr>
            </w:pPr>
            <w:r>
              <w:rPr>
                <w:color w:val="000000"/>
                <w:sz w:val="24"/>
                <w:szCs w:val="24"/>
              </w:rPr>
              <w:t xml:space="preserve">Определение длительности каждой задачи по методу </w:t>
            </w:r>
            <w:r>
              <w:rPr>
                <w:color w:val="000000"/>
                <w:sz w:val="24"/>
                <w:szCs w:val="24"/>
                <w:lang w:val="en-US"/>
              </w:rPr>
              <w:t>PERT</w:t>
            </w:r>
          </w:p>
        </w:tc>
      </w:tr>
      <w:tr w:rsidR="008E1FB0" w:rsidRPr="006D0422" w14:paraId="3C2C2C1E" w14:textId="77777777" w:rsidTr="005662DE">
        <w:trPr>
          <w:trHeight w:val="20"/>
        </w:trPr>
        <w:tc>
          <w:tcPr>
            <w:tcW w:w="1955" w:type="pct"/>
            <w:hideMark/>
          </w:tcPr>
          <w:p w14:paraId="364A276C" w14:textId="77777777" w:rsidR="008E1FB0" w:rsidRPr="006D0422" w:rsidRDefault="008E1FB0" w:rsidP="005662DE">
            <w:pPr>
              <w:pStyle w:val="aff2"/>
              <w:ind w:firstLine="0"/>
              <w:rPr>
                <w:color w:val="000000"/>
                <w:sz w:val="24"/>
                <w:szCs w:val="24"/>
              </w:rPr>
            </w:pPr>
            <w:r w:rsidRPr="006D0422">
              <w:rPr>
                <w:color w:val="000000"/>
                <w:sz w:val="24"/>
                <w:szCs w:val="24"/>
              </w:rPr>
              <w:t>Планирование ресурсов и затрат</w:t>
            </w:r>
          </w:p>
        </w:tc>
        <w:tc>
          <w:tcPr>
            <w:tcW w:w="3045" w:type="pct"/>
          </w:tcPr>
          <w:p w14:paraId="55D7357F" w14:textId="77777777" w:rsidR="008E1FB0" w:rsidRPr="006D0422" w:rsidRDefault="008E1FB0" w:rsidP="005662DE">
            <w:pPr>
              <w:pStyle w:val="aff2"/>
              <w:ind w:firstLine="0"/>
              <w:rPr>
                <w:color w:val="000000"/>
                <w:sz w:val="24"/>
                <w:szCs w:val="24"/>
              </w:rPr>
            </w:pPr>
            <w:r>
              <w:rPr>
                <w:color w:val="000000"/>
                <w:sz w:val="24"/>
                <w:szCs w:val="24"/>
              </w:rPr>
              <w:t>Формирование списка ресурсов, их ставок и назначение на задачи</w:t>
            </w:r>
          </w:p>
        </w:tc>
      </w:tr>
      <w:tr w:rsidR="008E1FB0" w:rsidRPr="006D0422" w14:paraId="1CC97339" w14:textId="77777777" w:rsidTr="005662DE">
        <w:trPr>
          <w:trHeight w:val="20"/>
        </w:trPr>
        <w:tc>
          <w:tcPr>
            <w:tcW w:w="1955" w:type="pct"/>
            <w:tcBorders>
              <w:bottom w:val="single" w:sz="4" w:space="0" w:color="auto"/>
            </w:tcBorders>
            <w:hideMark/>
          </w:tcPr>
          <w:p w14:paraId="05A552B8" w14:textId="77777777" w:rsidR="008E1FB0" w:rsidRPr="006D0422" w:rsidRDefault="008E1FB0" w:rsidP="005662DE">
            <w:pPr>
              <w:pStyle w:val="aff2"/>
              <w:ind w:firstLine="0"/>
              <w:rPr>
                <w:color w:val="000000"/>
                <w:sz w:val="24"/>
                <w:szCs w:val="24"/>
              </w:rPr>
            </w:pPr>
            <w:r w:rsidRPr="006D0422">
              <w:rPr>
                <w:color w:val="000000"/>
                <w:sz w:val="24"/>
                <w:szCs w:val="24"/>
              </w:rPr>
              <w:t>Идентификация рисков и разработка стратегии их смягчения</w:t>
            </w:r>
          </w:p>
        </w:tc>
        <w:tc>
          <w:tcPr>
            <w:tcW w:w="3045" w:type="pct"/>
            <w:tcBorders>
              <w:bottom w:val="single" w:sz="4" w:space="0" w:color="auto"/>
            </w:tcBorders>
          </w:tcPr>
          <w:p w14:paraId="32630BD3" w14:textId="77777777" w:rsidR="008E1FB0" w:rsidRPr="006D0422" w:rsidRDefault="008E1FB0" w:rsidP="005662DE">
            <w:pPr>
              <w:pStyle w:val="aff2"/>
              <w:ind w:firstLine="0"/>
              <w:rPr>
                <w:color w:val="000000"/>
                <w:sz w:val="24"/>
                <w:szCs w:val="24"/>
              </w:rPr>
            </w:pPr>
            <w:r>
              <w:rPr>
                <w:color w:val="000000"/>
                <w:sz w:val="24"/>
                <w:szCs w:val="24"/>
              </w:rPr>
              <w:t>Анализ плана проекта, выделение рисков и их параметров, составление плана реакции на риски</w:t>
            </w:r>
          </w:p>
        </w:tc>
      </w:tr>
      <w:tr w:rsidR="008E1FB0" w:rsidRPr="006D0422" w14:paraId="74532580" w14:textId="77777777" w:rsidTr="005662DE">
        <w:trPr>
          <w:trHeight w:val="20"/>
        </w:trPr>
        <w:tc>
          <w:tcPr>
            <w:tcW w:w="1955" w:type="pct"/>
            <w:tcBorders>
              <w:bottom w:val="nil"/>
            </w:tcBorders>
            <w:hideMark/>
          </w:tcPr>
          <w:p w14:paraId="775615D0" w14:textId="77777777" w:rsidR="008E1FB0" w:rsidRPr="006D0422" w:rsidRDefault="008E1FB0" w:rsidP="005662DE">
            <w:pPr>
              <w:pStyle w:val="aff2"/>
              <w:ind w:firstLine="0"/>
              <w:rPr>
                <w:color w:val="000000"/>
                <w:sz w:val="24"/>
                <w:szCs w:val="24"/>
              </w:rPr>
            </w:pPr>
            <w:r w:rsidRPr="006D0422">
              <w:rPr>
                <w:color w:val="000000"/>
                <w:sz w:val="24"/>
                <w:szCs w:val="24"/>
              </w:rPr>
              <w:t>Завершение составления плана</w:t>
            </w:r>
          </w:p>
        </w:tc>
        <w:tc>
          <w:tcPr>
            <w:tcW w:w="3045" w:type="pct"/>
            <w:tcBorders>
              <w:bottom w:val="nil"/>
            </w:tcBorders>
          </w:tcPr>
          <w:p w14:paraId="3C8FD109"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планирования</w:t>
            </w:r>
          </w:p>
        </w:tc>
      </w:tr>
      <w:tr w:rsidR="008E1FB0" w:rsidRPr="006D0422" w14:paraId="41730A7D" w14:textId="77777777" w:rsidTr="005662DE">
        <w:trPr>
          <w:trHeight w:val="20"/>
        </w:trPr>
        <w:tc>
          <w:tcPr>
            <w:tcW w:w="1955" w:type="pct"/>
          </w:tcPr>
          <w:p w14:paraId="34D29A89" w14:textId="77777777" w:rsidR="008E1FB0" w:rsidRPr="006D0422" w:rsidRDefault="008E1FB0" w:rsidP="005662DE">
            <w:pPr>
              <w:pStyle w:val="aff2"/>
              <w:ind w:firstLine="0"/>
              <w:rPr>
                <w:color w:val="000000"/>
                <w:sz w:val="24"/>
                <w:szCs w:val="24"/>
              </w:rPr>
            </w:pPr>
            <w:r>
              <w:rPr>
                <w:color w:val="000000"/>
                <w:sz w:val="24"/>
                <w:szCs w:val="24"/>
              </w:rPr>
              <w:t>Анализ требований и проектирование</w:t>
            </w:r>
          </w:p>
        </w:tc>
        <w:tc>
          <w:tcPr>
            <w:tcW w:w="3045" w:type="pct"/>
          </w:tcPr>
          <w:p w14:paraId="0E7F3724" w14:textId="77777777" w:rsidR="008E1FB0" w:rsidRDefault="008E1FB0" w:rsidP="005662DE">
            <w:pPr>
              <w:pStyle w:val="aff2"/>
              <w:ind w:firstLine="0"/>
              <w:rPr>
                <w:color w:val="000000"/>
                <w:sz w:val="24"/>
                <w:szCs w:val="24"/>
              </w:rPr>
            </w:pPr>
            <w:r>
              <w:rPr>
                <w:color w:val="000000"/>
                <w:sz w:val="24"/>
                <w:szCs w:val="24"/>
              </w:rPr>
              <w:t>Этап, включающий в себя определение требований и проектирование системы</w:t>
            </w:r>
          </w:p>
        </w:tc>
      </w:tr>
      <w:tr w:rsidR="008E1FB0" w:rsidRPr="006D0422" w14:paraId="3BABA4D7" w14:textId="77777777" w:rsidTr="005662DE">
        <w:trPr>
          <w:trHeight w:val="20"/>
        </w:trPr>
        <w:tc>
          <w:tcPr>
            <w:tcW w:w="1955" w:type="pct"/>
            <w:hideMark/>
          </w:tcPr>
          <w:p w14:paraId="75662FE7" w14:textId="77777777" w:rsidR="008E1FB0" w:rsidRPr="006D0422" w:rsidRDefault="008E1FB0" w:rsidP="005662DE">
            <w:pPr>
              <w:pStyle w:val="aff2"/>
              <w:ind w:firstLine="0"/>
              <w:rPr>
                <w:color w:val="000000"/>
                <w:sz w:val="24"/>
                <w:szCs w:val="24"/>
              </w:rPr>
            </w:pPr>
            <w:r w:rsidRPr="006D0422">
              <w:rPr>
                <w:color w:val="000000"/>
                <w:sz w:val="24"/>
                <w:szCs w:val="24"/>
              </w:rPr>
              <w:t>Интервьюирование заказчика</w:t>
            </w:r>
          </w:p>
        </w:tc>
        <w:tc>
          <w:tcPr>
            <w:tcW w:w="3045" w:type="pct"/>
          </w:tcPr>
          <w:p w14:paraId="6C48B098" w14:textId="77777777" w:rsidR="008E1FB0" w:rsidRPr="006D0422" w:rsidRDefault="008E1FB0" w:rsidP="005662DE">
            <w:pPr>
              <w:pStyle w:val="aff2"/>
              <w:ind w:firstLine="0"/>
              <w:rPr>
                <w:color w:val="000000"/>
                <w:sz w:val="24"/>
                <w:szCs w:val="24"/>
              </w:rPr>
            </w:pPr>
            <w:r>
              <w:rPr>
                <w:color w:val="000000"/>
                <w:sz w:val="24"/>
                <w:szCs w:val="24"/>
              </w:rPr>
              <w:t>Проведение интервью с заказчиком, анализ целей проекта, формирование требований</w:t>
            </w:r>
          </w:p>
        </w:tc>
      </w:tr>
      <w:tr w:rsidR="008E1FB0" w:rsidRPr="006D0422" w14:paraId="2230E851" w14:textId="77777777" w:rsidTr="005662DE">
        <w:trPr>
          <w:trHeight w:val="20"/>
        </w:trPr>
        <w:tc>
          <w:tcPr>
            <w:tcW w:w="1955" w:type="pct"/>
            <w:hideMark/>
          </w:tcPr>
          <w:p w14:paraId="42DF9C0E" w14:textId="77777777" w:rsidR="008E1FB0" w:rsidRPr="006D0422" w:rsidRDefault="008E1FB0" w:rsidP="005662DE">
            <w:pPr>
              <w:pStyle w:val="aff2"/>
              <w:ind w:firstLine="0"/>
              <w:rPr>
                <w:color w:val="000000"/>
                <w:sz w:val="24"/>
                <w:szCs w:val="24"/>
              </w:rPr>
            </w:pPr>
            <w:r w:rsidRPr="006D0422">
              <w:rPr>
                <w:color w:val="000000"/>
                <w:sz w:val="24"/>
                <w:szCs w:val="24"/>
              </w:rPr>
              <w:t>Бизнес-моделирование</w:t>
            </w:r>
          </w:p>
        </w:tc>
        <w:tc>
          <w:tcPr>
            <w:tcW w:w="3045" w:type="pct"/>
          </w:tcPr>
          <w:p w14:paraId="177297A9" w14:textId="77777777" w:rsidR="008E1FB0" w:rsidRPr="006D0422" w:rsidRDefault="008E1FB0" w:rsidP="005662DE">
            <w:pPr>
              <w:pStyle w:val="aff2"/>
              <w:ind w:firstLine="0"/>
              <w:rPr>
                <w:color w:val="000000"/>
                <w:sz w:val="24"/>
                <w:szCs w:val="24"/>
              </w:rPr>
            </w:pPr>
            <w:r>
              <w:rPr>
                <w:color w:val="000000"/>
                <w:sz w:val="24"/>
                <w:szCs w:val="24"/>
              </w:rPr>
              <w:t>Б</w:t>
            </w:r>
            <w:r w:rsidRPr="00AA5B35">
              <w:rPr>
                <w:color w:val="000000"/>
                <w:sz w:val="24"/>
                <w:szCs w:val="24"/>
              </w:rPr>
              <w:t>изнес-анализ предметной области</w:t>
            </w:r>
            <w:r>
              <w:rPr>
                <w:color w:val="000000"/>
                <w:sz w:val="24"/>
                <w:szCs w:val="24"/>
              </w:rPr>
              <w:t>: деятельность, объекты</w:t>
            </w:r>
          </w:p>
        </w:tc>
      </w:tr>
      <w:tr w:rsidR="008E1FB0" w:rsidRPr="006D0422" w14:paraId="6C07CE64" w14:textId="77777777" w:rsidTr="005662DE">
        <w:trPr>
          <w:trHeight w:val="20"/>
        </w:trPr>
        <w:tc>
          <w:tcPr>
            <w:tcW w:w="1955" w:type="pct"/>
            <w:hideMark/>
          </w:tcPr>
          <w:p w14:paraId="494D2E90" w14:textId="77777777" w:rsidR="008E1FB0" w:rsidRPr="006D0422" w:rsidRDefault="008E1FB0" w:rsidP="005662DE">
            <w:pPr>
              <w:pStyle w:val="aff2"/>
              <w:ind w:firstLine="0"/>
              <w:rPr>
                <w:color w:val="000000"/>
                <w:sz w:val="24"/>
                <w:szCs w:val="24"/>
              </w:rPr>
            </w:pPr>
            <w:r w:rsidRPr="006D0422">
              <w:rPr>
                <w:color w:val="000000"/>
                <w:sz w:val="24"/>
                <w:szCs w:val="24"/>
              </w:rPr>
              <w:t>Разработка системных требований</w:t>
            </w:r>
          </w:p>
        </w:tc>
        <w:tc>
          <w:tcPr>
            <w:tcW w:w="3045" w:type="pct"/>
          </w:tcPr>
          <w:p w14:paraId="31001A90" w14:textId="77777777" w:rsidR="008E1FB0" w:rsidRPr="006D0422" w:rsidRDefault="008E1FB0" w:rsidP="005662DE">
            <w:pPr>
              <w:pStyle w:val="aff2"/>
              <w:ind w:firstLine="0"/>
              <w:rPr>
                <w:color w:val="000000"/>
                <w:sz w:val="24"/>
                <w:szCs w:val="24"/>
              </w:rPr>
            </w:pPr>
            <w:r>
              <w:rPr>
                <w:color w:val="000000"/>
                <w:sz w:val="24"/>
                <w:szCs w:val="24"/>
              </w:rPr>
              <w:t>О</w:t>
            </w:r>
            <w:r w:rsidRPr="00AA5B35">
              <w:rPr>
                <w:color w:val="000000"/>
                <w:sz w:val="24"/>
                <w:szCs w:val="24"/>
              </w:rPr>
              <w:t>предел</w:t>
            </w:r>
            <w:r>
              <w:rPr>
                <w:color w:val="000000"/>
                <w:sz w:val="24"/>
                <w:szCs w:val="24"/>
              </w:rPr>
              <w:t>ение</w:t>
            </w:r>
            <w:r w:rsidRPr="00AA5B35">
              <w:rPr>
                <w:color w:val="000000"/>
                <w:sz w:val="24"/>
                <w:szCs w:val="24"/>
              </w:rPr>
              <w:t xml:space="preserve"> функции проектируемой системы</w:t>
            </w:r>
          </w:p>
        </w:tc>
      </w:tr>
      <w:tr w:rsidR="008E1FB0" w:rsidRPr="006D0422" w14:paraId="1FF4B42E" w14:textId="77777777" w:rsidTr="005662DE">
        <w:trPr>
          <w:trHeight w:val="20"/>
        </w:trPr>
        <w:tc>
          <w:tcPr>
            <w:tcW w:w="1955" w:type="pct"/>
            <w:tcBorders>
              <w:bottom w:val="single" w:sz="4" w:space="0" w:color="auto"/>
            </w:tcBorders>
            <w:hideMark/>
          </w:tcPr>
          <w:p w14:paraId="0285C87E" w14:textId="77777777" w:rsidR="008E1FB0" w:rsidRPr="006D0422" w:rsidRDefault="008E1FB0" w:rsidP="005662DE">
            <w:pPr>
              <w:pStyle w:val="aff2"/>
              <w:ind w:firstLine="0"/>
              <w:rPr>
                <w:color w:val="000000"/>
                <w:sz w:val="24"/>
                <w:szCs w:val="24"/>
              </w:rPr>
            </w:pPr>
            <w:r w:rsidRPr="006D0422">
              <w:rPr>
                <w:color w:val="000000"/>
                <w:sz w:val="24"/>
                <w:szCs w:val="24"/>
              </w:rPr>
              <w:t>Анализ системы</w:t>
            </w:r>
          </w:p>
        </w:tc>
        <w:tc>
          <w:tcPr>
            <w:tcW w:w="3045" w:type="pct"/>
            <w:tcBorders>
              <w:bottom w:val="single" w:sz="4" w:space="0" w:color="auto"/>
            </w:tcBorders>
          </w:tcPr>
          <w:p w14:paraId="61694E7B" w14:textId="77777777" w:rsidR="008E1FB0" w:rsidRPr="006D0422" w:rsidRDefault="008E1FB0" w:rsidP="005662DE">
            <w:pPr>
              <w:pStyle w:val="aff2"/>
              <w:ind w:firstLine="0"/>
              <w:rPr>
                <w:color w:val="000000"/>
                <w:sz w:val="24"/>
                <w:szCs w:val="24"/>
              </w:rPr>
            </w:pPr>
            <w:r>
              <w:rPr>
                <w:color w:val="000000"/>
                <w:sz w:val="24"/>
                <w:szCs w:val="24"/>
              </w:rPr>
              <w:t>А</w:t>
            </w:r>
            <w:r w:rsidRPr="00AA5B35">
              <w:rPr>
                <w:color w:val="000000"/>
                <w:sz w:val="24"/>
                <w:szCs w:val="24"/>
              </w:rPr>
              <w:t>нализ системных прецедентов</w:t>
            </w:r>
            <w:r>
              <w:rPr>
                <w:color w:val="000000"/>
                <w:sz w:val="24"/>
                <w:szCs w:val="24"/>
              </w:rPr>
              <w:t>: ключевые абстракции, последовательности</w:t>
            </w:r>
          </w:p>
        </w:tc>
      </w:tr>
      <w:tr w:rsidR="008E1FB0" w:rsidRPr="006D0422" w14:paraId="79D68B3F" w14:textId="77777777" w:rsidTr="005662DE">
        <w:trPr>
          <w:trHeight w:val="20"/>
        </w:trPr>
        <w:tc>
          <w:tcPr>
            <w:tcW w:w="1955" w:type="pct"/>
            <w:tcBorders>
              <w:bottom w:val="nil"/>
            </w:tcBorders>
            <w:hideMark/>
          </w:tcPr>
          <w:p w14:paraId="09B11DFC"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архитектуры</w:t>
            </w:r>
          </w:p>
        </w:tc>
        <w:tc>
          <w:tcPr>
            <w:tcW w:w="3045" w:type="pct"/>
            <w:tcBorders>
              <w:bottom w:val="nil"/>
            </w:tcBorders>
          </w:tcPr>
          <w:p w14:paraId="6AD7F4C8" w14:textId="77777777" w:rsidR="008E1FB0" w:rsidRPr="006D0422" w:rsidRDefault="008E1FB0" w:rsidP="005662DE">
            <w:pPr>
              <w:pStyle w:val="aff2"/>
              <w:ind w:firstLine="0"/>
              <w:rPr>
                <w:color w:val="000000"/>
                <w:sz w:val="24"/>
                <w:szCs w:val="24"/>
              </w:rPr>
            </w:pPr>
            <w:r>
              <w:rPr>
                <w:color w:val="000000"/>
                <w:sz w:val="24"/>
                <w:szCs w:val="24"/>
              </w:rPr>
              <w:t>Проектирование</w:t>
            </w:r>
            <w:r w:rsidRPr="00452EAE">
              <w:rPr>
                <w:color w:val="000000"/>
                <w:sz w:val="24"/>
                <w:szCs w:val="24"/>
              </w:rPr>
              <w:t xml:space="preserve"> архитектур</w:t>
            </w:r>
            <w:r>
              <w:rPr>
                <w:color w:val="000000"/>
                <w:sz w:val="24"/>
                <w:szCs w:val="24"/>
              </w:rPr>
              <w:t>ы</w:t>
            </w:r>
            <w:r w:rsidRPr="00452EAE">
              <w:rPr>
                <w:color w:val="000000"/>
                <w:sz w:val="24"/>
                <w:szCs w:val="24"/>
              </w:rPr>
              <w:t xml:space="preserve"> ИС:</w:t>
            </w:r>
            <w:r>
              <w:rPr>
                <w:color w:val="000000"/>
                <w:sz w:val="24"/>
                <w:szCs w:val="24"/>
              </w:rPr>
              <w:t xml:space="preserve"> </w:t>
            </w:r>
            <w:r w:rsidRPr="00452EAE">
              <w:rPr>
                <w:color w:val="000000"/>
                <w:sz w:val="24"/>
                <w:szCs w:val="24"/>
              </w:rPr>
              <w:t xml:space="preserve">подсистемы, </w:t>
            </w:r>
            <w:r>
              <w:rPr>
                <w:color w:val="000000"/>
                <w:sz w:val="24"/>
                <w:szCs w:val="24"/>
              </w:rPr>
              <w:t>модули</w:t>
            </w:r>
            <w:r w:rsidRPr="00452EAE">
              <w:rPr>
                <w:color w:val="000000"/>
                <w:sz w:val="24"/>
                <w:szCs w:val="24"/>
              </w:rPr>
              <w:t>, физическая реализация</w:t>
            </w:r>
          </w:p>
        </w:tc>
      </w:tr>
      <w:tr w:rsidR="008E1FB0" w:rsidRPr="006D0422" w14:paraId="74336C1D" w14:textId="77777777" w:rsidTr="005662DE">
        <w:trPr>
          <w:trHeight w:val="20"/>
        </w:trPr>
        <w:tc>
          <w:tcPr>
            <w:tcW w:w="1955" w:type="pct"/>
            <w:hideMark/>
          </w:tcPr>
          <w:p w14:paraId="36A8F3FC"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компонентов</w:t>
            </w:r>
          </w:p>
        </w:tc>
        <w:tc>
          <w:tcPr>
            <w:tcW w:w="3045" w:type="pct"/>
          </w:tcPr>
          <w:p w14:paraId="0AA4ED62" w14:textId="77777777" w:rsidR="008E1FB0" w:rsidRPr="006D0422" w:rsidRDefault="008E1FB0" w:rsidP="005662DE">
            <w:pPr>
              <w:pStyle w:val="aff2"/>
              <w:ind w:firstLine="0"/>
              <w:rPr>
                <w:color w:val="000000"/>
                <w:sz w:val="24"/>
                <w:szCs w:val="24"/>
              </w:rPr>
            </w:pPr>
            <w:r>
              <w:rPr>
                <w:color w:val="000000"/>
                <w:sz w:val="24"/>
                <w:szCs w:val="24"/>
              </w:rPr>
              <w:t>Определение характеристик классов и моделирование баз данных</w:t>
            </w:r>
          </w:p>
        </w:tc>
      </w:tr>
      <w:tr w:rsidR="008E1FB0" w:rsidRPr="006D0422" w14:paraId="4A1E6CBF" w14:textId="77777777" w:rsidTr="005662DE">
        <w:trPr>
          <w:trHeight w:val="20"/>
        </w:trPr>
        <w:tc>
          <w:tcPr>
            <w:tcW w:w="1955" w:type="pct"/>
            <w:hideMark/>
          </w:tcPr>
          <w:p w14:paraId="73C7987B"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интерфейса</w:t>
            </w:r>
          </w:p>
        </w:tc>
        <w:tc>
          <w:tcPr>
            <w:tcW w:w="3045" w:type="pct"/>
          </w:tcPr>
          <w:p w14:paraId="4B31A1F1" w14:textId="77777777" w:rsidR="008E1FB0" w:rsidRPr="006D0422" w:rsidRDefault="008E1FB0" w:rsidP="005662DE">
            <w:pPr>
              <w:pStyle w:val="aff2"/>
              <w:ind w:firstLine="0"/>
              <w:rPr>
                <w:color w:val="000000"/>
                <w:sz w:val="24"/>
                <w:szCs w:val="24"/>
              </w:rPr>
            </w:pPr>
            <w:r>
              <w:rPr>
                <w:color w:val="000000"/>
                <w:sz w:val="24"/>
                <w:szCs w:val="24"/>
              </w:rPr>
              <w:t xml:space="preserve">Проектирование </w:t>
            </w:r>
            <w:r w:rsidRPr="00452EAE">
              <w:rPr>
                <w:color w:val="000000"/>
                <w:sz w:val="24"/>
                <w:szCs w:val="24"/>
              </w:rPr>
              <w:t>интерфейсны</w:t>
            </w:r>
            <w:r>
              <w:rPr>
                <w:color w:val="000000"/>
                <w:sz w:val="24"/>
                <w:szCs w:val="24"/>
              </w:rPr>
              <w:t>х</w:t>
            </w:r>
            <w:r w:rsidRPr="00452EAE">
              <w:rPr>
                <w:color w:val="000000"/>
                <w:sz w:val="24"/>
                <w:szCs w:val="24"/>
              </w:rPr>
              <w:t xml:space="preserve"> компонент</w:t>
            </w:r>
            <w:r>
              <w:rPr>
                <w:color w:val="000000"/>
                <w:sz w:val="24"/>
                <w:szCs w:val="24"/>
              </w:rPr>
              <w:t>ов</w:t>
            </w:r>
            <w:r w:rsidRPr="00452EAE">
              <w:rPr>
                <w:color w:val="000000"/>
                <w:sz w:val="24"/>
                <w:szCs w:val="24"/>
              </w:rPr>
              <w:t xml:space="preserve"> и систем</w:t>
            </w:r>
            <w:r>
              <w:rPr>
                <w:color w:val="000000"/>
                <w:sz w:val="24"/>
                <w:szCs w:val="24"/>
              </w:rPr>
              <w:t>ы</w:t>
            </w:r>
            <w:r w:rsidRPr="00452EAE">
              <w:rPr>
                <w:color w:val="000000"/>
                <w:sz w:val="24"/>
                <w:szCs w:val="24"/>
              </w:rPr>
              <w:t xml:space="preserve"> навигации по этим компонентам</w:t>
            </w:r>
          </w:p>
        </w:tc>
      </w:tr>
      <w:tr w:rsidR="008E1FB0" w:rsidRPr="006D0422" w14:paraId="61B7ACDF" w14:textId="77777777" w:rsidTr="005662DE">
        <w:trPr>
          <w:trHeight w:val="20"/>
        </w:trPr>
        <w:tc>
          <w:tcPr>
            <w:tcW w:w="1955" w:type="pct"/>
            <w:hideMark/>
          </w:tcPr>
          <w:p w14:paraId="0C3EBF32" w14:textId="77777777" w:rsidR="008E1FB0" w:rsidRPr="006D0422" w:rsidRDefault="008E1FB0" w:rsidP="005662DE">
            <w:pPr>
              <w:pStyle w:val="aff2"/>
              <w:ind w:firstLine="0"/>
              <w:rPr>
                <w:color w:val="000000"/>
                <w:sz w:val="24"/>
                <w:szCs w:val="24"/>
              </w:rPr>
            </w:pPr>
            <w:r w:rsidRPr="006D0422">
              <w:rPr>
                <w:color w:val="000000"/>
                <w:sz w:val="24"/>
                <w:szCs w:val="24"/>
              </w:rPr>
              <w:t>Завершение проектирования</w:t>
            </w:r>
          </w:p>
        </w:tc>
        <w:tc>
          <w:tcPr>
            <w:tcW w:w="3045" w:type="pct"/>
          </w:tcPr>
          <w:p w14:paraId="5E39928A"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проектирования</w:t>
            </w:r>
          </w:p>
        </w:tc>
      </w:tr>
      <w:tr w:rsidR="008E1FB0" w:rsidRPr="006D0422" w14:paraId="450D1642" w14:textId="77777777" w:rsidTr="005662DE">
        <w:trPr>
          <w:trHeight w:val="20"/>
        </w:trPr>
        <w:tc>
          <w:tcPr>
            <w:tcW w:w="1955" w:type="pct"/>
          </w:tcPr>
          <w:p w14:paraId="5E6FC0B3" w14:textId="77777777" w:rsidR="008E1FB0" w:rsidRPr="006D0422" w:rsidRDefault="008E1FB0" w:rsidP="005662DE">
            <w:pPr>
              <w:pStyle w:val="aff2"/>
              <w:ind w:firstLine="0"/>
              <w:rPr>
                <w:color w:val="000000"/>
                <w:sz w:val="24"/>
                <w:szCs w:val="24"/>
              </w:rPr>
            </w:pPr>
            <w:r>
              <w:rPr>
                <w:color w:val="000000"/>
                <w:sz w:val="24"/>
                <w:szCs w:val="24"/>
              </w:rPr>
              <w:t>Разработка</w:t>
            </w:r>
          </w:p>
        </w:tc>
        <w:tc>
          <w:tcPr>
            <w:tcW w:w="3045" w:type="pct"/>
          </w:tcPr>
          <w:p w14:paraId="00407D21" w14:textId="77777777" w:rsidR="008E1FB0" w:rsidRDefault="008E1FB0" w:rsidP="005662DE">
            <w:pPr>
              <w:pStyle w:val="aff2"/>
              <w:ind w:firstLine="0"/>
              <w:rPr>
                <w:color w:val="000000"/>
                <w:sz w:val="24"/>
                <w:szCs w:val="24"/>
              </w:rPr>
            </w:pPr>
            <w:r>
              <w:rPr>
                <w:color w:val="000000"/>
                <w:sz w:val="24"/>
                <w:szCs w:val="24"/>
              </w:rPr>
              <w:t>Этап, включающий в себя разработку системы</w:t>
            </w:r>
          </w:p>
        </w:tc>
      </w:tr>
      <w:tr w:rsidR="008E1FB0" w:rsidRPr="006D0422" w14:paraId="3BF8F82F" w14:textId="77777777" w:rsidTr="005662DE">
        <w:trPr>
          <w:trHeight w:val="20"/>
        </w:trPr>
        <w:tc>
          <w:tcPr>
            <w:tcW w:w="1955" w:type="pct"/>
            <w:tcBorders>
              <w:bottom w:val="single" w:sz="4" w:space="0" w:color="auto"/>
            </w:tcBorders>
            <w:hideMark/>
          </w:tcPr>
          <w:p w14:paraId="221BAF75" w14:textId="77777777" w:rsidR="008E1FB0" w:rsidRPr="006D0422" w:rsidRDefault="008E1FB0" w:rsidP="005662DE">
            <w:pPr>
              <w:pStyle w:val="aff2"/>
              <w:ind w:firstLine="0"/>
              <w:rPr>
                <w:color w:val="000000"/>
                <w:sz w:val="24"/>
                <w:szCs w:val="24"/>
              </w:rPr>
            </w:pPr>
            <w:r w:rsidRPr="006D0422">
              <w:rPr>
                <w:color w:val="000000"/>
                <w:sz w:val="24"/>
                <w:szCs w:val="24"/>
              </w:rPr>
              <w:t>Backend программирование</w:t>
            </w:r>
          </w:p>
        </w:tc>
        <w:tc>
          <w:tcPr>
            <w:tcW w:w="3045" w:type="pct"/>
            <w:tcBorders>
              <w:bottom w:val="single" w:sz="4" w:space="0" w:color="auto"/>
            </w:tcBorders>
          </w:tcPr>
          <w:p w14:paraId="1B26D653" w14:textId="77777777" w:rsidR="008E1FB0" w:rsidRPr="006D0422" w:rsidRDefault="008E1FB0" w:rsidP="005662DE">
            <w:pPr>
              <w:pStyle w:val="aff2"/>
              <w:ind w:firstLine="0"/>
              <w:rPr>
                <w:color w:val="000000"/>
                <w:sz w:val="24"/>
                <w:szCs w:val="24"/>
              </w:rPr>
            </w:pPr>
            <w:r>
              <w:rPr>
                <w:color w:val="000000"/>
                <w:sz w:val="24"/>
                <w:szCs w:val="24"/>
              </w:rPr>
              <w:t>Разработка логики серверной части ИС</w:t>
            </w:r>
          </w:p>
        </w:tc>
      </w:tr>
      <w:tr w:rsidR="008E1FB0" w:rsidRPr="006D0422" w14:paraId="56BCB8C7" w14:textId="77777777" w:rsidTr="005662DE">
        <w:trPr>
          <w:trHeight w:val="20"/>
        </w:trPr>
        <w:tc>
          <w:tcPr>
            <w:tcW w:w="1955" w:type="pct"/>
            <w:tcBorders>
              <w:bottom w:val="nil"/>
            </w:tcBorders>
          </w:tcPr>
          <w:p w14:paraId="5955E83B" w14:textId="77777777" w:rsidR="008E1FB0" w:rsidRPr="006D0422" w:rsidRDefault="008E1FB0" w:rsidP="005662DE">
            <w:pPr>
              <w:pStyle w:val="aff2"/>
              <w:ind w:firstLine="0"/>
              <w:rPr>
                <w:color w:val="000000"/>
                <w:sz w:val="24"/>
                <w:szCs w:val="24"/>
              </w:rPr>
            </w:pPr>
            <w:r>
              <w:rPr>
                <w:color w:val="000000"/>
                <w:sz w:val="24"/>
                <w:szCs w:val="24"/>
              </w:rPr>
              <w:t>Разработка базы данных</w:t>
            </w:r>
          </w:p>
        </w:tc>
        <w:tc>
          <w:tcPr>
            <w:tcW w:w="3045" w:type="pct"/>
            <w:tcBorders>
              <w:bottom w:val="nil"/>
            </w:tcBorders>
          </w:tcPr>
          <w:p w14:paraId="4FBB125F" w14:textId="77777777" w:rsidR="008E1FB0" w:rsidRDefault="008E1FB0" w:rsidP="005662DE">
            <w:pPr>
              <w:pStyle w:val="aff2"/>
              <w:ind w:firstLine="0"/>
              <w:rPr>
                <w:color w:val="000000"/>
                <w:sz w:val="24"/>
                <w:szCs w:val="24"/>
              </w:rPr>
            </w:pPr>
            <w:r>
              <w:rPr>
                <w:color w:val="000000"/>
                <w:sz w:val="24"/>
                <w:szCs w:val="24"/>
              </w:rPr>
              <w:t>Выбор и настройка системы управления базами данных</w:t>
            </w:r>
          </w:p>
        </w:tc>
      </w:tr>
    </w:tbl>
    <w:p w14:paraId="21098436" w14:textId="77777777" w:rsidR="008E1FB0" w:rsidRDefault="008E1FB0" w:rsidP="008E1FB0">
      <w:r>
        <w:br w:type="page"/>
      </w:r>
    </w:p>
    <w:p w14:paraId="0521BDE6" w14:textId="77777777" w:rsidR="008E1FB0" w:rsidRDefault="008E1FB0" w:rsidP="008E1FB0">
      <w:pPr>
        <w:pStyle w:val="aff2"/>
        <w:ind w:firstLine="0"/>
        <w:jc w:val="left"/>
        <w:rPr>
          <w:i/>
          <w:iCs/>
        </w:rPr>
      </w:pPr>
      <w:r>
        <w:rPr>
          <w:i/>
          <w:iCs/>
        </w:rPr>
        <w:lastRenderedPageBreak/>
        <w:t>Окончание таблицы Б.1</w:t>
      </w:r>
    </w:p>
    <w:tbl>
      <w:tblPr>
        <w:tblStyle w:val="afe"/>
        <w:tblW w:w="5000" w:type="pct"/>
        <w:tblLook w:val="04A0" w:firstRow="1" w:lastRow="0" w:firstColumn="1" w:lastColumn="0" w:noHBand="0" w:noVBand="1"/>
      </w:tblPr>
      <w:tblGrid>
        <w:gridCol w:w="3876"/>
        <w:gridCol w:w="6036"/>
      </w:tblGrid>
      <w:tr w:rsidR="00E95EE6" w:rsidRPr="006D0422" w14:paraId="5F6A1173" w14:textId="77777777" w:rsidTr="00E95EE6">
        <w:trPr>
          <w:trHeight w:val="20"/>
        </w:trPr>
        <w:tc>
          <w:tcPr>
            <w:tcW w:w="1955" w:type="pct"/>
          </w:tcPr>
          <w:p w14:paraId="3D167DE8" w14:textId="77777777" w:rsidR="00E95EE6" w:rsidRPr="006D0422" w:rsidRDefault="00E95EE6" w:rsidP="00A31769">
            <w:pPr>
              <w:pStyle w:val="aff2"/>
              <w:ind w:firstLine="0"/>
              <w:rPr>
                <w:sz w:val="24"/>
                <w:szCs w:val="24"/>
              </w:rPr>
            </w:pPr>
            <w:r w:rsidRPr="006D0422">
              <w:rPr>
                <w:sz w:val="24"/>
                <w:szCs w:val="24"/>
              </w:rPr>
              <w:t>Наименование</w:t>
            </w:r>
          </w:p>
        </w:tc>
        <w:tc>
          <w:tcPr>
            <w:tcW w:w="3045" w:type="pct"/>
          </w:tcPr>
          <w:p w14:paraId="22E8FE22" w14:textId="77777777" w:rsidR="00E95EE6" w:rsidRPr="006D0422" w:rsidRDefault="00E95EE6" w:rsidP="00A31769">
            <w:pPr>
              <w:pStyle w:val="aff2"/>
              <w:ind w:firstLine="0"/>
              <w:rPr>
                <w:sz w:val="24"/>
                <w:szCs w:val="24"/>
              </w:rPr>
            </w:pPr>
            <w:r>
              <w:rPr>
                <w:sz w:val="24"/>
                <w:szCs w:val="24"/>
              </w:rPr>
              <w:t>Описание</w:t>
            </w:r>
          </w:p>
        </w:tc>
      </w:tr>
      <w:tr w:rsidR="008E1FB0" w:rsidRPr="006D0422" w14:paraId="3923B3E6" w14:textId="77777777" w:rsidTr="005662DE">
        <w:trPr>
          <w:trHeight w:val="20"/>
        </w:trPr>
        <w:tc>
          <w:tcPr>
            <w:tcW w:w="1955" w:type="pct"/>
          </w:tcPr>
          <w:p w14:paraId="7A7ECF75" w14:textId="77777777" w:rsidR="008E1FB0" w:rsidRDefault="008E1FB0" w:rsidP="005662DE">
            <w:pPr>
              <w:pStyle w:val="aff2"/>
              <w:ind w:firstLine="0"/>
              <w:rPr>
                <w:color w:val="000000"/>
                <w:sz w:val="24"/>
                <w:szCs w:val="24"/>
              </w:rPr>
            </w:pPr>
            <w:r w:rsidRPr="006D0422">
              <w:rPr>
                <w:color w:val="000000"/>
                <w:sz w:val="24"/>
                <w:szCs w:val="24"/>
              </w:rPr>
              <w:t>Верстка страниц</w:t>
            </w:r>
          </w:p>
        </w:tc>
        <w:tc>
          <w:tcPr>
            <w:tcW w:w="3045" w:type="pct"/>
          </w:tcPr>
          <w:p w14:paraId="6DE9B077" w14:textId="77777777" w:rsidR="008E1FB0" w:rsidRDefault="008E1FB0" w:rsidP="005662DE">
            <w:pPr>
              <w:pStyle w:val="aff2"/>
              <w:ind w:firstLine="0"/>
              <w:rPr>
                <w:color w:val="000000"/>
                <w:sz w:val="24"/>
                <w:szCs w:val="24"/>
              </w:rPr>
            </w:pPr>
            <w:r>
              <w:rPr>
                <w:color w:val="000000"/>
                <w:sz w:val="24"/>
                <w:szCs w:val="24"/>
              </w:rPr>
              <w:t xml:space="preserve">Разработка </w:t>
            </w:r>
            <w:r>
              <w:rPr>
                <w:color w:val="000000"/>
                <w:sz w:val="24"/>
                <w:szCs w:val="24"/>
                <w:lang w:val="en-US"/>
              </w:rPr>
              <w:t>web</w:t>
            </w:r>
            <w:r w:rsidRPr="00452EAE">
              <w:rPr>
                <w:color w:val="000000"/>
                <w:sz w:val="24"/>
                <w:szCs w:val="24"/>
              </w:rPr>
              <w:t>-</w:t>
            </w:r>
            <w:r>
              <w:rPr>
                <w:color w:val="000000"/>
                <w:sz w:val="24"/>
                <w:szCs w:val="24"/>
              </w:rPr>
              <w:t>страниц с использованием гипертекстовой разметки и таблиц стилей</w:t>
            </w:r>
          </w:p>
        </w:tc>
      </w:tr>
      <w:tr w:rsidR="008E1FB0" w:rsidRPr="006D0422" w14:paraId="3F20E936" w14:textId="77777777" w:rsidTr="005662DE">
        <w:trPr>
          <w:trHeight w:val="20"/>
        </w:trPr>
        <w:tc>
          <w:tcPr>
            <w:tcW w:w="1955" w:type="pct"/>
            <w:hideMark/>
          </w:tcPr>
          <w:p w14:paraId="29B96356" w14:textId="77777777" w:rsidR="008E1FB0" w:rsidRPr="006D0422" w:rsidRDefault="008E1FB0" w:rsidP="005662DE">
            <w:pPr>
              <w:pStyle w:val="aff2"/>
              <w:ind w:firstLine="0"/>
              <w:rPr>
                <w:color w:val="000000"/>
                <w:sz w:val="24"/>
                <w:szCs w:val="24"/>
              </w:rPr>
            </w:pPr>
            <w:r w:rsidRPr="006D0422">
              <w:rPr>
                <w:color w:val="000000"/>
                <w:sz w:val="24"/>
                <w:szCs w:val="24"/>
              </w:rPr>
              <w:t>Frontend программирование</w:t>
            </w:r>
          </w:p>
        </w:tc>
        <w:tc>
          <w:tcPr>
            <w:tcW w:w="3045" w:type="pct"/>
          </w:tcPr>
          <w:p w14:paraId="4824997B" w14:textId="77777777" w:rsidR="008E1FB0" w:rsidRPr="006D0422" w:rsidRDefault="008E1FB0" w:rsidP="005662DE">
            <w:pPr>
              <w:pStyle w:val="aff2"/>
              <w:ind w:firstLine="0"/>
              <w:rPr>
                <w:color w:val="000000"/>
                <w:sz w:val="24"/>
                <w:szCs w:val="24"/>
              </w:rPr>
            </w:pPr>
            <w:r>
              <w:rPr>
                <w:color w:val="000000"/>
                <w:sz w:val="24"/>
                <w:szCs w:val="24"/>
              </w:rPr>
              <w:t>Разработка логики клиентской части ИС</w:t>
            </w:r>
          </w:p>
        </w:tc>
      </w:tr>
      <w:tr w:rsidR="008E1FB0" w:rsidRPr="006D0422" w14:paraId="1ED51EED" w14:textId="77777777" w:rsidTr="005662DE">
        <w:trPr>
          <w:trHeight w:val="20"/>
        </w:trPr>
        <w:tc>
          <w:tcPr>
            <w:tcW w:w="1955" w:type="pct"/>
            <w:hideMark/>
          </w:tcPr>
          <w:p w14:paraId="6C9F9B2D" w14:textId="77777777" w:rsidR="008E1FB0" w:rsidRPr="006D0422" w:rsidRDefault="008E1FB0" w:rsidP="005662DE">
            <w:pPr>
              <w:pStyle w:val="aff2"/>
              <w:ind w:firstLine="0"/>
              <w:rPr>
                <w:color w:val="000000"/>
                <w:sz w:val="24"/>
                <w:szCs w:val="24"/>
              </w:rPr>
            </w:pPr>
            <w:r w:rsidRPr="006D0422">
              <w:rPr>
                <w:color w:val="000000"/>
                <w:sz w:val="24"/>
                <w:szCs w:val="24"/>
              </w:rPr>
              <w:t>Интеграция frontend и backend</w:t>
            </w:r>
          </w:p>
        </w:tc>
        <w:tc>
          <w:tcPr>
            <w:tcW w:w="3045" w:type="pct"/>
          </w:tcPr>
          <w:p w14:paraId="4210F007" w14:textId="77777777" w:rsidR="008E1FB0" w:rsidRPr="006D0422" w:rsidRDefault="008E1FB0" w:rsidP="005662DE">
            <w:pPr>
              <w:pStyle w:val="aff2"/>
              <w:ind w:firstLine="0"/>
              <w:rPr>
                <w:color w:val="000000"/>
                <w:sz w:val="24"/>
                <w:szCs w:val="24"/>
              </w:rPr>
            </w:pPr>
            <w:r>
              <w:rPr>
                <w:color w:val="000000"/>
                <w:sz w:val="24"/>
                <w:szCs w:val="24"/>
              </w:rPr>
              <w:t>Разработка элементов логики, обеспечивающих взаимодействие клиентской и серверной части</w:t>
            </w:r>
          </w:p>
        </w:tc>
      </w:tr>
      <w:tr w:rsidR="008E1FB0" w:rsidRPr="006D0422" w14:paraId="6C94F2B4" w14:textId="77777777" w:rsidTr="005662DE">
        <w:trPr>
          <w:trHeight w:val="20"/>
        </w:trPr>
        <w:tc>
          <w:tcPr>
            <w:tcW w:w="1955" w:type="pct"/>
            <w:hideMark/>
          </w:tcPr>
          <w:p w14:paraId="71103087" w14:textId="77777777" w:rsidR="008E1FB0" w:rsidRPr="006D0422" w:rsidRDefault="008E1FB0" w:rsidP="005662DE">
            <w:pPr>
              <w:pStyle w:val="aff2"/>
              <w:ind w:firstLine="0"/>
              <w:rPr>
                <w:color w:val="000000"/>
                <w:sz w:val="24"/>
                <w:szCs w:val="24"/>
              </w:rPr>
            </w:pPr>
            <w:r w:rsidRPr="006D0422">
              <w:rPr>
                <w:color w:val="000000"/>
                <w:sz w:val="24"/>
                <w:szCs w:val="24"/>
              </w:rPr>
              <w:t>Завершение разработки</w:t>
            </w:r>
          </w:p>
        </w:tc>
        <w:tc>
          <w:tcPr>
            <w:tcW w:w="3045" w:type="pct"/>
          </w:tcPr>
          <w:p w14:paraId="1522A15C"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разработки</w:t>
            </w:r>
          </w:p>
        </w:tc>
      </w:tr>
      <w:tr w:rsidR="008E1FB0" w:rsidRPr="006D0422" w14:paraId="5C4B795E" w14:textId="77777777" w:rsidTr="005662DE">
        <w:trPr>
          <w:trHeight w:val="20"/>
        </w:trPr>
        <w:tc>
          <w:tcPr>
            <w:tcW w:w="1955" w:type="pct"/>
            <w:tcBorders>
              <w:bottom w:val="single" w:sz="4" w:space="0" w:color="auto"/>
            </w:tcBorders>
          </w:tcPr>
          <w:p w14:paraId="292FCAA5" w14:textId="77777777" w:rsidR="008E1FB0" w:rsidRPr="006D0422" w:rsidRDefault="008E1FB0" w:rsidP="005662DE">
            <w:pPr>
              <w:pStyle w:val="aff2"/>
              <w:ind w:firstLine="0"/>
              <w:rPr>
                <w:color w:val="000000"/>
                <w:sz w:val="24"/>
                <w:szCs w:val="24"/>
              </w:rPr>
            </w:pPr>
            <w:r>
              <w:rPr>
                <w:color w:val="000000"/>
                <w:sz w:val="24"/>
                <w:szCs w:val="24"/>
              </w:rPr>
              <w:t>Тестирование и исправление ошибок</w:t>
            </w:r>
          </w:p>
        </w:tc>
        <w:tc>
          <w:tcPr>
            <w:tcW w:w="3045" w:type="pct"/>
            <w:tcBorders>
              <w:bottom w:val="single" w:sz="4" w:space="0" w:color="auto"/>
            </w:tcBorders>
          </w:tcPr>
          <w:p w14:paraId="297DDB1C" w14:textId="77777777" w:rsidR="008E1FB0" w:rsidRDefault="008E1FB0" w:rsidP="005662DE">
            <w:pPr>
              <w:pStyle w:val="aff2"/>
              <w:ind w:firstLine="0"/>
              <w:rPr>
                <w:color w:val="000000"/>
                <w:sz w:val="24"/>
                <w:szCs w:val="24"/>
              </w:rPr>
            </w:pPr>
            <w:r>
              <w:rPr>
                <w:color w:val="000000"/>
                <w:sz w:val="24"/>
                <w:szCs w:val="24"/>
              </w:rPr>
              <w:t>Этап, включающий в себя тестирование и исправление ошибок системы</w:t>
            </w:r>
          </w:p>
        </w:tc>
      </w:tr>
      <w:tr w:rsidR="008E1FB0" w:rsidRPr="006D0422" w14:paraId="5361EF9E" w14:textId="77777777" w:rsidTr="005662DE">
        <w:trPr>
          <w:trHeight w:val="20"/>
        </w:trPr>
        <w:tc>
          <w:tcPr>
            <w:tcW w:w="1955" w:type="pct"/>
            <w:tcBorders>
              <w:bottom w:val="nil"/>
            </w:tcBorders>
            <w:hideMark/>
          </w:tcPr>
          <w:p w14:paraId="567BEDD4" w14:textId="77777777" w:rsidR="008E1FB0" w:rsidRPr="006D0422" w:rsidRDefault="008E1FB0" w:rsidP="005662DE">
            <w:pPr>
              <w:pStyle w:val="aff2"/>
              <w:ind w:firstLine="0"/>
              <w:rPr>
                <w:color w:val="000000"/>
                <w:sz w:val="24"/>
                <w:szCs w:val="24"/>
              </w:rPr>
            </w:pPr>
            <w:r w:rsidRPr="006D0422">
              <w:rPr>
                <w:color w:val="000000"/>
                <w:sz w:val="24"/>
                <w:szCs w:val="24"/>
              </w:rPr>
              <w:t>Разработка модульных тестов</w:t>
            </w:r>
          </w:p>
        </w:tc>
        <w:tc>
          <w:tcPr>
            <w:tcW w:w="3045" w:type="pct"/>
            <w:tcBorders>
              <w:bottom w:val="nil"/>
            </w:tcBorders>
          </w:tcPr>
          <w:p w14:paraId="6B5FC052" w14:textId="77777777" w:rsidR="008E1FB0" w:rsidRPr="00B2265D" w:rsidRDefault="008E1FB0" w:rsidP="005662DE">
            <w:pPr>
              <w:pStyle w:val="aff2"/>
              <w:ind w:firstLine="0"/>
              <w:rPr>
                <w:color w:val="000000"/>
                <w:sz w:val="24"/>
                <w:szCs w:val="24"/>
              </w:rPr>
            </w:pPr>
            <w:r>
              <w:rPr>
                <w:color w:val="000000"/>
                <w:sz w:val="24"/>
                <w:szCs w:val="24"/>
              </w:rPr>
              <w:t>Разработка модульных тестов для автоматической проверки функциональности (u</w:t>
            </w:r>
            <w:r>
              <w:rPr>
                <w:color w:val="000000"/>
                <w:sz w:val="24"/>
                <w:szCs w:val="24"/>
                <w:lang w:val="en-US"/>
              </w:rPr>
              <w:t>nit</w:t>
            </w:r>
            <w:r w:rsidRPr="00B2265D">
              <w:rPr>
                <w:color w:val="000000"/>
                <w:sz w:val="24"/>
                <w:szCs w:val="24"/>
              </w:rPr>
              <w:t>-</w:t>
            </w:r>
            <w:r>
              <w:rPr>
                <w:color w:val="000000"/>
                <w:sz w:val="24"/>
                <w:szCs w:val="24"/>
              </w:rPr>
              <w:t>тестирование)</w:t>
            </w:r>
          </w:p>
        </w:tc>
      </w:tr>
      <w:tr w:rsidR="008E1FB0" w:rsidRPr="006D0422" w14:paraId="1898003B" w14:textId="77777777" w:rsidTr="005662DE">
        <w:trPr>
          <w:trHeight w:val="20"/>
        </w:trPr>
        <w:tc>
          <w:tcPr>
            <w:tcW w:w="1955" w:type="pct"/>
            <w:hideMark/>
          </w:tcPr>
          <w:p w14:paraId="6F32548A" w14:textId="77777777" w:rsidR="008E1FB0" w:rsidRPr="006D0422" w:rsidRDefault="008E1FB0" w:rsidP="005662DE">
            <w:pPr>
              <w:pStyle w:val="aff2"/>
              <w:ind w:firstLine="0"/>
              <w:rPr>
                <w:color w:val="000000"/>
                <w:sz w:val="24"/>
                <w:szCs w:val="24"/>
              </w:rPr>
            </w:pPr>
            <w:r w:rsidRPr="006D0422">
              <w:rPr>
                <w:color w:val="000000"/>
                <w:sz w:val="24"/>
                <w:szCs w:val="24"/>
              </w:rPr>
              <w:t>Ручное тестирование</w:t>
            </w:r>
          </w:p>
        </w:tc>
        <w:tc>
          <w:tcPr>
            <w:tcW w:w="3045" w:type="pct"/>
          </w:tcPr>
          <w:p w14:paraId="78E231A8" w14:textId="77777777" w:rsidR="008E1FB0" w:rsidRPr="006D0422" w:rsidRDefault="008E1FB0" w:rsidP="005662DE">
            <w:pPr>
              <w:pStyle w:val="aff2"/>
              <w:ind w:firstLine="0"/>
              <w:rPr>
                <w:color w:val="000000"/>
                <w:sz w:val="24"/>
                <w:szCs w:val="24"/>
              </w:rPr>
            </w:pPr>
            <w:r>
              <w:rPr>
                <w:color w:val="000000"/>
                <w:sz w:val="24"/>
                <w:szCs w:val="24"/>
              </w:rPr>
              <w:t>Ручная проверка работоспособности функциональности системы</w:t>
            </w:r>
          </w:p>
        </w:tc>
      </w:tr>
      <w:tr w:rsidR="008E1FB0" w:rsidRPr="006D0422" w14:paraId="123778E3" w14:textId="77777777" w:rsidTr="005662DE">
        <w:trPr>
          <w:trHeight w:val="20"/>
        </w:trPr>
        <w:tc>
          <w:tcPr>
            <w:tcW w:w="1955" w:type="pct"/>
            <w:hideMark/>
          </w:tcPr>
          <w:p w14:paraId="1A4D9733" w14:textId="77777777" w:rsidR="008E1FB0" w:rsidRPr="006D0422" w:rsidRDefault="008E1FB0" w:rsidP="005662DE">
            <w:pPr>
              <w:pStyle w:val="aff2"/>
              <w:ind w:firstLine="0"/>
              <w:rPr>
                <w:color w:val="000000"/>
                <w:sz w:val="24"/>
                <w:szCs w:val="24"/>
              </w:rPr>
            </w:pPr>
            <w:r w:rsidRPr="006D0422">
              <w:rPr>
                <w:color w:val="000000"/>
                <w:sz w:val="24"/>
                <w:szCs w:val="24"/>
              </w:rPr>
              <w:t>Исправление ошибок</w:t>
            </w:r>
          </w:p>
        </w:tc>
        <w:tc>
          <w:tcPr>
            <w:tcW w:w="3045" w:type="pct"/>
          </w:tcPr>
          <w:p w14:paraId="2DAE491C" w14:textId="77777777" w:rsidR="008E1FB0" w:rsidRPr="006D0422" w:rsidRDefault="008E1FB0" w:rsidP="005662DE">
            <w:pPr>
              <w:pStyle w:val="aff2"/>
              <w:ind w:firstLine="0"/>
              <w:rPr>
                <w:color w:val="000000"/>
                <w:sz w:val="24"/>
                <w:szCs w:val="24"/>
              </w:rPr>
            </w:pPr>
            <w:r>
              <w:rPr>
                <w:color w:val="000000"/>
                <w:sz w:val="24"/>
                <w:szCs w:val="24"/>
              </w:rPr>
              <w:t>Анализ причин и исправление ошибок, выявленных при тестировании</w:t>
            </w:r>
          </w:p>
        </w:tc>
      </w:tr>
      <w:tr w:rsidR="008E1FB0" w:rsidRPr="006D0422" w14:paraId="1E098772" w14:textId="77777777" w:rsidTr="005662DE">
        <w:trPr>
          <w:trHeight w:val="20"/>
        </w:trPr>
        <w:tc>
          <w:tcPr>
            <w:tcW w:w="1955" w:type="pct"/>
            <w:hideMark/>
          </w:tcPr>
          <w:p w14:paraId="75255B67" w14:textId="77777777" w:rsidR="008E1FB0" w:rsidRPr="006D0422" w:rsidRDefault="008E1FB0" w:rsidP="005662DE">
            <w:pPr>
              <w:pStyle w:val="aff2"/>
              <w:ind w:firstLine="0"/>
              <w:rPr>
                <w:color w:val="000000"/>
                <w:sz w:val="24"/>
                <w:szCs w:val="24"/>
              </w:rPr>
            </w:pPr>
            <w:r w:rsidRPr="006D0422">
              <w:rPr>
                <w:color w:val="000000"/>
                <w:sz w:val="24"/>
                <w:szCs w:val="24"/>
              </w:rPr>
              <w:t>Зав</w:t>
            </w:r>
            <w:r>
              <w:rPr>
                <w:color w:val="000000"/>
                <w:sz w:val="24"/>
                <w:szCs w:val="24"/>
              </w:rPr>
              <w:t>е</w:t>
            </w:r>
            <w:r w:rsidRPr="006D0422">
              <w:rPr>
                <w:color w:val="000000"/>
                <w:sz w:val="24"/>
                <w:szCs w:val="24"/>
              </w:rPr>
              <w:t>ршение тестирования и исправления</w:t>
            </w:r>
          </w:p>
        </w:tc>
        <w:tc>
          <w:tcPr>
            <w:tcW w:w="3045" w:type="pct"/>
          </w:tcPr>
          <w:p w14:paraId="35306E70"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тестирования</w:t>
            </w:r>
          </w:p>
        </w:tc>
      </w:tr>
      <w:tr w:rsidR="008E1FB0" w:rsidRPr="006D0422" w14:paraId="06D44016" w14:textId="77777777" w:rsidTr="005662DE">
        <w:trPr>
          <w:trHeight w:val="20"/>
        </w:trPr>
        <w:tc>
          <w:tcPr>
            <w:tcW w:w="1955" w:type="pct"/>
            <w:tcBorders>
              <w:bottom w:val="single" w:sz="4" w:space="0" w:color="auto"/>
            </w:tcBorders>
          </w:tcPr>
          <w:p w14:paraId="6E9DE233" w14:textId="77777777" w:rsidR="008E1FB0" w:rsidRPr="006D0422" w:rsidRDefault="008E1FB0" w:rsidP="005662DE">
            <w:pPr>
              <w:pStyle w:val="aff2"/>
              <w:ind w:firstLine="0"/>
              <w:rPr>
                <w:color w:val="000000"/>
                <w:sz w:val="24"/>
                <w:szCs w:val="24"/>
              </w:rPr>
            </w:pPr>
            <w:r>
              <w:rPr>
                <w:color w:val="000000"/>
                <w:sz w:val="24"/>
                <w:szCs w:val="24"/>
              </w:rPr>
              <w:t>Внедрение</w:t>
            </w:r>
          </w:p>
        </w:tc>
        <w:tc>
          <w:tcPr>
            <w:tcW w:w="3045" w:type="pct"/>
            <w:tcBorders>
              <w:bottom w:val="single" w:sz="4" w:space="0" w:color="auto"/>
            </w:tcBorders>
          </w:tcPr>
          <w:p w14:paraId="39FBAACD" w14:textId="77777777" w:rsidR="008E1FB0" w:rsidRDefault="008E1FB0" w:rsidP="005662DE">
            <w:pPr>
              <w:pStyle w:val="aff2"/>
              <w:ind w:firstLine="0"/>
              <w:rPr>
                <w:color w:val="000000"/>
                <w:sz w:val="24"/>
                <w:szCs w:val="24"/>
              </w:rPr>
            </w:pPr>
            <w:r>
              <w:rPr>
                <w:color w:val="000000"/>
                <w:sz w:val="24"/>
                <w:szCs w:val="24"/>
              </w:rPr>
              <w:t>Этап, включающий в себя подготовку и запуск системы</w:t>
            </w:r>
          </w:p>
        </w:tc>
      </w:tr>
      <w:tr w:rsidR="008E1FB0" w:rsidRPr="006D0422" w14:paraId="1DA4CA6B" w14:textId="77777777" w:rsidTr="005662DE">
        <w:trPr>
          <w:trHeight w:val="20"/>
        </w:trPr>
        <w:tc>
          <w:tcPr>
            <w:tcW w:w="1955" w:type="pct"/>
            <w:hideMark/>
          </w:tcPr>
          <w:p w14:paraId="17AB35A8" w14:textId="77777777" w:rsidR="008E1FB0" w:rsidRPr="006D0422" w:rsidRDefault="008E1FB0" w:rsidP="005662DE">
            <w:pPr>
              <w:pStyle w:val="aff2"/>
              <w:ind w:firstLine="0"/>
              <w:rPr>
                <w:color w:val="000000"/>
                <w:sz w:val="24"/>
                <w:szCs w:val="24"/>
              </w:rPr>
            </w:pPr>
            <w:r w:rsidRPr="006D0422">
              <w:rPr>
                <w:color w:val="000000"/>
                <w:sz w:val="24"/>
                <w:szCs w:val="24"/>
              </w:rPr>
              <w:t>Подготовка пакета системы</w:t>
            </w:r>
          </w:p>
        </w:tc>
        <w:tc>
          <w:tcPr>
            <w:tcW w:w="3045" w:type="pct"/>
          </w:tcPr>
          <w:p w14:paraId="1E362136" w14:textId="77777777" w:rsidR="008E1FB0" w:rsidRPr="006D0422" w:rsidRDefault="008E1FB0" w:rsidP="005662DE">
            <w:pPr>
              <w:pStyle w:val="aff2"/>
              <w:ind w:firstLine="0"/>
              <w:rPr>
                <w:color w:val="000000"/>
                <w:sz w:val="24"/>
                <w:szCs w:val="24"/>
              </w:rPr>
            </w:pPr>
            <w:r>
              <w:rPr>
                <w:color w:val="000000"/>
                <w:sz w:val="24"/>
                <w:szCs w:val="24"/>
              </w:rPr>
              <w:t>Подготовка ИС к запуску с помощью выбранного сервиса</w:t>
            </w:r>
          </w:p>
        </w:tc>
      </w:tr>
      <w:tr w:rsidR="008E1FB0" w:rsidRPr="006D0422" w14:paraId="18BD9A5B" w14:textId="77777777" w:rsidTr="005662DE">
        <w:trPr>
          <w:trHeight w:val="20"/>
        </w:trPr>
        <w:tc>
          <w:tcPr>
            <w:tcW w:w="1955" w:type="pct"/>
            <w:hideMark/>
          </w:tcPr>
          <w:p w14:paraId="55F62E61" w14:textId="77777777" w:rsidR="008E1FB0" w:rsidRPr="006D0422" w:rsidRDefault="008E1FB0" w:rsidP="005662DE">
            <w:pPr>
              <w:pStyle w:val="aff2"/>
              <w:ind w:firstLine="0"/>
              <w:rPr>
                <w:color w:val="000000"/>
                <w:sz w:val="24"/>
                <w:szCs w:val="24"/>
              </w:rPr>
            </w:pPr>
            <w:r w:rsidRPr="006D0422">
              <w:rPr>
                <w:color w:val="000000"/>
                <w:sz w:val="24"/>
                <w:szCs w:val="24"/>
              </w:rPr>
              <w:t>Подготовка инструкций для заказчика</w:t>
            </w:r>
          </w:p>
        </w:tc>
        <w:tc>
          <w:tcPr>
            <w:tcW w:w="3045" w:type="pct"/>
          </w:tcPr>
          <w:p w14:paraId="605E3254" w14:textId="77777777" w:rsidR="008E1FB0" w:rsidRPr="006D0422" w:rsidRDefault="008E1FB0" w:rsidP="005662DE">
            <w:pPr>
              <w:pStyle w:val="aff2"/>
              <w:ind w:firstLine="0"/>
              <w:rPr>
                <w:color w:val="000000"/>
                <w:sz w:val="24"/>
                <w:szCs w:val="24"/>
              </w:rPr>
            </w:pPr>
            <w:r>
              <w:rPr>
                <w:color w:val="000000"/>
                <w:sz w:val="24"/>
                <w:szCs w:val="24"/>
              </w:rPr>
              <w:t>Формирование инструкций для заказчика по использованию разработанной ИС</w:t>
            </w:r>
          </w:p>
        </w:tc>
      </w:tr>
      <w:tr w:rsidR="008E1FB0" w:rsidRPr="006D0422" w14:paraId="6F795760" w14:textId="77777777" w:rsidTr="005662DE">
        <w:trPr>
          <w:trHeight w:val="20"/>
        </w:trPr>
        <w:tc>
          <w:tcPr>
            <w:tcW w:w="1955" w:type="pct"/>
          </w:tcPr>
          <w:p w14:paraId="3CD766BB" w14:textId="77777777" w:rsidR="008E1FB0" w:rsidRPr="006D0422" w:rsidRDefault="008E1FB0" w:rsidP="005662DE">
            <w:pPr>
              <w:pStyle w:val="aff2"/>
              <w:ind w:firstLine="0"/>
              <w:rPr>
                <w:color w:val="000000"/>
                <w:sz w:val="24"/>
                <w:szCs w:val="24"/>
              </w:rPr>
            </w:pPr>
            <w:r w:rsidRPr="006D0422">
              <w:rPr>
                <w:color w:val="000000"/>
                <w:sz w:val="24"/>
                <w:szCs w:val="24"/>
              </w:rPr>
              <w:t>Запуск системы и проверка качества</w:t>
            </w:r>
          </w:p>
        </w:tc>
        <w:tc>
          <w:tcPr>
            <w:tcW w:w="3045" w:type="pct"/>
          </w:tcPr>
          <w:p w14:paraId="2E8CED53" w14:textId="77777777" w:rsidR="008E1FB0" w:rsidRDefault="008E1FB0" w:rsidP="005662DE">
            <w:pPr>
              <w:pStyle w:val="aff2"/>
              <w:ind w:firstLine="0"/>
              <w:rPr>
                <w:color w:val="000000"/>
                <w:sz w:val="24"/>
                <w:szCs w:val="24"/>
              </w:rPr>
            </w:pPr>
            <w:r>
              <w:rPr>
                <w:color w:val="000000"/>
                <w:sz w:val="24"/>
                <w:szCs w:val="24"/>
              </w:rPr>
              <w:t>Запуск ИС на удаленном сервере, проверка работоспособности всех элементов системы</w:t>
            </w:r>
          </w:p>
        </w:tc>
      </w:tr>
      <w:tr w:rsidR="008E1FB0" w:rsidRPr="006D0422" w14:paraId="590AEB00" w14:textId="77777777" w:rsidTr="005662DE">
        <w:trPr>
          <w:trHeight w:val="20"/>
        </w:trPr>
        <w:tc>
          <w:tcPr>
            <w:tcW w:w="1955" w:type="pct"/>
            <w:hideMark/>
          </w:tcPr>
          <w:p w14:paraId="1D19EFFE" w14:textId="77777777" w:rsidR="008E1FB0" w:rsidRPr="006D0422" w:rsidRDefault="008E1FB0" w:rsidP="005662DE">
            <w:pPr>
              <w:pStyle w:val="aff2"/>
              <w:ind w:firstLine="0"/>
              <w:rPr>
                <w:color w:val="000000"/>
                <w:sz w:val="24"/>
                <w:szCs w:val="24"/>
              </w:rPr>
            </w:pPr>
            <w:r w:rsidRPr="006D0422">
              <w:rPr>
                <w:color w:val="000000"/>
                <w:sz w:val="24"/>
                <w:szCs w:val="24"/>
              </w:rPr>
              <w:t>Завершение внедрения</w:t>
            </w:r>
          </w:p>
        </w:tc>
        <w:tc>
          <w:tcPr>
            <w:tcW w:w="3045" w:type="pct"/>
          </w:tcPr>
          <w:p w14:paraId="0718AF54"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внедрения</w:t>
            </w:r>
          </w:p>
        </w:tc>
      </w:tr>
      <w:tr w:rsidR="008E1FB0" w:rsidRPr="006D0422" w14:paraId="0622927B" w14:textId="77777777" w:rsidTr="005662DE">
        <w:trPr>
          <w:trHeight w:val="20"/>
        </w:trPr>
        <w:tc>
          <w:tcPr>
            <w:tcW w:w="1955" w:type="pct"/>
            <w:hideMark/>
          </w:tcPr>
          <w:p w14:paraId="12E655C4" w14:textId="77777777" w:rsidR="008E1FB0" w:rsidRPr="006D0422" w:rsidRDefault="008E1FB0" w:rsidP="005662DE">
            <w:pPr>
              <w:pStyle w:val="aff2"/>
              <w:ind w:firstLine="0"/>
              <w:rPr>
                <w:color w:val="000000"/>
                <w:sz w:val="24"/>
                <w:szCs w:val="24"/>
              </w:rPr>
            </w:pPr>
            <w:r w:rsidRPr="006D0422">
              <w:rPr>
                <w:color w:val="000000"/>
                <w:sz w:val="24"/>
                <w:szCs w:val="24"/>
              </w:rPr>
              <w:t>Сдача проекта</w:t>
            </w:r>
          </w:p>
        </w:tc>
        <w:tc>
          <w:tcPr>
            <w:tcW w:w="3045" w:type="pct"/>
          </w:tcPr>
          <w:p w14:paraId="2974EFDC" w14:textId="77777777" w:rsidR="008E1FB0" w:rsidRPr="006D0422" w:rsidRDefault="008E1FB0" w:rsidP="005662DE">
            <w:pPr>
              <w:pStyle w:val="aff2"/>
              <w:ind w:firstLine="0"/>
              <w:rPr>
                <w:color w:val="000000"/>
                <w:sz w:val="24"/>
                <w:szCs w:val="24"/>
              </w:rPr>
            </w:pPr>
            <w:r>
              <w:rPr>
                <w:color w:val="000000"/>
                <w:sz w:val="24"/>
                <w:szCs w:val="24"/>
              </w:rPr>
              <w:t>Представление результатов заказчику, передача инструкций</w:t>
            </w:r>
          </w:p>
        </w:tc>
      </w:tr>
    </w:tbl>
    <w:p w14:paraId="775A3E10" w14:textId="77777777" w:rsidR="008E1FB0" w:rsidRDefault="008E1FB0" w:rsidP="008E1FB0">
      <w:pPr>
        <w:rPr>
          <w:iCs/>
          <w:color w:val="000000" w:themeColor="text1"/>
          <w:spacing w:val="40"/>
          <w:szCs w:val="18"/>
        </w:rPr>
      </w:pPr>
      <w:r>
        <w:rPr>
          <w:spacing w:val="40"/>
        </w:rPr>
        <w:br w:type="page"/>
      </w:r>
    </w:p>
    <w:p w14:paraId="5C0BF3A8" w14:textId="43645830" w:rsidR="008E1FB0" w:rsidRDefault="008E1FB0" w:rsidP="008E1FB0">
      <w:pPr>
        <w:pStyle w:val="aff7"/>
        <w:keepNext/>
        <w:jc w:val="left"/>
      </w:pPr>
      <w:r w:rsidRPr="00EE7AD2">
        <w:rPr>
          <w:spacing w:val="40"/>
        </w:rPr>
        <w:lastRenderedPageBreak/>
        <w:t>Таблица</w:t>
      </w:r>
      <w:r>
        <w:t xml:space="preserve"> Б.</w:t>
      </w:r>
      <w:r>
        <w:fldChar w:fldCharType="begin"/>
      </w:r>
      <w:r>
        <w:instrText xml:space="preserve"> SEQ Таблица_Б. \* ARABIC </w:instrText>
      </w:r>
      <w:r>
        <w:fldChar w:fldCharType="separate"/>
      </w:r>
      <w:r w:rsidR="003C1F10">
        <w:rPr>
          <w:noProof/>
        </w:rPr>
        <w:t>2</w:t>
      </w:r>
      <w:r>
        <w:fldChar w:fldCharType="end"/>
      </w:r>
      <w:r>
        <w:t xml:space="preserve"> – Оценка продолжительности работ</w:t>
      </w:r>
    </w:p>
    <w:tbl>
      <w:tblPr>
        <w:tblStyle w:val="afe"/>
        <w:tblW w:w="5000" w:type="pct"/>
        <w:tblLook w:val="04A0" w:firstRow="1" w:lastRow="0" w:firstColumn="1" w:lastColumn="0" w:noHBand="0" w:noVBand="1"/>
      </w:tblPr>
      <w:tblGrid>
        <w:gridCol w:w="2831"/>
        <w:gridCol w:w="1844"/>
        <w:gridCol w:w="1701"/>
        <w:gridCol w:w="1986"/>
        <w:gridCol w:w="1550"/>
      </w:tblGrid>
      <w:tr w:rsidR="008E1FB0" w:rsidRPr="006D0422" w14:paraId="797F274B" w14:textId="77777777" w:rsidTr="005662DE">
        <w:trPr>
          <w:trHeight w:val="20"/>
        </w:trPr>
        <w:tc>
          <w:tcPr>
            <w:tcW w:w="1428" w:type="pct"/>
          </w:tcPr>
          <w:p w14:paraId="518F5A02" w14:textId="77777777" w:rsidR="008E1FB0" w:rsidRPr="006D0422" w:rsidRDefault="008E1FB0" w:rsidP="005662DE">
            <w:pPr>
              <w:pStyle w:val="aff2"/>
              <w:ind w:firstLine="0"/>
              <w:rPr>
                <w:sz w:val="24"/>
                <w:szCs w:val="24"/>
              </w:rPr>
            </w:pPr>
            <w:r>
              <w:rPr>
                <w:sz w:val="24"/>
                <w:szCs w:val="24"/>
              </w:rPr>
              <w:t>Виды работ</w:t>
            </w:r>
          </w:p>
        </w:tc>
        <w:tc>
          <w:tcPr>
            <w:tcW w:w="930" w:type="pct"/>
          </w:tcPr>
          <w:p w14:paraId="037CE0BD" w14:textId="77777777" w:rsidR="008E1FB0" w:rsidRPr="00570C51" w:rsidRDefault="008E1FB0" w:rsidP="005662DE">
            <w:pPr>
              <w:pStyle w:val="aff2"/>
              <w:ind w:firstLine="0"/>
              <w:rPr>
                <w:sz w:val="24"/>
                <w:szCs w:val="24"/>
                <w:lang w:val="en-US"/>
              </w:rPr>
            </w:pPr>
            <w:r>
              <w:rPr>
                <w:sz w:val="24"/>
                <w:szCs w:val="24"/>
              </w:rPr>
              <w:t xml:space="preserve">Оптимистичная оценка, </w:t>
            </w:r>
            <w:r>
              <w:rPr>
                <w:sz w:val="24"/>
                <w:szCs w:val="24"/>
                <w:lang w:val="en-US"/>
              </w:rPr>
              <w:t>T</w:t>
            </w:r>
            <w:r>
              <w:rPr>
                <w:sz w:val="24"/>
                <w:szCs w:val="24"/>
                <w:vertAlign w:val="subscript"/>
                <w:lang w:val="en-US"/>
              </w:rPr>
              <w:t>min</w:t>
            </w:r>
            <w:r>
              <w:rPr>
                <w:sz w:val="24"/>
                <w:szCs w:val="24"/>
              </w:rPr>
              <w:t>, дней</w:t>
            </w:r>
          </w:p>
        </w:tc>
        <w:tc>
          <w:tcPr>
            <w:tcW w:w="858" w:type="pct"/>
          </w:tcPr>
          <w:p w14:paraId="68C65640" w14:textId="77777777" w:rsidR="008E1FB0" w:rsidRPr="00570C51" w:rsidRDefault="008E1FB0" w:rsidP="005662DE">
            <w:pPr>
              <w:pStyle w:val="aff2"/>
              <w:ind w:firstLine="0"/>
              <w:rPr>
                <w:sz w:val="24"/>
                <w:szCs w:val="24"/>
              </w:rPr>
            </w:pPr>
            <w:r>
              <w:rPr>
                <w:sz w:val="24"/>
                <w:szCs w:val="24"/>
              </w:rPr>
              <w:t xml:space="preserve">Реалистичная оценка, </w:t>
            </w:r>
            <w:r>
              <w:rPr>
                <w:sz w:val="24"/>
                <w:szCs w:val="24"/>
                <w:lang w:val="en-US"/>
              </w:rPr>
              <w:t>T</w:t>
            </w:r>
            <w:r>
              <w:rPr>
                <w:sz w:val="24"/>
                <w:szCs w:val="24"/>
                <w:vertAlign w:val="subscript"/>
              </w:rPr>
              <w:t>нв</w:t>
            </w:r>
            <w:r>
              <w:rPr>
                <w:sz w:val="24"/>
                <w:szCs w:val="24"/>
              </w:rPr>
              <w:t>, дней</w:t>
            </w:r>
          </w:p>
        </w:tc>
        <w:tc>
          <w:tcPr>
            <w:tcW w:w="1002" w:type="pct"/>
          </w:tcPr>
          <w:p w14:paraId="1BE7B9CE" w14:textId="77777777" w:rsidR="008E1FB0" w:rsidRPr="00570C51" w:rsidRDefault="008E1FB0" w:rsidP="005662DE">
            <w:pPr>
              <w:pStyle w:val="aff2"/>
              <w:ind w:firstLine="0"/>
              <w:rPr>
                <w:sz w:val="24"/>
                <w:szCs w:val="24"/>
                <w:lang w:val="en-US"/>
              </w:rPr>
            </w:pPr>
            <w:r>
              <w:rPr>
                <w:sz w:val="24"/>
                <w:szCs w:val="24"/>
              </w:rPr>
              <w:t xml:space="preserve">Пессимистичная оценка, </w:t>
            </w:r>
            <w:r>
              <w:rPr>
                <w:sz w:val="24"/>
                <w:szCs w:val="24"/>
                <w:lang w:val="en-US"/>
              </w:rPr>
              <w:t>T</w:t>
            </w:r>
            <w:r>
              <w:rPr>
                <w:sz w:val="24"/>
                <w:szCs w:val="24"/>
                <w:vertAlign w:val="subscript"/>
                <w:lang w:val="en-US"/>
              </w:rPr>
              <w:t>max</w:t>
            </w:r>
            <w:r>
              <w:rPr>
                <w:sz w:val="24"/>
                <w:szCs w:val="24"/>
              </w:rPr>
              <w:t>, дней</w:t>
            </w:r>
          </w:p>
        </w:tc>
        <w:tc>
          <w:tcPr>
            <w:tcW w:w="782" w:type="pct"/>
          </w:tcPr>
          <w:p w14:paraId="23CFE489" w14:textId="77777777" w:rsidR="008E1FB0" w:rsidRPr="00570C51" w:rsidRDefault="008E1FB0" w:rsidP="005662DE">
            <w:pPr>
              <w:pStyle w:val="aff2"/>
              <w:ind w:firstLine="0"/>
              <w:rPr>
                <w:sz w:val="24"/>
                <w:szCs w:val="24"/>
              </w:rPr>
            </w:pPr>
            <w:r>
              <w:rPr>
                <w:sz w:val="24"/>
                <w:szCs w:val="24"/>
              </w:rPr>
              <w:t xml:space="preserve">Ожидаемая продолжительность, </w:t>
            </w:r>
            <w:r>
              <w:rPr>
                <w:sz w:val="24"/>
                <w:szCs w:val="24"/>
                <w:lang w:val="en-US"/>
              </w:rPr>
              <w:t>T</w:t>
            </w:r>
            <w:r>
              <w:rPr>
                <w:sz w:val="24"/>
                <w:szCs w:val="24"/>
                <w:vertAlign w:val="subscript"/>
              </w:rPr>
              <w:t>ож</w:t>
            </w:r>
            <w:r>
              <w:rPr>
                <w:sz w:val="24"/>
                <w:szCs w:val="24"/>
              </w:rPr>
              <w:t>, дней</w:t>
            </w:r>
          </w:p>
        </w:tc>
      </w:tr>
      <w:tr w:rsidR="008E1FB0" w:rsidRPr="006D0422" w14:paraId="40FF7E59" w14:textId="77777777" w:rsidTr="005662DE">
        <w:trPr>
          <w:trHeight w:val="20"/>
        </w:trPr>
        <w:tc>
          <w:tcPr>
            <w:tcW w:w="1428" w:type="pct"/>
            <w:hideMark/>
          </w:tcPr>
          <w:p w14:paraId="1E136C0C" w14:textId="77777777" w:rsidR="008E1FB0" w:rsidRPr="006D0422" w:rsidRDefault="008E1FB0" w:rsidP="005662DE">
            <w:pPr>
              <w:pStyle w:val="aff2"/>
              <w:ind w:firstLine="0"/>
              <w:rPr>
                <w:color w:val="000000"/>
                <w:sz w:val="24"/>
                <w:szCs w:val="24"/>
              </w:rPr>
            </w:pPr>
            <w:r w:rsidRPr="006D0422">
              <w:rPr>
                <w:color w:val="000000"/>
                <w:sz w:val="24"/>
                <w:szCs w:val="24"/>
              </w:rPr>
              <w:t>Определение содержания</w:t>
            </w:r>
          </w:p>
        </w:tc>
        <w:tc>
          <w:tcPr>
            <w:tcW w:w="930" w:type="pct"/>
          </w:tcPr>
          <w:p w14:paraId="6A24CF50"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Pr>
          <w:p w14:paraId="213230CB"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Pr>
          <w:p w14:paraId="1D869179"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Pr>
          <w:p w14:paraId="4E878B80"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16EEA96C" w14:textId="77777777" w:rsidTr="005662DE">
        <w:trPr>
          <w:trHeight w:val="20"/>
        </w:trPr>
        <w:tc>
          <w:tcPr>
            <w:tcW w:w="1428" w:type="pct"/>
            <w:hideMark/>
          </w:tcPr>
          <w:p w14:paraId="249EF5CC" w14:textId="77777777" w:rsidR="008E1FB0" w:rsidRPr="006D0422" w:rsidRDefault="008E1FB0" w:rsidP="005662DE">
            <w:pPr>
              <w:pStyle w:val="aff2"/>
              <w:ind w:firstLine="0"/>
              <w:rPr>
                <w:color w:val="000000"/>
                <w:sz w:val="24"/>
                <w:szCs w:val="24"/>
              </w:rPr>
            </w:pPr>
            <w:r w:rsidRPr="006D0422">
              <w:rPr>
                <w:color w:val="000000"/>
                <w:sz w:val="24"/>
                <w:szCs w:val="24"/>
              </w:rPr>
              <w:t>Определение длительности работ</w:t>
            </w:r>
          </w:p>
        </w:tc>
        <w:tc>
          <w:tcPr>
            <w:tcW w:w="930" w:type="pct"/>
          </w:tcPr>
          <w:p w14:paraId="0148684F"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Pr>
          <w:p w14:paraId="51D63FF7"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Pr>
          <w:p w14:paraId="2360D973"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Pr>
          <w:p w14:paraId="5582D33D"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65FF2E19" w14:textId="77777777" w:rsidTr="005662DE">
        <w:trPr>
          <w:trHeight w:val="20"/>
        </w:trPr>
        <w:tc>
          <w:tcPr>
            <w:tcW w:w="1428" w:type="pct"/>
            <w:tcBorders>
              <w:bottom w:val="single" w:sz="4" w:space="0" w:color="auto"/>
            </w:tcBorders>
            <w:hideMark/>
          </w:tcPr>
          <w:p w14:paraId="5CE65B0A" w14:textId="77777777" w:rsidR="008E1FB0" w:rsidRPr="006D0422" w:rsidRDefault="008E1FB0" w:rsidP="005662DE">
            <w:pPr>
              <w:pStyle w:val="aff2"/>
              <w:ind w:firstLine="0"/>
              <w:rPr>
                <w:color w:val="000000"/>
                <w:sz w:val="24"/>
                <w:szCs w:val="24"/>
              </w:rPr>
            </w:pPr>
            <w:r w:rsidRPr="006D0422">
              <w:rPr>
                <w:color w:val="000000"/>
                <w:sz w:val="24"/>
                <w:szCs w:val="24"/>
              </w:rPr>
              <w:t>Планирование ресурсов и затрат</w:t>
            </w:r>
          </w:p>
        </w:tc>
        <w:tc>
          <w:tcPr>
            <w:tcW w:w="930" w:type="pct"/>
            <w:tcBorders>
              <w:bottom w:val="single" w:sz="4" w:space="0" w:color="auto"/>
            </w:tcBorders>
          </w:tcPr>
          <w:p w14:paraId="0C3F816D"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Borders>
              <w:bottom w:val="single" w:sz="4" w:space="0" w:color="auto"/>
            </w:tcBorders>
          </w:tcPr>
          <w:p w14:paraId="7B54F08F"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Borders>
              <w:bottom w:val="single" w:sz="4" w:space="0" w:color="auto"/>
            </w:tcBorders>
          </w:tcPr>
          <w:p w14:paraId="049DA679"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Borders>
              <w:bottom w:val="single" w:sz="4" w:space="0" w:color="auto"/>
            </w:tcBorders>
          </w:tcPr>
          <w:p w14:paraId="2F0821A3"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2D92205C" w14:textId="77777777" w:rsidTr="005662DE">
        <w:trPr>
          <w:trHeight w:val="20"/>
        </w:trPr>
        <w:tc>
          <w:tcPr>
            <w:tcW w:w="1428" w:type="pct"/>
            <w:tcBorders>
              <w:bottom w:val="nil"/>
            </w:tcBorders>
            <w:hideMark/>
          </w:tcPr>
          <w:p w14:paraId="099864A7" w14:textId="77777777" w:rsidR="008E1FB0" w:rsidRPr="006D0422" w:rsidRDefault="008E1FB0" w:rsidP="005662DE">
            <w:pPr>
              <w:pStyle w:val="aff2"/>
              <w:ind w:firstLine="0"/>
              <w:rPr>
                <w:color w:val="000000"/>
                <w:sz w:val="24"/>
                <w:szCs w:val="24"/>
              </w:rPr>
            </w:pPr>
            <w:r w:rsidRPr="006D0422">
              <w:rPr>
                <w:color w:val="000000"/>
                <w:sz w:val="24"/>
                <w:szCs w:val="24"/>
              </w:rPr>
              <w:t>Идентификация рисков и разработка стратегии их смягчения</w:t>
            </w:r>
          </w:p>
        </w:tc>
        <w:tc>
          <w:tcPr>
            <w:tcW w:w="930" w:type="pct"/>
            <w:tcBorders>
              <w:bottom w:val="nil"/>
            </w:tcBorders>
          </w:tcPr>
          <w:p w14:paraId="365A1FE7"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Borders>
              <w:bottom w:val="nil"/>
            </w:tcBorders>
          </w:tcPr>
          <w:p w14:paraId="3A86B477"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Borders>
              <w:bottom w:val="nil"/>
            </w:tcBorders>
          </w:tcPr>
          <w:p w14:paraId="5CC60103"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Borders>
              <w:bottom w:val="nil"/>
            </w:tcBorders>
          </w:tcPr>
          <w:p w14:paraId="3321AA61"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34C8075C" w14:textId="77777777" w:rsidTr="005662DE">
        <w:trPr>
          <w:trHeight w:val="20"/>
        </w:trPr>
        <w:tc>
          <w:tcPr>
            <w:tcW w:w="1428" w:type="pct"/>
            <w:hideMark/>
          </w:tcPr>
          <w:p w14:paraId="59F02A15" w14:textId="77777777" w:rsidR="008E1FB0" w:rsidRPr="006D0422" w:rsidRDefault="008E1FB0" w:rsidP="005662DE">
            <w:pPr>
              <w:pStyle w:val="aff2"/>
              <w:ind w:firstLine="0"/>
              <w:rPr>
                <w:color w:val="000000"/>
                <w:sz w:val="24"/>
                <w:szCs w:val="24"/>
              </w:rPr>
            </w:pPr>
            <w:r w:rsidRPr="006D0422">
              <w:rPr>
                <w:color w:val="000000"/>
                <w:sz w:val="24"/>
                <w:szCs w:val="24"/>
              </w:rPr>
              <w:t>Интервьюирование заказчика</w:t>
            </w:r>
          </w:p>
        </w:tc>
        <w:tc>
          <w:tcPr>
            <w:tcW w:w="930" w:type="pct"/>
          </w:tcPr>
          <w:p w14:paraId="6D8B5E76"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Pr>
          <w:p w14:paraId="16B3D838"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Pr>
          <w:p w14:paraId="0C7A9FDC"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Pr>
          <w:p w14:paraId="57536149"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7F6ED081" w14:textId="77777777" w:rsidTr="005662DE">
        <w:trPr>
          <w:trHeight w:val="20"/>
        </w:trPr>
        <w:tc>
          <w:tcPr>
            <w:tcW w:w="1428" w:type="pct"/>
            <w:hideMark/>
          </w:tcPr>
          <w:p w14:paraId="78CF2617" w14:textId="77777777" w:rsidR="008E1FB0" w:rsidRPr="006D0422" w:rsidRDefault="008E1FB0" w:rsidP="005662DE">
            <w:pPr>
              <w:pStyle w:val="aff2"/>
              <w:ind w:firstLine="0"/>
              <w:rPr>
                <w:color w:val="000000"/>
                <w:sz w:val="24"/>
                <w:szCs w:val="24"/>
              </w:rPr>
            </w:pPr>
            <w:r w:rsidRPr="006D0422">
              <w:rPr>
                <w:color w:val="000000"/>
                <w:sz w:val="24"/>
                <w:szCs w:val="24"/>
              </w:rPr>
              <w:t>Бизнес-моделирование</w:t>
            </w:r>
          </w:p>
        </w:tc>
        <w:tc>
          <w:tcPr>
            <w:tcW w:w="930" w:type="pct"/>
          </w:tcPr>
          <w:p w14:paraId="3DF5401C" w14:textId="77777777" w:rsidR="008E1FB0" w:rsidRPr="006D0422" w:rsidRDefault="008E1FB0" w:rsidP="005662DE">
            <w:pPr>
              <w:pStyle w:val="aff2"/>
              <w:ind w:firstLine="0"/>
              <w:rPr>
                <w:color w:val="000000"/>
                <w:sz w:val="24"/>
                <w:szCs w:val="24"/>
              </w:rPr>
            </w:pPr>
            <w:r>
              <w:rPr>
                <w:color w:val="000000"/>
                <w:sz w:val="24"/>
                <w:szCs w:val="24"/>
              </w:rPr>
              <w:t>2</w:t>
            </w:r>
          </w:p>
        </w:tc>
        <w:tc>
          <w:tcPr>
            <w:tcW w:w="858" w:type="pct"/>
          </w:tcPr>
          <w:p w14:paraId="04A9407A"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6C1B34AD" w14:textId="77777777" w:rsidR="008E1FB0" w:rsidRPr="006D0422" w:rsidRDefault="008E1FB0" w:rsidP="005662DE">
            <w:pPr>
              <w:pStyle w:val="aff2"/>
              <w:ind w:firstLine="0"/>
              <w:rPr>
                <w:color w:val="000000"/>
                <w:sz w:val="24"/>
                <w:szCs w:val="24"/>
              </w:rPr>
            </w:pPr>
            <w:r>
              <w:rPr>
                <w:color w:val="000000"/>
                <w:sz w:val="24"/>
                <w:szCs w:val="24"/>
              </w:rPr>
              <w:t>10</w:t>
            </w:r>
          </w:p>
        </w:tc>
        <w:tc>
          <w:tcPr>
            <w:tcW w:w="782" w:type="pct"/>
          </w:tcPr>
          <w:p w14:paraId="6AC0BF11"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6168A7D1" w14:textId="77777777" w:rsidTr="005662DE">
        <w:trPr>
          <w:trHeight w:val="20"/>
        </w:trPr>
        <w:tc>
          <w:tcPr>
            <w:tcW w:w="1428" w:type="pct"/>
            <w:hideMark/>
          </w:tcPr>
          <w:p w14:paraId="5941E331" w14:textId="77777777" w:rsidR="008E1FB0" w:rsidRPr="006D0422" w:rsidRDefault="008E1FB0" w:rsidP="005662DE">
            <w:pPr>
              <w:pStyle w:val="aff2"/>
              <w:ind w:firstLine="0"/>
              <w:rPr>
                <w:color w:val="000000"/>
                <w:sz w:val="24"/>
                <w:szCs w:val="24"/>
              </w:rPr>
            </w:pPr>
            <w:r w:rsidRPr="006D0422">
              <w:rPr>
                <w:color w:val="000000"/>
                <w:sz w:val="24"/>
                <w:szCs w:val="24"/>
              </w:rPr>
              <w:t>Разработка системных требований</w:t>
            </w:r>
          </w:p>
        </w:tc>
        <w:tc>
          <w:tcPr>
            <w:tcW w:w="930" w:type="pct"/>
          </w:tcPr>
          <w:p w14:paraId="4FB5B23B" w14:textId="77777777" w:rsidR="008E1FB0" w:rsidRPr="006D0422" w:rsidRDefault="008E1FB0" w:rsidP="005662DE">
            <w:pPr>
              <w:pStyle w:val="aff2"/>
              <w:ind w:firstLine="0"/>
              <w:rPr>
                <w:color w:val="000000"/>
                <w:sz w:val="24"/>
                <w:szCs w:val="24"/>
              </w:rPr>
            </w:pPr>
            <w:r>
              <w:rPr>
                <w:color w:val="000000"/>
                <w:sz w:val="24"/>
                <w:szCs w:val="24"/>
              </w:rPr>
              <w:t>3</w:t>
            </w:r>
          </w:p>
        </w:tc>
        <w:tc>
          <w:tcPr>
            <w:tcW w:w="858" w:type="pct"/>
          </w:tcPr>
          <w:p w14:paraId="08835CB3"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3287FBA5" w14:textId="77777777" w:rsidR="008E1FB0" w:rsidRPr="006D0422" w:rsidRDefault="008E1FB0" w:rsidP="005662DE">
            <w:pPr>
              <w:pStyle w:val="aff2"/>
              <w:ind w:firstLine="0"/>
              <w:rPr>
                <w:color w:val="000000"/>
                <w:sz w:val="24"/>
                <w:szCs w:val="24"/>
              </w:rPr>
            </w:pPr>
            <w:r>
              <w:rPr>
                <w:color w:val="000000"/>
                <w:sz w:val="24"/>
                <w:szCs w:val="24"/>
              </w:rPr>
              <w:t>9</w:t>
            </w:r>
          </w:p>
        </w:tc>
        <w:tc>
          <w:tcPr>
            <w:tcW w:w="782" w:type="pct"/>
          </w:tcPr>
          <w:p w14:paraId="25CDC0C2"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7445A2E3" w14:textId="77777777" w:rsidTr="005662DE">
        <w:trPr>
          <w:trHeight w:val="20"/>
        </w:trPr>
        <w:tc>
          <w:tcPr>
            <w:tcW w:w="1428" w:type="pct"/>
            <w:hideMark/>
          </w:tcPr>
          <w:p w14:paraId="06FAF8DC" w14:textId="77777777" w:rsidR="008E1FB0" w:rsidRPr="006D0422" w:rsidRDefault="008E1FB0" w:rsidP="005662DE">
            <w:pPr>
              <w:pStyle w:val="aff2"/>
              <w:ind w:firstLine="0"/>
              <w:rPr>
                <w:color w:val="000000"/>
                <w:sz w:val="24"/>
                <w:szCs w:val="24"/>
              </w:rPr>
            </w:pPr>
            <w:r w:rsidRPr="006D0422">
              <w:rPr>
                <w:color w:val="000000"/>
                <w:sz w:val="24"/>
                <w:szCs w:val="24"/>
              </w:rPr>
              <w:t>Анализ системы</w:t>
            </w:r>
          </w:p>
        </w:tc>
        <w:tc>
          <w:tcPr>
            <w:tcW w:w="930" w:type="pct"/>
          </w:tcPr>
          <w:p w14:paraId="6529D408" w14:textId="77777777" w:rsidR="008E1FB0" w:rsidRPr="006D0422" w:rsidRDefault="008E1FB0" w:rsidP="005662DE">
            <w:pPr>
              <w:pStyle w:val="aff2"/>
              <w:ind w:firstLine="0"/>
              <w:rPr>
                <w:color w:val="000000"/>
                <w:sz w:val="24"/>
                <w:szCs w:val="24"/>
              </w:rPr>
            </w:pPr>
            <w:r>
              <w:rPr>
                <w:color w:val="000000"/>
                <w:sz w:val="24"/>
                <w:szCs w:val="24"/>
              </w:rPr>
              <w:t>5</w:t>
            </w:r>
          </w:p>
        </w:tc>
        <w:tc>
          <w:tcPr>
            <w:tcW w:w="858" w:type="pct"/>
          </w:tcPr>
          <w:p w14:paraId="10B81505" w14:textId="77777777" w:rsidR="008E1FB0" w:rsidRPr="006D0422" w:rsidRDefault="008E1FB0" w:rsidP="005662DE">
            <w:pPr>
              <w:pStyle w:val="aff2"/>
              <w:ind w:firstLine="0"/>
              <w:rPr>
                <w:color w:val="000000"/>
                <w:sz w:val="24"/>
                <w:szCs w:val="24"/>
              </w:rPr>
            </w:pPr>
            <w:r>
              <w:rPr>
                <w:color w:val="000000"/>
                <w:sz w:val="24"/>
                <w:szCs w:val="24"/>
              </w:rPr>
              <w:t>12</w:t>
            </w:r>
          </w:p>
        </w:tc>
        <w:tc>
          <w:tcPr>
            <w:tcW w:w="1002" w:type="pct"/>
          </w:tcPr>
          <w:p w14:paraId="010B19B1" w14:textId="77777777" w:rsidR="008E1FB0" w:rsidRPr="006D0422" w:rsidRDefault="008E1FB0" w:rsidP="005662DE">
            <w:pPr>
              <w:pStyle w:val="aff2"/>
              <w:ind w:firstLine="0"/>
              <w:rPr>
                <w:color w:val="000000"/>
                <w:sz w:val="24"/>
                <w:szCs w:val="24"/>
              </w:rPr>
            </w:pPr>
            <w:r>
              <w:rPr>
                <w:color w:val="000000"/>
                <w:sz w:val="24"/>
                <w:szCs w:val="24"/>
              </w:rPr>
              <w:t>19</w:t>
            </w:r>
          </w:p>
        </w:tc>
        <w:tc>
          <w:tcPr>
            <w:tcW w:w="782" w:type="pct"/>
          </w:tcPr>
          <w:p w14:paraId="21E5499C" w14:textId="77777777" w:rsidR="008E1FB0" w:rsidRPr="006D0422" w:rsidRDefault="008E1FB0" w:rsidP="005662DE">
            <w:pPr>
              <w:pStyle w:val="aff2"/>
              <w:ind w:firstLine="0"/>
              <w:rPr>
                <w:color w:val="000000"/>
                <w:sz w:val="24"/>
                <w:szCs w:val="24"/>
              </w:rPr>
            </w:pPr>
            <w:r>
              <w:rPr>
                <w:color w:val="000000"/>
                <w:sz w:val="24"/>
                <w:szCs w:val="24"/>
              </w:rPr>
              <w:t>12</w:t>
            </w:r>
          </w:p>
        </w:tc>
      </w:tr>
      <w:tr w:rsidR="008E1FB0" w:rsidRPr="006D0422" w14:paraId="58F6FADC" w14:textId="77777777" w:rsidTr="005662DE">
        <w:trPr>
          <w:trHeight w:val="20"/>
        </w:trPr>
        <w:tc>
          <w:tcPr>
            <w:tcW w:w="1428" w:type="pct"/>
            <w:hideMark/>
          </w:tcPr>
          <w:p w14:paraId="2E86D32B"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архитектуры</w:t>
            </w:r>
          </w:p>
        </w:tc>
        <w:tc>
          <w:tcPr>
            <w:tcW w:w="930" w:type="pct"/>
          </w:tcPr>
          <w:p w14:paraId="055FDBB0" w14:textId="77777777" w:rsidR="008E1FB0" w:rsidRPr="006D0422" w:rsidRDefault="008E1FB0" w:rsidP="005662DE">
            <w:pPr>
              <w:pStyle w:val="aff2"/>
              <w:ind w:firstLine="0"/>
              <w:rPr>
                <w:color w:val="000000"/>
                <w:sz w:val="24"/>
                <w:szCs w:val="24"/>
              </w:rPr>
            </w:pPr>
            <w:r>
              <w:rPr>
                <w:color w:val="000000"/>
                <w:sz w:val="24"/>
                <w:szCs w:val="24"/>
              </w:rPr>
              <w:t>3</w:t>
            </w:r>
          </w:p>
        </w:tc>
        <w:tc>
          <w:tcPr>
            <w:tcW w:w="858" w:type="pct"/>
          </w:tcPr>
          <w:p w14:paraId="497B91DB"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24974AC3" w14:textId="77777777" w:rsidR="008E1FB0" w:rsidRPr="006D0422" w:rsidRDefault="008E1FB0" w:rsidP="005662DE">
            <w:pPr>
              <w:pStyle w:val="aff2"/>
              <w:ind w:firstLine="0"/>
              <w:rPr>
                <w:color w:val="000000"/>
                <w:sz w:val="24"/>
                <w:szCs w:val="24"/>
              </w:rPr>
            </w:pPr>
            <w:r>
              <w:rPr>
                <w:color w:val="000000"/>
                <w:sz w:val="24"/>
                <w:szCs w:val="24"/>
              </w:rPr>
              <w:t>9</w:t>
            </w:r>
          </w:p>
        </w:tc>
        <w:tc>
          <w:tcPr>
            <w:tcW w:w="782" w:type="pct"/>
          </w:tcPr>
          <w:p w14:paraId="5B1BEA43"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673A0D5E" w14:textId="77777777" w:rsidTr="005662DE">
        <w:trPr>
          <w:trHeight w:val="20"/>
        </w:trPr>
        <w:tc>
          <w:tcPr>
            <w:tcW w:w="1428" w:type="pct"/>
            <w:hideMark/>
          </w:tcPr>
          <w:p w14:paraId="1602A0B1"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компонентов</w:t>
            </w:r>
          </w:p>
        </w:tc>
        <w:tc>
          <w:tcPr>
            <w:tcW w:w="930" w:type="pct"/>
          </w:tcPr>
          <w:p w14:paraId="7DDB66D0" w14:textId="77777777" w:rsidR="008E1FB0" w:rsidRPr="006D0422" w:rsidRDefault="008E1FB0" w:rsidP="005662DE">
            <w:pPr>
              <w:pStyle w:val="aff2"/>
              <w:ind w:firstLine="0"/>
              <w:rPr>
                <w:color w:val="000000"/>
                <w:sz w:val="24"/>
                <w:szCs w:val="24"/>
              </w:rPr>
            </w:pPr>
            <w:r>
              <w:rPr>
                <w:color w:val="000000"/>
                <w:sz w:val="24"/>
                <w:szCs w:val="24"/>
              </w:rPr>
              <w:t>3</w:t>
            </w:r>
          </w:p>
        </w:tc>
        <w:tc>
          <w:tcPr>
            <w:tcW w:w="858" w:type="pct"/>
          </w:tcPr>
          <w:p w14:paraId="65042276"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6AAAEE18" w14:textId="77777777" w:rsidR="008E1FB0" w:rsidRPr="006D0422" w:rsidRDefault="008E1FB0" w:rsidP="005662DE">
            <w:pPr>
              <w:pStyle w:val="aff2"/>
              <w:ind w:firstLine="0"/>
              <w:rPr>
                <w:color w:val="000000"/>
                <w:sz w:val="24"/>
                <w:szCs w:val="24"/>
              </w:rPr>
            </w:pPr>
            <w:r>
              <w:rPr>
                <w:color w:val="000000"/>
                <w:sz w:val="24"/>
                <w:szCs w:val="24"/>
              </w:rPr>
              <w:t>9</w:t>
            </w:r>
          </w:p>
        </w:tc>
        <w:tc>
          <w:tcPr>
            <w:tcW w:w="782" w:type="pct"/>
          </w:tcPr>
          <w:p w14:paraId="3A7CF7C5"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65E18186" w14:textId="77777777" w:rsidTr="005662DE">
        <w:trPr>
          <w:trHeight w:val="20"/>
        </w:trPr>
        <w:tc>
          <w:tcPr>
            <w:tcW w:w="1428" w:type="pct"/>
            <w:hideMark/>
          </w:tcPr>
          <w:p w14:paraId="391FAFF5"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интерфейса</w:t>
            </w:r>
          </w:p>
        </w:tc>
        <w:tc>
          <w:tcPr>
            <w:tcW w:w="930" w:type="pct"/>
          </w:tcPr>
          <w:p w14:paraId="0FAE178F" w14:textId="77777777" w:rsidR="008E1FB0" w:rsidRPr="006D0422" w:rsidRDefault="008E1FB0" w:rsidP="005662DE">
            <w:pPr>
              <w:pStyle w:val="aff2"/>
              <w:ind w:firstLine="0"/>
              <w:rPr>
                <w:color w:val="000000"/>
                <w:sz w:val="24"/>
                <w:szCs w:val="24"/>
              </w:rPr>
            </w:pPr>
            <w:r>
              <w:rPr>
                <w:color w:val="000000"/>
                <w:sz w:val="24"/>
                <w:szCs w:val="24"/>
              </w:rPr>
              <w:t>3</w:t>
            </w:r>
          </w:p>
        </w:tc>
        <w:tc>
          <w:tcPr>
            <w:tcW w:w="858" w:type="pct"/>
          </w:tcPr>
          <w:p w14:paraId="24CA7C5A"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07115367" w14:textId="77777777" w:rsidR="008E1FB0" w:rsidRPr="006D0422" w:rsidRDefault="008E1FB0" w:rsidP="005662DE">
            <w:pPr>
              <w:pStyle w:val="aff2"/>
              <w:ind w:firstLine="0"/>
              <w:rPr>
                <w:color w:val="000000"/>
                <w:sz w:val="24"/>
                <w:szCs w:val="24"/>
              </w:rPr>
            </w:pPr>
            <w:r>
              <w:rPr>
                <w:color w:val="000000"/>
                <w:sz w:val="24"/>
                <w:szCs w:val="24"/>
              </w:rPr>
              <w:t>9</w:t>
            </w:r>
          </w:p>
        </w:tc>
        <w:tc>
          <w:tcPr>
            <w:tcW w:w="782" w:type="pct"/>
          </w:tcPr>
          <w:p w14:paraId="3EB94D91"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2A71016D" w14:textId="77777777" w:rsidTr="005662DE">
        <w:trPr>
          <w:trHeight w:val="20"/>
        </w:trPr>
        <w:tc>
          <w:tcPr>
            <w:tcW w:w="1428" w:type="pct"/>
            <w:hideMark/>
          </w:tcPr>
          <w:p w14:paraId="1732E752" w14:textId="77777777" w:rsidR="008E1FB0" w:rsidRPr="006D0422" w:rsidRDefault="008E1FB0" w:rsidP="005662DE">
            <w:pPr>
              <w:pStyle w:val="aff2"/>
              <w:ind w:firstLine="0"/>
              <w:rPr>
                <w:color w:val="000000"/>
                <w:sz w:val="24"/>
                <w:szCs w:val="24"/>
              </w:rPr>
            </w:pPr>
            <w:r w:rsidRPr="006D0422">
              <w:rPr>
                <w:color w:val="000000"/>
                <w:sz w:val="24"/>
                <w:szCs w:val="24"/>
              </w:rPr>
              <w:t>Backend программирование</w:t>
            </w:r>
          </w:p>
        </w:tc>
        <w:tc>
          <w:tcPr>
            <w:tcW w:w="930" w:type="pct"/>
          </w:tcPr>
          <w:p w14:paraId="16E0EF03" w14:textId="77777777" w:rsidR="008E1FB0" w:rsidRPr="006D0422" w:rsidRDefault="008E1FB0" w:rsidP="005662DE">
            <w:pPr>
              <w:pStyle w:val="aff2"/>
              <w:ind w:firstLine="0"/>
              <w:rPr>
                <w:color w:val="000000"/>
                <w:sz w:val="24"/>
                <w:szCs w:val="24"/>
              </w:rPr>
            </w:pPr>
            <w:r>
              <w:rPr>
                <w:color w:val="000000"/>
                <w:sz w:val="24"/>
                <w:szCs w:val="24"/>
              </w:rPr>
              <w:t>20</w:t>
            </w:r>
          </w:p>
        </w:tc>
        <w:tc>
          <w:tcPr>
            <w:tcW w:w="858" w:type="pct"/>
          </w:tcPr>
          <w:p w14:paraId="4E3DFEBC" w14:textId="77777777" w:rsidR="008E1FB0" w:rsidRPr="00E80032" w:rsidRDefault="008E1FB0" w:rsidP="005662DE">
            <w:pPr>
              <w:pStyle w:val="aff2"/>
              <w:ind w:firstLine="0"/>
              <w:rPr>
                <w:color w:val="000000"/>
                <w:sz w:val="24"/>
                <w:szCs w:val="24"/>
                <w:lang w:val="en-US"/>
              </w:rPr>
            </w:pPr>
            <w:r>
              <w:rPr>
                <w:color w:val="000000"/>
                <w:sz w:val="24"/>
                <w:szCs w:val="24"/>
                <w:lang w:val="en-US"/>
              </w:rPr>
              <w:t>30</w:t>
            </w:r>
          </w:p>
        </w:tc>
        <w:tc>
          <w:tcPr>
            <w:tcW w:w="1002" w:type="pct"/>
          </w:tcPr>
          <w:p w14:paraId="3B62586D" w14:textId="77777777" w:rsidR="008E1FB0" w:rsidRPr="00E80032" w:rsidRDefault="008E1FB0" w:rsidP="005662DE">
            <w:pPr>
              <w:pStyle w:val="aff2"/>
              <w:ind w:firstLine="0"/>
              <w:rPr>
                <w:color w:val="000000"/>
                <w:sz w:val="24"/>
                <w:szCs w:val="24"/>
                <w:lang w:val="en-US"/>
              </w:rPr>
            </w:pPr>
            <w:r>
              <w:rPr>
                <w:color w:val="000000"/>
                <w:sz w:val="24"/>
                <w:szCs w:val="24"/>
                <w:lang w:val="en-US"/>
              </w:rPr>
              <w:t>40</w:t>
            </w:r>
          </w:p>
        </w:tc>
        <w:tc>
          <w:tcPr>
            <w:tcW w:w="782" w:type="pct"/>
          </w:tcPr>
          <w:p w14:paraId="46E7172D" w14:textId="77777777" w:rsidR="008E1FB0" w:rsidRPr="00E80032" w:rsidRDefault="008E1FB0" w:rsidP="005662DE">
            <w:pPr>
              <w:pStyle w:val="aff2"/>
              <w:ind w:firstLine="0"/>
              <w:rPr>
                <w:color w:val="000000"/>
                <w:sz w:val="24"/>
                <w:szCs w:val="24"/>
                <w:lang w:val="en-US"/>
              </w:rPr>
            </w:pPr>
            <w:r>
              <w:rPr>
                <w:color w:val="000000"/>
                <w:sz w:val="24"/>
                <w:szCs w:val="24"/>
                <w:lang w:val="en-US"/>
              </w:rPr>
              <w:t>30</w:t>
            </w:r>
          </w:p>
        </w:tc>
      </w:tr>
      <w:tr w:rsidR="008E1FB0" w:rsidRPr="006D0422" w14:paraId="07C86549" w14:textId="77777777" w:rsidTr="005662DE">
        <w:trPr>
          <w:trHeight w:val="20"/>
        </w:trPr>
        <w:tc>
          <w:tcPr>
            <w:tcW w:w="1428" w:type="pct"/>
          </w:tcPr>
          <w:p w14:paraId="4C507189" w14:textId="77777777" w:rsidR="008E1FB0" w:rsidRPr="006D0422" w:rsidRDefault="008E1FB0" w:rsidP="005662DE">
            <w:pPr>
              <w:pStyle w:val="aff2"/>
              <w:ind w:firstLine="0"/>
              <w:rPr>
                <w:color w:val="000000"/>
                <w:sz w:val="24"/>
                <w:szCs w:val="24"/>
              </w:rPr>
            </w:pPr>
            <w:r>
              <w:rPr>
                <w:color w:val="000000"/>
                <w:sz w:val="24"/>
                <w:szCs w:val="24"/>
              </w:rPr>
              <w:t>Разработка базы данных</w:t>
            </w:r>
          </w:p>
        </w:tc>
        <w:tc>
          <w:tcPr>
            <w:tcW w:w="930" w:type="pct"/>
          </w:tcPr>
          <w:p w14:paraId="452084CA" w14:textId="77777777" w:rsidR="008E1FB0" w:rsidRDefault="008E1FB0" w:rsidP="005662DE">
            <w:pPr>
              <w:pStyle w:val="aff2"/>
              <w:ind w:firstLine="0"/>
              <w:rPr>
                <w:color w:val="000000"/>
                <w:sz w:val="24"/>
                <w:szCs w:val="24"/>
              </w:rPr>
            </w:pPr>
            <w:r>
              <w:rPr>
                <w:color w:val="000000"/>
                <w:sz w:val="24"/>
                <w:szCs w:val="24"/>
              </w:rPr>
              <w:t>6</w:t>
            </w:r>
          </w:p>
        </w:tc>
        <w:tc>
          <w:tcPr>
            <w:tcW w:w="858" w:type="pct"/>
          </w:tcPr>
          <w:p w14:paraId="0B930211" w14:textId="77777777" w:rsidR="008E1FB0" w:rsidRDefault="008E1FB0" w:rsidP="005662DE">
            <w:pPr>
              <w:pStyle w:val="aff2"/>
              <w:ind w:firstLine="0"/>
              <w:rPr>
                <w:color w:val="000000"/>
                <w:sz w:val="24"/>
                <w:szCs w:val="24"/>
              </w:rPr>
            </w:pPr>
            <w:r>
              <w:rPr>
                <w:color w:val="000000"/>
                <w:sz w:val="24"/>
                <w:szCs w:val="24"/>
              </w:rPr>
              <w:t>12</w:t>
            </w:r>
          </w:p>
        </w:tc>
        <w:tc>
          <w:tcPr>
            <w:tcW w:w="1002" w:type="pct"/>
          </w:tcPr>
          <w:p w14:paraId="21C300FF" w14:textId="77777777" w:rsidR="008E1FB0" w:rsidRDefault="008E1FB0" w:rsidP="005662DE">
            <w:pPr>
              <w:pStyle w:val="aff2"/>
              <w:ind w:firstLine="0"/>
              <w:rPr>
                <w:color w:val="000000"/>
                <w:sz w:val="24"/>
                <w:szCs w:val="24"/>
              </w:rPr>
            </w:pPr>
            <w:r>
              <w:rPr>
                <w:color w:val="000000"/>
                <w:sz w:val="24"/>
                <w:szCs w:val="24"/>
              </w:rPr>
              <w:t>18</w:t>
            </w:r>
          </w:p>
        </w:tc>
        <w:tc>
          <w:tcPr>
            <w:tcW w:w="782" w:type="pct"/>
          </w:tcPr>
          <w:p w14:paraId="510A00AA" w14:textId="77777777" w:rsidR="008E1FB0" w:rsidRDefault="008E1FB0" w:rsidP="005662DE">
            <w:pPr>
              <w:pStyle w:val="aff2"/>
              <w:ind w:firstLine="0"/>
              <w:rPr>
                <w:color w:val="000000"/>
                <w:sz w:val="24"/>
                <w:szCs w:val="24"/>
              </w:rPr>
            </w:pPr>
            <w:r>
              <w:rPr>
                <w:color w:val="000000"/>
                <w:sz w:val="24"/>
                <w:szCs w:val="24"/>
              </w:rPr>
              <w:t>12</w:t>
            </w:r>
          </w:p>
        </w:tc>
      </w:tr>
      <w:tr w:rsidR="008E1FB0" w:rsidRPr="006D0422" w14:paraId="03EDA6A5" w14:textId="77777777" w:rsidTr="005662DE">
        <w:trPr>
          <w:trHeight w:val="20"/>
        </w:trPr>
        <w:tc>
          <w:tcPr>
            <w:tcW w:w="1428" w:type="pct"/>
            <w:tcBorders>
              <w:bottom w:val="single" w:sz="4" w:space="0" w:color="auto"/>
            </w:tcBorders>
          </w:tcPr>
          <w:p w14:paraId="2DE247BC" w14:textId="77777777" w:rsidR="008E1FB0" w:rsidRDefault="008E1FB0" w:rsidP="005662DE">
            <w:pPr>
              <w:pStyle w:val="aff2"/>
              <w:ind w:firstLine="0"/>
              <w:rPr>
                <w:color w:val="000000"/>
                <w:sz w:val="24"/>
                <w:szCs w:val="24"/>
              </w:rPr>
            </w:pPr>
            <w:r w:rsidRPr="006D0422">
              <w:rPr>
                <w:color w:val="000000"/>
                <w:sz w:val="24"/>
                <w:szCs w:val="24"/>
              </w:rPr>
              <w:t>Верстка страниц</w:t>
            </w:r>
          </w:p>
        </w:tc>
        <w:tc>
          <w:tcPr>
            <w:tcW w:w="930" w:type="pct"/>
            <w:tcBorders>
              <w:bottom w:val="single" w:sz="4" w:space="0" w:color="auto"/>
            </w:tcBorders>
          </w:tcPr>
          <w:p w14:paraId="5CE6C333" w14:textId="77777777" w:rsidR="008E1FB0" w:rsidRPr="002060FB" w:rsidRDefault="008E1FB0" w:rsidP="005662DE">
            <w:pPr>
              <w:pStyle w:val="aff2"/>
              <w:ind w:firstLine="0"/>
              <w:rPr>
                <w:color w:val="000000"/>
                <w:sz w:val="24"/>
                <w:szCs w:val="24"/>
                <w:lang w:val="en-US"/>
              </w:rPr>
            </w:pPr>
            <w:r>
              <w:rPr>
                <w:color w:val="000000"/>
                <w:sz w:val="24"/>
                <w:szCs w:val="24"/>
                <w:lang w:val="en-US"/>
              </w:rPr>
              <w:t>2</w:t>
            </w:r>
          </w:p>
        </w:tc>
        <w:tc>
          <w:tcPr>
            <w:tcW w:w="858" w:type="pct"/>
            <w:tcBorders>
              <w:bottom w:val="single" w:sz="4" w:space="0" w:color="auto"/>
            </w:tcBorders>
          </w:tcPr>
          <w:p w14:paraId="1BDB5572" w14:textId="77777777" w:rsidR="008E1FB0" w:rsidRPr="002060FB" w:rsidRDefault="008E1FB0" w:rsidP="005662DE">
            <w:pPr>
              <w:pStyle w:val="aff2"/>
              <w:ind w:firstLine="0"/>
              <w:rPr>
                <w:color w:val="000000"/>
                <w:sz w:val="24"/>
                <w:szCs w:val="24"/>
                <w:lang w:val="en-US"/>
              </w:rPr>
            </w:pPr>
            <w:r>
              <w:rPr>
                <w:color w:val="000000"/>
                <w:sz w:val="24"/>
                <w:szCs w:val="24"/>
                <w:lang w:val="en-US"/>
              </w:rPr>
              <w:t>8</w:t>
            </w:r>
          </w:p>
        </w:tc>
        <w:tc>
          <w:tcPr>
            <w:tcW w:w="1002" w:type="pct"/>
            <w:tcBorders>
              <w:bottom w:val="single" w:sz="4" w:space="0" w:color="auto"/>
            </w:tcBorders>
          </w:tcPr>
          <w:p w14:paraId="4869A8B1" w14:textId="77777777" w:rsidR="008E1FB0" w:rsidRPr="002060FB" w:rsidRDefault="008E1FB0" w:rsidP="005662DE">
            <w:pPr>
              <w:pStyle w:val="aff2"/>
              <w:ind w:firstLine="0"/>
              <w:rPr>
                <w:color w:val="000000"/>
                <w:sz w:val="24"/>
                <w:szCs w:val="24"/>
                <w:lang w:val="en-US"/>
              </w:rPr>
            </w:pPr>
            <w:r>
              <w:rPr>
                <w:color w:val="000000"/>
                <w:sz w:val="24"/>
                <w:szCs w:val="24"/>
                <w:lang w:val="en-US"/>
              </w:rPr>
              <w:t>14</w:t>
            </w:r>
          </w:p>
        </w:tc>
        <w:tc>
          <w:tcPr>
            <w:tcW w:w="782" w:type="pct"/>
            <w:tcBorders>
              <w:bottom w:val="single" w:sz="4" w:space="0" w:color="auto"/>
            </w:tcBorders>
          </w:tcPr>
          <w:p w14:paraId="18796392" w14:textId="77777777" w:rsidR="008E1FB0" w:rsidRPr="002060FB" w:rsidRDefault="008E1FB0" w:rsidP="005662DE">
            <w:pPr>
              <w:pStyle w:val="aff2"/>
              <w:ind w:firstLine="0"/>
              <w:rPr>
                <w:color w:val="000000"/>
                <w:sz w:val="24"/>
                <w:szCs w:val="24"/>
                <w:lang w:val="en-US"/>
              </w:rPr>
            </w:pPr>
            <w:r>
              <w:rPr>
                <w:color w:val="000000"/>
                <w:sz w:val="24"/>
                <w:szCs w:val="24"/>
                <w:lang w:val="en-US"/>
              </w:rPr>
              <w:t>8</w:t>
            </w:r>
          </w:p>
        </w:tc>
      </w:tr>
      <w:tr w:rsidR="008E1FB0" w:rsidRPr="006D0422" w14:paraId="464CA00D" w14:textId="77777777" w:rsidTr="005662DE">
        <w:trPr>
          <w:trHeight w:val="20"/>
        </w:trPr>
        <w:tc>
          <w:tcPr>
            <w:tcW w:w="1428" w:type="pct"/>
            <w:tcBorders>
              <w:bottom w:val="nil"/>
            </w:tcBorders>
            <w:hideMark/>
          </w:tcPr>
          <w:p w14:paraId="4F1EA9CF" w14:textId="77777777" w:rsidR="008E1FB0" w:rsidRPr="006D0422" w:rsidRDefault="008E1FB0" w:rsidP="005662DE">
            <w:pPr>
              <w:pStyle w:val="aff2"/>
              <w:ind w:firstLine="0"/>
              <w:rPr>
                <w:color w:val="000000"/>
                <w:sz w:val="24"/>
                <w:szCs w:val="24"/>
              </w:rPr>
            </w:pPr>
            <w:r w:rsidRPr="006D0422">
              <w:rPr>
                <w:color w:val="000000"/>
                <w:sz w:val="24"/>
                <w:szCs w:val="24"/>
              </w:rPr>
              <w:t>Frontend программирование</w:t>
            </w:r>
          </w:p>
        </w:tc>
        <w:tc>
          <w:tcPr>
            <w:tcW w:w="930" w:type="pct"/>
            <w:tcBorders>
              <w:bottom w:val="nil"/>
            </w:tcBorders>
          </w:tcPr>
          <w:p w14:paraId="666547EF" w14:textId="77777777" w:rsidR="008E1FB0" w:rsidRPr="006D0422" w:rsidRDefault="008E1FB0" w:rsidP="005662DE">
            <w:pPr>
              <w:pStyle w:val="aff2"/>
              <w:ind w:firstLine="0"/>
              <w:rPr>
                <w:color w:val="000000"/>
                <w:sz w:val="24"/>
                <w:szCs w:val="24"/>
              </w:rPr>
            </w:pPr>
            <w:r>
              <w:rPr>
                <w:color w:val="000000"/>
                <w:sz w:val="24"/>
                <w:szCs w:val="24"/>
              </w:rPr>
              <w:t>6</w:t>
            </w:r>
          </w:p>
        </w:tc>
        <w:tc>
          <w:tcPr>
            <w:tcW w:w="858" w:type="pct"/>
            <w:tcBorders>
              <w:bottom w:val="nil"/>
            </w:tcBorders>
          </w:tcPr>
          <w:p w14:paraId="56857E94" w14:textId="77777777" w:rsidR="008E1FB0" w:rsidRPr="00E80032" w:rsidRDefault="008E1FB0" w:rsidP="005662DE">
            <w:pPr>
              <w:pStyle w:val="aff2"/>
              <w:ind w:firstLine="0"/>
              <w:rPr>
                <w:color w:val="000000"/>
                <w:sz w:val="24"/>
                <w:szCs w:val="24"/>
                <w:lang w:val="en-US"/>
              </w:rPr>
            </w:pPr>
            <w:r>
              <w:rPr>
                <w:color w:val="000000"/>
                <w:sz w:val="24"/>
                <w:szCs w:val="24"/>
                <w:lang w:val="en-US"/>
              </w:rPr>
              <w:t>16</w:t>
            </w:r>
          </w:p>
        </w:tc>
        <w:tc>
          <w:tcPr>
            <w:tcW w:w="1002" w:type="pct"/>
            <w:tcBorders>
              <w:bottom w:val="nil"/>
            </w:tcBorders>
          </w:tcPr>
          <w:p w14:paraId="5A55DD0A" w14:textId="77777777" w:rsidR="008E1FB0" w:rsidRPr="00E80032" w:rsidRDefault="008E1FB0" w:rsidP="005662DE">
            <w:pPr>
              <w:pStyle w:val="aff2"/>
              <w:ind w:firstLine="0"/>
              <w:rPr>
                <w:color w:val="000000"/>
                <w:sz w:val="24"/>
                <w:szCs w:val="24"/>
                <w:lang w:val="en-US"/>
              </w:rPr>
            </w:pPr>
            <w:r>
              <w:rPr>
                <w:color w:val="000000"/>
                <w:sz w:val="24"/>
                <w:szCs w:val="24"/>
                <w:lang w:val="en-US"/>
              </w:rPr>
              <w:t>26</w:t>
            </w:r>
          </w:p>
        </w:tc>
        <w:tc>
          <w:tcPr>
            <w:tcW w:w="782" w:type="pct"/>
            <w:tcBorders>
              <w:bottom w:val="nil"/>
            </w:tcBorders>
          </w:tcPr>
          <w:p w14:paraId="2B0DAA57" w14:textId="77777777" w:rsidR="008E1FB0" w:rsidRPr="00311EE6" w:rsidRDefault="008E1FB0" w:rsidP="005662DE">
            <w:pPr>
              <w:pStyle w:val="aff2"/>
              <w:ind w:firstLine="0"/>
              <w:rPr>
                <w:color w:val="000000"/>
                <w:sz w:val="24"/>
                <w:szCs w:val="24"/>
                <w:lang w:val="en-US"/>
              </w:rPr>
            </w:pPr>
            <w:r>
              <w:rPr>
                <w:color w:val="000000"/>
                <w:sz w:val="24"/>
                <w:szCs w:val="24"/>
                <w:lang w:val="en-US"/>
              </w:rPr>
              <w:t>16</w:t>
            </w:r>
          </w:p>
        </w:tc>
      </w:tr>
    </w:tbl>
    <w:p w14:paraId="04A4E167" w14:textId="77777777" w:rsidR="008E1FB0" w:rsidRDefault="008E1FB0" w:rsidP="008E1FB0">
      <w:r>
        <w:br w:type="page"/>
      </w:r>
    </w:p>
    <w:p w14:paraId="4467D541" w14:textId="77777777" w:rsidR="008E1FB0" w:rsidRPr="000F15CA" w:rsidRDefault="008E1FB0" w:rsidP="008E1FB0">
      <w:pPr>
        <w:pStyle w:val="aff2"/>
        <w:ind w:firstLine="0"/>
        <w:jc w:val="left"/>
        <w:rPr>
          <w:i/>
          <w:iCs/>
        </w:rPr>
      </w:pPr>
      <w:r w:rsidRPr="000F15CA">
        <w:rPr>
          <w:i/>
          <w:iCs/>
        </w:rPr>
        <w:lastRenderedPageBreak/>
        <w:t>Окончание таблицы Б.2</w:t>
      </w:r>
    </w:p>
    <w:tbl>
      <w:tblPr>
        <w:tblStyle w:val="afe"/>
        <w:tblW w:w="5000" w:type="pct"/>
        <w:tblLook w:val="04A0" w:firstRow="1" w:lastRow="0" w:firstColumn="1" w:lastColumn="0" w:noHBand="0" w:noVBand="1"/>
      </w:tblPr>
      <w:tblGrid>
        <w:gridCol w:w="2831"/>
        <w:gridCol w:w="1844"/>
        <w:gridCol w:w="1701"/>
        <w:gridCol w:w="1986"/>
        <w:gridCol w:w="1550"/>
      </w:tblGrid>
      <w:tr w:rsidR="008E1FB0" w:rsidRPr="006D0422" w14:paraId="48585FAD" w14:textId="77777777" w:rsidTr="005662DE">
        <w:trPr>
          <w:trHeight w:val="20"/>
        </w:trPr>
        <w:tc>
          <w:tcPr>
            <w:tcW w:w="1428" w:type="pct"/>
          </w:tcPr>
          <w:p w14:paraId="5E6CF83A" w14:textId="77777777" w:rsidR="008E1FB0" w:rsidRPr="006D0422" w:rsidRDefault="008E1FB0" w:rsidP="005662DE">
            <w:pPr>
              <w:pStyle w:val="aff2"/>
              <w:ind w:firstLine="0"/>
              <w:rPr>
                <w:color w:val="000000"/>
                <w:sz w:val="24"/>
                <w:szCs w:val="24"/>
              </w:rPr>
            </w:pPr>
            <w:r>
              <w:rPr>
                <w:sz w:val="24"/>
                <w:szCs w:val="24"/>
              </w:rPr>
              <w:t>Виды работ</w:t>
            </w:r>
          </w:p>
        </w:tc>
        <w:tc>
          <w:tcPr>
            <w:tcW w:w="930" w:type="pct"/>
          </w:tcPr>
          <w:p w14:paraId="157BAC34" w14:textId="77777777" w:rsidR="008E1FB0" w:rsidRDefault="008E1FB0" w:rsidP="005662DE">
            <w:pPr>
              <w:pStyle w:val="aff2"/>
              <w:ind w:firstLine="0"/>
              <w:rPr>
                <w:color w:val="000000"/>
                <w:sz w:val="24"/>
                <w:szCs w:val="24"/>
              </w:rPr>
            </w:pPr>
            <w:r>
              <w:rPr>
                <w:sz w:val="24"/>
                <w:szCs w:val="24"/>
              </w:rPr>
              <w:t xml:space="preserve">Оптимистичная оценка, </w:t>
            </w:r>
            <w:r>
              <w:rPr>
                <w:sz w:val="24"/>
                <w:szCs w:val="24"/>
                <w:lang w:val="en-US"/>
              </w:rPr>
              <w:t>T</w:t>
            </w:r>
            <w:r>
              <w:rPr>
                <w:sz w:val="24"/>
                <w:szCs w:val="24"/>
                <w:vertAlign w:val="subscript"/>
                <w:lang w:val="en-US"/>
              </w:rPr>
              <w:t>min</w:t>
            </w:r>
            <w:r>
              <w:rPr>
                <w:sz w:val="24"/>
                <w:szCs w:val="24"/>
              </w:rPr>
              <w:t>, дней</w:t>
            </w:r>
          </w:p>
        </w:tc>
        <w:tc>
          <w:tcPr>
            <w:tcW w:w="858" w:type="pct"/>
          </w:tcPr>
          <w:p w14:paraId="448A0648" w14:textId="77777777" w:rsidR="008E1FB0" w:rsidRDefault="008E1FB0" w:rsidP="005662DE">
            <w:pPr>
              <w:pStyle w:val="aff2"/>
              <w:ind w:firstLine="0"/>
              <w:rPr>
                <w:color w:val="000000"/>
                <w:sz w:val="24"/>
                <w:szCs w:val="24"/>
              </w:rPr>
            </w:pPr>
            <w:r>
              <w:rPr>
                <w:sz w:val="24"/>
                <w:szCs w:val="24"/>
              </w:rPr>
              <w:t xml:space="preserve">Реалистичная оценка, </w:t>
            </w:r>
            <w:r>
              <w:rPr>
                <w:sz w:val="24"/>
                <w:szCs w:val="24"/>
                <w:lang w:val="en-US"/>
              </w:rPr>
              <w:t>T</w:t>
            </w:r>
            <w:r>
              <w:rPr>
                <w:sz w:val="24"/>
                <w:szCs w:val="24"/>
                <w:vertAlign w:val="subscript"/>
              </w:rPr>
              <w:t>нв</w:t>
            </w:r>
            <w:r>
              <w:rPr>
                <w:sz w:val="24"/>
                <w:szCs w:val="24"/>
              </w:rPr>
              <w:t>, дней</w:t>
            </w:r>
          </w:p>
        </w:tc>
        <w:tc>
          <w:tcPr>
            <w:tcW w:w="1002" w:type="pct"/>
          </w:tcPr>
          <w:p w14:paraId="7E1FC541" w14:textId="77777777" w:rsidR="008E1FB0" w:rsidRDefault="008E1FB0" w:rsidP="005662DE">
            <w:pPr>
              <w:pStyle w:val="aff2"/>
              <w:ind w:firstLine="0"/>
              <w:rPr>
                <w:color w:val="000000"/>
                <w:sz w:val="24"/>
                <w:szCs w:val="24"/>
              </w:rPr>
            </w:pPr>
            <w:r>
              <w:rPr>
                <w:sz w:val="24"/>
                <w:szCs w:val="24"/>
              </w:rPr>
              <w:t xml:space="preserve">Пессимистичная оценка, </w:t>
            </w:r>
            <w:r>
              <w:rPr>
                <w:sz w:val="24"/>
                <w:szCs w:val="24"/>
                <w:lang w:val="en-US"/>
              </w:rPr>
              <w:t>T</w:t>
            </w:r>
            <w:r>
              <w:rPr>
                <w:sz w:val="24"/>
                <w:szCs w:val="24"/>
                <w:vertAlign w:val="subscript"/>
                <w:lang w:val="en-US"/>
              </w:rPr>
              <w:t>max</w:t>
            </w:r>
            <w:r>
              <w:rPr>
                <w:sz w:val="24"/>
                <w:szCs w:val="24"/>
              </w:rPr>
              <w:t>, дней</w:t>
            </w:r>
          </w:p>
        </w:tc>
        <w:tc>
          <w:tcPr>
            <w:tcW w:w="782" w:type="pct"/>
          </w:tcPr>
          <w:p w14:paraId="23DF4B4C" w14:textId="77777777" w:rsidR="008E1FB0" w:rsidRDefault="008E1FB0" w:rsidP="005662DE">
            <w:pPr>
              <w:pStyle w:val="aff2"/>
              <w:ind w:firstLine="0"/>
              <w:rPr>
                <w:color w:val="000000"/>
                <w:sz w:val="24"/>
                <w:szCs w:val="24"/>
              </w:rPr>
            </w:pPr>
            <w:r>
              <w:rPr>
                <w:sz w:val="24"/>
                <w:szCs w:val="24"/>
              </w:rPr>
              <w:t xml:space="preserve">Ожидаемая продолжительность, </w:t>
            </w:r>
            <w:r>
              <w:rPr>
                <w:sz w:val="24"/>
                <w:szCs w:val="24"/>
                <w:lang w:val="en-US"/>
              </w:rPr>
              <w:t>T</w:t>
            </w:r>
            <w:r>
              <w:rPr>
                <w:sz w:val="24"/>
                <w:szCs w:val="24"/>
                <w:vertAlign w:val="subscript"/>
              </w:rPr>
              <w:t>ож</w:t>
            </w:r>
            <w:r>
              <w:rPr>
                <w:sz w:val="24"/>
                <w:szCs w:val="24"/>
              </w:rPr>
              <w:t>, дней</w:t>
            </w:r>
          </w:p>
        </w:tc>
      </w:tr>
      <w:tr w:rsidR="008E1FB0" w:rsidRPr="006D0422" w14:paraId="6D6D5250" w14:textId="77777777" w:rsidTr="005662DE">
        <w:trPr>
          <w:trHeight w:val="20"/>
        </w:trPr>
        <w:tc>
          <w:tcPr>
            <w:tcW w:w="1428" w:type="pct"/>
            <w:hideMark/>
          </w:tcPr>
          <w:p w14:paraId="015B4B1D" w14:textId="77777777" w:rsidR="008E1FB0" w:rsidRPr="006D0422" w:rsidRDefault="008E1FB0" w:rsidP="005662DE">
            <w:pPr>
              <w:pStyle w:val="aff2"/>
              <w:ind w:firstLine="0"/>
              <w:rPr>
                <w:color w:val="000000"/>
                <w:sz w:val="24"/>
                <w:szCs w:val="24"/>
              </w:rPr>
            </w:pPr>
            <w:r w:rsidRPr="006D0422">
              <w:rPr>
                <w:color w:val="000000"/>
                <w:sz w:val="24"/>
                <w:szCs w:val="24"/>
              </w:rPr>
              <w:t>Интеграция frontend и backend</w:t>
            </w:r>
          </w:p>
        </w:tc>
        <w:tc>
          <w:tcPr>
            <w:tcW w:w="930" w:type="pct"/>
          </w:tcPr>
          <w:p w14:paraId="265D5427" w14:textId="77777777" w:rsidR="008E1FB0" w:rsidRPr="006D0422" w:rsidRDefault="008E1FB0" w:rsidP="005662DE">
            <w:pPr>
              <w:pStyle w:val="aff2"/>
              <w:ind w:firstLine="0"/>
              <w:rPr>
                <w:color w:val="000000"/>
                <w:sz w:val="24"/>
                <w:szCs w:val="24"/>
              </w:rPr>
            </w:pPr>
            <w:r>
              <w:rPr>
                <w:color w:val="000000"/>
                <w:sz w:val="24"/>
                <w:szCs w:val="24"/>
              </w:rPr>
              <w:t>2</w:t>
            </w:r>
          </w:p>
        </w:tc>
        <w:tc>
          <w:tcPr>
            <w:tcW w:w="858" w:type="pct"/>
          </w:tcPr>
          <w:p w14:paraId="657233FC"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69412B64" w14:textId="77777777" w:rsidR="008E1FB0" w:rsidRPr="006D0422" w:rsidRDefault="008E1FB0" w:rsidP="005662DE">
            <w:pPr>
              <w:pStyle w:val="aff2"/>
              <w:ind w:firstLine="0"/>
              <w:rPr>
                <w:color w:val="000000"/>
                <w:sz w:val="24"/>
                <w:szCs w:val="24"/>
              </w:rPr>
            </w:pPr>
            <w:r>
              <w:rPr>
                <w:color w:val="000000"/>
                <w:sz w:val="24"/>
                <w:szCs w:val="24"/>
              </w:rPr>
              <w:t>10</w:t>
            </w:r>
          </w:p>
        </w:tc>
        <w:tc>
          <w:tcPr>
            <w:tcW w:w="782" w:type="pct"/>
          </w:tcPr>
          <w:p w14:paraId="042A7F96"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6226A6E5" w14:textId="77777777" w:rsidTr="005662DE">
        <w:trPr>
          <w:trHeight w:val="20"/>
        </w:trPr>
        <w:tc>
          <w:tcPr>
            <w:tcW w:w="1428" w:type="pct"/>
            <w:hideMark/>
          </w:tcPr>
          <w:p w14:paraId="15FBC971" w14:textId="77777777" w:rsidR="008E1FB0" w:rsidRPr="006D0422" w:rsidRDefault="008E1FB0" w:rsidP="005662DE">
            <w:pPr>
              <w:pStyle w:val="aff2"/>
              <w:ind w:firstLine="0"/>
              <w:rPr>
                <w:color w:val="000000"/>
                <w:sz w:val="24"/>
                <w:szCs w:val="24"/>
              </w:rPr>
            </w:pPr>
            <w:r w:rsidRPr="006D0422">
              <w:rPr>
                <w:color w:val="000000"/>
                <w:sz w:val="24"/>
                <w:szCs w:val="24"/>
              </w:rPr>
              <w:t>Разработка модульных тестов</w:t>
            </w:r>
          </w:p>
        </w:tc>
        <w:tc>
          <w:tcPr>
            <w:tcW w:w="930" w:type="pct"/>
          </w:tcPr>
          <w:p w14:paraId="776BA99F" w14:textId="77777777" w:rsidR="008E1FB0" w:rsidRPr="006D0422" w:rsidRDefault="008E1FB0" w:rsidP="005662DE">
            <w:pPr>
              <w:pStyle w:val="aff2"/>
              <w:ind w:firstLine="0"/>
              <w:rPr>
                <w:color w:val="000000"/>
                <w:sz w:val="24"/>
                <w:szCs w:val="24"/>
              </w:rPr>
            </w:pPr>
            <w:r>
              <w:rPr>
                <w:color w:val="000000"/>
                <w:sz w:val="24"/>
                <w:szCs w:val="24"/>
              </w:rPr>
              <w:t>6</w:t>
            </w:r>
          </w:p>
        </w:tc>
        <w:tc>
          <w:tcPr>
            <w:tcW w:w="858" w:type="pct"/>
          </w:tcPr>
          <w:p w14:paraId="78573417" w14:textId="77777777" w:rsidR="008E1FB0" w:rsidRPr="006D0422" w:rsidRDefault="008E1FB0" w:rsidP="005662DE">
            <w:pPr>
              <w:pStyle w:val="aff2"/>
              <w:ind w:firstLine="0"/>
              <w:rPr>
                <w:color w:val="000000"/>
                <w:sz w:val="24"/>
                <w:szCs w:val="24"/>
              </w:rPr>
            </w:pPr>
            <w:r>
              <w:rPr>
                <w:color w:val="000000"/>
                <w:sz w:val="24"/>
                <w:szCs w:val="24"/>
              </w:rPr>
              <w:t>12</w:t>
            </w:r>
          </w:p>
        </w:tc>
        <w:tc>
          <w:tcPr>
            <w:tcW w:w="1002" w:type="pct"/>
          </w:tcPr>
          <w:p w14:paraId="447655F5" w14:textId="77777777" w:rsidR="008E1FB0" w:rsidRPr="006D0422" w:rsidRDefault="008E1FB0" w:rsidP="005662DE">
            <w:pPr>
              <w:pStyle w:val="aff2"/>
              <w:ind w:firstLine="0"/>
              <w:rPr>
                <w:color w:val="000000"/>
                <w:sz w:val="24"/>
                <w:szCs w:val="24"/>
              </w:rPr>
            </w:pPr>
            <w:r>
              <w:rPr>
                <w:color w:val="000000"/>
                <w:sz w:val="24"/>
                <w:szCs w:val="24"/>
              </w:rPr>
              <w:t>18</w:t>
            </w:r>
          </w:p>
        </w:tc>
        <w:tc>
          <w:tcPr>
            <w:tcW w:w="782" w:type="pct"/>
          </w:tcPr>
          <w:p w14:paraId="0ACC7EBC" w14:textId="77777777" w:rsidR="008E1FB0" w:rsidRPr="006D0422" w:rsidRDefault="008E1FB0" w:rsidP="005662DE">
            <w:pPr>
              <w:pStyle w:val="aff2"/>
              <w:ind w:firstLine="0"/>
              <w:rPr>
                <w:color w:val="000000"/>
                <w:sz w:val="24"/>
                <w:szCs w:val="24"/>
              </w:rPr>
            </w:pPr>
            <w:r>
              <w:rPr>
                <w:color w:val="000000"/>
                <w:sz w:val="24"/>
                <w:szCs w:val="24"/>
              </w:rPr>
              <w:t>12</w:t>
            </w:r>
          </w:p>
        </w:tc>
      </w:tr>
      <w:tr w:rsidR="008E1FB0" w:rsidRPr="006D0422" w14:paraId="34A5C4CA" w14:textId="77777777" w:rsidTr="005662DE">
        <w:trPr>
          <w:trHeight w:val="20"/>
        </w:trPr>
        <w:tc>
          <w:tcPr>
            <w:tcW w:w="1428" w:type="pct"/>
            <w:tcBorders>
              <w:bottom w:val="single" w:sz="4" w:space="0" w:color="auto"/>
            </w:tcBorders>
            <w:hideMark/>
          </w:tcPr>
          <w:p w14:paraId="7FDD8CA8" w14:textId="77777777" w:rsidR="008E1FB0" w:rsidRPr="006D0422" w:rsidRDefault="008E1FB0" w:rsidP="005662DE">
            <w:pPr>
              <w:pStyle w:val="aff2"/>
              <w:ind w:firstLine="0"/>
              <w:rPr>
                <w:color w:val="000000"/>
                <w:sz w:val="24"/>
                <w:szCs w:val="24"/>
              </w:rPr>
            </w:pPr>
            <w:r w:rsidRPr="006D0422">
              <w:rPr>
                <w:color w:val="000000"/>
                <w:sz w:val="24"/>
                <w:szCs w:val="24"/>
              </w:rPr>
              <w:t>Ручное тестирование</w:t>
            </w:r>
          </w:p>
        </w:tc>
        <w:tc>
          <w:tcPr>
            <w:tcW w:w="930" w:type="pct"/>
            <w:tcBorders>
              <w:bottom w:val="single" w:sz="4" w:space="0" w:color="auto"/>
            </w:tcBorders>
          </w:tcPr>
          <w:p w14:paraId="716A17B1" w14:textId="77777777" w:rsidR="008E1FB0" w:rsidRPr="006D0422" w:rsidRDefault="008E1FB0" w:rsidP="005662DE">
            <w:pPr>
              <w:pStyle w:val="aff2"/>
              <w:ind w:firstLine="0"/>
              <w:rPr>
                <w:color w:val="000000"/>
                <w:sz w:val="24"/>
                <w:szCs w:val="24"/>
              </w:rPr>
            </w:pPr>
            <w:r>
              <w:rPr>
                <w:color w:val="000000"/>
                <w:sz w:val="24"/>
                <w:szCs w:val="24"/>
              </w:rPr>
              <w:t>10</w:t>
            </w:r>
          </w:p>
        </w:tc>
        <w:tc>
          <w:tcPr>
            <w:tcW w:w="858" w:type="pct"/>
            <w:tcBorders>
              <w:bottom w:val="single" w:sz="4" w:space="0" w:color="auto"/>
            </w:tcBorders>
          </w:tcPr>
          <w:p w14:paraId="0E1BDB83" w14:textId="77777777" w:rsidR="008E1FB0" w:rsidRPr="006D0422" w:rsidRDefault="008E1FB0" w:rsidP="005662DE">
            <w:pPr>
              <w:pStyle w:val="aff2"/>
              <w:ind w:firstLine="0"/>
              <w:rPr>
                <w:color w:val="000000"/>
                <w:sz w:val="24"/>
                <w:szCs w:val="24"/>
              </w:rPr>
            </w:pPr>
            <w:r>
              <w:rPr>
                <w:color w:val="000000"/>
                <w:sz w:val="24"/>
                <w:szCs w:val="24"/>
              </w:rPr>
              <w:t>18</w:t>
            </w:r>
          </w:p>
        </w:tc>
        <w:tc>
          <w:tcPr>
            <w:tcW w:w="1002" w:type="pct"/>
            <w:tcBorders>
              <w:bottom w:val="single" w:sz="4" w:space="0" w:color="auto"/>
            </w:tcBorders>
          </w:tcPr>
          <w:p w14:paraId="5DC0EDF4" w14:textId="77777777" w:rsidR="008E1FB0" w:rsidRPr="006D0422" w:rsidRDefault="008E1FB0" w:rsidP="005662DE">
            <w:pPr>
              <w:pStyle w:val="aff2"/>
              <w:ind w:firstLine="0"/>
              <w:rPr>
                <w:color w:val="000000"/>
                <w:sz w:val="24"/>
                <w:szCs w:val="24"/>
              </w:rPr>
            </w:pPr>
            <w:r>
              <w:rPr>
                <w:color w:val="000000"/>
                <w:sz w:val="24"/>
                <w:szCs w:val="24"/>
              </w:rPr>
              <w:t>26</w:t>
            </w:r>
          </w:p>
        </w:tc>
        <w:tc>
          <w:tcPr>
            <w:tcW w:w="782" w:type="pct"/>
            <w:tcBorders>
              <w:bottom w:val="single" w:sz="4" w:space="0" w:color="auto"/>
            </w:tcBorders>
          </w:tcPr>
          <w:p w14:paraId="4D75A0C7" w14:textId="77777777" w:rsidR="008E1FB0" w:rsidRPr="006D0422" w:rsidRDefault="008E1FB0" w:rsidP="005662DE">
            <w:pPr>
              <w:pStyle w:val="aff2"/>
              <w:ind w:firstLine="0"/>
              <w:rPr>
                <w:color w:val="000000"/>
                <w:sz w:val="24"/>
                <w:szCs w:val="24"/>
              </w:rPr>
            </w:pPr>
            <w:r>
              <w:rPr>
                <w:color w:val="000000"/>
                <w:sz w:val="24"/>
                <w:szCs w:val="24"/>
              </w:rPr>
              <w:t>18</w:t>
            </w:r>
          </w:p>
        </w:tc>
      </w:tr>
      <w:tr w:rsidR="008E1FB0" w:rsidRPr="006D0422" w14:paraId="0D9AE84E" w14:textId="77777777" w:rsidTr="005662DE">
        <w:trPr>
          <w:trHeight w:val="20"/>
        </w:trPr>
        <w:tc>
          <w:tcPr>
            <w:tcW w:w="1428" w:type="pct"/>
            <w:tcBorders>
              <w:bottom w:val="nil"/>
            </w:tcBorders>
            <w:hideMark/>
          </w:tcPr>
          <w:p w14:paraId="567B52B2" w14:textId="77777777" w:rsidR="008E1FB0" w:rsidRPr="006D0422" w:rsidRDefault="008E1FB0" w:rsidP="005662DE">
            <w:pPr>
              <w:pStyle w:val="aff2"/>
              <w:ind w:firstLine="0"/>
              <w:rPr>
                <w:color w:val="000000"/>
                <w:sz w:val="24"/>
                <w:szCs w:val="24"/>
              </w:rPr>
            </w:pPr>
            <w:r w:rsidRPr="006D0422">
              <w:rPr>
                <w:color w:val="000000"/>
                <w:sz w:val="24"/>
                <w:szCs w:val="24"/>
              </w:rPr>
              <w:t>Исправление ошибок</w:t>
            </w:r>
          </w:p>
        </w:tc>
        <w:tc>
          <w:tcPr>
            <w:tcW w:w="930" w:type="pct"/>
            <w:tcBorders>
              <w:bottom w:val="nil"/>
            </w:tcBorders>
          </w:tcPr>
          <w:p w14:paraId="54206449" w14:textId="77777777" w:rsidR="008E1FB0" w:rsidRPr="006D0422" w:rsidRDefault="008E1FB0" w:rsidP="005662DE">
            <w:pPr>
              <w:pStyle w:val="aff2"/>
              <w:ind w:firstLine="0"/>
              <w:rPr>
                <w:color w:val="000000"/>
                <w:sz w:val="24"/>
                <w:szCs w:val="24"/>
              </w:rPr>
            </w:pPr>
            <w:r>
              <w:rPr>
                <w:color w:val="000000"/>
                <w:sz w:val="24"/>
                <w:szCs w:val="24"/>
              </w:rPr>
              <w:t>4</w:t>
            </w:r>
          </w:p>
        </w:tc>
        <w:tc>
          <w:tcPr>
            <w:tcW w:w="858" w:type="pct"/>
            <w:tcBorders>
              <w:bottom w:val="nil"/>
            </w:tcBorders>
          </w:tcPr>
          <w:p w14:paraId="79B41464" w14:textId="77777777" w:rsidR="008E1FB0" w:rsidRPr="006D0422" w:rsidRDefault="008E1FB0" w:rsidP="005662DE">
            <w:pPr>
              <w:pStyle w:val="aff2"/>
              <w:ind w:firstLine="0"/>
              <w:rPr>
                <w:color w:val="000000"/>
                <w:sz w:val="24"/>
                <w:szCs w:val="24"/>
              </w:rPr>
            </w:pPr>
            <w:r>
              <w:rPr>
                <w:color w:val="000000"/>
                <w:sz w:val="24"/>
                <w:szCs w:val="24"/>
              </w:rPr>
              <w:t>18</w:t>
            </w:r>
          </w:p>
        </w:tc>
        <w:tc>
          <w:tcPr>
            <w:tcW w:w="1002" w:type="pct"/>
            <w:tcBorders>
              <w:bottom w:val="nil"/>
            </w:tcBorders>
          </w:tcPr>
          <w:p w14:paraId="0C7F324C" w14:textId="77777777" w:rsidR="008E1FB0" w:rsidRPr="006D0422" w:rsidRDefault="008E1FB0" w:rsidP="005662DE">
            <w:pPr>
              <w:pStyle w:val="aff2"/>
              <w:ind w:firstLine="0"/>
              <w:rPr>
                <w:color w:val="000000"/>
                <w:sz w:val="24"/>
                <w:szCs w:val="24"/>
              </w:rPr>
            </w:pPr>
            <w:r>
              <w:rPr>
                <w:color w:val="000000"/>
                <w:sz w:val="24"/>
                <w:szCs w:val="24"/>
              </w:rPr>
              <w:t>32</w:t>
            </w:r>
          </w:p>
        </w:tc>
        <w:tc>
          <w:tcPr>
            <w:tcW w:w="782" w:type="pct"/>
            <w:tcBorders>
              <w:bottom w:val="nil"/>
            </w:tcBorders>
          </w:tcPr>
          <w:p w14:paraId="06B94BBB" w14:textId="77777777" w:rsidR="008E1FB0" w:rsidRPr="006D0422" w:rsidRDefault="008E1FB0" w:rsidP="005662DE">
            <w:pPr>
              <w:pStyle w:val="aff2"/>
              <w:ind w:firstLine="0"/>
              <w:rPr>
                <w:color w:val="000000"/>
                <w:sz w:val="24"/>
                <w:szCs w:val="24"/>
              </w:rPr>
            </w:pPr>
            <w:r>
              <w:rPr>
                <w:color w:val="000000"/>
                <w:sz w:val="24"/>
                <w:szCs w:val="24"/>
              </w:rPr>
              <w:t>18</w:t>
            </w:r>
          </w:p>
        </w:tc>
      </w:tr>
      <w:tr w:rsidR="008E1FB0" w:rsidRPr="006D0422" w14:paraId="45EA394B" w14:textId="77777777" w:rsidTr="005662DE">
        <w:trPr>
          <w:trHeight w:val="20"/>
        </w:trPr>
        <w:tc>
          <w:tcPr>
            <w:tcW w:w="1428" w:type="pct"/>
            <w:hideMark/>
          </w:tcPr>
          <w:p w14:paraId="0ACEA1A0" w14:textId="77777777" w:rsidR="008E1FB0" w:rsidRPr="006D0422" w:rsidRDefault="008E1FB0" w:rsidP="005662DE">
            <w:pPr>
              <w:pStyle w:val="aff2"/>
              <w:ind w:firstLine="0"/>
              <w:rPr>
                <w:color w:val="000000"/>
                <w:sz w:val="24"/>
                <w:szCs w:val="24"/>
              </w:rPr>
            </w:pPr>
            <w:r w:rsidRPr="006D0422">
              <w:rPr>
                <w:color w:val="000000"/>
                <w:sz w:val="24"/>
                <w:szCs w:val="24"/>
              </w:rPr>
              <w:t>Подготовка пакета системы</w:t>
            </w:r>
          </w:p>
        </w:tc>
        <w:tc>
          <w:tcPr>
            <w:tcW w:w="930" w:type="pct"/>
          </w:tcPr>
          <w:p w14:paraId="341B2DD3"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Pr>
          <w:p w14:paraId="11B9C20F" w14:textId="77777777" w:rsidR="008E1FB0" w:rsidRPr="006D0422" w:rsidRDefault="008E1FB0" w:rsidP="005662DE">
            <w:pPr>
              <w:pStyle w:val="aff2"/>
              <w:ind w:firstLine="0"/>
              <w:rPr>
                <w:color w:val="000000"/>
                <w:sz w:val="24"/>
                <w:szCs w:val="24"/>
              </w:rPr>
            </w:pPr>
            <w:r>
              <w:rPr>
                <w:color w:val="000000"/>
                <w:sz w:val="24"/>
                <w:szCs w:val="24"/>
              </w:rPr>
              <w:t>3</w:t>
            </w:r>
          </w:p>
        </w:tc>
        <w:tc>
          <w:tcPr>
            <w:tcW w:w="1002" w:type="pct"/>
          </w:tcPr>
          <w:p w14:paraId="1E567B17" w14:textId="77777777" w:rsidR="008E1FB0" w:rsidRPr="006D0422" w:rsidRDefault="008E1FB0" w:rsidP="005662DE">
            <w:pPr>
              <w:pStyle w:val="aff2"/>
              <w:ind w:firstLine="0"/>
              <w:rPr>
                <w:color w:val="000000"/>
                <w:sz w:val="24"/>
                <w:szCs w:val="24"/>
              </w:rPr>
            </w:pPr>
            <w:r>
              <w:rPr>
                <w:color w:val="000000"/>
                <w:sz w:val="24"/>
                <w:szCs w:val="24"/>
              </w:rPr>
              <w:t>5</w:t>
            </w:r>
          </w:p>
        </w:tc>
        <w:tc>
          <w:tcPr>
            <w:tcW w:w="782" w:type="pct"/>
          </w:tcPr>
          <w:p w14:paraId="76BCD953" w14:textId="77777777" w:rsidR="008E1FB0" w:rsidRPr="006D0422" w:rsidRDefault="008E1FB0" w:rsidP="005662DE">
            <w:pPr>
              <w:pStyle w:val="aff2"/>
              <w:ind w:firstLine="0"/>
              <w:rPr>
                <w:color w:val="000000"/>
                <w:sz w:val="24"/>
                <w:szCs w:val="24"/>
              </w:rPr>
            </w:pPr>
            <w:r>
              <w:rPr>
                <w:color w:val="000000"/>
                <w:sz w:val="24"/>
                <w:szCs w:val="24"/>
              </w:rPr>
              <w:t>3</w:t>
            </w:r>
          </w:p>
        </w:tc>
      </w:tr>
      <w:tr w:rsidR="008E1FB0" w:rsidRPr="006D0422" w14:paraId="0D146B15" w14:textId="77777777" w:rsidTr="005662DE">
        <w:trPr>
          <w:trHeight w:val="20"/>
        </w:trPr>
        <w:tc>
          <w:tcPr>
            <w:tcW w:w="1428" w:type="pct"/>
            <w:hideMark/>
          </w:tcPr>
          <w:p w14:paraId="45A4BAB4" w14:textId="77777777" w:rsidR="008E1FB0" w:rsidRPr="006D0422" w:rsidRDefault="008E1FB0" w:rsidP="005662DE">
            <w:pPr>
              <w:pStyle w:val="aff2"/>
              <w:ind w:firstLine="0"/>
              <w:rPr>
                <w:color w:val="000000"/>
                <w:sz w:val="24"/>
                <w:szCs w:val="24"/>
              </w:rPr>
            </w:pPr>
            <w:r w:rsidRPr="006D0422">
              <w:rPr>
                <w:color w:val="000000"/>
                <w:sz w:val="24"/>
                <w:szCs w:val="24"/>
              </w:rPr>
              <w:t>Подготовка инструкций для заказчика</w:t>
            </w:r>
          </w:p>
        </w:tc>
        <w:tc>
          <w:tcPr>
            <w:tcW w:w="930" w:type="pct"/>
          </w:tcPr>
          <w:p w14:paraId="5B9B57AB" w14:textId="77777777" w:rsidR="008E1FB0" w:rsidRPr="006D0422" w:rsidRDefault="008E1FB0" w:rsidP="005662DE">
            <w:pPr>
              <w:pStyle w:val="aff2"/>
              <w:ind w:firstLine="0"/>
              <w:rPr>
                <w:color w:val="000000"/>
                <w:sz w:val="24"/>
                <w:szCs w:val="24"/>
              </w:rPr>
            </w:pPr>
            <w:r>
              <w:rPr>
                <w:color w:val="000000"/>
                <w:sz w:val="24"/>
                <w:szCs w:val="24"/>
              </w:rPr>
              <w:t>2</w:t>
            </w:r>
          </w:p>
        </w:tc>
        <w:tc>
          <w:tcPr>
            <w:tcW w:w="858" w:type="pct"/>
          </w:tcPr>
          <w:p w14:paraId="717F1183" w14:textId="77777777" w:rsidR="008E1FB0" w:rsidRPr="006D0422" w:rsidRDefault="008E1FB0" w:rsidP="005662DE">
            <w:pPr>
              <w:pStyle w:val="aff2"/>
              <w:ind w:firstLine="0"/>
              <w:rPr>
                <w:color w:val="000000"/>
                <w:sz w:val="24"/>
                <w:szCs w:val="24"/>
              </w:rPr>
            </w:pPr>
            <w:r>
              <w:rPr>
                <w:color w:val="000000"/>
                <w:sz w:val="24"/>
                <w:szCs w:val="24"/>
              </w:rPr>
              <w:t>3</w:t>
            </w:r>
          </w:p>
        </w:tc>
        <w:tc>
          <w:tcPr>
            <w:tcW w:w="1002" w:type="pct"/>
          </w:tcPr>
          <w:p w14:paraId="32CFB8FD" w14:textId="77777777" w:rsidR="008E1FB0" w:rsidRPr="006D0422" w:rsidRDefault="008E1FB0" w:rsidP="005662DE">
            <w:pPr>
              <w:pStyle w:val="aff2"/>
              <w:ind w:firstLine="0"/>
              <w:rPr>
                <w:color w:val="000000"/>
                <w:sz w:val="24"/>
                <w:szCs w:val="24"/>
              </w:rPr>
            </w:pPr>
            <w:r>
              <w:rPr>
                <w:color w:val="000000"/>
                <w:sz w:val="24"/>
                <w:szCs w:val="24"/>
              </w:rPr>
              <w:t>4</w:t>
            </w:r>
          </w:p>
        </w:tc>
        <w:tc>
          <w:tcPr>
            <w:tcW w:w="782" w:type="pct"/>
          </w:tcPr>
          <w:p w14:paraId="65F8990D" w14:textId="77777777" w:rsidR="008E1FB0" w:rsidRPr="006D0422" w:rsidRDefault="008E1FB0" w:rsidP="005662DE">
            <w:pPr>
              <w:pStyle w:val="aff2"/>
              <w:ind w:firstLine="0"/>
              <w:rPr>
                <w:color w:val="000000"/>
                <w:sz w:val="24"/>
                <w:szCs w:val="24"/>
              </w:rPr>
            </w:pPr>
            <w:r>
              <w:rPr>
                <w:color w:val="000000"/>
                <w:sz w:val="24"/>
                <w:szCs w:val="24"/>
              </w:rPr>
              <w:t>3</w:t>
            </w:r>
          </w:p>
        </w:tc>
      </w:tr>
      <w:tr w:rsidR="008E1FB0" w:rsidRPr="006D0422" w14:paraId="6F774CD0" w14:textId="77777777" w:rsidTr="005662DE">
        <w:trPr>
          <w:trHeight w:val="20"/>
        </w:trPr>
        <w:tc>
          <w:tcPr>
            <w:tcW w:w="1428" w:type="pct"/>
          </w:tcPr>
          <w:p w14:paraId="635CB28F" w14:textId="77777777" w:rsidR="008E1FB0" w:rsidRPr="006D0422" w:rsidRDefault="008E1FB0" w:rsidP="005662DE">
            <w:pPr>
              <w:pStyle w:val="aff2"/>
              <w:ind w:firstLine="0"/>
              <w:rPr>
                <w:color w:val="000000"/>
                <w:sz w:val="24"/>
                <w:szCs w:val="24"/>
              </w:rPr>
            </w:pPr>
            <w:r w:rsidRPr="006D0422">
              <w:rPr>
                <w:color w:val="000000"/>
                <w:sz w:val="24"/>
                <w:szCs w:val="24"/>
              </w:rPr>
              <w:t>Запуск системы и проверка качества</w:t>
            </w:r>
          </w:p>
        </w:tc>
        <w:tc>
          <w:tcPr>
            <w:tcW w:w="930" w:type="pct"/>
          </w:tcPr>
          <w:p w14:paraId="763AFF0C" w14:textId="77777777" w:rsidR="008E1FB0" w:rsidRDefault="008E1FB0" w:rsidP="005662DE">
            <w:pPr>
              <w:pStyle w:val="aff2"/>
              <w:ind w:firstLine="0"/>
              <w:rPr>
                <w:color w:val="000000"/>
                <w:sz w:val="24"/>
                <w:szCs w:val="24"/>
              </w:rPr>
            </w:pPr>
            <w:r>
              <w:rPr>
                <w:color w:val="000000"/>
                <w:sz w:val="24"/>
                <w:szCs w:val="24"/>
              </w:rPr>
              <w:t>2</w:t>
            </w:r>
          </w:p>
        </w:tc>
        <w:tc>
          <w:tcPr>
            <w:tcW w:w="858" w:type="pct"/>
          </w:tcPr>
          <w:p w14:paraId="50576D2A" w14:textId="77777777" w:rsidR="008E1FB0" w:rsidRDefault="008E1FB0" w:rsidP="005662DE">
            <w:pPr>
              <w:pStyle w:val="aff2"/>
              <w:ind w:firstLine="0"/>
              <w:rPr>
                <w:color w:val="000000"/>
                <w:sz w:val="24"/>
                <w:szCs w:val="24"/>
              </w:rPr>
            </w:pPr>
            <w:r>
              <w:rPr>
                <w:color w:val="000000"/>
                <w:sz w:val="24"/>
                <w:szCs w:val="24"/>
              </w:rPr>
              <w:t>6</w:t>
            </w:r>
          </w:p>
        </w:tc>
        <w:tc>
          <w:tcPr>
            <w:tcW w:w="1002" w:type="pct"/>
          </w:tcPr>
          <w:p w14:paraId="4503BD33" w14:textId="77777777" w:rsidR="008E1FB0" w:rsidRDefault="008E1FB0" w:rsidP="005662DE">
            <w:pPr>
              <w:pStyle w:val="aff2"/>
              <w:ind w:firstLine="0"/>
              <w:rPr>
                <w:color w:val="000000"/>
                <w:sz w:val="24"/>
                <w:szCs w:val="24"/>
              </w:rPr>
            </w:pPr>
            <w:r>
              <w:rPr>
                <w:color w:val="000000"/>
                <w:sz w:val="24"/>
                <w:szCs w:val="24"/>
              </w:rPr>
              <w:t>10</w:t>
            </w:r>
          </w:p>
        </w:tc>
        <w:tc>
          <w:tcPr>
            <w:tcW w:w="782" w:type="pct"/>
          </w:tcPr>
          <w:p w14:paraId="3B7E184E" w14:textId="77777777" w:rsidR="008E1FB0" w:rsidRDefault="008E1FB0" w:rsidP="005662DE">
            <w:pPr>
              <w:pStyle w:val="aff2"/>
              <w:ind w:firstLine="0"/>
              <w:rPr>
                <w:color w:val="000000"/>
                <w:sz w:val="24"/>
                <w:szCs w:val="24"/>
              </w:rPr>
            </w:pPr>
            <w:r>
              <w:rPr>
                <w:color w:val="000000"/>
                <w:sz w:val="24"/>
                <w:szCs w:val="24"/>
              </w:rPr>
              <w:t>6</w:t>
            </w:r>
          </w:p>
        </w:tc>
      </w:tr>
      <w:tr w:rsidR="008E1FB0" w:rsidRPr="006D0422" w14:paraId="7720A492" w14:textId="77777777" w:rsidTr="005662DE">
        <w:trPr>
          <w:trHeight w:val="20"/>
        </w:trPr>
        <w:tc>
          <w:tcPr>
            <w:tcW w:w="1428" w:type="pct"/>
            <w:hideMark/>
          </w:tcPr>
          <w:p w14:paraId="4ECAB7A8" w14:textId="77777777" w:rsidR="008E1FB0" w:rsidRPr="006D0422" w:rsidRDefault="008E1FB0" w:rsidP="005662DE">
            <w:pPr>
              <w:pStyle w:val="aff2"/>
              <w:ind w:firstLine="0"/>
              <w:rPr>
                <w:color w:val="000000"/>
                <w:sz w:val="24"/>
                <w:szCs w:val="24"/>
              </w:rPr>
            </w:pPr>
            <w:r w:rsidRPr="006D0422">
              <w:rPr>
                <w:color w:val="000000"/>
                <w:sz w:val="24"/>
                <w:szCs w:val="24"/>
              </w:rPr>
              <w:t>Сдача проекта</w:t>
            </w:r>
          </w:p>
        </w:tc>
        <w:tc>
          <w:tcPr>
            <w:tcW w:w="930" w:type="pct"/>
          </w:tcPr>
          <w:p w14:paraId="51F477AE" w14:textId="77777777" w:rsidR="008E1FB0" w:rsidRPr="006D0422" w:rsidRDefault="008E1FB0" w:rsidP="005662DE">
            <w:pPr>
              <w:pStyle w:val="aff2"/>
              <w:ind w:firstLine="0"/>
              <w:rPr>
                <w:color w:val="000000"/>
                <w:sz w:val="24"/>
                <w:szCs w:val="24"/>
              </w:rPr>
            </w:pPr>
            <w:r>
              <w:rPr>
                <w:color w:val="000000"/>
                <w:sz w:val="24"/>
                <w:szCs w:val="24"/>
              </w:rPr>
              <w:t>0,5</w:t>
            </w:r>
          </w:p>
        </w:tc>
        <w:tc>
          <w:tcPr>
            <w:tcW w:w="858" w:type="pct"/>
          </w:tcPr>
          <w:p w14:paraId="2AA02B46" w14:textId="77777777" w:rsidR="008E1FB0" w:rsidRPr="006D0422" w:rsidRDefault="008E1FB0" w:rsidP="005662DE">
            <w:pPr>
              <w:pStyle w:val="aff2"/>
              <w:ind w:firstLine="0"/>
              <w:rPr>
                <w:color w:val="000000"/>
                <w:sz w:val="24"/>
                <w:szCs w:val="24"/>
              </w:rPr>
            </w:pPr>
            <w:r>
              <w:rPr>
                <w:color w:val="000000"/>
                <w:sz w:val="24"/>
                <w:szCs w:val="24"/>
              </w:rPr>
              <w:t>1</w:t>
            </w:r>
          </w:p>
        </w:tc>
        <w:tc>
          <w:tcPr>
            <w:tcW w:w="1002" w:type="pct"/>
          </w:tcPr>
          <w:p w14:paraId="5DA8E6D5" w14:textId="77777777" w:rsidR="008E1FB0" w:rsidRPr="006D0422" w:rsidRDefault="008E1FB0" w:rsidP="005662DE">
            <w:pPr>
              <w:pStyle w:val="aff2"/>
              <w:ind w:firstLine="0"/>
              <w:rPr>
                <w:color w:val="000000"/>
                <w:sz w:val="24"/>
                <w:szCs w:val="24"/>
              </w:rPr>
            </w:pPr>
            <w:r>
              <w:rPr>
                <w:color w:val="000000"/>
                <w:sz w:val="24"/>
                <w:szCs w:val="24"/>
              </w:rPr>
              <w:t>1,5</w:t>
            </w:r>
          </w:p>
        </w:tc>
        <w:tc>
          <w:tcPr>
            <w:tcW w:w="782" w:type="pct"/>
          </w:tcPr>
          <w:p w14:paraId="33AC6161" w14:textId="77777777" w:rsidR="008E1FB0" w:rsidRPr="006D0422" w:rsidRDefault="008E1FB0" w:rsidP="005662DE">
            <w:pPr>
              <w:pStyle w:val="aff2"/>
              <w:ind w:firstLine="0"/>
              <w:rPr>
                <w:color w:val="000000"/>
                <w:sz w:val="24"/>
                <w:szCs w:val="24"/>
              </w:rPr>
            </w:pPr>
            <w:r>
              <w:rPr>
                <w:color w:val="000000"/>
                <w:sz w:val="24"/>
                <w:szCs w:val="24"/>
              </w:rPr>
              <w:t>1</w:t>
            </w:r>
          </w:p>
        </w:tc>
      </w:tr>
    </w:tbl>
    <w:p w14:paraId="3A56692E" w14:textId="77777777" w:rsidR="008E1FB0" w:rsidRDefault="008E1FB0" w:rsidP="008E1FB0">
      <w:pPr>
        <w:pStyle w:val="aff2"/>
        <w:ind w:firstLine="0"/>
        <w:jc w:val="center"/>
      </w:pPr>
    </w:p>
    <w:p w14:paraId="200DD22B" w14:textId="77777777" w:rsidR="008E1FB0" w:rsidRDefault="008E1FB0" w:rsidP="008E1FB0">
      <w:pPr>
        <w:pStyle w:val="aff2"/>
        <w:keepNext/>
        <w:ind w:firstLine="0"/>
        <w:jc w:val="center"/>
      </w:pPr>
      <w:r w:rsidRPr="00E14C9F">
        <w:rPr>
          <w:noProof/>
        </w:rPr>
        <w:drawing>
          <wp:inline distT="0" distB="0" distL="0" distR="0" wp14:anchorId="12D00F19" wp14:editId="52DFDEAA">
            <wp:extent cx="6300470" cy="795020"/>
            <wp:effectExtent l="0" t="0" r="508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470" cy="795020"/>
                    </a:xfrm>
                    <a:prstGeom prst="rect">
                      <a:avLst/>
                    </a:prstGeom>
                  </pic:spPr>
                </pic:pic>
              </a:graphicData>
            </a:graphic>
          </wp:inline>
        </w:drawing>
      </w:r>
    </w:p>
    <w:p w14:paraId="4D4487E6" w14:textId="29571E2A" w:rsidR="008E1FB0" w:rsidRDefault="008E1FB0" w:rsidP="008E1FB0">
      <w:pPr>
        <w:pStyle w:val="aff7"/>
      </w:pPr>
      <w:r>
        <w:t>Рисунок Б.</w:t>
      </w:r>
      <w:r>
        <w:fldChar w:fldCharType="begin"/>
      </w:r>
      <w:r>
        <w:instrText xml:space="preserve"> SEQ Рисунок_Б. \* ARABIC </w:instrText>
      </w:r>
      <w:r>
        <w:fldChar w:fldCharType="separate"/>
      </w:r>
      <w:r w:rsidR="003C1F10">
        <w:rPr>
          <w:noProof/>
        </w:rPr>
        <w:t>1</w:t>
      </w:r>
      <w:r>
        <w:fldChar w:fldCharType="end"/>
      </w:r>
      <w:r>
        <w:t xml:space="preserve"> – Ресурсы проекта</w:t>
      </w:r>
    </w:p>
    <w:p w14:paraId="591E58F2" w14:textId="77777777" w:rsidR="008E1FB0" w:rsidRDefault="008E1FB0" w:rsidP="008E1FB0">
      <w:pPr>
        <w:pStyle w:val="aff2"/>
        <w:keepNext/>
        <w:ind w:firstLine="0"/>
        <w:jc w:val="center"/>
      </w:pPr>
      <w:r>
        <w:rPr>
          <w:noProof/>
        </w:rPr>
        <w:drawing>
          <wp:inline distT="0" distB="0" distL="0" distR="0" wp14:anchorId="716DFC84" wp14:editId="237D4F36">
            <wp:extent cx="6300470" cy="2549525"/>
            <wp:effectExtent l="0" t="0" r="508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0470" cy="2549525"/>
                    </a:xfrm>
                    <a:prstGeom prst="rect">
                      <a:avLst/>
                    </a:prstGeom>
                  </pic:spPr>
                </pic:pic>
              </a:graphicData>
            </a:graphic>
          </wp:inline>
        </w:drawing>
      </w:r>
    </w:p>
    <w:p w14:paraId="7C47264F" w14:textId="51C45770" w:rsidR="008E1FB0" w:rsidRDefault="008E1FB0" w:rsidP="008E1FB0">
      <w:pPr>
        <w:pStyle w:val="aff7"/>
      </w:pPr>
      <w:r>
        <w:t>Рисунок Б.</w:t>
      </w:r>
      <w:r>
        <w:fldChar w:fldCharType="begin"/>
      </w:r>
      <w:r>
        <w:instrText xml:space="preserve"> SEQ Рисунок_Б. \* ARABIC </w:instrText>
      </w:r>
      <w:r>
        <w:fldChar w:fldCharType="separate"/>
      </w:r>
      <w:r w:rsidR="003C1F10">
        <w:rPr>
          <w:noProof/>
        </w:rPr>
        <w:t>2</w:t>
      </w:r>
      <w:r>
        <w:fldChar w:fldCharType="end"/>
      </w:r>
      <w:r>
        <w:t xml:space="preserve"> – Содержание проекта</w:t>
      </w:r>
    </w:p>
    <w:p w14:paraId="5095A234" w14:textId="77777777" w:rsidR="008E1FB0" w:rsidRDefault="008E1FB0" w:rsidP="008E1FB0">
      <w:pPr>
        <w:pStyle w:val="aff2"/>
        <w:keepNext/>
        <w:ind w:firstLine="0"/>
        <w:jc w:val="center"/>
      </w:pPr>
      <w:r>
        <w:rPr>
          <w:noProof/>
        </w:rPr>
        <w:lastRenderedPageBreak/>
        <w:drawing>
          <wp:inline distT="0" distB="0" distL="0" distR="0" wp14:anchorId="19549CD1" wp14:editId="5E10BB5E">
            <wp:extent cx="6300470" cy="248412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0470" cy="2484120"/>
                    </a:xfrm>
                    <a:prstGeom prst="rect">
                      <a:avLst/>
                    </a:prstGeom>
                  </pic:spPr>
                </pic:pic>
              </a:graphicData>
            </a:graphic>
          </wp:inline>
        </w:drawing>
      </w:r>
    </w:p>
    <w:p w14:paraId="177C8853" w14:textId="0FBEE875" w:rsidR="008E1FB0" w:rsidRDefault="008E1FB0" w:rsidP="008E1FB0">
      <w:pPr>
        <w:pStyle w:val="aff7"/>
      </w:pPr>
      <w:r>
        <w:t>Рисунок Б.</w:t>
      </w:r>
      <w:r>
        <w:fldChar w:fldCharType="begin"/>
      </w:r>
      <w:r>
        <w:instrText xml:space="preserve"> SEQ Рисунок_Б. \* ARABIC </w:instrText>
      </w:r>
      <w:r>
        <w:fldChar w:fldCharType="separate"/>
      </w:r>
      <w:r w:rsidR="003C1F10">
        <w:rPr>
          <w:noProof/>
        </w:rPr>
        <w:t>3</w:t>
      </w:r>
      <w:r>
        <w:fldChar w:fldCharType="end"/>
      </w:r>
      <w:r>
        <w:t xml:space="preserve"> – Содержание проекта</w:t>
      </w:r>
    </w:p>
    <w:p w14:paraId="1F868D0E" w14:textId="77777777" w:rsidR="008E1FB0" w:rsidRDefault="008E1FB0" w:rsidP="008E1FB0">
      <w:pPr>
        <w:pStyle w:val="aff2"/>
        <w:keepNext/>
        <w:ind w:firstLine="0"/>
        <w:jc w:val="center"/>
      </w:pPr>
      <w:r>
        <w:rPr>
          <w:noProof/>
        </w:rPr>
        <w:drawing>
          <wp:inline distT="0" distB="0" distL="0" distR="0" wp14:anchorId="42F0DCE4" wp14:editId="2D56E534">
            <wp:extent cx="6300470" cy="2338070"/>
            <wp:effectExtent l="0" t="0" r="508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0470" cy="2338070"/>
                    </a:xfrm>
                    <a:prstGeom prst="rect">
                      <a:avLst/>
                    </a:prstGeom>
                  </pic:spPr>
                </pic:pic>
              </a:graphicData>
            </a:graphic>
          </wp:inline>
        </w:drawing>
      </w:r>
    </w:p>
    <w:p w14:paraId="0B36202D" w14:textId="7ED12111" w:rsidR="00B873B6" w:rsidRDefault="008E1FB0" w:rsidP="008E1FB0">
      <w:pPr>
        <w:pStyle w:val="aff7"/>
      </w:pPr>
      <w:r>
        <w:t>Рисунок Б.</w:t>
      </w:r>
      <w:r>
        <w:fldChar w:fldCharType="begin"/>
      </w:r>
      <w:r>
        <w:instrText xml:space="preserve"> SEQ Рисунок_Б. \* ARABIC </w:instrText>
      </w:r>
      <w:r>
        <w:fldChar w:fldCharType="separate"/>
      </w:r>
      <w:r w:rsidR="003C1F10">
        <w:rPr>
          <w:noProof/>
        </w:rPr>
        <w:t>4</w:t>
      </w:r>
      <w:r>
        <w:fldChar w:fldCharType="end"/>
      </w:r>
      <w:r>
        <w:t xml:space="preserve"> – Содержание проекта</w:t>
      </w:r>
    </w:p>
    <w:p w14:paraId="1DE2654C" w14:textId="1154D760" w:rsidR="00902D86" w:rsidRDefault="00902D86">
      <w:r>
        <w:br w:type="page"/>
      </w:r>
    </w:p>
    <w:p w14:paraId="2B0AF1F3" w14:textId="1E29DD48" w:rsidR="00C06389" w:rsidRPr="00C06389" w:rsidRDefault="00C06389" w:rsidP="00C06389">
      <w:pPr>
        <w:pStyle w:val="aff2"/>
        <w:ind w:firstLine="0"/>
        <w:jc w:val="center"/>
        <w:rPr>
          <w:b/>
          <w:bCs/>
        </w:rPr>
      </w:pPr>
      <w:r w:rsidRPr="00C06389">
        <w:rPr>
          <w:b/>
          <w:bCs/>
        </w:rPr>
        <w:lastRenderedPageBreak/>
        <w:t>Приложение В</w:t>
      </w:r>
    </w:p>
    <w:p w14:paraId="6B7C2CEA" w14:textId="2D20D700" w:rsidR="00C06389" w:rsidRDefault="00C06389" w:rsidP="00C06389">
      <w:pPr>
        <w:pStyle w:val="aff2"/>
        <w:ind w:firstLine="0"/>
        <w:jc w:val="center"/>
        <w:rPr>
          <w:b/>
          <w:bCs/>
        </w:rPr>
      </w:pPr>
      <w:r w:rsidRPr="00C06389">
        <w:rPr>
          <w:b/>
          <w:bCs/>
        </w:rPr>
        <w:t>Дерево функций</w:t>
      </w:r>
    </w:p>
    <w:p w14:paraId="2A55E418" w14:textId="77777777" w:rsidR="003C1F10" w:rsidRDefault="003C1F10" w:rsidP="00C06389">
      <w:pPr>
        <w:pStyle w:val="aff2"/>
        <w:ind w:firstLine="0"/>
        <w:jc w:val="center"/>
        <w:rPr>
          <w:b/>
          <w:bCs/>
        </w:rPr>
      </w:pPr>
    </w:p>
    <w:p w14:paraId="725AB006" w14:textId="77777777" w:rsidR="00801AE8" w:rsidRDefault="00801AE8" w:rsidP="00801AE8">
      <w:pPr>
        <w:pStyle w:val="aff2"/>
        <w:keepNext/>
        <w:ind w:firstLine="0"/>
        <w:jc w:val="center"/>
      </w:pPr>
      <w:r>
        <w:rPr>
          <w:noProof/>
        </w:rPr>
        <w:drawing>
          <wp:inline distT="0" distB="0" distL="0" distR="0" wp14:anchorId="3F5AB9E4" wp14:editId="4CD7EBAC">
            <wp:extent cx="2834217" cy="6281403"/>
            <wp:effectExtent l="0" t="0" r="4445"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8762" cy="6291476"/>
                    </a:xfrm>
                    <a:prstGeom prst="rect">
                      <a:avLst/>
                    </a:prstGeom>
                    <a:noFill/>
                    <a:ln>
                      <a:noFill/>
                    </a:ln>
                  </pic:spPr>
                </pic:pic>
              </a:graphicData>
            </a:graphic>
          </wp:inline>
        </w:drawing>
      </w:r>
    </w:p>
    <w:p w14:paraId="279C59C5" w14:textId="56CAEF3B" w:rsidR="00801AE8" w:rsidRDefault="00801AE8" w:rsidP="00801AE8">
      <w:pPr>
        <w:pStyle w:val="aff7"/>
      </w:pPr>
      <w:r>
        <w:t xml:space="preserve">Рисунок </w:t>
      </w:r>
      <w:r w:rsidR="004C048C">
        <w:t>В</w:t>
      </w:r>
      <w:r>
        <w:t>.</w:t>
      </w:r>
      <w:r>
        <w:fldChar w:fldCharType="begin"/>
      </w:r>
      <w:r>
        <w:instrText xml:space="preserve"> SEQ Рисунок_</w:instrText>
      </w:r>
      <w:r w:rsidR="004C048C">
        <w:instrText>В</w:instrText>
      </w:r>
      <w:r>
        <w:instrText xml:space="preserve">. \* ARABIC </w:instrText>
      </w:r>
      <w:r>
        <w:fldChar w:fldCharType="separate"/>
      </w:r>
      <w:r w:rsidR="003C1F10">
        <w:rPr>
          <w:noProof/>
        </w:rPr>
        <w:t>1</w:t>
      </w:r>
      <w:r>
        <w:fldChar w:fldCharType="end"/>
      </w:r>
      <w:r>
        <w:t xml:space="preserve"> – Дерево функций</w:t>
      </w:r>
    </w:p>
    <w:p w14:paraId="5991081F" w14:textId="2BF16827" w:rsidR="00C06389" w:rsidRDefault="00C06389">
      <w:r>
        <w:br w:type="page"/>
      </w:r>
    </w:p>
    <w:p w14:paraId="7ED72B47" w14:textId="4372AC25" w:rsidR="00902D86" w:rsidRDefault="00C14941" w:rsidP="004477C3">
      <w:pPr>
        <w:pStyle w:val="aff2"/>
        <w:ind w:firstLine="0"/>
        <w:jc w:val="center"/>
        <w:rPr>
          <w:b/>
          <w:bCs/>
        </w:rPr>
      </w:pPr>
      <w:r>
        <w:rPr>
          <w:b/>
          <w:bCs/>
        </w:rPr>
        <w:lastRenderedPageBreak/>
        <w:t xml:space="preserve">Приложение </w:t>
      </w:r>
      <w:r w:rsidR="00C06389">
        <w:rPr>
          <w:b/>
          <w:bCs/>
        </w:rPr>
        <w:t>Г</w:t>
      </w:r>
    </w:p>
    <w:p w14:paraId="0996A6D2" w14:textId="6E574C93" w:rsidR="002D1877" w:rsidRDefault="002D1877" w:rsidP="004477C3">
      <w:pPr>
        <w:pStyle w:val="aff2"/>
        <w:ind w:firstLine="0"/>
        <w:jc w:val="center"/>
        <w:rPr>
          <w:b/>
          <w:bCs/>
        </w:rPr>
      </w:pPr>
      <w:r>
        <w:rPr>
          <w:b/>
          <w:bCs/>
        </w:rPr>
        <w:t>Интерфейс</w:t>
      </w:r>
    </w:p>
    <w:p w14:paraId="71F8F55D" w14:textId="77777777" w:rsidR="002D1877" w:rsidRPr="002D1877" w:rsidRDefault="002D1877" w:rsidP="002D1877">
      <w:pPr>
        <w:pStyle w:val="aff2"/>
        <w:ind w:firstLine="0"/>
        <w:jc w:val="center"/>
      </w:pPr>
    </w:p>
    <w:p w14:paraId="3F0E5E47" w14:textId="77777777" w:rsidR="002D1877" w:rsidRDefault="002D1877" w:rsidP="002D1877">
      <w:pPr>
        <w:pStyle w:val="aff2"/>
        <w:keepNext/>
        <w:ind w:firstLine="0"/>
        <w:jc w:val="center"/>
      </w:pPr>
      <w:r>
        <w:rPr>
          <w:noProof/>
        </w:rPr>
        <w:drawing>
          <wp:inline distT="0" distB="0" distL="0" distR="0" wp14:anchorId="19FA711F" wp14:editId="0A1D815F">
            <wp:extent cx="6300470" cy="4478655"/>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2543AA3A" w14:textId="6B9535D1" w:rsidR="002D1877" w:rsidRPr="004477C3" w:rsidRDefault="00C06389" w:rsidP="002D1877">
      <w:pPr>
        <w:pStyle w:val="aff7"/>
      </w:pPr>
      <w:r>
        <w:t>Рисунок Г.</w:t>
      </w:r>
      <w:r w:rsidR="002D1877">
        <w:fldChar w:fldCharType="begin"/>
      </w:r>
      <w:r w:rsidR="002D1877">
        <w:instrText xml:space="preserve"> SEQ Рисунок_</w:instrText>
      </w:r>
      <w:r w:rsidR="004C048C">
        <w:instrText>Г</w:instrText>
      </w:r>
      <w:r w:rsidR="002D1877">
        <w:instrText xml:space="preserve">. \* ARABIC </w:instrText>
      </w:r>
      <w:r w:rsidR="002D1877">
        <w:fldChar w:fldCharType="separate"/>
      </w:r>
      <w:r w:rsidR="003C1F10">
        <w:rPr>
          <w:noProof/>
        </w:rPr>
        <w:t>1</w:t>
      </w:r>
      <w:r w:rsidR="002D1877">
        <w:fldChar w:fldCharType="end"/>
      </w:r>
      <w:r w:rsidR="004477C3" w:rsidRPr="004477C3">
        <w:t xml:space="preserve"> – </w:t>
      </w:r>
      <w:r w:rsidR="004477C3">
        <w:t xml:space="preserve">Форма ввода данных для интеграции с сервисом </w:t>
      </w:r>
      <w:r w:rsidR="004477C3">
        <w:rPr>
          <w:lang w:val="en-US"/>
        </w:rPr>
        <w:t>Asana</w:t>
      </w:r>
    </w:p>
    <w:p w14:paraId="075CC653" w14:textId="01D591D9" w:rsidR="002D1877" w:rsidRDefault="008E10C7" w:rsidP="002D1877">
      <w:pPr>
        <w:pStyle w:val="aff2"/>
        <w:keepNext/>
        <w:ind w:firstLine="0"/>
        <w:jc w:val="center"/>
      </w:pPr>
      <w:r>
        <w:rPr>
          <w:noProof/>
        </w:rPr>
        <w:lastRenderedPageBreak/>
        <w:drawing>
          <wp:inline distT="0" distB="0" distL="0" distR="0" wp14:anchorId="531F5971" wp14:editId="58C7D22C">
            <wp:extent cx="6300470" cy="4478655"/>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0D31039F" w14:textId="149E4D10" w:rsidR="002D1877" w:rsidRPr="004477C3" w:rsidRDefault="00C06389" w:rsidP="002D1877">
      <w:pPr>
        <w:pStyle w:val="aff7"/>
      </w:pPr>
      <w:r>
        <w:t>Рисунок Г.</w:t>
      </w:r>
      <w:r w:rsidR="002D1877">
        <w:fldChar w:fldCharType="begin"/>
      </w:r>
      <w:r w:rsidR="002D1877">
        <w:instrText xml:space="preserve"> SEQ Рисунок_</w:instrText>
      </w:r>
      <w:r w:rsidR="004C048C">
        <w:instrText>Г</w:instrText>
      </w:r>
      <w:r w:rsidR="002D1877">
        <w:instrText xml:space="preserve">. \* ARABIC </w:instrText>
      </w:r>
      <w:r w:rsidR="002D1877">
        <w:fldChar w:fldCharType="separate"/>
      </w:r>
      <w:r w:rsidR="003C1F10">
        <w:rPr>
          <w:noProof/>
        </w:rPr>
        <w:t>2</w:t>
      </w:r>
      <w:r w:rsidR="002D1877">
        <w:fldChar w:fldCharType="end"/>
      </w:r>
      <w:r w:rsidR="004477C3" w:rsidRPr="004477C3">
        <w:t xml:space="preserve"> – </w:t>
      </w:r>
      <w:r w:rsidR="004477C3">
        <w:t>Форма ввода ФИО сотрудников</w:t>
      </w:r>
    </w:p>
    <w:p w14:paraId="7DF4EC77" w14:textId="77777777" w:rsidR="002D1877" w:rsidRDefault="002D1877" w:rsidP="002D1877">
      <w:pPr>
        <w:pStyle w:val="aff2"/>
        <w:keepNext/>
        <w:ind w:firstLine="0"/>
        <w:jc w:val="center"/>
      </w:pPr>
      <w:r>
        <w:rPr>
          <w:noProof/>
        </w:rPr>
        <w:lastRenderedPageBreak/>
        <w:drawing>
          <wp:inline distT="0" distB="0" distL="0" distR="0" wp14:anchorId="5EB87EA3" wp14:editId="7052FC89">
            <wp:extent cx="6300470" cy="4478655"/>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382086A5" w14:textId="69B4BA90" w:rsidR="002D1877" w:rsidRDefault="00C06389" w:rsidP="002D1877">
      <w:pPr>
        <w:pStyle w:val="aff7"/>
      </w:pPr>
      <w:r>
        <w:t>Рисунок Г.</w:t>
      </w:r>
      <w:r w:rsidR="002D1877">
        <w:fldChar w:fldCharType="begin"/>
      </w:r>
      <w:r w:rsidR="002D1877">
        <w:instrText xml:space="preserve"> SEQ Рисунок_</w:instrText>
      </w:r>
      <w:r w:rsidR="004C048C">
        <w:instrText>Г</w:instrText>
      </w:r>
      <w:r w:rsidR="002D1877">
        <w:instrText xml:space="preserve">. \* ARABIC </w:instrText>
      </w:r>
      <w:r w:rsidR="002D1877">
        <w:fldChar w:fldCharType="separate"/>
      </w:r>
      <w:r w:rsidR="003C1F10">
        <w:rPr>
          <w:noProof/>
        </w:rPr>
        <w:t>3</w:t>
      </w:r>
      <w:r w:rsidR="002D1877">
        <w:fldChar w:fldCharType="end"/>
      </w:r>
      <w:r w:rsidR="004477C3">
        <w:t xml:space="preserve"> – Форма ввода дополнительной задачи</w:t>
      </w:r>
    </w:p>
    <w:p w14:paraId="3DDDAB7F" w14:textId="77777777" w:rsidR="002D1877" w:rsidRDefault="002D1877" w:rsidP="002D1877">
      <w:pPr>
        <w:pStyle w:val="aff2"/>
        <w:keepNext/>
        <w:ind w:firstLine="0"/>
        <w:jc w:val="center"/>
      </w:pPr>
      <w:r>
        <w:rPr>
          <w:noProof/>
        </w:rPr>
        <w:lastRenderedPageBreak/>
        <w:drawing>
          <wp:inline distT="0" distB="0" distL="0" distR="0" wp14:anchorId="53B4915A" wp14:editId="2785673A">
            <wp:extent cx="6300470" cy="447865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7C08EFD0" w14:textId="2AE572DF" w:rsidR="002D1877" w:rsidRDefault="00C06389" w:rsidP="002D1877">
      <w:pPr>
        <w:pStyle w:val="aff7"/>
      </w:pPr>
      <w:r>
        <w:t>Рисунок Г.</w:t>
      </w:r>
      <w:r w:rsidR="002D1877">
        <w:fldChar w:fldCharType="begin"/>
      </w:r>
      <w:r w:rsidR="002D1877">
        <w:instrText xml:space="preserve"> SEQ Рисунок_</w:instrText>
      </w:r>
      <w:r w:rsidR="004C048C">
        <w:instrText>Г</w:instrText>
      </w:r>
      <w:r w:rsidR="002D1877">
        <w:instrText xml:space="preserve">. \* ARABIC </w:instrText>
      </w:r>
      <w:r w:rsidR="002D1877">
        <w:fldChar w:fldCharType="separate"/>
      </w:r>
      <w:r w:rsidR="003C1F10">
        <w:rPr>
          <w:noProof/>
        </w:rPr>
        <w:t>4</w:t>
      </w:r>
      <w:r w:rsidR="002D1877">
        <w:fldChar w:fldCharType="end"/>
      </w:r>
      <w:r w:rsidR="004477C3">
        <w:t xml:space="preserve"> – Отчет о нагрузке на сотрудников</w:t>
      </w:r>
    </w:p>
    <w:p w14:paraId="7041F2A6" w14:textId="77777777" w:rsidR="002D1877" w:rsidRDefault="002D1877" w:rsidP="002D1877">
      <w:pPr>
        <w:pStyle w:val="aff2"/>
        <w:keepNext/>
        <w:ind w:firstLine="0"/>
        <w:jc w:val="center"/>
      </w:pPr>
      <w:r>
        <w:rPr>
          <w:noProof/>
        </w:rPr>
        <w:lastRenderedPageBreak/>
        <w:drawing>
          <wp:inline distT="0" distB="0" distL="0" distR="0" wp14:anchorId="7553CA9B" wp14:editId="089A3CB4">
            <wp:extent cx="6300470" cy="6990715"/>
            <wp:effectExtent l="0" t="0" r="508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00470" cy="6990715"/>
                    </a:xfrm>
                    <a:prstGeom prst="rect">
                      <a:avLst/>
                    </a:prstGeom>
                    <a:noFill/>
                    <a:ln>
                      <a:noFill/>
                    </a:ln>
                  </pic:spPr>
                </pic:pic>
              </a:graphicData>
            </a:graphic>
          </wp:inline>
        </w:drawing>
      </w:r>
    </w:p>
    <w:p w14:paraId="2D06CFAE" w14:textId="74395CD8" w:rsidR="002D1877" w:rsidRDefault="00C06389" w:rsidP="002D1877">
      <w:pPr>
        <w:pStyle w:val="aff7"/>
      </w:pPr>
      <w:r>
        <w:t>Рисунок Г.</w:t>
      </w:r>
      <w:r w:rsidR="002D1877">
        <w:fldChar w:fldCharType="begin"/>
      </w:r>
      <w:r w:rsidR="002D1877">
        <w:instrText xml:space="preserve"> SEQ Рисунок_</w:instrText>
      </w:r>
      <w:r w:rsidR="004C048C">
        <w:instrText>Г</w:instrText>
      </w:r>
      <w:r w:rsidR="002D1877">
        <w:instrText xml:space="preserve">. \* ARABIC </w:instrText>
      </w:r>
      <w:r w:rsidR="002D1877">
        <w:fldChar w:fldCharType="separate"/>
      </w:r>
      <w:r w:rsidR="003C1F10">
        <w:rPr>
          <w:noProof/>
        </w:rPr>
        <w:t>5</w:t>
      </w:r>
      <w:r w:rsidR="002D1877">
        <w:fldChar w:fldCharType="end"/>
      </w:r>
      <w:r w:rsidR="004477C3">
        <w:t xml:space="preserve"> – Отчет о детальной нагрузке на сотрудника</w:t>
      </w:r>
    </w:p>
    <w:p w14:paraId="5F1DEB8A" w14:textId="77777777" w:rsidR="002D1877" w:rsidRDefault="002D1877" w:rsidP="002D1877">
      <w:pPr>
        <w:pStyle w:val="aff2"/>
        <w:keepNext/>
        <w:ind w:firstLine="0"/>
        <w:jc w:val="center"/>
      </w:pPr>
      <w:r>
        <w:rPr>
          <w:noProof/>
        </w:rPr>
        <w:lastRenderedPageBreak/>
        <w:drawing>
          <wp:inline distT="0" distB="0" distL="0" distR="0" wp14:anchorId="33AF1DD1" wp14:editId="2A431833">
            <wp:extent cx="6300470" cy="4478655"/>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04EC2CF9" w14:textId="4BD82E91" w:rsidR="002D1877" w:rsidRPr="004477C3" w:rsidRDefault="00C06389" w:rsidP="002D1877">
      <w:pPr>
        <w:pStyle w:val="aff7"/>
      </w:pPr>
      <w:r>
        <w:t>Рисунок Г.</w:t>
      </w:r>
      <w:r w:rsidR="002D1877">
        <w:fldChar w:fldCharType="begin"/>
      </w:r>
      <w:r w:rsidR="002D1877">
        <w:instrText xml:space="preserve"> SEQ Рисунок_</w:instrText>
      </w:r>
      <w:r w:rsidR="004C048C">
        <w:instrText>Г</w:instrText>
      </w:r>
      <w:r w:rsidR="002D1877">
        <w:instrText xml:space="preserve">. \* ARABIC </w:instrText>
      </w:r>
      <w:r w:rsidR="002D1877">
        <w:fldChar w:fldCharType="separate"/>
      </w:r>
      <w:r w:rsidR="003C1F10">
        <w:rPr>
          <w:noProof/>
        </w:rPr>
        <w:t>6</w:t>
      </w:r>
      <w:r w:rsidR="002D1877">
        <w:fldChar w:fldCharType="end"/>
      </w:r>
      <w:r w:rsidR="004477C3">
        <w:t xml:space="preserve"> – Отчет о дополнительных задачах по клиентам</w:t>
      </w:r>
    </w:p>
    <w:p w14:paraId="276F5A86" w14:textId="77777777" w:rsidR="004477C3" w:rsidRDefault="004477C3" w:rsidP="004477C3">
      <w:pPr>
        <w:pStyle w:val="aff2"/>
        <w:keepNext/>
        <w:ind w:firstLine="0"/>
      </w:pPr>
      <w:r>
        <w:rPr>
          <w:noProof/>
        </w:rPr>
        <w:lastRenderedPageBreak/>
        <w:drawing>
          <wp:inline distT="0" distB="0" distL="0" distR="0" wp14:anchorId="0D3979B4" wp14:editId="22C1951E">
            <wp:extent cx="6300470" cy="5331460"/>
            <wp:effectExtent l="0" t="0" r="508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00470" cy="5331460"/>
                    </a:xfrm>
                    <a:prstGeom prst="rect">
                      <a:avLst/>
                    </a:prstGeom>
                    <a:noFill/>
                    <a:ln>
                      <a:noFill/>
                    </a:ln>
                  </pic:spPr>
                </pic:pic>
              </a:graphicData>
            </a:graphic>
          </wp:inline>
        </w:drawing>
      </w:r>
    </w:p>
    <w:p w14:paraId="43A0BFAF" w14:textId="096B6619" w:rsidR="004477C3" w:rsidRDefault="00C06389" w:rsidP="004477C3">
      <w:pPr>
        <w:pStyle w:val="aff7"/>
      </w:pPr>
      <w:r>
        <w:t>Рисунок Г.</w:t>
      </w:r>
      <w:r w:rsidR="004477C3">
        <w:fldChar w:fldCharType="begin"/>
      </w:r>
      <w:r w:rsidR="004477C3">
        <w:instrText xml:space="preserve"> SEQ Рисунок_</w:instrText>
      </w:r>
      <w:r w:rsidR="004C048C">
        <w:instrText>Г</w:instrText>
      </w:r>
      <w:r w:rsidR="004477C3">
        <w:instrText xml:space="preserve">. \* ARABIC </w:instrText>
      </w:r>
      <w:r w:rsidR="004477C3">
        <w:fldChar w:fldCharType="separate"/>
      </w:r>
      <w:r w:rsidR="003C1F10">
        <w:rPr>
          <w:noProof/>
        </w:rPr>
        <w:t>7</w:t>
      </w:r>
      <w:r w:rsidR="004477C3">
        <w:fldChar w:fldCharType="end"/>
      </w:r>
      <w:r w:rsidR="004477C3">
        <w:t xml:space="preserve"> – Детальный отчет о дополнительной нагрузке по клиенту</w:t>
      </w:r>
    </w:p>
    <w:p w14:paraId="6331D1E3" w14:textId="094DE588" w:rsidR="00B54063" w:rsidRDefault="00B54063">
      <w:r>
        <w:br w:type="page"/>
      </w:r>
    </w:p>
    <w:p w14:paraId="0A662796" w14:textId="70F6150A" w:rsidR="00CF049F" w:rsidRDefault="00CF049F" w:rsidP="00CF049F">
      <w:pPr>
        <w:pStyle w:val="aff2"/>
        <w:ind w:firstLine="0"/>
        <w:jc w:val="center"/>
        <w:rPr>
          <w:b/>
          <w:bCs/>
        </w:rPr>
      </w:pPr>
      <w:r>
        <w:rPr>
          <w:b/>
          <w:bCs/>
        </w:rPr>
        <w:lastRenderedPageBreak/>
        <w:t xml:space="preserve">Приложение </w:t>
      </w:r>
      <w:r w:rsidR="004C048C">
        <w:rPr>
          <w:b/>
          <w:bCs/>
        </w:rPr>
        <w:t>Д</w:t>
      </w:r>
    </w:p>
    <w:p w14:paraId="50697FCC" w14:textId="3AA43843" w:rsidR="00CF049F" w:rsidRDefault="00CF049F" w:rsidP="00CF049F">
      <w:pPr>
        <w:pStyle w:val="aff2"/>
        <w:ind w:firstLine="0"/>
        <w:jc w:val="center"/>
        <w:rPr>
          <w:b/>
          <w:bCs/>
        </w:rPr>
      </w:pPr>
      <w:r>
        <w:rPr>
          <w:b/>
          <w:bCs/>
        </w:rPr>
        <w:t>Контрольный пример</w:t>
      </w:r>
    </w:p>
    <w:p w14:paraId="690E7C2C" w14:textId="77777777" w:rsidR="00CF049F" w:rsidRDefault="00CF049F" w:rsidP="00CF049F">
      <w:pPr>
        <w:pStyle w:val="aff2"/>
        <w:ind w:firstLine="0"/>
        <w:jc w:val="center"/>
      </w:pPr>
    </w:p>
    <w:p w14:paraId="6F3CD4D9" w14:textId="77777777" w:rsidR="002E7677" w:rsidRDefault="002E7677" w:rsidP="002E7677">
      <w:pPr>
        <w:pStyle w:val="aff2"/>
        <w:keepNext/>
        <w:ind w:firstLine="0"/>
        <w:jc w:val="center"/>
      </w:pPr>
      <w:r>
        <w:rPr>
          <w:noProof/>
        </w:rPr>
        <w:drawing>
          <wp:inline distT="0" distB="0" distL="0" distR="0" wp14:anchorId="40703E51" wp14:editId="5DC7858F">
            <wp:extent cx="6300470" cy="310769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300470" cy="3107690"/>
                    </a:xfrm>
                    <a:prstGeom prst="rect">
                      <a:avLst/>
                    </a:prstGeom>
                    <a:noFill/>
                    <a:ln>
                      <a:noFill/>
                    </a:ln>
                  </pic:spPr>
                </pic:pic>
              </a:graphicData>
            </a:graphic>
          </wp:inline>
        </w:drawing>
      </w:r>
    </w:p>
    <w:p w14:paraId="0AB6623C" w14:textId="11D636BA" w:rsidR="00CF049F" w:rsidRPr="002E7677" w:rsidRDefault="004C048C" w:rsidP="002E7677">
      <w:pPr>
        <w:pStyle w:val="aff7"/>
      </w:pPr>
      <w:r>
        <w:t>Рисунок Д.</w:t>
      </w:r>
      <w:r w:rsidR="002E7677">
        <w:fldChar w:fldCharType="begin"/>
      </w:r>
      <w:r w:rsidR="002E7677">
        <w:instrText xml:space="preserve"> SEQ Рисунок_</w:instrText>
      </w:r>
      <w:r>
        <w:instrText>Д</w:instrText>
      </w:r>
      <w:r w:rsidR="002E7677">
        <w:instrText xml:space="preserve">. \* ARABIC </w:instrText>
      </w:r>
      <w:r w:rsidR="002E7677">
        <w:fldChar w:fldCharType="separate"/>
      </w:r>
      <w:r w:rsidR="003C1F10">
        <w:rPr>
          <w:noProof/>
        </w:rPr>
        <w:t>1</w:t>
      </w:r>
      <w:r w:rsidR="002E7677">
        <w:fldChar w:fldCharType="end"/>
      </w:r>
      <w:r w:rsidR="002E7677">
        <w:t xml:space="preserve"> – Пустой проект в сервисе </w:t>
      </w:r>
      <w:r w:rsidR="002E7677">
        <w:rPr>
          <w:lang w:val="en-US"/>
        </w:rPr>
        <w:t>Asana</w:t>
      </w:r>
    </w:p>
    <w:p w14:paraId="00212EF9" w14:textId="77777777" w:rsidR="002E7677" w:rsidRDefault="002E7677" w:rsidP="002E7677">
      <w:pPr>
        <w:pStyle w:val="aff2"/>
        <w:keepNext/>
        <w:ind w:firstLine="0"/>
      </w:pPr>
      <w:r>
        <w:rPr>
          <w:noProof/>
        </w:rPr>
        <w:drawing>
          <wp:inline distT="0" distB="0" distL="0" distR="0" wp14:anchorId="2AFB8498" wp14:editId="7C53B541">
            <wp:extent cx="6300470" cy="4478655"/>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6064A1EC" w14:textId="30C78DBE" w:rsidR="002E7677" w:rsidRPr="001172E2" w:rsidRDefault="004C048C" w:rsidP="002E7677">
      <w:pPr>
        <w:pStyle w:val="aff7"/>
      </w:pPr>
      <w:r>
        <w:t>Рисунок Д.</w:t>
      </w:r>
      <w:r w:rsidR="002E7677">
        <w:fldChar w:fldCharType="begin"/>
      </w:r>
      <w:r w:rsidR="002E7677">
        <w:instrText xml:space="preserve"> SEQ Рисунок_</w:instrText>
      </w:r>
      <w:r>
        <w:instrText>Д</w:instrText>
      </w:r>
      <w:r w:rsidR="002E7677">
        <w:instrText xml:space="preserve">. \* ARABIC </w:instrText>
      </w:r>
      <w:r w:rsidR="002E7677">
        <w:fldChar w:fldCharType="separate"/>
      </w:r>
      <w:r w:rsidR="003C1F10">
        <w:rPr>
          <w:noProof/>
        </w:rPr>
        <w:t>2</w:t>
      </w:r>
      <w:r w:rsidR="002E7677">
        <w:fldChar w:fldCharType="end"/>
      </w:r>
      <w:r w:rsidR="002E7677">
        <w:t xml:space="preserve"> – Ввод дополнительной задачи</w:t>
      </w:r>
    </w:p>
    <w:p w14:paraId="0F2C2BAF" w14:textId="77777777" w:rsidR="00490017" w:rsidRDefault="00490017" w:rsidP="00490017">
      <w:pPr>
        <w:pStyle w:val="aff2"/>
        <w:keepNext/>
        <w:ind w:firstLine="0"/>
        <w:jc w:val="center"/>
      </w:pPr>
      <w:r w:rsidRPr="00490017">
        <w:rPr>
          <w:noProof/>
          <w:lang w:val="en-US"/>
        </w:rPr>
        <w:lastRenderedPageBreak/>
        <w:drawing>
          <wp:inline distT="0" distB="0" distL="0" distR="0" wp14:anchorId="4153E344" wp14:editId="496A2ECD">
            <wp:extent cx="6300470" cy="320167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0470" cy="3201670"/>
                    </a:xfrm>
                    <a:prstGeom prst="rect">
                      <a:avLst/>
                    </a:prstGeom>
                  </pic:spPr>
                </pic:pic>
              </a:graphicData>
            </a:graphic>
          </wp:inline>
        </w:drawing>
      </w:r>
    </w:p>
    <w:p w14:paraId="02748A87" w14:textId="4738B3E5" w:rsidR="00490017" w:rsidRPr="00490017" w:rsidRDefault="004C048C" w:rsidP="00490017">
      <w:pPr>
        <w:pStyle w:val="aff7"/>
      </w:pPr>
      <w:r>
        <w:t>Рисунок Д.</w:t>
      </w:r>
      <w:r w:rsidR="00490017">
        <w:fldChar w:fldCharType="begin"/>
      </w:r>
      <w:r w:rsidR="00490017">
        <w:instrText xml:space="preserve"> SEQ Рисунок_</w:instrText>
      </w:r>
      <w:r>
        <w:instrText>Д</w:instrText>
      </w:r>
      <w:r w:rsidR="00490017">
        <w:instrText xml:space="preserve">. \* ARABIC </w:instrText>
      </w:r>
      <w:r w:rsidR="00490017">
        <w:fldChar w:fldCharType="separate"/>
      </w:r>
      <w:r w:rsidR="003C1F10">
        <w:rPr>
          <w:noProof/>
        </w:rPr>
        <w:t>3</w:t>
      </w:r>
      <w:r w:rsidR="00490017">
        <w:fldChar w:fldCharType="end"/>
      </w:r>
      <w:r w:rsidR="00490017" w:rsidRPr="00490017">
        <w:t xml:space="preserve"> – </w:t>
      </w:r>
      <w:r w:rsidR="00490017">
        <w:t xml:space="preserve">Созданная задача в сервисе </w:t>
      </w:r>
      <w:r w:rsidR="00490017">
        <w:rPr>
          <w:lang w:val="en-US"/>
        </w:rPr>
        <w:t>Asana</w:t>
      </w:r>
    </w:p>
    <w:p w14:paraId="4691DD4A" w14:textId="77777777" w:rsidR="001172E2" w:rsidRDefault="001172E2" w:rsidP="001172E2">
      <w:pPr>
        <w:pStyle w:val="aff2"/>
        <w:keepNext/>
        <w:ind w:firstLine="0"/>
        <w:jc w:val="center"/>
      </w:pPr>
      <w:r w:rsidRPr="001172E2">
        <w:rPr>
          <w:noProof/>
        </w:rPr>
        <w:drawing>
          <wp:inline distT="0" distB="0" distL="0" distR="0" wp14:anchorId="596B9E37" wp14:editId="1C299B82">
            <wp:extent cx="6300470" cy="2439035"/>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0470" cy="2439035"/>
                    </a:xfrm>
                    <a:prstGeom prst="rect">
                      <a:avLst/>
                    </a:prstGeom>
                  </pic:spPr>
                </pic:pic>
              </a:graphicData>
            </a:graphic>
          </wp:inline>
        </w:drawing>
      </w:r>
    </w:p>
    <w:p w14:paraId="067F2484" w14:textId="43CE8C64" w:rsidR="00490017" w:rsidRDefault="004C048C" w:rsidP="001172E2">
      <w:pPr>
        <w:pStyle w:val="aff7"/>
      </w:pPr>
      <w:r>
        <w:t>Рисунок Д.</w:t>
      </w:r>
      <w:r w:rsidR="001172E2">
        <w:fldChar w:fldCharType="begin"/>
      </w:r>
      <w:r w:rsidR="001172E2">
        <w:instrText xml:space="preserve"> SEQ Рисунок_</w:instrText>
      </w:r>
      <w:r>
        <w:instrText>Д</w:instrText>
      </w:r>
      <w:r w:rsidR="001172E2">
        <w:instrText xml:space="preserve">. \* ARABIC </w:instrText>
      </w:r>
      <w:r w:rsidR="001172E2">
        <w:fldChar w:fldCharType="separate"/>
      </w:r>
      <w:r w:rsidR="003C1F10">
        <w:rPr>
          <w:noProof/>
        </w:rPr>
        <w:t>4</w:t>
      </w:r>
      <w:r w:rsidR="001172E2">
        <w:fldChar w:fldCharType="end"/>
      </w:r>
      <w:r w:rsidR="001172E2">
        <w:t xml:space="preserve"> – Изменение статуса задачи в сервисе </w:t>
      </w:r>
      <w:r w:rsidR="001172E2">
        <w:rPr>
          <w:lang w:val="en-US"/>
        </w:rPr>
        <w:t>Asana</w:t>
      </w:r>
    </w:p>
    <w:p w14:paraId="57300AA3" w14:textId="07723A0F" w:rsidR="0057597B" w:rsidRDefault="0057597B" w:rsidP="0057597B">
      <w:pPr>
        <w:pStyle w:val="aff2"/>
        <w:keepNext/>
        <w:ind w:firstLine="0"/>
        <w:jc w:val="center"/>
      </w:pPr>
      <w:r>
        <w:rPr>
          <w:noProof/>
        </w:rPr>
        <w:lastRenderedPageBreak/>
        <w:drawing>
          <wp:inline distT="0" distB="0" distL="0" distR="0" wp14:anchorId="0E103616" wp14:editId="6D54F1EC">
            <wp:extent cx="6300470" cy="4179570"/>
            <wp:effectExtent l="0" t="0" r="508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0470" cy="4179570"/>
                    </a:xfrm>
                    <a:prstGeom prst="rect">
                      <a:avLst/>
                    </a:prstGeom>
                    <a:noFill/>
                    <a:ln>
                      <a:noFill/>
                    </a:ln>
                  </pic:spPr>
                </pic:pic>
              </a:graphicData>
            </a:graphic>
          </wp:inline>
        </w:drawing>
      </w:r>
    </w:p>
    <w:p w14:paraId="0A0CCAF0" w14:textId="7B48F3BF" w:rsidR="0057597B" w:rsidRDefault="004C048C" w:rsidP="0057597B">
      <w:pPr>
        <w:pStyle w:val="aff7"/>
      </w:pPr>
      <w:r>
        <w:t>Рисунок Д.</w:t>
      </w:r>
      <w:r w:rsidR="0057597B">
        <w:fldChar w:fldCharType="begin"/>
      </w:r>
      <w:r w:rsidR="0057597B">
        <w:instrText xml:space="preserve"> SEQ Рисунок_</w:instrText>
      </w:r>
      <w:r>
        <w:instrText>Д</w:instrText>
      </w:r>
      <w:r w:rsidR="0057597B">
        <w:instrText xml:space="preserve">. \* ARABIC </w:instrText>
      </w:r>
      <w:r w:rsidR="0057597B">
        <w:fldChar w:fldCharType="separate"/>
      </w:r>
      <w:r w:rsidR="003C1F10">
        <w:rPr>
          <w:noProof/>
        </w:rPr>
        <w:t>5</w:t>
      </w:r>
      <w:r w:rsidR="0057597B">
        <w:fldChar w:fldCharType="end"/>
      </w:r>
      <w:r w:rsidR="0057597B">
        <w:t xml:space="preserve"> – Отчет о нагрузке: задача в статусе «Исполняется»</w:t>
      </w:r>
    </w:p>
    <w:p w14:paraId="7A52E97A" w14:textId="77777777" w:rsidR="00453706" w:rsidRDefault="00453706" w:rsidP="00453706">
      <w:pPr>
        <w:pStyle w:val="aff2"/>
        <w:keepNext/>
        <w:ind w:firstLine="0"/>
        <w:jc w:val="center"/>
      </w:pPr>
      <w:r w:rsidRPr="00453706">
        <w:rPr>
          <w:noProof/>
        </w:rPr>
        <w:drawing>
          <wp:inline distT="0" distB="0" distL="0" distR="0" wp14:anchorId="38AB57CB" wp14:editId="625D32F4">
            <wp:extent cx="6300470" cy="4106545"/>
            <wp:effectExtent l="0" t="0" r="508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00470" cy="4106545"/>
                    </a:xfrm>
                    <a:prstGeom prst="rect">
                      <a:avLst/>
                    </a:prstGeom>
                  </pic:spPr>
                </pic:pic>
              </a:graphicData>
            </a:graphic>
          </wp:inline>
        </w:drawing>
      </w:r>
    </w:p>
    <w:p w14:paraId="3A8B8A76" w14:textId="1B60C3AD" w:rsidR="00453706" w:rsidRPr="00453706" w:rsidRDefault="004C048C" w:rsidP="00453706">
      <w:pPr>
        <w:pStyle w:val="aff7"/>
      </w:pPr>
      <w:r>
        <w:t>Рисунок Д.</w:t>
      </w:r>
      <w:r w:rsidR="00453706">
        <w:fldChar w:fldCharType="begin"/>
      </w:r>
      <w:r w:rsidR="00453706">
        <w:instrText xml:space="preserve"> SEQ Рисунок_</w:instrText>
      </w:r>
      <w:r>
        <w:instrText>Д</w:instrText>
      </w:r>
      <w:r w:rsidR="00453706">
        <w:instrText xml:space="preserve">. \* ARABIC </w:instrText>
      </w:r>
      <w:r w:rsidR="00453706">
        <w:fldChar w:fldCharType="separate"/>
      </w:r>
      <w:r w:rsidR="003C1F10">
        <w:rPr>
          <w:noProof/>
        </w:rPr>
        <w:t>6</w:t>
      </w:r>
      <w:r w:rsidR="00453706">
        <w:fldChar w:fldCharType="end"/>
      </w:r>
      <w:r w:rsidR="00453706">
        <w:t xml:space="preserve"> – Удаление задачи в сервисе </w:t>
      </w:r>
      <w:r w:rsidR="00453706">
        <w:rPr>
          <w:lang w:val="en-US"/>
        </w:rPr>
        <w:t>Asana</w:t>
      </w:r>
    </w:p>
    <w:p w14:paraId="2DF3FF0A" w14:textId="77777777" w:rsidR="0057597B" w:rsidRDefault="0057597B" w:rsidP="0057597B">
      <w:pPr>
        <w:pStyle w:val="aff2"/>
        <w:keepNext/>
        <w:ind w:firstLine="0"/>
        <w:jc w:val="center"/>
      </w:pPr>
      <w:r>
        <w:rPr>
          <w:noProof/>
        </w:rPr>
        <w:lastRenderedPageBreak/>
        <w:drawing>
          <wp:inline distT="0" distB="0" distL="0" distR="0" wp14:anchorId="312CB3F0" wp14:editId="285CF912">
            <wp:extent cx="6300470" cy="4179570"/>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00470" cy="4179570"/>
                    </a:xfrm>
                    <a:prstGeom prst="rect">
                      <a:avLst/>
                    </a:prstGeom>
                    <a:noFill/>
                    <a:ln>
                      <a:noFill/>
                    </a:ln>
                  </pic:spPr>
                </pic:pic>
              </a:graphicData>
            </a:graphic>
          </wp:inline>
        </w:drawing>
      </w:r>
    </w:p>
    <w:p w14:paraId="75E17CF4" w14:textId="3F024719" w:rsidR="0057597B" w:rsidRPr="0057597B" w:rsidRDefault="004C048C" w:rsidP="0057597B">
      <w:pPr>
        <w:pStyle w:val="aff7"/>
      </w:pPr>
      <w:r>
        <w:t>Рисунок Д.</w:t>
      </w:r>
      <w:r w:rsidR="0057597B">
        <w:fldChar w:fldCharType="begin"/>
      </w:r>
      <w:r w:rsidR="0057597B">
        <w:instrText xml:space="preserve"> SEQ Рисунок_</w:instrText>
      </w:r>
      <w:r>
        <w:instrText>Д</w:instrText>
      </w:r>
      <w:r w:rsidR="0057597B">
        <w:instrText xml:space="preserve">. \* ARABIC </w:instrText>
      </w:r>
      <w:r w:rsidR="0057597B">
        <w:fldChar w:fldCharType="separate"/>
      </w:r>
      <w:r w:rsidR="003C1F10">
        <w:rPr>
          <w:noProof/>
        </w:rPr>
        <w:t>7</w:t>
      </w:r>
      <w:r w:rsidR="0057597B">
        <w:fldChar w:fldCharType="end"/>
      </w:r>
      <w:r w:rsidR="0057597B">
        <w:t xml:space="preserve"> – Отчет о нагрузке: задача завершена</w:t>
      </w:r>
    </w:p>
    <w:sectPr w:rsidR="0057597B" w:rsidRPr="0057597B" w:rsidSect="00472E12">
      <w:footerReference w:type="default" r:id="rId63"/>
      <w:footerReference w:type="first" r:id="rId64"/>
      <w:footnotePr>
        <w:numRestart w:val="eachPage"/>
      </w:footnotePr>
      <w:pgSz w:w="11907" w:h="16840"/>
      <w:pgMar w:top="1134" w:right="567" w:bottom="1134" w:left="1418"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B474D" w14:textId="77777777" w:rsidR="00740260" w:rsidRDefault="00740260">
      <w:r>
        <w:separator/>
      </w:r>
    </w:p>
  </w:endnote>
  <w:endnote w:type="continuationSeparator" w:id="0">
    <w:p w14:paraId="25536CA8" w14:textId="77777777" w:rsidR="00740260" w:rsidRDefault="00740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Латинский">
    <w:altName w:val="Times New Roman"/>
    <w:panose1 w:val="00000000000000000000"/>
    <w:charset w:val="59"/>
    <w:family w:val="auto"/>
    <w:notTrueType/>
    <w:pitch w:val="variable"/>
    <w:sig w:usb0="00000001" w:usb1="00000000" w:usb2="00000000" w:usb3="00000000" w:csb0="00000000" w:csb1="00000000"/>
  </w:font>
  <w:font w:name="Cascadia Code">
    <w:panose1 w:val="020B0609020000020004"/>
    <w:charset w:val="CC"/>
    <w:family w:val="modern"/>
    <w:pitch w:val="fixed"/>
    <w:sig w:usb0="A1002AFF" w:usb1="4000F9FB" w:usb2="00040000" w:usb3="00000000" w:csb0="000001FF"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725520"/>
      <w:docPartObj>
        <w:docPartGallery w:val="Page Numbers (Bottom of Page)"/>
        <w:docPartUnique/>
      </w:docPartObj>
    </w:sdtPr>
    <w:sdtContent>
      <w:p w14:paraId="6C0CB403" w14:textId="48913EF3" w:rsidR="00963E42" w:rsidRDefault="00963E42">
        <w:pPr>
          <w:pStyle w:val="af"/>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483565"/>
      <w:docPartObj>
        <w:docPartGallery w:val="Page Numbers (Bottom of Page)"/>
        <w:docPartUnique/>
      </w:docPartObj>
    </w:sdtPr>
    <w:sdtContent>
      <w:p w14:paraId="7BADA7EC" w14:textId="73024AB4" w:rsidR="007C02F9" w:rsidRDefault="007C02F9">
        <w:pPr>
          <w:pStyle w:val="af"/>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D3351" w14:textId="77777777" w:rsidR="00740260" w:rsidRDefault="00740260">
      <w:r>
        <w:separator/>
      </w:r>
    </w:p>
  </w:footnote>
  <w:footnote w:type="continuationSeparator" w:id="0">
    <w:p w14:paraId="3BB9E70B" w14:textId="77777777" w:rsidR="00740260" w:rsidRDefault="007402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6AB"/>
    <w:multiLevelType w:val="hybridMultilevel"/>
    <w:tmpl w:val="BE2C2E6C"/>
    <w:lvl w:ilvl="0" w:tplc="6C4E6DD0">
      <w:start w:val="1"/>
      <w:numFmt w:val="decimal"/>
      <w:pStyle w:val="a"/>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613E94"/>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038E144E"/>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049C079D"/>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15:restartNumberingAfterBreak="0">
    <w:nsid w:val="05136CBB"/>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09A6612F"/>
    <w:multiLevelType w:val="hybridMultilevel"/>
    <w:tmpl w:val="70AE2742"/>
    <w:lvl w:ilvl="0" w:tplc="5A840A5C">
      <w:start w:val="1"/>
      <w:numFmt w:val="bullet"/>
      <w:pStyle w:val="a0"/>
      <w:lvlText w:val="-"/>
      <w:lvlJc w:val="left"/>
      <w:pPr>
        <w:ind w:left="1849" w:hanging="6"/>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9E9542D"/>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13357C74"/>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24F61A40"/>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2BAB0834"/>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2CA3209C"/>
    <w:multiLevelType w:val="hybridMultilevel"/>
    <w:tmpl w:val="6268B27C"/>
    <w:lvl w:ilvl="0" w:tplc="B5EA4A36">
      <w:start w:val="1"/>
      <w:numFmt w:val="bullet"/>
      <w:pStyle w:val="a1"/>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58A37BC"/>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15:restartNumberingAfterBreak="0">
    <w:nsid w:val="375C7D6F"/>
    <w:multiLevelType w:val="multilevel"/>
    <w:tmpl w:val="571A09C4"/>
    <w:lvl w:ilvl="0">
      <w:start w:val="1"/>
      <w:numFmt w:val="decimal"/>
      <w:lvlText w:val="%1)"/>
      <w:lvlJc w:val="left"/>
      <w:pPr>
        <w:tabs>
          <w:tab w:val="num" w:pos="1134"/>
        </w:tabs>
        <w:ind w:left="0" w:firstLine="709"/>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3" w15:restartNumberingAfterBreak="0">
    <w:nsid w:val="3EA27B83"/>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442F7EB9"/>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5" w15:restartNumberingAfterBreak="0">
    <w:nsid w:val="48286B17"/>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4D395695"/>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53E7148D"/>
    <w:multiLevelType w:val="multilevel"/>
    <w:tmpl w:val="6D583364"/>
    <w:lvl w:ilvl="0">
      <w:start w:val="1"/>
      <w:numFmt w:val="decimal"/>
      <w:lvlText w:val="%1)"/>
      <w:lvlJc w:val="left"/>
      <w:pPr>
        <w:tabs>
          <w:tab w:val="num" w:pos="1134"/>
        </w:tabs>
        <w:ind w:left="0" w:firstLine="709"/>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8" w15:restartNumberingAfterBreak="0">
    <w:nsid w:val="54A9142A"/>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15:restartNumberingAfterBreak="0">
    <w:nsid w:val="5620446E"/>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15:restartNumberingAfterBreak="0">
    <w:nsid w:val="572204BA"/>
    <w:multiLevelType w:val="multilevel"/>
    <w:tmpl w:val="BE2635BC"/>
    <w:lvl w:ilvl="0">
      <w:start w:val="1"/>
      <w:numFmt w:val="decimal"/>
      <w:lvlText w:val="%1."/>
      <w:lvlJc w:val="left"/>
      <w:pPr>
        <w:tabs>
          <w:tab w:val="num" w:pos="1134"/>
        </w:tabs>
        <w:ind w:left="0" w:firstLine="709"/>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1" w15:restartNumberingAfterBreak="0">
    <w:nsid w:val="593A535E"/>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2" w15:restartNumberingAfterBreak="0">
    <w:nsid w:val="5B342A32"/>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601543DD"/>
    <w:multiLevelType w:val="multilevel"/>
    <w:tmpl w:val="5436231C"/>
    <w:lvl w:ilvl="0">
      <w:start w:val="1"/>
      <w:numFmt w:val="decimal"/>
      <w:pStyle w:val="a2"/>
      <w:suff w:val="space"/>
      <w:lvlText w:val="%1"/>
      <w:lvlJc w:val="left"/>
      <w:pPr>
        <w:ind w:left="360" w:firstLine="349"/>
      </w:pPr>
      <w:rPr>
        <w:rFonts w:hint="default"/>
      </w:rPr>
    </w:lvl>
    <w:lvl w:ilvl="1">
      <w:start w:val="1"/>
      <w:numFmt w:val="decimal"/>
      <w:pStyle w:val="a3"/>
      <w:suff w:val="space"/>
      <w:lvlText w:val="%1.%2"/>
      <w:lvlJc w:val="left"/>
      <w:pPr>
        <w:ind w:left="720" w:hanging="11"/>
      </w:pPr>
      <w:rPr>
        <w:rFonts w:hint="default"/>
      </w:rPr>
    </w:lvl>
    <w:lvl w:ilvl="2">
      <w:start w:val="1"/>
      <w:numFmt w:val="decimal"/>
      <w:pStyle w:val="a4"/>
      <w:suff w:val="space"/>
      <w:lvlText w:val="%1.%2.%3"/>
      <w:lvlJc w:val="left"/>
      <w:pPr>
        <w:ind w:left="1080" w:hanging="371"/>
      </w:pPr>
      <w:rPr>
        <w:rFonts w:hint="default"/>
      </w:rPr>
    </w:lvl>
    <w:lvl w:ilvl="3">
      <w:start w:val="1"/>
      <w:numFmt w:val="decimal"/>
      <w:suff w:val="space"/>
      <w:lvlText w:val="%4."/>
      <w:lvlJc w:val="left"/>
      <w:pPr>
        <w:ind w:left="0" w:firstLine="709"/>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suff w:val="space"/>
      <w:lvlText w:val="%7."/>
      <w:lvlJc w:val="left"/>
      <w:pPr>
        <w:ind w:left="0" w:firstLine="709"/>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C47B8D"/>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5" w15:restartNumberingAfterBreak="0">
    <w:nsid w:val="613D33D1"/>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15:restartNumberingAfterBreak="0">
    <w:nsid w:val="73281C45"/>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7" w15:restartNumberingAfterBreak="0">
    <w:nsid w:val="748D0704"/>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76B3047B"/>
    <w:multiLevelType w:val="hybridMultilevel"/>
    <w:tmpl w:val="00CA8610"/>
    <w:lvl w:ilvl="0" w:tplc="E0141308">
      <w:start w:val="1"/>
      <w:numFmt w:val="bullet"/>
      <w:lvlText w:val="–"/>
      <w:lvlJc w:val="left"/>
      <w:pPr>
        <w:tabs>
          <w:tab w:val="num" w:pos="1134"/>
        </w:tabs>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BB05DAE"/>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7C4D615C"/>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338727330">
    <w:abstractNumId w:val="5"/>
  </w:num>
  <w:num w:numId="2" w16cid:durableId="1425493883">
    <w:abstractNumId w:val="23"/>
  </w:num>
  <w:num w:numId="3" w16cid:durableId="180824423">
    <w:abstractNumId w:val="0"/>
  </w:num>
  <w:num w:numId="4" w16cid:durableId="1120492093">
    <w:abstractNumId w:val="10"/>
  </w:num>
  <w:num w:numId="5" w16cid:durableId="249777736">
    <w:abstractNumId w:val="6"/>
  </w:num>
  <w:num w:numId="6" w16cid:durableId="1100176451">
    <w:abstractNumId w:val="16"/>
  </w:num>
  <w:num w:numId="7" w16cid:durableId="673072121">
    <w:abstractNumId w:val="28"/>
  </w:num>
  <w:num w:numId="8" w16cid:durableId="193931359">
    <w:abstractNumId w:val="3"/>
  </w:num>
  <w:num w:numId="9" w16cid:durableId="842553159">
    <w:abstractNumId w:val="2"/>
  </w:num>
  <w:num w:numId="10" w16cid:durableId="1106458940">
    <w:abstractNumId w:val="27"/>
  </w:num>
  <w:num w:numId="11" w16cid:durableId="1294487081">
    <w:abstractNumId w:val="8"/>
  </w:num>
  <w:num w:numId="12" w16cid:durableId="1523008901">
    <w:abstractNumId w:val="14"/>
  </w:num>
  <w:num w:numId="13" w16cid:durableId="1951929411">
    <w:abstractNumId w:val="12"/>
  </w:num>
  <w:num w:numId="14" w16cid:durableId="120274976">
    <w:abstractNumId w:val="17"/>
  </w:num>
  <w:num w:numId="15" w16cid:durableId="935819607">
    <w:abstractNumId w:val="20"/>
  </w:num>
  <w:num w:numId="16" w16cid:durableId="172493780">
    <w:abstractNumId w:val="29"/>
  </w:num>
  <w:num w:numId="17" w16cid:durableId="419908954">
    <w:abstractNumId w:val="11"/>
  </w:num>
  <w:num w:numId="18" w16cid:durableId="1451893503">
    <w:abstractNumId w:val="22"/>
  </w:num>
  <w:num w:numId="19" w16cid:durableId="474180690">
    <w:abstractNumId w:val="15"/>
  </w:num>
  <w:num w:numId="20" w16cid:durableId="1987927401">
    <w:abstractNumId w:val="19"/>
  </w:num>
  <w:num w:numId="21" w16cid:durableId="1571386508">
    <w:abstractNumId w:val="25"/>
  </w:num>
  <w:num w:numId="22" w16cid:durableId="1140419596">
    <w:abstractNumId w:val="24"/>
  </w:num>
  <w:num w:numId="23" w16cid:durableId="1640500133">
    <w:abstractNumId w:val="21"/>
  </w:num>
  <w:num w:numId="24" w16cid:durableId="852259024">
    <w:abstractNumId w:val="13"/>
  </w:num>
  <w:num w:numId="25" w16cid:durableId="449130397">
    <w:abstractNumId w:val="18"/>
  </w:num>
  <w:num w:numId="26" w16cid:durableId="82385731">
    <w:abstractNumId w:val="1"/>
  </w:num>
  <w:num w:numId="27" w16cid:durableId="931277973">
    <w:abstractNumId w:val="30"/>
  </w:num>
  <w:num w:numId="28" w16cid:durableId="1631395057">
    <w:abstractNumId w:val="4"/>
  </w:num>
  <w:num w:numId="29" w16cid:durableId="634410255">
    <w:abstractNumId w:val="26"/>
  </w:num>
  <w:num w:numId="30" w16cid:durableId="1516656376">
    <w:abstractNumId w:val="9"/>
  </w:num>
  <w:num w:numId="31" w16cid:durableId="2061637059">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E8"/>
    <w:rsid w:val="00000B02"/>
    <w:rsid w:val="0000198F"/>
    <w:rsid w:val="00001FF8"/>
    <w:rsid w:val="0000495B"/>
    <w:rsid w:val="00004EB3"/>
    <w:rsid w:val="000052F6"/>
    <w:rsid w:val="0000539B"/>
    <w:rsid w:val="000056BE"/>
    <w:rsid w:val="00006719"/>
    <w:rsid w:val="000069F1"/>
    <w:rsid w:val="00006A0D"/>
    <w:rsid w:val="00006C08"/>
    <w:rsid w:val="00006EBB"/>
    <w:rsid w:val="00010783"/>
    <w:rsid w:val="00011C98"/>
    <w:rsid w:val="000127BE"/>
    <w:rsid w:val="000152A8"/>
    <w:rsid w:val="00015BA3"/>
    <w:rsid w:val="00017907"/>
    <w:rsid w:val="00017AAD"/>
    <w:rsid w:val="000212F6"/>
    <w:rsid w:val="00021583"/>
    <w:rsid w:val="00022983"/>
    <w:rsid w:val="00022A1B"/>
    <w:rsid w:val="0002300C"/>
    <w:rsid w:val="000255CD"/>
    <w:rsid w:val="00025B6C"/>
    <w:rsid w:val="00026578"/>
    <w:rsid w:val="00026D33"/>
    <w:rsid w:val="00027A6A"/>
    <w:rsid w:val="00027ADD"/>
    <w:rsid w:val="00030383"/>
    <w:rsid w:val="00032158"/>
    <w:rsid w:val="00032E8B"/>
    <w:rsid w:val="0003325F"/>
    <w:rsid w:val="0003355A"/>
    <w:rsid w:val="00033659"/>
    <w:rsid w:val="00033F64"/>
    <w:rsid w:val="00035BF0"/>
    <w:rsid w:val="00040406"/>
    <w:rsid w:val="00041EB1"/>
    <w:rsid w:val="00042B48"/>
    <w:rsid w:val="00043349"/>
    <w:rsid w:val="00043572"/>
    <w:rsid w:val="000436B7"/>
    <w:rsid w:val="00044A66"/>
    <w:rsid w:val="00044E38"/>
    <w:rsid w:val="00044E5D"/>
    <w:rsid w:val="00046290"/>
    <w:rsid w:val="00047350"/>
    <w:rsid w:val="00052575"/>
    <w:rsid w:val="000529F4"/>
    <w:rsid w:val="0005344A"/>
    <w:rsid w:val="000549E0"/>
    <w:rsid w:val="00055560"/>
    <w:rsid w:val="00056301"/>
    <w:rsid w:val="00056700"/>
    <w:rsid w:val="00056CA7"/>
    <w:rsid w:val="00057619"/>
    <w:rsid w:val="00057AB2"/>
    <w:rsid w:val="000619E7"/>
    <w:rsid w:val="0006215D"/>
    <w:rsid w:val="00063422"/>
    <w:rsid w:val="00063536"/>
    <w:rsid w:val="00066375"/>
    <w:rsid w:val="00067B26"/>
    <w:rsid w:val="000707DC"/>
    <w:rsid w:val="0007098D"/>
    <w:rsid w:val="00070D4B"/>
    <w:rsid w:val="00071333"/>
    <w:rsid w:val="00072238"/>
    <w:rsid w:val="00072992"/>
    <w:rsid w:val="000730CB"/>
    <w:rsid w:val="00075BA0"/>
    <w:rsid w:val="000764A0"/>
    <w:rsid w:val="000801B0"/>
    <w:rsid w:val="0008369C"/>
    <w:rsid w:val="0008476B"/>
    <w:rsid w:val="000851B1"/>
    <w:rsid w:val="00085634"/>
    <w:rsid w:val="00086537"/>
    <w:rsid w:val="000866C9"/>
    <w:rsid w:val="000875DE"/>
    <w:rsid w:val="00087819"/>
    <w:rsid w:val="00087B7F"/>
    <w:rsid w:val="0009267A"/>
    <w:rsid w:val="00092B1E"/>
    <w:rsid w:val="0009350E"/>
    <w:rsid w:val="0009433F"/>
    <w:rsid w:val="0009787E"/>
    <w:rsid w:val="000A1B07"/>
    <w:rsid w:val="000A2F45"/>
    <w:rsid w:val="000A32A2"/>
    <w:rsid w:val="000A3DE5"/>
    <w:rsid w:val="000A4D3F"/>
    <w:rsid w:val="000A4DC5"/>
    <w:rsid w:val="000A537B"/>
    <w:rsid w:val="000A705C"/>
    <w:rsid w:val="000B23E6"/>
    <w:rsid w:val="000B7011"/>
    <w:rsid w:val="000C0886"/>
    <w:rsid w:val="000C1353"/>
    <w:rsid w:val="000C1DB5"/>
    <w:rsid w:val="000C2398"/>
    <w:rsid w:val="000C264E"/>
    <w:rsid w:val="000C4836"/>
    <w:rsid w:val="000C58E3"/>
    <w:rsid w:val="000C6859"/>
    <w:rsid w:val="000C6A21"/>
    <w:rsid w:val="000C6AC7"/>
    <w:rsid w:val="000C7356"/>
    <w:rsid w:val="000C7A88"/>
    <w:rsid w:val="000D025C"/>
    <w:rsid w:val="000D03EC"/>
    <w:rsid w:val="000D0D17"/>
    <w:rsid w:val="000D0F39"/>
    <w:rsid w:val="000D1112"/>
    <w:rsid w:val="000D2535"/>
    <w:rsid w:val="000D2D02"/>
    <w:rsid w:val="000D2E1E"/>
    <w:rsid w:val="000D5BBA"/>
    <w:rsid w:val="000D62D5"/>
    <w:rsid w:val="000D7074"/>
    <w:rsid w:val="000D74DF"/>
    <w:rsid w:val="000D779C"/>
    <w:rsid w:val="000D7ED4"/>
    <w:rsid w:val="000E15FC"/>
    <w:rsid w:val="000E2533"/>
    <w:rsid w:val="000E3043"/>
    <w:rsid w:val="000E450C"/>
    <w:rsid w:val="000E627C"/>
    <w:rsid w:val="000E6EBA"/>
    <w:rsid w:val="000E6F5A"/>
    <w:rsid w:val="000E7CED"/>
    <w:rsid w:val="000F0935"/>
    <w:rsid w:val="000F0D59"/>
    <w:rsid w:val="000F15CA"/>
    <w:rsid w:val="000F1756"/>
    <w:rsid w:val="000F39E9"/>
    <w:rsid w:val="000F4C3C"/>
    <w:rsid w:val="000F6DC8"/>
    <w:rsid w:val="000F758C"/>
    <w:rsid w:val="001002DE"/>
    <w:rsid w:val="00100348"/>
    <w:rsid w:val="00100D58"/>
    <w:rsid w:val="00102EE4"/>
    <w:rsid w:val="001035F2"/>
    <w:rsid w:val="00103D87"/>
    <w:rsid w:val="00104689"/>
    <w:rsid w:val="00105338"/>
    <w:rsid w:val="00110B79"/>
    <w:rsid w:val="00111202"/>
    <w:rsid w:val="00111848"/>
    <w:rsid w:val="00112F26"/>
    <w:rsid w:val="0011316D"/>
    <w:rsid w:val="0011361D"/>
    <w:rsid w:val="00113F27"/>
    <w:rsid w:val="00114989"/>
    <w:rsid w:val="00115468"/>
    <w:rsid w:val="001164CE"/>
    <w:rsid w:val="001172E2"/>
    <w:rsid w:val="00117885"/>
    <w:rsid w:val="00122877"/>
    <w:rsid w:val="00122E5B"/>
    <w:rsid w:val="00123677"/>
    <w:rsid w:val="0012411D"/>
    <w:rsid w:val="001257E8"/>
    <w:rsid w:val="001300E8"/>
    <w:rsid w:val="00130842"/>
    <w:rsid w:val="00130CB7"/>
    <w:rsid w:val="00131DD7"/>
    <w:rsid w:val="00132DCE"/>
    <w:rsid w:val="00133C9B"/>
    <w:rsid w:val="00134140"/>
    <w:rsid w:val="00134878"/>
    <w:rsid w:val="00134E76"/>
    <w:rsid w:val="0013509D"/>
    <w:rsid w:val="00135586"/>
    <w:rsid w:val="00135F2B"/>
    <w:rsid w:val="001369A5"/>
    <w:rsid w:val="001372D5"/>
    <w:rsid w:val="00141C8A"/>
    <w:rsid w:val="00142505"/>
    <w:rsid w:val="0014286D"/>
    <w:rsid w:val="001434BA"/>
    <w:rsid w:val="00144061"/>
    <w:rsid w:val="00144F1D"/>
    <w:rsid w:val="00145B8F"/>
    <w:rsid w:val="0015154C"/>
    <w:rsid w:val="001525D8"/>
    <w:rsid w:val="0015284A"/>
    <w:rsid w:val="001528CB"/>
    <w:rsid w:val="00152DF1"/>
    <w:rsid w:val="0015317B"/>
    <w:rsid w:val="00153871"/>
    <w:rsid w:val="001541B7"/>
    <w:rsid w:val="00154525"/>
    <w:rsid w:val="001603E5"/>
    <w:rsid w:val="00160A74"/>
    <w:rsid w:val="00161895"/>
    <w:rsid w:val="00162678"/>
    <w:rsid w:val="00163232"/>
    <w:rsid w:val="00165614"/>
    <w:rsid w:val="00165A79"/>
    <w:rsid w:val="00167605"/>
    <w:rsid w:val="00170949"/>
    <w:rsid w:val="00171732"/>
    <w:rsid w:val="00171797"/>
    <w:rsid w:val="00171B5E"/>
    <w:rsid w:val="00171B95"/>
    <w:rsid w:val="00173679"/>
    <w:rsid w:val="00173828"/>
    <w:rsid w:val="0017566C"/>
    <w:rsid w:val="00176E14"/>
    <w:rsid w:val="00177815"/>
    <w:rsid w:val="00180E5D"/>
    <w:rsid w:val="00181B34"/>
    <w:rsid w:val="00182DB6"/>
    <w:rsid w:val="00183BC6"/>
    <w:rsid w:val="00184013"/>
    <w:rsid w:val="001843A1"/>
    <w:rsid w:val="001849DB"/>
    <w:rsid w:val="0018533D"/>
    <w:rsid w:val="00187058"/>
    <w:rsid w:val="001872EE"/>
    <w:rsid w:val="00190DCA"/>
    <w:rsid w:val="001911BD"/>
    <w:rsid w:val="00191239"/>
    <w:rsid w:val="001939B7"/>
    <w:rsid w:val="00193C19"/>
    <w:rsid w:val="00193E8A"/>
    <w:rsid w:val="00194157"/>
    <w:rsid w:val="0019431F"/>
    <w:rsid w:val="001947DC"/>
    <w:rsid w:val="00195E14"/>
    <w:rsid w:val="00196478"/>
    <w:rsid w:val="00196D55"/>
    <w:rsid w:val="00196F05"/>
    <w:rsid w:val="00197DF0"/>
    <w:rsid w:val="001A1003"/>
    <w:rsid w:val="001A34D6"/>
    <w:rsid w:val="001A3E7E"/>
    <w:rsid w:val="001A42F4"/>
    <w:rsid w:val="001A4CC9"/>
    <w:rsid w:val="001A72D9"/>
    <w:rsid w:val="001B0D81"/>
    <w:rsid w:val="001B16D3"/>
    <w:rsid w:val="001B1E7A"/>
    <w:rsid w:val="001B21FB"/>
    <w:rsid w:val="001B2B2F"/>
    <w:rsid w:val="001B3722"/>
    <w:rsid w:val="001B40F5"/>
    <w:rsid w:val="001B6870"/>
    <w:rsid w:val="001B74E0"/>
    <w:rsid w:val="001C02BE"/>
    <w:rsid w:val="001C0A75"/>
    <w:rsid w:val="001C3057"/>
    <w:rsid w:val="001C3627"/>
    <w:rsid w:val="001C4AD1"/>
    <w:rsid w:val="001C4FA3"/>
    <w:rsid w:val="001C5DCD"/>
    <w:rsid w:val="001D0160"/>
    <w:rsid w:val="001D024D"/>
    <w:rsid w:val="001D03CC"/>
    <w:rsid w:val="001D1120"/>
    <w:rsid w:val="001D1F82"/>
    <w:rsid w:val="001D2348"/>
    <w:rsid w:val="001D2DBB"/>
    <w:rsid w:val="001D2E3D"/>
    <w:rsid w:val="001D31CF"/>
    <w:rsid w:val="001D354C"/>
    <w:rsid w:val="001D47AA"/>
    <w:rsid w:val="001D4C6B"/>
    <w:rsid w:val="001D656B"/>
    <w:rsid w:val="001D7443"/>
    <w:rsid w:val="001E009E"/>
    <w:rsid w:val="001E09A0"/>
    <w:rsid w:val="001E0B3D"/>
    <w:rsid w:val="001E1371"/>
    <w:rsid w:val="001E149D"/>
    <w:rsid w:val="001E14E1"/>
    <w:rsid w:val="001E2EED"/>
    <w:rsid w:val="001E41F4"/>
    <w:rsid w:val="001E4E15"/>
    <w:rsid w:val="001E593E"/>
    <w:rsid w:val="001E6A62"/>
    <w:rsid w:val="001F0488"/>
    <w:rsid w:val="001F1285"/>
    <w:rsid w:val="001F130D"/>
    <w:rsid w:val="001F1A97"/>
    <w:rsid w:val="001F23C3"/>
    <w:rsid w:val="001F312C"/>
    <w:rsid w:val="001F53C8"/>
    <w:rsid w:val="001F5B99"/>
    <w:rsid w:val="001F5E13"/>
    <w:rsid w:val="001F5F05"/>
    <w:rsid w:val="001F601D"/>
    <w:rsid w:val="001F6A31"/>
    <w:rsid w:val="001F6DC6"/>
    <w:rsid w:val="00201A9E"/>
    <w:rsid w:val="00201BED"/>
    <w:rsid w:val="002026A5"/>
    <w:rsid w:val="00202D5E"/>
    <w:rsid w:val="00206569"/>
    <w:rsid w:val="0020668C"/>
    <w:rsid w:val="0020755F"/>
    <w:rsid w:val="002109DA"/>
    <w:rsid w:val="00211889"/>
    <w:rsid w:val="002126C3"/>
    <w:rsid w:val="0021317C"/>
    <w:rsid w:val="00213FD6"/>
    <w:rsid w:val="002142AC"/>
    <w:rsid w:val="00216CF4"/>
    <w:rsid w:val="00217359"/>
    <w:rsid w:val="00221D6D"/>
    <w:rsid w:val="0022235F"/>
    <w:rsid w:val="00223118"/>
    <w:rsid w:val="00223985"/>
    <w:rsid w:val="00223BD2"/>
    <w:rsid w:val="00226228"/>
    <w:rsid w:val="002263B5"/>
    <w:rsid w:val="00226A75"/>
    <w:rsid w:val="0022719D"/>
    <w:rsid w:val="00227748"/>
    <w:rsid w:val="00227833"/>
    <w:rsid w:val="00230154"/>
    <w:rsid w:val="00230A88"/>
    <w:rsid w:val="002315E0"/>
    <w:rsid w:val="00232618"/>
    <w:rsid w:val="0023284D"/>
    <w:rsid w:val="00233A03"/>
    <w:rsid w:val="00234B49"/>
    <w:rsid w:val="00235031"/>
    <w:rsid w:val="00235393"/>
    <w:rsid w:val="00235D84"/>
    <w:rsid w:val="00236933"/>
    <w:rsid w:val="00236BAE"/>
    <w:rsid w:val="00236DA3"/>
    <w:rsid w:val="00236DB5"/>
    <w:rsid w:val="00236E9C"/>
    <w:rsid w:val="002371A5"/>
    <w:rsid w:val="00237377"/>
    <w:rsid w:val="00237A9E"/>
    <w:rsid w:val="00241289"/>
    <w:rsid w:val="00241E8A"/>
    <w:rsid w:val="00242A89"/>
    <w:rsid w:val="00246DBF"/>
    <w:rsid w:val="00247FEE"/>
    <w:rsid w:val="0025084A"/>
    <w:rsid w:val="00254BF7"/>
    <w:rsid w:val="00255E1F"/>
    <w:rsid w:val="00256348"/>
    <w:rsid w:val="00260B5F"/>
    <w:rsid w:val="00261B58"/>
    <w:rsid w:val="00262F00"/>
    <w:rsid w:val="002636AF"/>
    <w:rsid w:val="00264774"/>
    <w:rsid w:val="002652EA"/>
    <w:rsid w:val="002658E4"/>
    <w:rsid w:val="00267446"/>
    <w:rsid w:val="00270869"/>
    <w:rsid w:val="00270CA6"/>
    <w:rsid w:val="00272039"/>
    <w:rsid w:val="002730B3"/>
    <w:rsid w:val="00274453"/>
    <w:rsid w:val="00274675"/>
    <w:rsid w:val="00274ED8"/>
    <w:rsid w:val="00275A09"/>
    <w:rsid w:val="0027761F"/>
    <w:rsid w:val="002801EB"/>
    <w:rsid w:val="00282A90"/>
    <w:rsid w:val="00284271"/>
    <w:rsid w:val="002845EA"/>
    <w:rsid w:val="00284C09"/>
    <w:rsid w:val="0028580D"/>
    <w:rsid w:val="00285EC5"/>
    <w:rsid w:val="002861C3"/>
    <w:rsid w:val="00286DB2"/>
    <w:rsid w:val="0028768E"/>
    <w:rsid w:val="00287EC2"/>
    <w:rsid w:val="00290267"/>
    <w:rsid w:val="002902D4"/>
    <w:rsid w:val="002907F7"/>
    <w:rsid w:val="00291327"/>
    <w:rsid w:val="002919AA"/>
    <w:rsid w:val="00291EE1"/>
    <w:rsid w:val="0029222C"/>
    <w:rsid w:val="002948BD"/>
    <w:rsid w:val="00295663"/>
    <w:rsid w:val="00295CB2"/>
    <w:rsid w:val="002965DF"/>
    <w:rsid w:val="002969AF"/>
    <w:rsid w:val="00297ABA"/>
    <w:rsid w:val="00297E86"/>
    <w:rsid w:val="002A14B5"/>
    <w:rsid w:val="002A2232"/>
    <w:rsid w:val="002A248E"/>
    <w:rsid w:val="002A2EB4"/>
    <w:rsid w:val="002A3077"/>
    <w:rsid w:val="002A4324"/>
    <w:rsid w:val="002A5C5A"/>
    <w:rsid w:val="002A7DFB"/>
    <w:rsid w:val="002B0BC2"/>
    <w:rsid w:val="002B1461"/>
    <w:rsid w:val="002B1E24"/>
    <w:rsid w:val="002B203E"/>
    <w:rsid w:val="002B2A1B"/>
    <w:rsid w:val="002B2EE8"/>
    <w:rsid w:val="002B7244"/>
    <w:rsid w:val="002B75BC"/>
    <w:rsid w:val="002C0CBD"/>
    <w:rsid w:val="002C1C89"/>
    <w:rsid w:val="002C2F50"/>
    <w:rsid w:val="002C32EA"/>
    <w:rsid w:val="002C40C2"/>
    <w:rsid w:val="002C426D"/>
    <w:rsid w:val="002C4CC3"/>
    <w:rsid w:val="002C50D9"/>
    <w:rsid w:val="002C6906"/>
    <w:rsid w:val="002C7123"/>
    <w:rsid w:val="002C776D"/>
    <w:rsid w:val="002D043D"/>
    <w:rsid w:val="002D1877"/>
    <w:rsid w:val="002D19B2"/>
    <w:rsid w:val="002D1B73"/>
    <w:rsid w:val="002D2782"/>
    <w:rsid w:val="002D280A"/>
    <w:rsid w:val="002D29AE"/>
    <w:rsid w:val="002D2E72"/>
    <w:rsid w:val="002D3AFE"/>
    <w:rsid w:val="002D4377"/>
    <w:rsid w:val="002D43C9"/>
    <w:rsid w:val="002D47D0"/>
    <w:rsid w:val="002D575A"/>
    <w:rsid w:val="002D6237"/>
    <w:rsid w:val="002D6B8C"/>
    <w:rsid w:val="002E1570"/>
    <w:rsid w:val="002E1A06"/>
    <w:rsid w:val="002E1CB5"/>
    <w:rsid w:val="002E1D05"/>
    <w:rsid w:val="002E1F3E"/>
    <w:rsid w:val="002E1FCC"/>
    <w:rsid w:val="002E3939"/>
    <w:rsid w:val="002E56CE"/>
    <w:rsid w:val="002E5F45"/>
    <w:rsid w:val="002E68A4"/>
    <w:rsid w:val="002E7003"/>
    <w:rsid w:val="002E7384"/>
    <w:rsid w:val="002E75DE"/>
    <w:rsid w:val="002E7677"/>
    <w:rsid w:val="002E7A9D"/>
    <w:rsid w:val="002F067F"/>
    <w:rsid w:val="002F154F"/>
    <w:rsid w:val="002F15D8"/>
    <w:rsid w:val="002F1DF8"/>
    <w:rsid w:val="002F284A"/>
    <w:rsid w:val="002F4FED"/>
    <w:rsid w:val="002F544C"/>
    <w:rsid w:val="002F5616"/>
    <w:rsid w:val="002F56D0"/>
    <w:rsid w:val="002F5E87"/>
    <w:rsid w:val="0030079E"/>
    <w:rsid w:val="00300B6D"/>
    <w:rsid w:val="00300BF5"/>
    <w:rsid w:val="00300E85"/>
    <w:rsid w:val="00301A08"/>
    <w:rsid w:val="003020B6"/>
    <w:rsid w:val="00302816"/>
    <w:rsid w:val="00303E15"/>
    <w:rsid w:val="00305D37"/>
    <w:rsid w:val="00306EF4"/>
    <w:rsid w:val="00310262"/>
    <w:rsid w:val="00312863"/>
    <w:rsid w:val="00312D34"/>
    <w:rsid w:val="00312FB4"/>
    <w:rsid w:val="00313384"/>
    <w:rsid w:val="00313DF3"/>
    <w:rsid w:val="00316513"/>
    <w:rsid w:val="00316A1D"/>
    <w:rsid w:val="00316C54"/>
    <w:rsid w:val="00320B4A"/>
    <w:rsid w:val="0032101D"/>
    <w:rsid w:val="00321A46"/>
    <w:rsid w:val="00321B31"/>
    <w:rsid w:val="0032296B"/>
    <w:rsid w:val="00322C22"/>
    <w:rsid w:val="00322E6F"/>
    <w:rsid w:val="003238FB"/>
    <w:rsid w:val="00325449"/>
    <w:rsid w:val="00325BE8"/>
    <w:rsid w:val="00325FD1"/>
    <w:rsid w:val="00326653"/>
    <w:rsid w:val="00326D12"/>
    <w:rsid w:val="0032727A"/>
    <w:rsid w:val="00327516"/>
    <w:rsid w:val="0032782B"/>
    <w:rsid w:val="00327A39"/>
    <w:rsid w:val="00330DCD"/>
    <w:rsid w:val="0033226A"/>
    <w:rsid w:val="00332698"/>
    <w:rsid w:val="00332755"/>
    <w:rsid w:val="00332B35"/>
    <w:rsid w:val="0033386C"/>
    <w:rsid w:val="00333CA7"/>
    <w:rsid w:val="0033517D"/>
    <w:rsid w:val="003357F2"/>
    <w:rsid w:val="00336160"/>
    <w:rsid w:val="003364AD"/>
    <w:rsid w:val="00337895"/>
    <w:rsid w:val="0034058E"/>
    <w:rsid w:val="00340C51"/>
    <w:rsid w:val="0034188A"/>
    <w:rsid w:val="00341F56"/>
    <w:rsid w:val="00341FCF"/>
    <w:rsid w:val="00344DCD"/>
    <w:rsid w:val="003463F8"/>
    <w:rsid w:val="00346F9C"/>
    <w:rsid w:val="00347126"/>
    <w:rsid w:val="00347E63"/>
    <w:rsid w:val="003505C1"/>
    <w:rsid w:val="00351B86"/>
    <w:rsid w:val="00351E9A"/>
    <w:rsid w:val="00352581"/>
    <w:rsid w:val="00352A13"/>
    <w:rsid w:val="00352BAC"/>
    <w:rsid w:val="00353358"/>
    <w:rsid w:val="003543EA"/>
    <w:rsid w:val="00355673"/>
    <w:rsid w:val="0035656A"/>
    <w:rsid w:val="00356861"/>
    <w:rsid w:val="00356A26"/>
    <w:rsid w:val="00361ED7"/>
    <w:rsid w:val="00362C2D"/>
    <w:rsid w:val="003639C0"/>
    <w:rsid w:val="003642CC"/>
    <w:rsid w:val="003654F0"/>
    <w:rsid w:val="003658F2"/>
    <w:rsid w:val="00365AAB"/>
    <w:rsid w:val="003665AA"/>
    <w:rsid w:val="00366AAF"/>
    <w:rsid w:val="00366EC0"/>
    <w:rsid w:val="003679E1"/>
    <w:rsid w:val="00370171"/>
    <w:rsid w:val="003732EF"/>
    <w:rsid w:val="00373810"/>
    <w:rsid w:val="003744C5"/>
    <w:rsid w:val="003746A0"/>
    <w:rsid w:val="00375EDF"/>
    <w:rsid w:val="00376C10"/>
    <w:rsid w:val="00376DA4"/>
    <w:rsid w:val="00380987"/>
    <w:rsid w:val="00383459"/>
    <w:rsid w:val="0038388C"/>
    <w:rsid w:val="0038392E"/>
    <w:rsid w:val="0038449E"/>
    <w:rsid w:val="00385FE3"/>
    <w:rsid w:val="003868A6"/>
    <w:rsid w:val="003876FB"/>
    <w:rsid w:val="00390933"/>
    <w:rsid w:val="0039183C"/>
    <w:rsid w:val="00392724"/>
    <w:rsid w:val="00393680"/>
    <w:rsid w:val="00393744"/>
    <w:rsid w:val="00394207"/>
    <w:rsid w:val="0039588D"/>
    <w:rsid w:val="003967CD"/>
    <w:rsid w:val="0039773A"/>
    <w:rsid w:val="003A0240"/>
    <w:rsid w:val="003A061B"/>
    <w:rsid w:val="003A0855"/>
    <w:rsid w:val="003A14A4"/>
    <w:rsid w:val="003A2F18"/>
    <w:rsid w:val="003A4E3D"/>
    <w:rsid w:val="003A5F9A"/>
    <w:rsid w:val="003B0183"/>
    <w:rsid w:val="003B01C0"/>
    <w:rsid w:val="003B0698"/>
    <w:rsid w:val="003B1A73"/>
    <w:rsid w:val="003B1AA5"/>
    <w:rsid w:val="003B1E6E"/>
    <w:rsid w:val="003B32B2"/>
    <w:rsid w:val="003B3E35"/>
    <w:rsid w:val="003B41C4"/>
    <w:rsid w:val="003B52DD"/>
    <w:rsid w:val="003B58B1"/>
    <w:rsid w:val="003B6B6A"/>
    <w:rsid w:val="003B741E"/>
    <w:rsid w:val="003B775A"/>
    <w:rsid w:val="003B78E3"/>
    <w:rsid w:val="003C1F10"/>
    <w:rsid w:val="003C249E"/>
    <w:rsid w:val="003C2911"/>
    <w:rsid w:val="003C31F3"/>
    <w:rsid w:val="003C42AF"/>
    <w:rsid w:val="003C450D"/>
    <w:rsid w:val="003C5356"/>
    <w:rsid w:val="003C662A"/>
    <w:rsid w:val="003C776E"/>
    <w:rsid w:val="003C78B4"/>
    <w:rsid w:val="003C7919"/>
    <w:rsid w:val="003D0BB1"/>
    <w:rsid w:val="003D28AE"/>
    <w:rsid w:val="003D3BD2"/>
    <w:rsid w:val="003D46E0"/>
    <w:rsid w:val="003D4D39"/>
    <w:rsid w:val="003D6CC5"/>
    <w:rsid w:val="003D7282"/>
    <w:rsid w:val="003D7B49"/>
    <w:rsid w:val="003D7FB0"/>
    <w:rsid w:val="003E140C"/>
    <w:rsid w:val="003E1C3C"/>
    <w:rsid w:val="003E1C42"/>
    <w:rsid w:val="003E2E2B"/>
    <w:rsid w:val="003E42FB"/>
    <w:rsid w:val="003E4DD1"/>
    <w:rsid w:val="003E5463"/>
    <w:rsid w:val="003E74DD"/>
    <w:rsid w:val="003F0337"/>
    <w:rsid w:val="003F0838"/>
    <w:rsid w:val="003F0A08"/>
    <w:rsid w:val="003F2182"/>
    <w:rsid w:val="003F3435"/>
    <w:rsid w:val="003F36DD"/>
    <w:rsid w:val="003F62E9"/>
    <w:rsid w:val="003F6840"/>
    <w:rsid w:val="003F7124"/>
    <w:rsid w:val="00400538"/>
    <w:rsid w:val="00402E14"/>
    <w:rsid w:val="004032AE"/>
    <w:rsid w:val="0040377E"/>
    <w:rsid w:val="004044CD"/>
    <w:rsid w:val="0040489C"/>
    <w:rsid w:val="00405185"/>
    <w:rsid w:val="0040585A"/>
    <w:rsid w:val="00407FA9"/>
    <w:rsid w:val="00410772"/>
    <w:rsid w:val="00410C1B"/>
    <w:rsid w:val="00412525"/>
    <w:rsid w:val="004128B3"/>
    <w:rsid w:val="00412FE6"/>
    <w:rsid w:val="0041328E"/>
    <w:rsid w:val="0041399F"/>
    <w:rsid w:val="00413E33"/>
    <w:rsid w:val="004140A3"/>
    <w:rsid w:val="004149DF"/>
    <w:rsid w:val="004156FB"/>
    <w:rsid w:val="00416B9E"/>
    <w:rsid w:val="00420AEC"/>
    <w:rsid w:val="00422F41"/>
    <w:rsid w:val="00423475"/>
    <w:rsid w:val="004236A4"/>
    <w:rsid w:val="00423DA4"/>
    <w:rsid w:val="00424916"/>
    <w:rsid w:val="00424BC4"/>
    <w:rsid w:val="00427648"/>
    <w:rsid w:val="00427821"/>
    <w:rsid w:val="00427AF9"/>
    <w:rsid w:val="00427D47"/>
    <w:rsid w:val="004301A0"/>
    <w:rsid w:val="00431085"/>
    <w:rsid w:val="00431E9A"/>
    <w:rsid w:val="004323B5"/>
    <w:rsid w:val="00434E1C"/>
    <w:rsid w:val="0043601E"/>
    <w:rsid w:val="0043644F"/>
    <w:rsid w:val="00437952"/>
    <w:rsid w:val="0043797F"/>
    <w:rsid w:val="00437FF7"/>
    <w:rsid w:val="00440858"/>
    <w:rsid w:val="00440E8F"/>
    <w:rsid w:val="0044100E"/>
    <w:rsid w:val="004422B6"/>
    <w:rsid w:val="0044240B"/>
    <w:rsid w:val="0044320E"/>
    <w:rsid w:val="00443234"/>
    <w:rsid w:val="00444982"/>
    <w:rsid w:val="00445CE1"/>
    <w:rsid w:val="004461F2"/>
    <w:rsid w:val="004477C3"/>
    <w:rsid w:val="004502E7"/>
    <w:rsid w:val="00450627"/>
    <w:rsid w:val="00450CCD"/>
    <w:rsid w:val="00451367"/>
    <w:rsid w:val="0045153E"/>
    <w:rsid w:val="00451555"/>
    <w:rsid w:val="00452893"/>
    <w:rsid w:val="00452916"/>
    <w:rsid w:val="004530D8"/>
    <w:rsid w:val="00453706"/>
    <w:rsid w:val="00454601"/>
    <w:rsid w:val="00455F4D"/>
    <w:rsid w:val="00456360"/>
    <w:rsid w:val="00457AF5"/>
    <w:rsid w:val="00457B36"/>
    <w:rsid w:val="004612E2"/>
    <w:rsid w:val="00461FDD"/>
    <w:rsid w:val="004624C2"/>
    <w:rsid w:val="00462703"/>
    <w:rsid w:val="004627EA"/>
    <w:rsid w:val="004628F9"/>
    <w:rsid w:val="00464AB2"/>
    <w:rsid w:val="00466AC8"/>
    <w:rsid w:val="00467EDA"/>
    <w:rsid w:val="00471024"/>
    <w:rsid w:val="00471B49"/>
    <w:rsid w:val="00472E12"/>
    <w:rsid w:val="00476B57"/>
    <w:rsid w:val="004776F0"/>
    <w:rsid w:val="00480137"/>
    <w:rsid w:val="0048055A"/>
    <w:rsid w:val="0048154F"/>
    <w:rsid w:val="00481E30"/>
    <w:rsid w:val="00482B98"/>
    <w:rsid w:val="004839D2"/>
    <w:rsid w:val="00483EB3"/>
    <w:rsid w:val="004846AE"/>
    <w:rsid w:val="00484851"/>
    <w:rsid w:val="00484C5B"/>
    <w:rsid w:val="0048602D"/>
    <w:rsid w:val="00486243"/>
    <w:rsid w:val="00486327"/>
    <w:rsid w:val="00486CD0"/>
    <w:rsid w:val="00486E2A"/>
    <w:rsid w:val="00487341"/>
    <w:rsid w:val="00487B40"/>
    <w:rsid w:val="00490017"/>
    <w:rsid w:val="004900BC"/>
    <w:rsid w:val="00490472"/>
    <w:rsid w:val="00490561"/>
    <w:rsid w:val="00490FF4"/>
    <w:rsid w:val="00491407"/>
    <w:rsid w:val="004921B5"/>
    <w:rsid w:val="00492EC4"/>
    <w:rsid w:val="00492F96"/>
    <w:rsid w:val="00493318"/>
    <w:rsid w:val="00493548"/>
    <w:rsid w:val="00493B8C"/>
    <w:rsid w:val="00494587"/>
    <w:rsid w:val="00494F95"/>
    <w:rsid w:val="004958D2"/>
    <w:rsid w:val="004974FC"/>
    <w:rsid w:val="004A023A"/>
    <w:rsid w:val="004A0E18"/>
    <w:rsid w:val="004A156D"/>
    <w:rsid w:val="004A1665"/>
    <w:rsid w:val="004A20CD"/>
    <w:rsid w:val="004A268B"/>
    <w:rsid w:val="004A2879"/>
    <w:rsid w:val="004A2E16"/>
    <w:rsid w:val="004A3D5E"/>
    <w:rsid w:val="004A48D3"/>
    <w:rsid w:val="004A4995"/>
    <w:rsid w:val="004A4D96"/>
    <w:rsid w:val="004A5AB5"/>
    <w:rsid w:val="004A7CB1"/>
    <w:rsid w:val="004B0C6A"/>
    <w:rsid w:val="004B11A8"/>
    <w:rsid w:val="004B294B"/>
    <w:rsid w:val="004B4385"/>
    <w:rsid w:val="004B47CD"/>
    <w:rsid w:val="004B4BC6"/>
    <w:rsid w:val="004B62AF"/>
    <w:rsid w:val="004B6B4E"/>
    <w:rsid w:val="004C02AA"/>
    <w:rsid w:val="004C048C"/>
    <w:rsid w:val="004C0B3C"/>
    <w:rsid w:val="004C1167"/>
    <w:rsid w:val="004C13F2"/>
    <w:rsid w:val="004C15D7"/>
    <w:rsid w:val="004C2211"/>
    <w:rsid w:val="004C7A13"/>
    <w:rsid w:val="004C7D30"/>
    <w:rsid w:val="004C7F65"/>
    <w:rsid w:val="004D0368"/>
    <w:rsid w:val="004D2C46"/>
    <w:rsid w:val="004D2F0C"/>
    <w:rsid w:val="004D4EE6"/>
    <w:rsid w:val="004D5597"/>
    <w:rsid w:val="004D5A45"/>
    <w:rsid w:val="004D6087"/>
    <w:rsid w:val="004D687D"/>
    <w:rsid w:val="004E0C42"/>
    <w:rsid w:val="004E2A6C"/>
    <w:rsid w:val="004E3091"/>
    <w:rsid w:val="004E434B"/>
    <w:rsid w:val="004E4C5F"/>
    <w:rsid w:val="004E4D11"/>
    <w:rsid w:val="004E4EDC"/>
    <w:rsid w:val="004E6544"/>
    <w:rsid w:val="004F0659"/>
    <w:rsid w:val="004F0B70"/>
    <w:rsid w:val="004F0BB8"/>
    <w:rsid w:val="004F25FD"/>
    <w:rsid w:val="004F2968"/>
    <w:rsid w:val="004F3C5C"/>
    <w:rsid w:val="004F422B"/>
    <w:rsid w:val="004F47DB"/>
    <w:rsid w:val="004F692C"/>
    <w:rsid w:val="005007CB"/>
    <w:rsid w:val="00500E07"/>
    <w:rsid w:val="00500F4D"/>
    <w:rsid w:val="005022A6"/>
    <w:rsid w:val="00504B53"/>
    <w:rsid w:val="00507BA0"/>
    <w:rsid w:val="00510F85"/>
    <w:rsid w:val="00511C19"/>
    <w:rsid w:val="00513B73"/>
    <w:rsid w:val="00513D28"/>
    <w:rsid w:val="005140E7"/>
    <w:rsid w:val="005173D1"/>
    <w:rsid w:val="005176AC"/>
    <w:rsid w:val="0052023F"/>
    <w:rsid w:val="00520F4A"/>
    <w:rsid w:val="00521B35"/>
    <w:rsid w:val="00522FE4"/>
    <w:rsid w:val="005231A2"/>
    <w:rsid w:val="00525E6C"/>
    <w:rsid w:val="0052607A"/>
    <w:rsid w:val="00527003"/>
    <w:rsid w:val="0052787F"/>
    <w:rsid w:val="005300B5"/>
    <w:rsid w:val="00530596"/>
    <w:rsid w:val="005306F6"/>
    <w:rsid w:val="0053078C"/>
    <w:rsid w:val="00532746"/>
    <w:rsid w:val="00532DB5"/>
    <w:rsid w:val="00533C64"/>
    <w:rsid w:val="005343E2"/>
    <w:rsid w:val="00535E05"/>
    <w:rsid w:val="00535E7E"/>
    <w:rsid w:val="00535FB6"/>
    <w:rsid w:val="00536CA7"/>
    <w:rsid w:val="005375C3"/>
    <w:rsid w:val="00537E9A"/>
    <w:rsid w:val="00540C70"/>
    <w:rsid w:val="00541FD8"/>
    <w:rsid w:val="00542170"/>
    <w:rsid w:val="00543028"/>
    <w:rsid w:val="00543084"/>
    <w:rsid w:val="0054327C"/>
    <w:rsid w:val="005439FC"/>
    <w:rsid w:val="005462A1"/>
    <w:rsid w:val="00546AAA"/>
    <w:rsid w:val="00546EA1"/>
    <w:rsid w:val="005470BF"/>
    <w:rsid w:val="00547FA8"/>
    <w:rsid w:val="00551DA7"/>
    <w:rsid w:val="005535F5"/>
    <w:rsid w:val="005537DA"/>
    <w:rsid w:val="00556F05"/>
    <w:rsid w:val="00560228"/>
    <w:rsid w:val="00561713"/>
    <w:rsid w:val="00561AB3"/>
    <w:rsid w:val="00561C8D"/>
    <w:rsid w:val="00561D62"/>
    <w:rsid w:val="00562124"/>
    <w:rsid w:val="00562550"/>
    <w:rsid w:val="0056370F"/>
    <w:rsid w:val="00563BEC"/>
    <w:rsid w:val="00563D9D"/>
    <w:rsid w:val="00565611"/>
    <w:rsid w:val="00565FC5"/>
    <w:rsid w:val="00567B1C"/>
    <w:rsid w:val="00572516"/>
    <w:rsid w:val="00572998"/>
    <w:rsid w:val="005751C5"/>
    <w:rsid w:val="005756DE"/>
    <w:rsid w:val="00575744"/>
    <w:rsid w:val="005757A6"/>
    <w:rsid w:val="00575894"/>
    <w:rsid w:val="0057597B"/>
    <w:rsid w:val="005801A5"/>
    <w:rsid w:val="0058046C"/>
    <w:rsid w:val="005805B7"/>
    <w:rsid w:val="005821B6"/>
    <w:rsid w:val="005830BA"/>
    <w:rsid w:val="00583826"/>
    <w:rsid w:val="00584833"/>
    <w:rsid w:val="00584D94"/>
    <w:rsid w:val="005854C2"/>
    <w:rsid w:val="00585570"/>
    <w:rsid w:val="005907D8"/>
    <w:rsid w:val="0059084C"/>
    <w:rsid w:val="00592AE0"/>
    <w:rsid w:val="00594C5A"/>
    <w:rsid w:val="00594E1B"/>
    <w:rsid w:val="00595541"/>
    <w:rsid w:val="0059594A"/>
    <w:rsid w:val="005A269D"/>
    <w:rsid w:val="005A29D8"/>
    <w:rsid w:val="005A2DB8"/>
    <w:rsid w:val="005A3202"/>
    <w:rsid w:val="005A483B"/>
    <w:rsid w:val="005A4B28"/>
    <w:rsid w:val="005A7631"/>
    <w:rsid w:val="005B0D82"/>
    <w:rsid w:val="005B1841"/>
    <w:rsid w:val="005B3932"/>
    <w:rsid w:val="005B418D"/>
    <w:rsid w:val="005B4B2A"/>
    <w:rsid w:val="005B4C34"/>
    <w:rsid w:val="005B51BB"/>
    <w:rsid w:val="005B5844"/>
    <w:rsid w:val="005B6557"/>
    <w:rsid w:val="005B6759"/>
    <w:rsid w:val="005B68EF"/>
    <w:rsid w:val="005C16B5"/>
    <w:rsid w:val="005C1F33"/>
    <w:rsid w:val="005C5338"/>
    <w:rsid w:val="005C675A"/>
    <w:rsid w:val="005C774B"/>
    <w:rsid w:val="005C7D35"/>
    <w:rsid w:val="005D02B6"/>
    <w:rsid w:val="005D053C"/>
    <w:rsid w:val="005D103D"/>
    <w:rsid w:val="005D1860"/>
    <w:rsid w:val="005D19F7"/>
    <w:rsid w:val="005D2B93"/>
    <w:rsid w:val="005D3AED"/>
    <w:rsid w:val="005D7104"/>
    <w:rsid w:val="005E019E"/>
    <w:rsid w:val="005E0B2A"/>
    <w:rsid w:val="005E1001"/>
    <w:rsid w:val="005E126F"/>
    <w:rsid w:val="005E1C82"/>
    <w:rsid w:val="005E2545"/>
    <w:rsid w:val="005E25E8"/>
    <w:rsid w:val="005E3766"/>
    <w:rsid w:val="005E3AC8"/>
    <w:rsid w:val="005E3F05"/>
    <w:rsid w:val="005E5653"/>
    <w:rsid w:val="005E65DD"/>
    <w:rsid w:val="005E6A19"/>
    <w:rsid w:val="005F062C"/>
    <w:rsid w:val="005F0C45"/>
    <w:rsid w:val="005F1A6C"/>
    <w:rsid w:val="005F24A0"/>
    <w:rsid w:val="005F2CC2"/>
    <w:rsid w:val="005F3CB0"/>
    <w:rsid w:val="005F41F0"/>
    <w:rsid w:val="005F4FC1"/>
    <w:rsid w:val="005F579D"/>
    <w:rsid w:val="005F63C8"/>
    <w:rsid w:val="005F65B7"/>
    <w:rsid w:val="005F7574"/>
    <w:rsid w:val="005F79DB"/>
    <w:rsid w:val="00601EAF"/>
    <w:rsid w:val="00603B32"/>
    <w:rsid w:val="00603FE1"/>
    <w:rsid w:val="0060403A"/>
    <w:rsid w:val="0060542E"/>
    <w:rsid w:val="006078E1"/>
    <w:rsid w:val="0061010B"/>
    <w:rsid w:val="00610D22"/>
    <w:rsid w:val="00612E12"/>
    <w:rsid w:val="0061594D"/>
    <w:rsid w:val="00616017"/>
    <w:rsid w:val="006165C1"/>
    <w:rsid w:val="006176CE"/>
    <w:rsid w:val="00620382"/>
    <w:rsid w:val="0062124F"/>
    <w:rsid w:val="00621277"/>
    <w:rsid w:val="00622838"/>
    <w:rsid w:val="00624F2B"/>
    <w:rsid w:val="00625877"/>
    <w:rsid w:val="00625D10"/>
    <w:rsid w:val="00625D7E"/>
    <w:rsid w:val="00626CA7"/>
    <w:rsid w:val="00626CB7"/>
    <w:rsid w:val="00630F0F"/>
    <w:rsid w:val="00632492"/>
    <w:rsid w:val="00632AA4"/>
    <w:rsid w:val="0063327F"/>
    <w:rsid w:val="00637134"/>
    <w:rsid w:val="006378E6"/>
    <w:rsid w:val="00637FE3"/>
    <w:rsid w:val="00640752"/>
    <w:rsid w:val="006409FA"/>
    <w:rsid w:val="00641175"/>
    <w:rsid w:val="00641B15"/>
    <w:rsid w:val="00641EF7"/>
    <w:rsid w:val="00643379"/>
    <w:rsid w:val="006442CC"/>
    <w:rsid w:val="0064655C"/>
    <w:rsid w:val="00647E90"/>
    <w:rsid w:val="0065086F"/>
    <w:rsid w:val="00651BEC"/>
    <w:rsid w:val="00652835"/>
    <w:rsid w:val="006534EF"/>
    <w:rsid w:val="006535FC"/>
    <w:rsid w:val="0065399C"/>
    <w:rsid w:val="00655B4E"/>
    <w:rsid w:val="006564BC"/>
    <w:rsid w:val="00657B36"/>
    <w:rsid w:val="00660059"/>
    <w:rsid w:val="00661B46"/>
    <w:rsid w:val="00665C45"/>
    <w:rsid w:val="00667C22"/>
    <w:rsid w:val="00671150"/>
    <w:rsid w:val="00671A14"/>
    <w:rsid w:val="00671A61"/>
    <w:rsid w:val="00672DBC"/>
    <w:rsid w:val="0067345D"/>
    <w:rsid w:val="00676A06"/>
    <w:rsid w:val="00676EA4"/>
    <w:rsid w:val="0067719E"/>
    <w:rsid w:val="006816B9"/>
    <w:rsid w:val="00682A6B"/>
    <w:rsid w:val="00683337"/>
    <w:rsid w:val="00684EAF"/>
    <w:rsid w:val="00686C2C"/>
    <w:rsid w:val="0069012F"/>
    <w:rsid w:val="00690B7A"/>
    <w:rsid w:val="00692388"/>
    <w:rsid w:val="006944C3"/>
    <w:rsid w:val="006944E9"/>
    <w:rsid w:val="0069583B"/>
    <w:rsid w:val="0069590A"/>
    <w:rsid w:val="00695E14"/>
    <w:rsid w:val="006A07D7"/>
    <w:rsid w:val="006A09F7"/>
    <w:rsid w:val="006A0B30"/>
    <w:rsid w:val="006A0F23"/>
    <w:rsid w:val="006A10D3"/>
    <w:rsid w:val="006A16D5"/>
    <w:rsid w:val="006A1AB4"/>
    <w:rsid w:val="006A2E44"/>
    <w:rsid w:val="006A4335"/>
    <w:rsid w:val="006A47E3"/>
    <w:rsid w:val="006A4F64"/>
    <w:rsid w:val="006A5236"/>
    <w:rsid w:val="006A52BA"/>
    <w:rsid w:val="006A58F7"/>
    <w:rsid w:val="006A6551"/>
    <w:rsid w:val="006A6C7D"/>
    <w:rsid w:val="006B30FA"/>
    <w:rsid w:val="006B32FB"/>
    <w:rsid w:val="006B59F6"/>
    <w:rsid w:val="006B5E28"/>
    <w:rsid w:val="006B61BA"/>
    <w:rsid w:val="006B7EA4"/>
    <w:rsid w:val="006C1E04"/>
    <w:rsid w:val="006C3848"/>
    <w:rsid w:val="006C38FB"/>
    <w:rsid w:val="006C6B86"/>
    <w:rsid w:val="006C7482"/>
    <w:rsid w:val="006D0A3A"/>
    <w:rsid w:val="006D15E6"/>
    <w:rsid w:val="006D1B80"/>
    <w:rsid w:val="006D21B7"/>
    <w:rsid w:val="006D38C0"/>
    <w:rsid w:val="006D57BA"/>
    <w:rsid w:val="006E0358"/>
    <w:rsid w:val="006E063B"/>
    <w:rsid w:val="006E56DC"/>
    <w:rsid w:val="006E5CB9"/>
    <w:rsid w:val="006E5CEB"/>
    <w:rsid w:val="006E60A1"/>
    <w:rsid w:val="006E7B15"/>
    <w:rsid w:val="006F0FF8"/>
    <w:rsid w:val="006F1103"/>
    <w:rsid w:val="006F21BF"/>
    <w:rsid w:val="006F468D"/>
    <w:rsid w:val="006F490A"/>
    <w:rsid w:val="006F56FF"/>
    <w:rsid w:val="006F6CFA"/>
    <w:rsid w:val="006F7EF2"/>
    <w:rsid w:val="007034C7"/>
    <w:rsid w:val="007044AC"/>
    <w:rsid w:val="00705534"/>
    <w:rsid w:val="00706457"/>
    <w:rsid w:val="007068C3"/>
    <w:rsid w:val="007074FB"/>
    <w:rsid w:val="00710285"/>
    <w:rsid w:val="00710A93"/>
    <w:rsid w:val="00710F32"/>
    <w:rsid w:val="00711669"/>
    <w:rsid w:val="007123F1"/>
    <w:rsid w:val="00712530"/>
    <w:rsid w:val="00712891"/>
    <w:rsid w:val="007132AC"/>
    <w:rsid w:val="00715CC5"/>
    <w:rsid w:val="00715D14"/>
    <w:rsid w:val="00716621"/>
    <w:rsid w:val="00716B2E"/>
    <w:rsid w:val="007177C0"/>
    <w:rsid w:val="00721129"/>
    <w:rsid w:val="00721E26"/>
    <w:rsid w:val="00722915"/>
    <w:rsid w:val="0072397D"/>
    <w:rsid w:val="00724750"/>
    <w:rsid w:val="0072481D"/>
    <w:rsid w:val="007250F8"/>
    <w:rsid w:val="00725D4E"/>
    <w:rsid w:val="0072730E"/>
    <w:rsid w:val="00727678"/>
    <w:rsid w:val="00730055"/>
    <w:rsid w:val="007307A8"/>
    <w:rsid w:val="007311F5"/>
    <w:rsid w:val="0073157D"/>
    <w:rsid w:val="0073321E"/>
    <w:rsid w:val="00734F8D"/>
    <w:rsid w:val="007372B5"/>
    <w:rsid w:val="00737BA0"/>
    <w:rsid w:val="00740260"/>
    <w:rsid w:val="007404FB"/>
    <w:rsid w:val="007408AD"/>
    <w:rsid w:val="00740B81"/>
    <w:rsid w:val="00740C5B"/>
    <w:rsid w:val="00741C88"/>
    <w:rsid w:val="00742381"/>
    <w:rsid w:val="0074244D"/>
    <w:rsid w:val="00742525"/>
    <w:rsid w:val="00743B2D"/>
    <w:rsid w:val="00744C73"/>
    <w:rsid w:val="0074520E"/>
    <w:rsid w:val="00746510"/>
    <w:rsid w:val="00747194"/>
    <w:rsid w:val="007479AF"/>
    <w:rsid w:val="00751EFE"/>
    <w:rsid w:val="00753D30"/>
    <w:rsid w:val="00754C59"/>
    <w:rsid w:val="007551D2"/>
    <w:rsid w:val="00755BF7"/>
    <w:rsid w:val="00762C5B"/>
    <w:rsid w:val="0076354A"/>
    <w:rsid w:val="00764240"/>
    <w:rsid w:val="0076458B"/>
    <w:rsid w:val="0076471D"/>
    <w:rsid w:val="00764C7C"/>
    <w:rsid w:val="007659BF"/>
    <w:rsid w:val="00770D36"/>
    <w:rsid w:val="00771B61"/>
    <w:rsid w:val="007721DF"/>
    <w:rsid w:val="00772E4A"/>
    <w:rsid w:val="00773D4E"/>
    <w:rsid w:val="00774A2D"/>
    <w:rsid w:val="0077553E"/>
    <w:rsid w:val="0077675F"/>
    <w:rsid w:val="00776941"/>
    <w:rsid w:val="00777BBF"/>
    <w:rsid w:val="0078049A"/>
    <w:rsid w:val="0078080D"/>
    <w:rsid w:val="00781388"/>
    <w:rsid w:val="00782E0D"/>
    <w:rsid w:val="00782EFE"/>
    <w:rsid w:val="00783012"/>
    <w:rsid w:val="00783216"/>
    <w:rsid w:val="00783F94"/>
    <w:rsid w:val="007842D7"/>
    <w:rsid w:val="0078494C"/>
    <w:rsid w:val="00784AB1"/>
    <w:rsid w:val="00785EB8"/>
    <w:rsid w:val="00787D53"/>
    <w:rsid w:val="00791088"/>
    <w:rsid w:val="00791D98"/>
    <w:rsid w:val="0079236B"/>
    <w:rsid w:val="0079443D"/>
    <w:rsid w:val="00795658"/>
    <w:rsid w:val="0079589E"/>
    <w:rsid w:val="00796EDD"/>
    <w:rsid w:val="00796F9E"/>
    <w:rsid w:val="00797403"/>
    <w:rsid w:val="007A05D9"/>
    <w:rsid w:val="007A05DB"/>
    <w:rsid w:val="007A0643"/>
    <w:rsid w:val="007A386A"/>
    <w:rsid w:val="007A534D"/>
    <w:rsid w:val="007A5AA3"/>
    <w:rsid w:val="007A5EA1"/>
    <w:rsid w:val="007A6E6D"/>
    <w:rsid w:val="007A724F"/>
    <w:rsid w:val="007B0117"/>
    <w:rsid w:val="007B2234"/>
    <w:rsid w:val="007B29BF"/>
    <w:rsid w:val="007B29C0"/>
    <w:rsid w:val="007B4B91"/>
    <w:rsid w:val="007B5889"/>
    <w:rsid w:val="007B5E1D"/>
    <w:rsid w:val="007B69AA"/>
    <w:rsid w:val="007B69C4"/>
    <w:rsid w:val="007B6B39"/>
    <w:rsid w:val="007B777F"/>
    <w:rsid w:val="007B7DB4"/>
    <w:rsid w:val="007C02F9"/>
    <w:rsid w:val="007C0EFB"/>
    <w:rsid w:val="007C17B0"/>
    <w:rsid w:val="007C1AFE"/>
    <w:rsid w:val="007C1E31"/>
    <w:rsid w:val="007C24A3"/>
    <w:rsid w:val="007C2686"/>
    <w:rsid w:val="007C33A3"/>
    <w:rsid w:val="007C4592"/>
    <w:rsid w:val="007C655B"/>
    <w:rsid w:val="007D0065"/>
    <w:rsid w:val="007D2948"/>
    <w:rsid w:val="007D2E73"/>
    <w:rsid w:val="007D3A34"/>
    <w:rsid w:val="007D3CD0"/>
    <w:rsid w:val="007D52FB"/>
    <w:rsid w:val="007D5BA4"/>
    <w:rsid w:val="007D7671"/>
    <w:rsid w:val="007E0B0E"/>
    <w:rsid w:val="007E144A"/>
    <w:rsid w:val="007E14F1"/>
    <w:rsid w:val="007E565E"/>
    <w:rsid w:val="007E5954"/>
    <w:rsid w:val="007E7512"/>
    <w:rsid w:val="007E7F58"/>
    <w:rsid w:val="007F002A"/>
    <w:rsid w:val="007F1232"/>
    <w:rsid w:val="007F1328"/>
    <w:rsid w:val="007F187B"/>
    <w:rsid w:val="007F2BC3"/>
    <w:rsid w:val="007F3C11"/>
    <w:rsid w:val="007F4700"/>
    <w:rsid w:val="007F4E67"/>
    <w:rsid w:val="007F5452"/>
    <w:rsid w:val="007F5774"/>
    <w:rsid w:val="007F688C"/>
    <w:rsid w:val="007F6922"/>
    <w:rsid w:val="007F6F88"/>
    <w:rsid w:val="008004BD"/>
    <w:rsid w:val="00800F99"/>
    <w:rsid w:val="00801696"/>
    <w:rsid w:val="00801AE8"/>
    <w:rsid w:val="00802B69"/>
    <w:rsid w:val="0080518C"/>
    <w:rsid w:val="00805D72"/>
    <w:rsid w:val="00806161"/>
    <w:rsid w:val="00807434"/>
    <w:rsid w:val="00807CB3"/>
    <w:rsid w:val="00810296"/>
    <w:rsid w:val="00810339"/>
    <w:rsid w:val="0081034F"/>
    <w:rsid w:val="0081037A"/>
    <w:rsid w:val="00811858"/>
    <w:rsid w:val="008119B0"/>
    <w:rsid w:val="0081326F"/>
    <w:rsid w:val="008142EF"/>
    <w:rsid w:val="00814387"/>
    <w:rsid w:val="00814FBD"/>
    <w:rsid w:val="00815E48"/>
    <w:rsid w:val="00817C6F"/>
    <w:rsid w:val="00820489"/>
    <w:rsid w:val="008216E8"/>
    <w:rsid w:val="00823DA4"/>
    <w:rsid w:val="0082548B"/>
    <w:rsid w:val="00826283"/>
    <w:rsid w:val="00826BA6"/>
    <w:rsid w:val="00831468"/>
    <w:rsid w:val="0083158B"/>
    <w:rsid w:val="00832225"/>
    <w:rsid w:val="008328FE"/>
    <w:rsid w:val="00832A12"/>
    <w:rsid w:val="00832F51"/>
    <w:rsid w:val="0083374E"/>
    <w:rsid w:val="00835949"/>
    <w:rsid w:val="00836867"/>
    <w:rsid w:val="00836C6F"/>
    <w:rsid w:val="008401EC"/>
    <w:rsid w:val="00840301"/>
    <w:rsid w:val="00840AB8"/>
    <w:rsid w:val="008410E4"/>
    <w:rsid w:val="0084137D"/>
    <w:rsid w:val="00841DBD"/>
    <w:rsid w:val="00842517"/>
    <w:rsid w:val="008426C3"/>
    <w:rsid w:val="00842834"/>
    <w:rsid w:val="00842B07"/>
    <w:rsid w:val="00843DA5"/>
    <w:rsid w:val="008442C0"/>
    <w:rsid w:val="00844EA2"/>
    <w:rsid w:val="0084506F"/>
    <w:rsid w:val="0084554B"/>
    <w:rsid w:val="00847A16"/>
    <w:rsid w:val="00847D95"/>
    <w:rsid w:val="00850C50"/>
    <w:rsid w:val="00852506"/>
    <w:rsid w:val="00852933"/>
    <w:rsid w:val="00853927"/>
    <w:rsid w:val="00853AD6"/>
    <w:rsid w:val="00854080"/>
    <w:rsid w:val="008550DA"/>
    <w:rsid w:val="0085752D"/>
    <w:rsid w:val="00857F9F"/>
    <w:rsid w:val="00861783"/>
    <w:rsid w:val="0086178F"/>
    <w:rsid w:val="00861FD8"/>
    <w:rsid w:val="00863D44"/>
    <w:rsid w:val="00864C11"/>
    <w:rsid w:val="0086521E"/>
    <w:rsid w:val="0086666F"/>
    <w:rsid w:val="00866ACD"/>
    <w:rsid w:val="00866F77"/>
    <w:rsid w:val="00871B65"/>
    <w:rsid w:val="00871E62"/>
    <w:rsid w:val="00872A3C"/>
    <w:rsid w:val="00872AE1"/>
    <w:rsid w:val="0087359F"/>
    <w:rsid w:val="00873C7E"/>
    <w:rsid w:val="008750C5"/>
    <w:rsid w:val="008755E3"/>
    <w:rsid w:val="00880593"/>
    <w:rsid w:val="00881736"/>
    <w:rsid w:val="008820C4"/>
    <w:rsid w:val="00882866"/>
    <w:rsid w:val="008834E2"/>
    <w:rsid w:val="00883E08"/>
    <w:rsid w:val="008842CE"/>
    <w:rsid w:val="00885799"/>
    <w:rsid w:val="008908A2"/>
    <w:rsid w:val="00890AC9"/>
    <w:rsid w:val="00891501"/>
    <w:rsid w:val="00892112"/>
    <w:rsid w:val="00893709"/>
    <w:rsid w:val="008939FC"/>
    <w:rsid w:val="008948D4"/>
    <w:rsid w:val="00895E0A"/>
    <w:rsid w:val="00897540"/>
    <w:rsid w:val="0089794A"/>
    <w:rsid w:val="008A0C98"/>
    <w:rsid w:val="008A2609"/>
    <w:rsid w:val="008A3337"/>
    <w:rsid w:val="008A33E0"/>
    <w:rsid w:val="008A358D"/>
    <w:rsid w:val="008A36DB"/>
    <w:rsid w:val="008A4681"/>
    <w:rsid w:val="008A5467"/>
    <w:rsid w:val="008B06F5"/>
    <w:rsid w:val="008B075C"/>
    <w:rsid w:val="008B0A00"/>
    <w:rsid w:val="008B20D9"/>
    <w:rsid w:val="008B257E"/>
    <w:rsid w:val="008B25EE"/>
    <w:rsid w:val="008B5702"/>
    <w:rsid w:val="008B6A79"/>
    <w:rsid w:val="008B7DEF"/>
    <w:rsid w:val="008C12F4"/>
    <w:rsid w:val="008C1917"/>
    <w:rsid w:val="008C1CC4"/>
    <w:rsid w:val="008C28E2"/>
    <w:rsid w:val="008C319C"/>
    <w:rsid w:val="008C375A"/>
    <w:rsid w:val="008C473B"/>
    <w:rsid w:val="008C5EA2"/>
    <w:rsid w:val="008C6006"/>
    <w:rsid w:val="008C6590"/>
    <w:rsid w:val="008C6B9C"/>
    <w:rsid w:val="008D1D25"/>
    <w:rsid w:val="008D2B00"/>
    <w:rsid w:val="008D2BAD"/>
    <w:rsid w:val="008D2C21"/>
    <w:rsid w:val="008D6A81"/>
    <w:rsid w:val="008D77FC"/>
    <w:rsid w:val="008D7859"/>
    <w:rsid w:val="008D7938"/>
    <w:rsid w:val="008E06DA"/>
    <w:rsid w:val="008E10C7"/>
    <w:rsid w:val="008E13A1"/>
    <w:rsid w:val="008E1B5C"/>
    <w:rsid w:val="008E1FB0"/>
    <w:rsid w:val="008E1FE2"/>
    <w:rsid w:val="008E35D2"/>
    <w:rsid w:val="008E41E0"/>
    <w:rsid w:val="008E4C7E"/>
    <w:rsid w:val="008E536B"/>
    <w:rsid w:val="008E6B80"/>
    <w:rsid w:val="008E740C"/>
    <w:rsid w:val="008E7CF3"/>
    <w:rsid w:val="008F0075"/>
    <w:rsid w:val="008F01F3"/>
    <w:rsid w:val="008F2FC7"/>
    <w:rsid w:val="008F39E8"/>
    <w:rsid w:val="008F4A59"/>
    <w:rsid w:val="008F6B13"/>
    <w:rsid w:val="008F7480"/>
    <w:rsid w:val="008F789F"/>
    <w:rsid w:val="008F7A57"/>
    <w:rsid w:val="00900A0C"/>
    <w:rsid w:val="00902639"/>
    <w:rsid w:val="00902872"/>
    <w:rsid w:val="00902D86"/>
    <w:rsid w:val="00902DBF"/>
    <w:rsid w:val="009050AD"/>
    <w:rsid w:val="00905266"/>
    <w:rsid w:val="009072E2"/>
    <w:rsid w:val="00910494"/>
    <w:rsid w:val="00911553"/>
    <w:rsid w:val="00912781"/>
    <w:rsid w:val="009128AD"/>
    <w:rsid w:val="00912936"/>
    <w:rsid w:val="00913437"/>
    <w:rsid w:val="00915C74"/>
    <w:rsid w:val="0091780E"/>
    <w:rsid w:val="00921DA9"/>
    <w:rsid w:val="00921FC4"/>
    <w:rsid w:val="0092220D"/>
    <w:rsid w:val="00922723"/>
    <w:rsid w:val="00922815"/>
    <w:rsid w:val="00922902"/>
    <w:rsid w:val="00922CF2"/>
    <w:rsid w:val="00924A1B"/>
    <w:rsid w:val="00925E46"/>
    <w:rsid w:val="009263A9"/>
    <w:rsid w:val="00926DE7"/>
    <w:rsid w:val="00930108"/>
    <w:rsid w:val="009313B8"/>
    <w:rsid w:val="00932E26"/>
    <w:rsid w:val="00933B7B"/>
    <w:rsid w:val="00933BC1"/>
    <w:rsid w:val="00934170"/>
    <w:rsid w:val="009344E6"/>
    <w:rsid w:val="00934F5D"/>
    <w:rsid w:val="00934FE5"/>
    <w:rsid w:val="00935AC9"/>
    <w:rsid w:val="00935C25"/>
    <w:rsid w:val="00937715"/>
    <w:rsid w:val="00940680"/>
    <w:rsid w:val="009406F4"/>
    <w:rsid w:val="00940B84"/>
    <w:rsid w:val="00940BD6"/>
    <w:rsid w:val="00941138"/>
    <w:rsid w:val="009419C4"/>
    <w:rsid w:val="009427EF"/>
    <w:rsid w:val="009439D6"/>
    <w:rsid w:val="0094489E"/>
    <w:rsid w:val="00944AD4"/>
    <w:rsid w:val="00950DD3"/>
    <w:rsid w:val="00951B09"/>
    <w:rsid w:val="009520AD"/>
    <w:rsid w:val="009522D0"/>
    <w:rsid w:val="00952818"/>
    <w:rsid w:val="009538A7"/>
    <w:rsid w:val="00955C97"/>
    <w:rsid w:val="00957943"/>
    <w:rsid w:val="009579FF"/>
    <w:rsid w:val="00957C23"/>
    <w:rsid w:val="009600D1"/>
    <w:rsid w:val="0096039E"/>
    <w:rsid w:val="00960731"/>
    <w:rsid w:val="0096204E"/>
    <w:rsid w:val="00962752"/>
    <w:rsid w:val="00963E42"/>
    <w:rsid w:val="00964B6B"/>
    <w:rsid w:val="00964B93"/>
    <w:rsid w:val="00964FBC"/>
    <w:rsid w:val="0096511D"/>
    <w:rsid w:val="00965318"/>
    <w:rsid w:val="00965C01"/>
    <w:rsid w:val="00965D9D"/>
    <w:rsid w:val="00967EA7"/>
    <w:rsid w:val="00970156"/>
    <w:rsid w:val="00971795"/>
    <w:rsid w:val="009744B8"/>
    <w:rsid w:val="00974EAF"/>
    <w:rsid w:val="00976772"/>
    <w:rsid w:val="00976D41"/>
    <w:rsid w:val="00977258"/>
    <w:rsid w:val="009803E3"/>
    <w:rsid w:val="00981C44"/>
    <w:rsid w:val="00982785"/>
    <w:rsid w:val="00982D15"/>
    <w:rsid w:val="00982F8C"/>
    <w:rsid w:val="00984795"/>
    <w:rsid w:val="009854F0"/>
    <w:rsid w:val="00987220"/>
    <w:rsid w:val="009878A8"/>
    <w:rsid w:val="00987EC5"/>
    <w:rsid w:val="00993E65"/>
    <w:rsid w:val="009963FC"/>
    <w:rsid w:val="00997486"/>
    <w:rsid w:val="00997646"/>
    <w:rsid w:val="009A01F0"/>
    <w:rsid w:val="009A0EBB"/>
    <w:rsid w:val="009A2294"/>
    <w:rsid w:val="009A2F14"/>
    <w:rsid w:val="009A48BB"/>
    <w:rsid w:val="009A5BE2"/>
    <w:rsid w:val="009A6A06"/>
    <w:rsid w:val="009B196D"/>
    <w:rsid w:val="009B1C1B"/>
    <w:rsid w:val="009B1C38"/>
    <w:rsid w:val="009B1FF4"/>
    <w:rsid w:val="009B30C8"/>
    <w:rsid w:val="009B30C9"/>
    <w:rsid w:val="009B30EA"/>
    <w:rsid w:val="009B37D8"/>
    <w:rsid w:val="009B42EC"/>
    <w:rsid w:val="009B4D48"/>
    <w:rsid w:val="009B54F5"/>
    <w:rsid w:val="009B7CC9"/>
    <w:rsid w:val="009C0993"/>
    <w:rsid w:val="009C0E45"/>
    <w:rsid w:val="009C1D8C"/>
    <w:rsid w:val="009C31E7"/>
    <w:rsid w:val="009C4D2F"/>
    <w:rsid w:val="009C6452"/>
    <w:rsid w:val="009C6C4F"/>
    <w:rsid w:val="009C715C"/>
    <w:rsid w:val="009D0BA7"/>
    <w:rsid w:val="009D10D5"/>
    <w:rsid w:val="009D14F5"/>
    <w:rsid w:val="009D2440"/>
    <w:rsid w:val="009D280C"/>
    <w:rsid w:val="009D4979"/>
    <w:rsid w:val="009D4E9F"/>
    <w:rsid w:val="009D5051"/>
    <w:rsid w:val="009D5F3A"/>
    <w:rsid w:val="009D70FB"/>
    <w:rsid w:val="009E003B"/>
    <w:rsid w:val="009E2278"/>
    <w:rsid w:val="009E34AD"/>
    <w:rsid w:val="009E6074"/>
    <w:rsid w:val="009E6C4C"/>
    <w:rsid w:val="009E7411"/>
    <w:rsid w:val="009E746B"/>
    <w:rsid w:val="009F121B"/>
    <w:rsid w:val="009F1359"/>
    <w:rsid w:val="009F267C"/>
    <w:rsid w:val="009F2908"/>
    <w:rsid w:val="009F3150"/>
    <w:rsid w:val="009F3652"/>
    <w:rsid w:val="009F4023"/>
    <w:rsid w:val="009F5107"/>
    <w:rsid w:val="009F51DB"/>
    <w:rsid w:val="009F5875"/>
    <w:rsid w:val="009F6FD2"/>
    <w:rsid w:val="009F7B0A"/>
    <w:rsid w:val="00A000D2"/>
    <w:rsid w:val="00A011D3"/>
    <w:rsid w:val="00A02376"/>
    <w:rsid w:val="00A060F6"/>
    <w:rsid w:val="00A0679C"/>
    <w:rsid w:val="00A10100"/>
    <w:rsid w:val="00A118D6"/>
    <w:rsid w:val="00A11EF9"/>
    <w:rsid w:val="00A121BF"/>
    <w:rsid w:val="00A13AAA"/>
    <w:rsid w:val="00A14C2B"/>
    <w:rsid w:val="00A14C5C"/>
    <w:rsid w:val="00A16221"/>
    <w:rsid w:val="00A173C3"/>
    <w:rsid w:val="00A1769C"/>
    <w:rsid w:val="00A20761"/>
    <w:rsid w:val="00A208BD"/>
    <w:rsid w:val="00A20A59"/>
    <w:rsid w:val="00A2174C"/>
    <w:rsid w:val="00A21A22"/>
    <w:rsid w:val="00A21DF6"/>
    <w:rsid w:val="00A22894"/>
    <w:rsid w:val="00A23340"/>
    <w:rsid w:val="00A23553"/>
    <w:rsid w:val="00A24E15"/>
    <w:rsid w:val="00A26E03"/>
    <w:rsid w:val="00A2708A"/>
    <w:rsid w:val="00A27267"/>
    <w:rsid w:val="00A3232A"/>
    <w:rsid w:val="00A3378A"/>
    <w:rsid w:val="00A34354"/>
    <w:rsid w:val="00A3492E"/>
    <w:rsid w:val="00A360A2"/>
    <w:rsid w:val="00A36C7C"/>
    <w:rsid w:val="00A3758E"/>
    <w:rsid w:val="00A40897"/>
    <w:rsid w:val="00A41D60"/>
    <w:rsid w:val="00A41F91"/>
    <w:rsid w:val="00A44681"/>
    <w:rsid w:val="00A44F09"/>
    <w:rsid w:val="00A45020"/>
    <w:rsid w:val="00A453DB"/>
    <w:rsid w:val="00A528BA"/>
    <w:rsid w:val="00A53207"/>
    <w:rsid w:val="00A53687"/>
    <w:rsid w:val="00A54AF2"/>
    <w:rsid w:val="00A567D0"/>
    <w:rsid w:val="00A5716E"/>
    <w:rsid w:val="00A571F7"/>
    <w:rsid w:val="00A576F2"/>
    <w:rsid w:val="00A60625"/>
    <w:rsid w:val="00A60CBB"/>
    <w:rsid w:val="00A61184"/>
    <w:rsid w:val="00A615C7"/>
    <w:rsid w:val="00A66578"/>
    <w:rsid w:val="00A67224"/>
    <w:rsid w:val="00A70A05"/>
    <w:rsid w:val="00A73112"/>
    <w:rsid w:val="00A74822"/>
    <w:rsid w:val="00A74A6C"/>
    <w:rsid w:val="00A75525"/>
    <w:rsid w:val="00A813CD"/>
    <w:rsid w:val="00A81C7A"/>
    <w:rsid w:val="00A8298D"/>
    <w:rsid w:val="00A82DE9"/>
    <w:rsid w:val="00A83490"/>
    <w:rsid w:val="00A836F5"/>
    <w:rsid w:val="00A85785"/>
    <w:rsid w:val="00A907B5"/>
    <w:rsid w:val="00A90ABE"/>
    <w:rsid w:val="00A9252A"/>
    <w:rsid w:val="00A92757"/>
    <w:rsid w:val="00A92AD2"/>
    <w:rsid w:val="00A92F9A"/>
    <w:rsid w:val="00A949B4"/>
    <w:rsid w:val="00A96635"/>
    <w:rsid w:val="00AA006F"/>
    <w:rsid w:val="00AA0342"/>
    <w:rsid w:val="00AA0820"/>
    <w:rsid w:val="00AA0856"/>
    <w:rsid w:val="00AA1025"/>
    <w:rsid w:val="00AA1442"/>
    <w:rsid w:val="00AA1AEA"/>
    <w:rsid w:val="00AA1EC9"/>
    <w:rsid w:val="00AA35C5"/>
    <w:rsid w:val="00AA4172"/>
    <w:rsid w:val="00AA461F"/>
    <w:rsid w:val="00AA4C20"/>
    <w:rsid w:val="00AA56FA"/>
    <w:rsid w:val="00AA5929"/>
    <w:rsid w:val="00AA6AAF"/>
    <w:rsid w:val="00AA76A0"/>
    <w:rsid w:val="00AA7D8A"/>
    <w:rsid w:val="00AA7FE4"/>
    <w:rsid w:val="00AB0B84"/>
    <w:rsid w:val="00AB260E"/>
    <w:rsid w:val="00AB28B6"/>
    <w:rsid w:val="00AB2FDA"/>
    <w:rsid w:val="00AB348B"/>
    <w:rsid w:val="00AB4C63"/>
    <w:rsid w:val="00AB5B45"/>
    <w:rsid w:val="00AB6902"/>
    <w:rsid w:val="00AB70BF"/>
    <w:rsid w:val="00AC031F"/>
    <w:rsid w:val="00AC165C"/>
    <w:rsid w:val="00AC1FBE"/>
    <w:rsid w:val="00AC2697"/>
    <w:rsid w:val="00AC274A"/>
    <w:rsid w:val="00AC2EE9"/>
    <w:rsid w:val="00AC3202"/>
    <w:rsid w:val="00AC402A"/>
    <w:rsid w:val="00AC459F"/>
    <w:rsid w:val="00AC5CBE"/>
    <w:rsid w:val="00AC6313"/>
    <w:rsid w:val="00AC6982"/>
    <w:rsid w:val="00AC74AF"/>
    <w:rsid w:val="00AD1D42"/>
    <w:rsid w:val="00AD2940"/>
    <w:rsid w:val="00AD2D56"/>
    <w:rsid w:val="00AD55B8"/>
    <w:rsid w:val="00AD6220"/>
    <w:rsid w:val="00AD692E"/>
    <w:rsid w:val="00AD6A25"/>
    <w:rsid w:val="00AD6A7D"/>
    <w:rsid w:val="00AD721F"/>
    <w:rsid w:val="00AE00A6"/>
    <w:rsid w:val="00AE0591"/>
    <w:rsid w:val="00AE2E60"/>
    <w:rsid w:val="00AE3E02"/>
    <w:rsid w:val="00AE44D6"/>
    <w:rsid w:val="00AE4874"/>
    <w:rsid w:val="00AE59B8"/>
    <w:rsid w:val="00AE6B22"/>
    <w:rsid w:val="00AE78B4"/>
    <w:rsid w:val="00AF14F1"/>
    <w:rsid w:val="00AF1B27"/>
    <w:rsid w:val="00AF2C51"/>
    <w:rsid w:val="00AF2CDD"/>
    <w:rsid w:val="00AF3E47"/>
    <w:rsid w:val="00AF474B"/>
    <w:rsid w:val="00AF483F"/>
    <w:rsid w:val="00AF590F"/>
    <w:rsid w:val="00AF628E"/>
    <w:rsid w:val="00AF63CB"/>
    <w:rsid w:val="00AF6580"/>
    <w:rsid w:val="00AF6701"/>
    <w:rsid w:val="00AF6B58"/>
    <w:rsid w:val="00B00168"/>
    <w:rsid w:val="00B0068A"/>
    <w:rsid w:val="00B021C4"/>
    <w:rsid w:val="00B0254C"/>
    <w:rsid w:val="00B02A51"/>
    <w:rsid w:val="00B0443A"/>
    <w:rsid w:val="00B04F81"/>
    <w:rsid w:val="00B051A5"/>
    <w:rsid w:val="00B079E1"/>
    <w:rsid w:val="00B07DD5"/>
    <w:rsid w:val="00B07EB9"/>
    <w:rsid w:val="00B10000"/>
    <w:rsid w:val="00B10A82"/>
    <w:rsid w:val="00B1139F"/>
    <w:rsid w:val="00B11586"/>
    <w:rsid w:val="00B1340F"/>
    <w:rsid w:val="00B1369A"/>
    <w:rsid w:val="00B140C5"/>
    <w:rsid w:val="00B1534A"/>
    <w:rsid w:val="00B15C93"/>
    <w:rsid w:val="00B169B4"/>
    <w:rsid w:val="00B16B14"/>
    <w:rsid w:val="00B17A38"/>
    <w:rsid w:val="00B20648"/>
    <w:rsid w:val="00B20842"/>
    <w:rsid w:val="00B223D9"/>
    <w:rsid w:val="00B258B9"/>
    <w:rsid w:val="00B263C0"/>
    <w:rsid w:val="00B30817"/>
    <w:rsid w:val="00B313AF"/>
    <w:rsid w:val="00B313D8"/>
    <w:rsid w:val="00B31EC1"/>
    <w:rsid w:val="00B326BD"/>
    <w:rsid w:val="00B32760"/>
    <w:rsid w:val="00B334C6"/>
    <w:rsid w:val="00B3390E"/>
    <w:rsid w:val="00B34989"/>
    <w:rsid w:val="00B3616C"/>
    <w:rsid w:val="00B409D7"/>
    <w:rsid w:val="00B40CFB"/>
    <w:rsid w:val="00B40D00"/>
    <w:rsid w:val="00B41146"/>
    <w:rsid w:val="00B427CC"/>
    <w:rsid w:val="00B43973"/>
    <w:rsid w:val="00B44597"/>
    <w:rsid w:val="00B45105"/>
    <w:rsid w:val="00B4536B"/>
    <w:rsid w:val="00B457C2"/>
    <w:rsid w:val="00B47898"/>
    <w:rsid w:val="00B47D57"/>
    <w:rsid w:val="00B519DE"/>
    <w:rsid w:val="00B52CE5"/>
    <w:rsid w:val="00B530F8"/>
    <w:rsid w:val="00B534B2"/>
    <w:rsid w:val="00B54063"/>
    <w:rsid w:val="00B54850"/>
    <w:rsid w:val="00B56413"/>
    <w:rsid w:val="00B601CE"/>
    <w:rsid w:val="00B605F7"/>
    <w:rsid w:val="00B6082C"/>
    <w:rsid w:val="00B618E2"/>
    <w:rsid w:val="00B62208"/>
    <w:rsid w:val="00B624FE"/>
    <w:rsid w:val="00B62AE9"/>
    <w:rsid w:val="00B63B28"/>
    <w:rsid w:val="00B6407A"/>
    <w:rsid w:val="00B647E8"/>
    <w:rsid w:val="00B6495B"/>
    <w:rsid w:val="00B65927"/>
    <w:rsid w:val="00B65AFE"/>
    <w:rsid w:val="00B65FED"/>
    <w:rsid w:val="00B66218"/>
    <w:rsid w:val="00B671DD"/>
    <w:rsid w:val="00B67394"/>
    <w:rsid w:val="00B67447"/>
    <w:rsid w:val="00B67A09"/>
    <w:rsid w:val="00B742D8"/>
    <w:rsid w:val="00B74FAC"/>
    <w:rsid w:val="00B75092"/>
    <w:rsid w:val="00B75CEB"/>
    <w:rsid w:val="00B77014"/>
    <w:rsid w:val="00B77D5F"/>
    <w:rsid w:val="00B809FC"/>
    <w:rsid w:val="00B82341"/>
    <w:rsid w:val="00B8294E"/>
    <w:rsid w:val="00B840F4"/>
    <w:rsid w:val="00B873B6"/>
    <w:rsid w:val="00B87E2C"/>
    <w:rsid w:val="00B90756"/>
    <w:rsid w:val="00B91AE5"/>
    <w:rsid w:val="00B91D19"/>
    <w:rsid w:val="00B92FAA"/>
    <w:rsid w:val="00B935BA"/>
    <w:rsid w:val="00B937AB"/>
    <w:rsid w:val="00B93AE5"/>
    <w:rsid w:val="00B944C3"/>
    <w:rsid w:val="00B94F06"/>
    <w:rsid w:val="00B95F18"/>
    <w:rsid w:val="00B967B7"/>
    <w:rsid w:val="00BA072C"/>
    <w:rsid w:val="00BA0770"/>
    <w:rsid w:val="00BA0813"/>
    <w:rsid w:val="00BA182C"/>
    <w:rsid w:val="00BA2A62"/>
    <w:rsid w:val="00BA7085"/>
    <w:rsid w:val="00BB1E01"/>
    <w:rsid w:val="00BB2466"/>
    <w:rsid w:val="00BB2C6A"/>
    <w:rsid w:val="00BB47FC"/>
    <w:rsid w:val="00BB4BBB"/>
    <w:rsid w:val="00BB64CF"/>
    <w:rsid w:val="00BB7666"/>
    <w:rsid w:val="00BB79B4"/>
    <w:rsid w:val="00BC0FA7"/>
    <w:rsid w:val="00BC1BA9"/>
    <w:rsid w:val="00BC2B6B"/>
    <w:rsid w:val="00BC3212"/>
    <w:rsid w:val="00BC3934"/>
    <w:rsid w:val="00BC5949"/>
    <w:rsid w:val="00BC6C4F"/>
    <w:rsid w:val="00BC71B1"/>
    <w:rsid w:val="00BC7C9F"/>
    <w:rsid w:val="00BC7E23"/>
    <w:rsid w:val="00BD1F03"/>
    <w:rsid w:val="00BD2B93"/>
    <w:rsid w:val="00BD2BF1"/>
    <w:rsid w:val="00BD355F"/>
    <w:rsid w:val="00BD3665"/>
    <w:rsid w:val="00BD6AB8"/>
    <w:rsid w:val="00BD6BF2"/>
    <w:rsid w:val="00BE151C"/>
    <w:rsid w:val="00BE2BD1"/>
    <w:rsid w:val="00BE2DEC"/>
    <w:rsid w:val="00BE316A"/>
    <w:rsid w:val="00BE3273"/>
    <w:rsid w:val="00BE4B5E"/>
    <w:rsid w:val="00BE4F72"/>
    <w:rsid w:val="00BE65C5"/>
    <w:rsid w:val="00BE68D9"/>
    <w:rsid w:val="00BE6D89"/>
    <w:rsid w:val="00BF0282"/>
    <w:rsid w:val="00BF1BCB"/>
    <w:rsid w:val="00BF1C40"/>
    <w:rsid w:val="00BF2B6A"/>
    <w:rsid w:val="00BF2E62"/>
    <w:rsid w:val="00BF309E"/>
    <w:rsid w:val="00BF5887"/>
    <w:rsid w:val="00BF7707"/>
    <w:rsid w:val="00BF79A5"/>
    <w:rsid w:val="00BF7A8B"/>
    <w:rsid w:val="00BF7F8A"/>
    <w:rsid w:val="00C01295"/>
    <w:rsid w:val="00C01A63"/>
    <w:rsid w:val="00C01B02"/>
    <w:rsid w:val="00C02954"/>
    <w:rsid w:val="00C02C62"/>
    <w:rsid w:val="00C02C82"/>
    <w:rsid w:val="00C03A25"/>
    <w:rsid w:val="00C03DD7"/>
    <w:rsid w:val="00C04391"/>
    <w:rsid w:val="00C049A7"/>
    <w:rsid w:val="00C05356"/>
    <w:rsid w:val="00C062D3"/>
    <w:rsid w:val="00C06389"/>
    <w:rsid w:val="00C06BE1"/>
    <w:rsid w:val="00C07769"/>
    <w:rsid w:val="00C07ADA"/>
    <w:rsid w:val="00C109B3"/>
    <w:rsid w:val="00C10B7F"/>
    <w:rsid w:val="00C13225"/>
    <w:rsid w:val="00C13B60"/>
    <w:rsid w:val="00C13C25"/>
    <w:rsid w:val="00C14941"/>
    <w:rsid w:val="00C14A91"/>
    <w:rsid w:val="00C163BF"/>
    <w:rsid w:val="00C170B0"/>
    <w:rsid w:val="00C17450"/>
    <w:rsid w:val="00C176EF"/>
    <w:rsid w:val="00C17D73"/>
    <w:rsid w:val="00C204F6"/>
    <w:rsid w:val="00C214B0"/>
    <w:rsid w:val="00C21822"/>
    <w:rsid w:val="00C22825"/>
    <w:rsid w:val="00C2346A"/>
    <w:rsid w:val="00C306E2"/>
    <w:rsid w:val="00C30E0C"/>
    <w:rsid w:val="00C315C0"/>
    <w:rsid w:val="00C3277E"/>
    <w:rsid w:val="00C34284"/>
    <w:rsid w:val="00C34A51"/>
    <w:rsid w:val="00C353A7"/>
    <w:rsid w:val="00C35A2D"/>
    <w:rsid w:val="00C36B08"/>
    <w:rsid w:val="00C36C74"/>
    <w:rsid w:val="00C36EDE"/>
    <w:rsid w:val="00C40EBB"/>
    <w:rsid w:val="00C42050"/>
    <w:rsid w:val="00C42152"/>
    <w:rsid w:val="00C422A7"/>
    <w:rsid w:val="00C4373B"/>
    <w:rsid w:val="00C438B1"/>
    <w:rsid w:val="00C445E0"/>
    <w:rsid w:val="00C45CC8"/>
    <w:rsid w:val="00C461A3"/>
    <w:rsid w:val="00C463D2"/>
    <w:rsid w:val="00C4647A"/>
    <w:rsid w:val="00C46F04"/>
    <w:rsid w:val="00C4742B"/>
    <w:rsid w:val="00C47CBB"/>
    <w:rsid w:val="00C51B29"/>
    <w:rsid w:val="00C52D2C"/>
    <w:rsid w:val="00C5363B"/>
    <w:rsid w:val="00C560C7"/>
    <w:rsid w:val="00C561D7"/>
    <w:rsid w:val="00C56B17"/>
    <w:rsid w:val="00C56B7C"/>
    <w:rsid w:val="00C57D03"/>
    <w:rsid w:val="00C61E8A"/>
    <w:rsid w:val="00C62628"/>
    <w:rsid w:val="00C63145"/>
    <w:rsid w:val="00C643F6"/>
    <w:rsid w:val="00C701ED"/>
    <w:rsid w:val="00C70637"/>
    <w:rsid w:val="00C72B79"/>
    <w:rsid w:val="00C7520A"/>
    <w:rsid w:val="00C76C26"/>
    <w:rsid w:val="00C80165"/>
    <w:rsid w:val="00C80CAC"/>
    <w:rsid w:val="00C811D9"/>
    <w:rsid w:val="00C820A6"/>
    <w:rsid w:val="00C82135"/>
    <w:rsid w:val="00C82E86"/>
    <w:rsid w:val="00C8517B"/>
    <w:rsid w:val="00C85DA0"/>
    <w:rsid w:val="00C85EE6"/>
    <w:rsid w:val="00C86D3F"/>
    <w:rsid w:val="00C87217"/>
    <w:rsid w:val="00C87D1E"/>
    <w:rsid w:val="00C906DB"/>
    <w:rsid w:val="00C914F3"/>
    <w:rsid w:val="00C9217B"/>
    <w:rsid w:val="00C9314C"/>
    <w:rsid w:val="00C93E03"/>
    <w:rsid w:val="00C94135"/>
    <w:rsid w:val="00C94956"/>
    <w:rsid w:val="00C95F15"/>
    <w:rsid w:val="00C96113"/>
    <w:rsid w:val="00CA0E10"/>
    <w:rsid w:val="00CA32FA"/>
    <w:rsid w:val="00CA349C"/>
    <w:rsid w:val="00CA3DCE"/>
    <w:rsid w:val="00CA6182"/>
    <w:rsid w:val="00CA6C47"/>
    <w:rsid w:val="00CA767B"/>
    <w:rsid w:val="00CB02C2"/>
    <w:rsid w:val="00CB144F"/>
    <w:rsid w:val="00CB5721"/>
    <w:rsid w:val="00CC153C"/>
    <w:rsid w:val="00CC3A1B"/>
    <w:rsid w:val="00CC5203"/>
    <w:rsid w:val="00CC57F8"/>
    <w:rsid w:val="00CC640E"/>
    <w:rsid w:val="00CC73F5"/>
    <w:rsid w:val="00CD01FE"/>
    <w:rsid w:val="00CD065C"/>
    <w:rsid w:val="00CD1038"/>
    <w:rsid w:val="00CD400A"/>
    <w:rsid w:val="00CD4B0B"/>
    <w:rsid w:val="00CD52C6"/>
    <w:rsid w:val="00CD545D"/>
    <w:rsid w:val="00CD57D3"/>
    <w:rsid w:val="00CD5F2B"/>
    <w:rsid w:val="00CD5F49"/>
    <w:rsid w:val="00CD6BC5"/>
    <w:rsid w:val="00CE0285"/>
    <w:rsid w:val="00CE0823"/>
    <w:rsid w:val="00CE0BA8"/>
    <w:rsid w:val="00CE0DDD"/>
    <w:rsid w:val="00CE161D"/>
    <w:rsid w:val="00CE2324"/>
    <w:rsid w:val="00CE55F5"/>
    <w:rsid w:val="00CE5966"/>
    <w:rsid w:val="00CE5AC2"/>
    <w:rsid w:val="00CF049F"/>
    <w:rsid w:val="00CF109A"/>
    <w:rsid w:val="00CF1BA7"/>
    <w:rsid w:val="00CF2A01"/>
    <w:rsid w:val="00CF5B4F"/>
    <w:rsid w:val="00CF6FB2"/>
    <w:rsid w:val="00CF7D95"/>
    <w:rsid w:val="00D001A7"/>
    <w:rsid w:val="00D0078A"/>
    <w:rsid w:val="00D00EDC"/>
    <w:rsid w:val="00D037E1"/>
    <w:rsid w:val="00D0453E"/>
    <w:rsid w:val="00D0515E"/>
    <w:rsid w:val="00D05E01"/>
    <w:rsid w:val="00D06789"/>
    <w:rsid w:val="00D1093B"/>
    <w:rsid w:val="00D10CDD"/>
    <w:rsid w:val="00D10D64"/>
    <w:rsid w:val="00D12322"/>
    <w:rsid w:val="00D138AB"/>
    <w:rsid w:val="00D15759"/>
    <w:rsid w:val="00D16262"/>
    <w:rsid w:val="00D16905"/>
    <w:rsid w:val="00D16C9E"/>
    <w:rsid w:val="00D20806"/>
    <w:rsid w:val="00D208C1"/>
    <w:rsid w:val="00D2126F"/>
    <w:rsid w:val="00D24656"/>
    <w:rsid w:val="00D24B69"/>
    <w:rsid w:val="00D25365"/>
    <w:rsid w:val="00D262E5"/>
    <w:rsid w:val="00D262F7"/>
    <w:rsid w:val="00D268CA"/>
    <w:rsid w:val="00D272D2"/>
    <w:rsid w:val="00D273D6"/>
    <w:rsid w:val="00D3024E"/>
    <w:rsid w:val="00D32701"/>
    <w:rsid w:val="00D33F3E"/>
    <w:rsid w:val="00D3429B"/>
    <w:rsid w:val="00D345C7"/>
    <w:rsid w:val="00D35A5F"/>
    <w:rsid w:val="00D3651C"/>
    <w:rsid w:val="00D37CCE"/>
    <w:rsid w:val="00D400D3"/>
    <w:rsid w:val="00D41D56"/>
    <w:rsid w:val="00D420FE"/>
    <w:rsid w:val="00D4230D"/>
    <w:rsid w:val="00D42B75"/>
    <w:rsid w:val="00D43192"/>
    <w:rsid w:val="00D43526"/>
    <w:rsid w:val="00D43550"/>
    <w:rsid w:val="00D444FF"/>
    <w:rsid w:val="00D44D0A"/>
    <w:rsid w:val="00D44E93"/>
    <w:rsid w:val="00D4517F"/>
    <w:rsid w:val="00D45364"/>
    <w:rsid w:val="00D45A47"/>
    <w:rsid w:val="00D469C1"/>
    <w:rsid w:val="00D46B16"/>
    <w:rsid w:val="00D4727A"/>
    <w:rsid w:val="00D472EC"/>
    <w:rsid w:val="00D47A5A"/>
    <w:rsid w:val="00D51386"/>
    <w:rsid w:val="00D516EB"/>
    <w:rsid w:val="00D519FD"/>
    <w:rsid w:val="00D529B6"/>
    <w:rsid w:val="00D53D10"/>
    <w:rsid w:val="00D557B8"/>
    <w:rsid w:val="00D55F33"/>
    <w:rsid w:val="00D55F47"/>
    <w:rsid w:val="00D563DB"/>
    <w:rsid w:val="00D6253C"/>
    <w:rsid w:val="00D628AA"/>
    <w:rsid w:val="00D634E5"/>
    <w:rsid w:val="00D6400A"/>
    <w:rsid w:val="00D64EBE"/>
    <w:rsid w:val="00D66CFD"/>
    <w:rsid w:val="00D67749"/>
    <w:rsid w:val="00D67A4E"/>
    <w:rsid w:val="00D700C1"/>
    <w:rsid w:val="00D7464A"/>
    <w:rsid w:val="00D75BCB"/>
    <w:rsid w:val="00D75E1E"/>
    <w:rsid w:val="00D76084"/>
    <w:rsid w:val="00D77271"/>
    <w:rsid w:val="00D7786E"/>
    <w:rsid w:val="00D77E13"/>
    <w:rsid w:val="00D77EEE"/>
    <w:rsid w:val="00D77F79"/>
    <w:rsid w:val="00D80AD2"/>
    <w:rsid w:val="00D81C0C"/>
    <w:rsid w:val="00D83EB7"/>
    <w:rsid w:val="00D8408A"/>
    <w:rsid w:val="00D847B8"/>
    <w:rsid w:val="00D85622"/>
    <w:rsid w:val="00D8563F"/>
    <w:rsid w:val="00D85A94"/>
    <w:rsid w:val="00D8704E"/>
    <w:rsid w:val="00D876E9"/>
    <w:rsid w:val="00D878F5"/>
    <w:rsid w:val="00D90940"/>
    <w:rsid w:val="00D90F72"/>
    <w:rsid w:val="00D91C1F"/>
    <w:rsid w:val="00D9326E"/>
    <w:rsid w:val="00D93AFB"/>
    <w:rsid w:val="00D93D75"/>
    <w:rsid w:val="00D93E01"/>
    <w:rsid w:val="00D9400B"/>
    <w:rsid w:val="00D953D7"/>
    <w:rsid w:val="00D957D5"/>
    <w:rsid w:val="00D965AD"/>
    <w:rsid w:val="00D96D06"/>
    <w:rsid w:val="00DA001A"/>
    <w:rsid w:val="00DA24A8"/>
    <w:rsid w:val="00DA252A"/>
    <w:rsid w:val="00DA3A51"/>
    <w:rsid w:val="00DA3B5D"/>
    <w:rsid w:val="00DA59EA"/>
    <w:rsid w:val="00DA61D0"/>
    <w:rsid w:val="00DA76E0"/>
    <w:rsid w:val="00DB0B83"/>
    <w:rsid w:val="00DB19BB"/>
    <w:rsid w:val="00DB3155"/>
    <w:rsid w:val="00DB4078"/>
    <w:rsid w:val="00DB4A15"/>
    <w:rsid w:val="00DB4AAB"/>
    <w:rsid w:val="00DB4FAC"/>
    <w:rsid w:val="00DB585B"/>
    <w:rsid w:val="00DB5AA7"/>
    <w:rsid w:val="00DB5E1F"/>
    <w:rsid w:val="00DB73A5"/>
    <w:rsid w:val="00DC078B"/>
    <w:rsid w:val="00DC1271"/>
    <w:rsid w:val="00DC442A"/>
    <w:rsid w:val="00DC5580"/>
    <w:rsid w:val="00DC7DBD"/>
    <w:rsid w:val="00DC7F68"/>
    <w:rsid w:val="00DD09B5"/>
    <w:rsid w:val="00DD562F"/>
    <w:rsid w:val="00DD56DC"/>
    <w:rsid w:val="00DD6F3A"/>
    <w:rsid w:val="00DE0B39"/>
    <w:rsid w:val="00DE1087"/>
    <w:rsid w:val="00DE1E2E"/>
    <w:rsid w:val="00DE236B"/>
    <w:rsid w:val="00DE237D"/>
    <w:rsid w:val="00DE4CBC"/>
    <w:rsid w:val="00DE6E1D"/>
    <w:rsid w:val="00DE70D6"/>
    <w:rsid w:val="00DE70EA"/>
    <w:rsid w:val="00DE7709"/>
    <w:rsid w:val="00DE7A7C"/>
    <w:rsid w:val="00DF1F04"/>
    <w:rsid w:val="00DF2122"/>
    <w:rsid w:val="00DF2A9F"/>
    <w:rsid w:val="00DF2FC5"/>
    <w:rsid w:val="00DF31C7"/>
    <w:rsid w:val="00DF3905"/>
    <w:rsid w:val="00DF47B5"/>
    <w:rsid w:val="00DF4A67"/>
    <w:rsid w:val="00DF5BEC"/>
    <w:rsid w:val="00DF6465"/>
    <w:rsid w:val="00DF6A32"/>
    <w:rsid w:val="00E000A3"/>
    <w:rsid w:val="00E00AD7"/>
    <w:rsid w:val="00E00B2D"/>
    <w:rsid w:val="00E02066"/>
    <w:rsid w:val="00E02533"/>
    <w:rsid w:val="00E02713"/>
    <w:rsid w:val="00E03650"/>
    <w:rsid w:val="00E03750"/>
    <w:rsid w:val="00E03968"/>
    <w:rsid w:val="00E04310"/>
    <w:rsid w:val="00E049A9"/>
    <w:rsid w:val="00E0528D"/>
    <w:rsid w:val="00E05459"/>
    <w:rsid w:val="00E05F74"/>
    <w:rsid w:val="00E06000"/>
    <w:rsid w:val="00E0749E"/>
    <w:rsid w:val="00E0797D"/>
    <w:rsid w:val="00E07C41"/>
    <w:rsid w:val="00E10D23"/>
    <w:rsid w:val="00E11078"/>
    <w:rsid w:val="00E1231E"/>
    <w:rsid w:val="00E13340"/>
    <w:rsid w:val="00E147EB"/>
    <w:rsid w:val="00E153C7"/>
    <w:rsid w:val="00E1750D"/>
    <w:rsid w:val="00E209A0"/>
    <w:rsid w:val="00E22DA7"/>
    <w:rsid w:val="00E23032"/>
    <w:rsid w:val="00E236F8"/>
    <w:rsid w:val="00E23E14"/>
    <w:rsid w:val="00E245C5"/>
    <w:rsid w:val="00E247F0"/>
    <w:rsid w:val="00E25BCC"/>
    <w:rsid w:val="00E260AD"/>
    <w:rsid w:val="00E2639D"/>
    <w:rsid w:val="00E26C49"/>
    <w:rsid w:val="00E27A5E"/>
    <w:rsid w:val="00E303AF"/>
    <w:rsid w:val="00E329AC"/>
    <w:rsid w:val="00E343DC"/>
    <w:rsid w:val="00E3502A"/>
    <w:rsid w:val="00E35FC1"/>
    <w:rsid w:val="00E36720"/>
    <w:rsid w:val="00E36C23"/>
    <w:rsid w:val="00E407FF"/>
    <w:rsid w:val="00E40B7D"/>
    <w:rsid w:val="00E40E24"/>
    <w:rsid w:val="00E41400"/>
    <w:rsid w:val="00E415C0"/>
    <w:rsid w:val="00E4246D"/>
    <w:rsid w:val="00E4279D"/>
    <w:rsid w:val="00E428E1"/>
    <w:rsid w:val="00E42D2E"/>
    <w:rsid w:val="00E43E8E"/>
    <w:rsid w:val="00E43FF0"/>
    <w:rsid w:val="00E44A9A"/>
    <w:rsid w:val="00E450FB"/>
    <w:rsid w:val="00E455A4"/>
    <w:rsid w:val="00E45E15"/>
    <w:rsid w:val="00E47D73"/>
    <w:rsid w:val="00E506B3"/>
    <w:rsid w:val="00E52B69"/>
    <w:rsid w:val="00E53F0F"/>
    <w:rsid w:val="00E544EF"/>
    <w:rsid w:val="00E57758"/>
    <w:rsid w:val="00E61BDF"/>
    <w:rsid w:val="00E61C8A"/>
    <w:rsid w:val="00E61CDE"/>
    <w:rsid w:val="00E62A4A"/>
    <w:rsid w:val="00E64841"/>
    <w:rsid w:val="00E648EE"/>
    <w:rsid w:val="00E6543A"/>
    <w:rsid w:val="00E6581F"/>
    <w:rsid w:val="00E6775E"/>
    <w:rsid w:val="00E701BB"/>
    <w:rsid w:val="00E70BDD"/>
    <w:rsid w:val="00E713ED"/>
    <w:rsid w:val="00E71C71"/>
    <w:rsid w:val="00E72695"/>
    <w:rsid w:val="00E72B39"/>
    <w:rsid w:val="00E77454"/>
    <w:rsid w:val="00E77A4F"/>
    <w:rsid w:val="00E802CD"/>
    <w:rsid w:val="00E803E8"/>
    <w:rsid w:val="00E8489E"/>
    <w:rsid w:val="00E8596F"/>
    <w:rsid w:val="00E86D0D"/>
    <w:rsid w:val="00E87408"/>
    <w:rsid w:val="00E87EB4"/>
    <w:rsid w:val="00E923E1"/>
    <w:rsid w:val="00E926E8"/>
    <w:rsid w:val="00E93B8D"/>
    <w:rsid w:val="00E95EE6"/>
    <w:rsid w:val="00E96631"/>
    <w:rsid w:val="00E970FB"/>
    <w:rsid w:val="00E97397"/>
    <w:rsid w:val="00E9743F"/>
    <w:rsid w:val="00E977B7"/>
    <w:rsid w:val="00E97BC2"/>
    <w:rsid w:val="00E97FC8"/>
    <w:rsid w:val="00EA01BC"/>
    <w:rsid w:val="00EA2341"/>
    <w:rsid w:val="00EA27F6"/>
    <w:rsid w:val="00EA39B4"/>
    <w:rsid w:val="00EA41EA"/>
    <w:rsid w:val="00EA4F86"/>
    <w:rsid w:val="00EA5BDD"/>
    <w:rsid w:val="00EA7C74"/>
    <w:rsid w:val="00EB000A"/>
    <w:rsid w:val="00EB0B6E"/>
    <w:rsid w:val="00EB43C8"/>
    <w:rsid w:val="00EB45A4"/>
    <w:rsid w:val="00EB467A"/>
    <w:rsid w:val="00EB481C"/>
    <w:rsid w:val="00EB579B"/>
    <w:rsid w:val="00EB6268"/>
    <w:rsid w:val="00EB67B7"/>
    <w:rsid w:val="00EC06CC"/>
    <w:rsid w:val="00EC101F"/>
    <w:rsid w:val="00EC1053"/>
    <w:rsid w:val="00EC17C9"/>
    <w:rsid w:val="00EC17E5"/>
    <w:rsid w:val="00EC223D"/>
    <w:rsid w:val="00EC2E2A"/>
    <w:rsid w:val="00EC3678"/>
    <w:rsid w:val="00EC3BFF"/>
    <w:rsid w:val="00EC3F6C"/>
    <w:rsid w:val="00EC446B"/>
    <w:rsid w:val="00EC4BE4"/>
    <w:rsid w:val="00EC4C94"/>
    <w:rsid w:val="00EC6718"/>
    <w:rsid w:val="00ED04DF"/>
    <w:rsid w:val="00ED05D6"/>
    <w:rsid w:val="00ED17CA"/>
    <w:rsid w:val="00ED19D0"/>
    <w:rsid w:val="00ED1B56"/>
    <w:rsid w:val="00ED2819"/>
    <w:rsid w:val="00ED3FD8"/>
    <w:rsid w:val="00ED4201"/>
    <w:rsid w:val="00ED42B9"/>
    <w:rsid w:val="00ED451E"/>
    <w:rsid w:val="00ED4D29"/>
    <w:rsid w:val="00ED5727"/>
    <w:rsid w:val="00ED7C70"/>
    <w:rsid w:val="00EE01C6"/>
    <w:rsid w:val="00EE093A"/>
    <w:rsid w:val="00EE0977"/>
    <w:rsid w:val="00EE0F42"/>
    <w:rsid w:val="00EE1EB2"/>
    <w:rsid w:val="00EE241C"/>
    <w:rsid w:val="00EE34C2"/>
    <w:rsid w:val="00EE7AD2"/>
    <w:rsid w:val="00EF24E7"/>
    <w:rsid w:val="00EF2C1E"/>
    <w:rsid w:val="00EF3655"/>
    <w:rsid w:val="00EF3FE3"/>
    <w:rsid w:val="00EF50CA"/>
    <w:rsid w:val="00EF603F"/>
    <w:rsid w:val="00EF66B3"/>
    <w:rsid w:val="00EF7828"/>
    <w:rsid w:val="00F00A33"/>
    <w:rsid w:val="00F00CFD"/>
    <w:rsid w:val="00F01716"/>
    <w:rsid w:val="00F01FFA"/>
    <w:rsid w:val="00F0319E"/>
    <w:rsid w:val="00F04EBD"/>
    <w:rsid w:val="00F05C38"/>
    <w:rsid w:val="00F06FC0"/>
    <w:rsid w:val="00F07AB4"/>
    <w:rsid w:val="00F07DD9"/>
    <w:rsid w:val="00F10550"/>
    <w:rsid w:val="00F111EC"/>
    <w:rsid w:val="00F113AB"/>
    <w:rsid w:val="00F117AC"/>
    <w:rsid w:val="00F13A97"/>
    <w:rsid w:val="00F15A8D"/>
    <w:rsid w:val="00F16040"/>
    <w:rsid w:val="00F16B37"/>
    <w:rsid w:val="00F200AB"/>
    <w:rsid w:val="00F20343"/>
    <w:rsid w:val="00F205BE"/>
    <w:rsid w:val="00F20BC3"/>
    <w:rsid w:val="00F219CE"/>
    <w:rsid w:val="00F21B1E"/>
    <w:rsid w:val="00F21E36"/>
    <w:rsid w:val="00F21FE4"/>
    <w:rsid w:val="00F2221B"/>
    <w:rsid w:val="00F223E7"/>
    <w:rsid w:val="00F22E80"/>
    <w:rsid w:val="00F234B4"/>
    <w:rsid w:val="00F24103"/>
    <w:rsid w:val="00F24C74"/>
    <w:rsid w:val="00F2567E"/>
    <w:rsid w:val="00F2713E"/>
    <w:rsid w:val="00F27225"/>
    <w:rsid w:val="00F272EE"/>
    <w:rsid w:val="00F27CB3"/>
    <w:rsid w:val="00F33930"/>
    <w:rsid w:val="00F36992"/>
    <w:rsid w:val="00F371B2"/>
    <w:rsid w:val="00F373BB"/>
    <w:rsid w:val="00F404A8"/>
    <w:rsid w:val="00F43051"/>
    <w:rsid w:val="00F44E95"/>
    <w:rsid w:val="00F45DB3"/>
    <w:rsid w:val="00F46787"/>
    <w:rsid w:val="00F468FD"/>
    <w:rsid w:val="00F475E7"/>
    <w:rsid w:val="00F476D3"/>
    <w:rsid w:val="00F50486"/>
    <w:rsid w:val="00F50832"/>
    <w:rsid w:val="00F52817"/>
    <w:rsid w:val="00F540C3"/>
    <w:rsid w:val="00F54702"/>
    <w:rsid w:val="00F55BC0"/>
    <w:rsid w:val="00F568AA"/>
    <w:rsid w:val="00F56C9E"/>
    <w:rsid w:val="00F57A51"/>
    <w:rsid w:val="00F63790"/>
    <w:rsid w:val="00F63CD4"/>
    <w:rsid w:val="00F64AE5"/>
    <w:rsid w:val="00F64D84"/>
    <w:rsid w:val="00F66133"/>
    <w:rsid w:val="00F6672B"/>
    <w:rsid w:val="00F673E9"/>
    <w:rsid w:val="00F70AD7"/>
    <w:rsid w:val="00F71B9C"/>
    <w:rsid w:val="00F72103"/>
    <w:rsid w:val="00F72E84"/>
    <w:rsid w:val="00F73435"/>
    <w:rsid w:val="00F73C59"/>
    <w:rsid w:val="00F74DA1"/>
    <w:rsid w:val="00F75ADA"/>
    <w:rsid w:val="00F77CE3"/>
    <w:rsid w:val="00F807F8"/>
    <w:rsid w:val="00F80ADA"/>
    <w:rsid w:val="00F8104E"/>
    <w:rsid w:val="00F816E0"/>
    <w:rsid w:val="00F8276F"/>
    <w:rsid w:val="00F82E04"/>
    <w:rsid w:val="00F82F9A"/>
    <w:rsid w:val="00F83183"/>
    <w:rsid w:val="00F84380"/>
    <w:rsid w:val="00F844CC"/>
    <w:rsid w:val="00F84526"/>
    <w:rsid w:val="00F8485F"/>
    <w:rsid w:val="00F852C9"/>
    <w:rsid w:val="00F858B3"/>
    <w:rsid w:val="00F8673C"/>
    <w:rsid w:val="00F87B91"/>
    <w:rsid w:val="00F90562"/>
    <w:rsid w:val="00F919E1"/>
    <w:rsid w:val="00F92F2F"/>
    <w:rsid w:val="00F9703F"/>
    <w:rsid w:val="00F973E2"/>
    <w:rsid w:val="00FA0E05"/>
    <w:rsid w:val="00FA10C1"/>
    <w:rsid w:val="00FA17C0"/>
    <w:rsid w:val="00FA1B9D"/>
    <w:rsid w:val="00FA229A"/>
    <w:rsid w:val="00FA30F4"/>
    <w:rsid w:val="00FA369F"/>
    <w:rsid w:val="00FA4D68"/>
    <w:rsid w:val="00FA535C"/>
    <w:rsid w:val="00FA64C4"/>
    <w:rsid w:val="00FA67BB"/>
    <w:rsid w:val="00FB1A2F"/>
    <w:rsid w:val="00FB3A64"/>
    <w:rsid w:val="00FB4E39"/>
    <w:rsid w:val="00FB5794"/>
    <w:rsid w:val="00FB5917"/>
    <w:rsid w:val="00FB60B8"/>
    <w:rsid w:val="00FB6176"/>
    <w:rsid w:val="00FB6EF3"/>
    <w:rsid w:val="00FB72DD"/>
    <w:rsid w:val="00FB7FC0"/>
    <w:rsid w:val="00FC06C1"/>
    <w:rsid w:val="00FC32F3"/>
    <w:rsid w:val="00FC36FB"/>
    <w:rsid w:val="00FC5663"/>
    <w:rsid w:val="00FC637A"/>
    <w:rsid w:val="00FD04E0"/>
    <w:rsid w:val="00FD0B61"/>
    <w:rsid w:val="00FD257C"/>
    <w:rsid w:val="00FD2A29"/>
    <w:rsid w:val="00FD323B"/>
    <w:rsid w:val="00FD41B9"/>
    <w:rsid w:val="00FD44E4"/>
    <w:rsid w:val="00FD4A5C"/>
    <w:rsid w:val="00FD511F"/>
    <w:rsid w:val="00FD7493"/>
    <w:rsid w:val="00FE1E45"/>
    <w:rsid w:val="00FE1F10"/>
    <w:rsid w:val="00FE23B2"/>
    <w:rsid w:val="00FE271D"/>
    <w:rsid w:val="00FE2B16"/>
    <w:rsid w:val="00FE37D3"/>
    <w:rsid w:val="00FE390A"/>
    <w:rsid w:val="00FE3BA1"/>
    <w:rsid w:val="00FE4204"/>
    <w:rsid w:val="00FE4D0E"/>
    <w:rsid w:val="00FE4DE8"/>
    <w:rsid w:val="00FE506C"/>
    <w:rsid w:val="00FE535E"/>
    <w:rsid w:val="00FE550A"/>
    <w:rsid w:val="00FE6096"/>
    <w:rsid w:val="00FF0B10"/>
    <w:rsid w:val="00FF1703"/>
    <w:rsid w:val="00FF1DB6"/>
    <w:rsid w:val="00FF1F96"/>
    <w:rsid w:val="00FF2954"/>
    <w:rsid w:val="00FF2A16"/>
    <w:rsid w:val="00FF34BC"/>
    <w:rsid w:val="00FF3D71"/>
    <w:rsid w:val="00FF4C0C"/>
    <w:rsid w:val="00FF74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85BA35"/>
  <w15:docId w15:val="{731FD39B-D316-44AA-AA65-50785A3F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rsid w:val="00E95EE6"/>
  </w:style>
  <w:style w:type="paragraph" w:styleId="1">
    <w:name w:val="heading 1"/>
    <w:basedOn w:val="a5"/>
    <w:next w:val="a5"/>
    <w:link w:val="10"/>
    <w:rsid w:val="00B6082C"/>
    <w:pPr>
      <w:keepNext/>
      <w:jc w:val="center"/>
      <w:outlineLvl w:val="0"/>
    </w:pPr>
    <w:rPr>
      <w:sz w:val="24"/>
      <w:szCs w:val="24"/>
    </w:rPr>
  </w:style>
  <w:style w:type="paragraph" w:styleId="2">
    <w:name w:val="heading 2"/>
    <w:basedOn w:val="a5"/>
    <w:next w:val="a5"/>
    <w:link w:val="20"/>
    <w:rsid w:val="00B6082C"/>
    <w:pPr>
      <w:keepNext/>
      <w:ind w:firstLine="709"/>
      <w:jc w:val="center"/>
      <w:outlineLvl w:val="1"/>
    </w:pPr>
    <w:rPr>
      <w:sz w:val="24"/>
      <w:szCs w:val="24"/>
    </w:rPr>
  </w:style>
  <w:style w:type="paragraph" w:styleId="3">
    <w:name w:val="heading 3"/>
    <w:basedOn w:val="a5"/>
    <w:next w:val="a5"/>
    <w:link w:val="30"/>
    <w:rsid w:val="00B6082C"/>
    <w:pPr>
      <w:keepNext/>
      <w:ind w:firstLine="709"/>
      <w:jc w:val="right"/>
      <w:outlineLvl w:val="2"/>
    </w:pPr>
    <w:rPr>
      <w:sz w:val="24"/>
      <w:szCs w:val="24"/>
    </w:rPr>
  </w:style>
  <w:style w:type="paragraph" w:styleId="4">
    <w:name w:val="heading 4"/>
    <w:basedOn w:val="a5"/>
    <w:next w:val="a5"/>
    <w:link w:val="40"/>
    <w:rsid w:val="00B6082C"/>
    <w:pPr>
      <w:keepNext/>
      <w:jc w:val="center"/>
      <w:outlineLvl w:val="3"/>
    </w:pPr>
    <w:rPr>
      <w:b/>
      <w:bCs/>
      <w:sz w:val="24"/>
      <w:szCs w:val="24"/>
    </w:rPr>
  </w:style>
  <w:style w:type="paragraph" w:styleId="5">
    <w:name w:val="heading 5"/>
    <w:basedOn w:val="a5"/>
    <w:next w:val="a5"/>
    <w:link w:val="50"/>
    <w:rsid w:val="00B6082C"/>
    <w:pPr>
      <w:keepNext/>
      <w:widowControl w:val="0"/>
      <w:spacing w:line="360" w:lineRule="auto"/>
      <w:ind w:firstLine="709"/>
      <w:jc w:val="center"/>
      <w:outlineLvl w:val="4"/>
    </w:pPr>
    <w:rPr>
      <w:color w:val="008000"/>
    </w:rPr>
  </w:style>
  <w:style w:type="paragraph" w:styleId="6">
    <w:name w:val="heading 6"/>
    <w:basedOn w:val="a5"/>
    <w:next w:val="a5"/>
    <w:link w:val="60"/>
    <w:rsid w:val="00B6082C"/>
    <w:pPr>
      <w:keepNext/>
      <w:widowControl w:val="0"/>
      <w:jc w:val="center"/>
      <w:outlineLvl w:val="5"/>
    </w:pPr>
    <w:rPr>
      <w:b/>
      <w:bCs/>
    </w:rPr>
  </w:style>
  <w:style w:type="paragraph" w:styleId="7">
    <w:name w:val="heading 7"/>
    <w:basedOn w:val="a5"/>
    <w:next w:val="a5"/>
    <w:link w:val="70"/>
    <w:rsid w:val="00B6082C"/>
    <w:pPr>
      <w:keepNext/>
      <w:widowControl w:val="0"/>
      <w:spacing w:line="360" w:lineRule="auto"/>
      <w:jc w:val="center"/>
      <w:outlineLvl w:val="6"/>
    </w:pPr>
    <w:rPr>
      <w:b/>
      <w:bCs/>
      <w:color w:val="008000"/>
    </w:rPr>
  </w:style>
  <w:style w:type="paragraph" w:styleId="8">
    <w:name w:val="heading 8"/>
    <w:basedOn w:val="a5"/>
    <w:next w:val="a5"/>
    <w:link w:val="80"/>
    <w:rsid w:val="00B6082C"/>
    <w:pPr>
      <w:keepNext/>
      <w:widowControl w:val="0"/>
      <w:jc w:val="center"/>
      <w:outlineLvl w:val="7"/>
    </w:pPr>
    <w:rPr>
      <w:b/>
      <w:bCs/>
      <w:sz w:val="32"/>
      <w:szCs w:val="32"/>
    </w:rPr>
  </w:style>
  <w:style w:type="paragraph" w:styleId="9">
    <w:name w:val="heading 9"/>
    <w:basedOn w:val="a5"/>
    <w:next w:val="a5"/>
    <w:link w:val="90"/>
    <w:rsid w:val="00B6082C"/>
    <w:pPr>
      <w:spacing w:before="240" w:after="60"/>
      <w:outlineLvl w:val="8"/>
    </w:pPr>
    <w:rPr>
      <w:rFonts w:ascii="Arial" w:hAnsi="Arial" w:cs="Arial"/>
      <w:sz w:val="22"/>
      <w:szCs w:val="22"/>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Body Text"/>
    <w:basedOn w:val="a5"/>
    <w:rsid w:val="00B6082C"/>
    <w:pPr>
      <w:jc w:val="both"/>
    </w:pPr>
  </w:style>
  <w:style w:type="paragraph" w:styleId="aa">
    <w:name w:val="Body Text Indent"/>
    <w:basedOn w:val="a5"/>
    <w:link w:val="ab"/>
    <w:rsid w:val="00B6082C"/>
    <w:pPr>
      <w:widowControl w:val="0"/>
      <w:spacing w:line="360" w:lineRule="auto"/>
      <w:jc w:val="both"/>
    </w:pPr>
  </w:style>
  <w:style w:type="paragraph" w:styleId="21">
    <w:name w:val="Body Text Indent 2"/>
    <w:basedOn w:val="a5"/>
    <w:link w:val="22"/>
    <w:rsid w:val="00B6082C"/>
    <w:pPr>
      <w:ind w:firstLine="709"/>
      <w:jc w:val="both"/>
    </w:pPr>
    <w:rPr>
      <w:sz w:val="24"/>
      <w:szCs w:val="24"/>
    </w:rPr>
  </w:style>
  <w:style w:type="paragraph" w:styleId="ac">
    <w:name w:val="header"/>
    <w:basedOn w:val="a5"/>
    <w:link w:val="ad"/>
    <w:rsid w:val="00B6082C"/>
    <w:pPr>
      <w:tabs>
        <w:tab w:val="center" w:pos="4153"/>
        <w:tab w:val="right" w:pos="8306"/>
      </w:tabs>
    </w:pPr>
  </w:style>
  <w:style w:type="character" w:styleId="ae">
    <w:name w:val="page number"/>
    <w:basedOn w:val="a6"/>
    <w:rsid w:val="00B6082C"/>
  </w:style>
  <w:style w:type="paragraph" w:styleId="af">
    <w:name w:val="footer"/>
    <w:basedOn w:val="a5"/>
    <w:link w:val="af0"/>
    <w:uiPriority w:val="99"/>
    <w:rsid w:val="00B6082C"/>
    <w:pPr>
      <w:tabs>
        <w:tab w:val="center" w:pos="4677"/>
        <w:tab w:val="right" w:pos="9355"/>
      </w:tabs>
    </w:pPr>
  </w:style>
  <w:style w:type="paragraph" w:styleId="31">
    <w:name w:val="toc 3"/>
    <w:basedOn w:val="23"/>
    <w:next w:val="af1"/>
    <w:autoRedefine/>
    <w:uiPriority w:val="39"/>
    <w:rsid w:val="009B1FF4"/>
    <w:pPr>
      <w:tabs>
        <w:tab w:val="right" w:leader="dot" w:pos="9912"/>
      </w:tabs>
      <w:spacing w:after="0" w:line="360" w:lineRule="auto"/>
      <w:ind w:left="1701" w:firstLine="0"/>
      <w:jc w:val="both"/>
    </w:pPr>
    <w:rPr>
      <w:noProof/>
      <w:sz w:val="24"/>
      <w:szCs w:val="28"/>
    </w:rPr>
  </w:style>
  <w:style w:type="paragraph" w:styleId="11">
    <w:name w:val="toc 1"/>
    <w:basedOn w:val="a5"/>
    <w:next w:val="a5"/>
    <w:autoRedefine/>
    <w:uiPriority w:val="39"/>
    <w:rsid w:val="009B1FF4"/>
    <w:pPr>
      <w:tabs>
        <w:tab w:val="right" w:leader="dot" w:pos="9912"/>
      </w:tabs>
      <w:spacing w:line="360" w:lineRule="auto"/>
      <w:ind w:left="709"/>
    </w:pPr>
    <w:rPr>
      <w:noProof/>
      <w:sz w:val="24"/>
    </w:rPr>
  </w:style>
  <w:style w:type="paragraph" w:styleId="24">
    <w:name w:val="toc 2"/>
    <w:basedOn w:val="a5"/>
    <w:next w:val="a5"/>
    <w:autoRedefine/>
    <w:uiPriority w:val="39"/>
    <w:rsid w:val="009B1FF4"/>
    <w:pPr>
      <w:tabs>
        <w:tab w:val="right" w:leader="dot" w:pos="9912"/>
      </w:tabs>
      <w:spacing w:line="360" w:lineRule="auto"/>
      <w:ind w:left="1134"/>
    </w:pPr>
    <w:rPr>
      <w:noProof/>
      <w:sz w:val="24"/>
    </w:rPr>
  </w:style>
  <w:style w:type="character" w:styleId="af2">
    <w:name w:val="Hyperlink"/>
    <w:basedOn w:val="a6"/>
    <w:uiPriority w:val="99"/>
    <w:rsid w:val="00B6082C"/>
    <w:rPr>
      <w:color w:val="0000FF"/>
      <w:u w:val="single"/>
    </w:rPr>
  </w:style>
  <w:style w:type="paragraph" w:styleId="32">
    <w:name w:val="Body Text Indent 3"/>
    <w:basedOn w:val="a5"/>
    <w:link w:val="33"/>
    <w:rsid w:val="00B6082C"/>
    <w:pPr>
      <w:spacing w:line="360" w:lineRule="auto"/>
      <w:ind w:firstLine="709"/>
      <w:jc w:val="both"/>
    </w:pPr>
  </w:style>
  <w:style w:type="character" w:styleId="HTML">
    <w:name w:val="HTML Typewriter"/>
    <w:basedOn w:val="a6"/>
    <w:rsid w:val="00B6082C"/>
    <w:rPr>
      <w:rFonts w:ascii="Courier New" w:eastAsia="Times New Roman" w:hAnsi="Courier New"/>
      <w:sz w:val="20"/>
      <w:szCs w:val="20"/>
    </w:rPr>
  </w:style>
  <w:style w:type="paragraph" w:styleId="HTML0">
    <w:name w:val="HTML Preformatted"/>
    <w:basedOn w:val="a5"/>
    <w:link w:val="HTML1"/>
    <w:rsid w:val="00B60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p">
    <w:name w:val="p"/>
    <w:basedOn w:val="a5"/>
    <w:rsid w:val="00B6082C"/>
    <w:pPr>
      <w:spacing w:before="100" w:beforeAutospacing="1" w:after="100" w:afterAutospacing="1"/>
    </w:pPr>
    <w:rPr>
      <w:sz w:val="24"/>
      <w:szCs w:val="24"/>
    </w:rPr>
  </w:style>
  <w:style w:type="paragraph" w:styleId="af3">
    <w:name w:val="footnote text"/>
    <w:basedOn w:val="a5"/>
    <w:link w:val="af4"/>
    <w:semiHidden/>
    <w:rsid w:val="00B6082C"/>
  </w:style>
  <w:style w:type="character" w:styleId="af5">
    <w:name w:val="footnote reference"/>
    <w:basedOn w:val="a6"/>
    <w:semiHidden/>
    <w:rsid w:val="00B6082C"/>
    <w:rPr>
      <w:vertAlign w:val="superscript"/>
    </w:rPr>
  </w:style>
  <w:style w:type="paragraph" w:styleId="34">
    <w:name w:val="Body Text 3"/>
    <w:basedOn w:val="a5"/>
    <w:link w:val="35"/>
    <w:rsid w:val="00B6082C"/>
    <w:pPr>
      <w:widowControl w:val="0"/>
    </w:pPr>
    <w:rPr>
      <w:i/>
      <w:iCs/>
      <w:sz w:val="24"/>
      <w:szCs w:val="24"/>
    </w:rPr>
  </w:style>
  <w:style w:type="character" w:styleId="af6">
    <w:name w:val="FollowedHyperlink"/>
    <w:basedOn w:val="a6"/>
    <w:rsid w:val="00B6082C"/>
    <w:rPr>
      <w:color w:val="800080"/>
      <w:u w:val="single"/>
    </w:rPr>
  </w:style>
  <w:style w:type="paragraph" w:customStyle="1" w:styleId="ConsNormal">
    <w:name w:val="ConsNormal"/>
    <w:rsid w:val="00B6082C"/>
    <w:pPr>
      <w:ind w:right="19772" w:firstLine="720"/>
    </w:pPr>
    <w:rPr>
      <w:rFonts w:ascii="Arial" w:hAnsi="Arial" w:cs="Arial"/>
    </w:rPr>
  </w:style>
  <w:style w:type="character" w:styleId="af7">
    <w:name w:val="Strong"/>
    <w:basedOn w:val="a6"/>
    <w:rsid w:val="00B6082C"/>
    <w:rPr>
      <w:b/>
      <w:bCs/>
    </w:rPr>
  </w:style>
  <w:style w:type="paragraph" w:styleId="af8">
    <w:name w:val="Title"/>
    <w:basedOn w:val="a5"/>
    <w:link w:val="af9"/>
    <w:rsid w:val="00B6082C"/>
    <w:pPr>
      <w:jc w:val="center"/>
    </w:pPr>
  </w:style>
  <w:style w:type="paragraph" w:customStyle="1" w:styleId="12">
    <w:name w:val="çàãîëîâîê 1"/>
    <w:basedOn w:val="a5"/>
    <w:next w:val="a5"/>
    <w:rsid w:val="00B6082C"/>
    <w:pPr>
      <w:keepNext/>
    </w:pPr>
    <w:rPr>
      <w:rFonts w:ascii="Arial" w:hAnsi="Arial" w:cs="Arial"/>
    </w:rPr>
  </w:style>
  <w:style w:type="paragraph" w:styleId="afa">
    <w:name w:val="Normal (Web)"/>
    <w:basedOn w:val="a5"/>
    <w:rsid w:val="00B6082C"/>
    <w:pPr>
      <w:spacing w:before="100" w:beforeAutospacing="1" w:after="100" w:afterAutospacing="1"/>
    </w:pPr>
    <w:rPr>
      <w:sz w:val="24"/>
      <w:szCs w:val="24"/>
    </w:rPr>
  </w:style>
  <w:style w:type="character" w:customStyle="1" w:styleId="trb121">
    <w:name w:val="trb121"/>
    <w:basedOn w:val="a6"/>
    <w:rsid w:val="00B6082C"/>
    <w:rPr>
      <w:rFonts w:ascii="Arial" w:hAnsi="Arial" w:cs="Arial"/>
      <w:b/>
      <w:bCs/>
      <w:color w:val="auto"/>
      <w:sz w:val="24"/>
      <w:szCs w:val="24"/>
      <w:u w:val="none"/>
      <w:effect w:val="none"/>
    </w:rPr>
  </w:style>
  <w:style w:type="character" w:customStyle="1" w:styleId="tbb121">
    <w:name w:val="tbb121"/>
    <w:basedOn w:val="a6"/>
    <w:rsid w:val="00B6082C"/>
    <w:rPr>
      <w:rFonts w:ascii="Arial" w:hAnsi="Arial" w:cs="Arial"/>
      <w:b/>
      <w:bCs/>
      <w:color w:val="000000"/>
      <w:sz w:val="24"/>
      <w:szCs w:val="24"/>
      <w:u w:val="none"/>
      <w:effect w:val="none"/>
    </w:rPr>
  </w:style>
  <w:style w:type="character" w:customStyle="1" w:styleId="tbl121">
    <w:name w:val="tbl121"/>
    <w:basedOn w:val="a6"/>
    <w:rsid w:val="00B6082C"/>
    <w:rPr>
      <w:rFonts w:ascii="Verdana" w:hAnsi="Verdana"/>
      <w:color w:val="000000"/>
      <w:sz w:val="24"/>
      <w:szCs w:val="24"/>
      <w:u w:val="none"/>
      <w:effect w:val="none"/>
    </w:rPr>
  </w:style>
  <w:style w:type="character" w:customStyle="1" w:styleId="tbln121">
    <w:name w:val="tbln121"/>
    <w:basedOn w:val="a6"/>
    <w:rsid w:val="00B6082C"/>
    <w:rPr>
      <w:rFonts w:ascii="Arial" w:hAnsi="Arial" w:cs="Arial"/>
      <w:i/>
      <w:iCs/>
      <w:color w:val="000000"/>
      <w:sz w:val="24"/>
      <w:szCs w:val="24"/>
      <w:u w:val="none"/>
      <w:effect w:val="none"/>
    </w:rPr>
  </w:style>
  <w:style w:type="paragraph" w:styleId="41">
    <w:name w:val="toc 4"/>
    <w:basedOn w:val="a5"/>
    <w:next w:val="a5"/>
    <w:autoRedefine/>
    <w:semiHidden/>
    <w:rsid w:val="00B6082C"/>
    <w:pPr>
      <w:ind w:left="720"/>
    </w:pPr>
    <w:rPr>
      <w:sz w:val="24"/>
      <w:szCs w:val="24"/>
    </w:rPr>
  </w:style>
  <w:style w:type="paragraph" w:styleId="51">
    <w:name w:val="toc 5"/>
    <w:basedOn w:val="a5"/>
    <w:next w:val="a5"/>
    <w:autoRedefine/>
    <w:semiHidden/>
    <w:rsid w:val="00B6082C"/>
    <w:pPr>
      <w:ind w:left="960"/>
    </w:pPr>
    <w:rPr>
      <w:sz w:val="24"/>
      <w:szCs w:val="24"/>
    </w:rPr>
  </w:style>
  <w:style w:type="paragraph" w:styleId="61">
    <w:name w:val="toc 6"/>
    <w:basedOn w:val="a5"/>
    <w:next w:val="a5"/>
    <w:autoRedefine/>
    <w:semiHidden/>
    <w:rsid w:val="00B6082C"/>
    <w:pPr>
      <w:ind w:left="1200"/>
    </w:pPr>
    <w:rPr>
      <w:sz w:val="24"/>
      <w:szCs w:val="24"/>
    </w:rPr>
  </w:style>
  <w:style w:type="paragraph" w:styleId="71">
    <w:name w:val="toc 7"/>
    <w:basedOn w:val="a5"/>
    <w:next w:val="a5"/>
    <w:autoRedefine/>
    <w:semiHidden/>
    <w:rsid w:val="00B6082C"/>
    <w:pPr>
      <w:ind w:left="1440"/>
    </w:pPr>
    <w:rPr>
      <w:sz w:val="24"/>
      <w:szCs w:val="24"/>
    </w:rPr>
  </w:style>
  <w:style w:type="paragraph" w:styleId="81">
    <w:name w:val="toc 8"/>
    <w:basedOn w:val="a5"/>
    <w:next w:val="a5"/>
    <w:autoRedefine/>
    <w:semiHidden/>
    <w:rsid w:val="00B6082C"/>
    <w:pPr>
      <w:ind w:left="1680"/>
    </w:pPr>
    <w:rPr>
      <w:sz w:val="24"/>
      <w:szCs w:val="24"/>
    </w:rPr>
  </w:style>
  <w:style w:type="paragraph" w:styleId="91">
    <w:name w:val="toc 9"/>
    <w:basedOn w:val="a5"/>
    <w:next w:val="a5"/>
    <w:autoRedefine/>
    <w:semiHidden/>
    <w:rsid w:val="00B6082C"/>
    <w:pPr>
      <w:ind w:left="1920"/>
    </w:pPr>
    <w:rPr>
      <w:sz w:val="24"/>
      <w:szCs w:val="24"/>
    </w:rPr>
  </w:style>
  <w:style w:type="paragraph" w:styleId="afb">
    <w:name w:val="endnote text"/>
    <w:basedOn w:val="a5"/>
    <w:link w:val="afc"/>
    <w:semiHidden/>
    <w:rsid w:val="00B6082C"/>
  </w:style>
  <w:style w:type="character" w:styleId="afd">
    <w:name w:val="endnote reference"/>
    <w:basedOn w:val="a6"/>
    <w:semiHidden/>
    <w:rsid w:val="00B6082C"/>
    <w:rPr>
      <w:vertAlign w:val="superscript"/>
    </w:rPr>
  </w:style>
  <w:style w:type="paragraph" w:customStyle="1" w:styleId="210">
    <w:name w:val="Основной текст 21"/>
    <w:basedOn w:val="a5"/>
    <w:rsid w:val="00B618E2"/>
    <w:pPr>
      <w:spacing w:line="360" w:lineRule="auto"/>
      <w:ind w:firstLine="720"/>
      <w:jc w:val="both"/>
    </w:pPr>
    <w:rPr>
      <w:b/>
    </w:rPr>
  </w:style>
  <w:style w:type="character" w:customStyle="1" w:styleId="af4">
    <w:name w:val="Текст сноски Знак"/>
    <w:basedOn w:val="a6"/>
    <w:link w:val="af3"/>
    <w:semiHidden/>
    <w:rsid w:val="00B618E2"/>
    <w:rPr>
      <w:lang w:val="ru-RU" w:eastAsia="ru-RU" w:bidi="ar-SA"/>
    </w:rPr>
  </w:style>
  <w:style w:type="paragraph" w:customStyle="1" w:styleId="13">
    <w:name w:val="Обычный1"/>
    <w:rsid w:val="00FF1703"/>
  </w:style>
  <w:style w:type="table" w:styleId="afe">
    <w:name w:val="Table Grid"/>
    <w:basedOn w:val="a7"/>
    <w:rsid w:val="005B4C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5">
    <w:name w:val="Body Text 2"/>
    <w:basedOn w:val="a5"/>
    <w:link w:val="26"/>
    <w:rsid w:val="00866F77"/>
    <w:pPr>
      <w:spacing w:after="120" w:line="480" w:lineRule="auto"/>
    </w:pPr>
    <w:rPr>
      <w:sz w:val="24"/>
      <w:szCs w:val="24"/>
    </w:rPr>
  </w:style>
  <w:style w:type="paragraph" w:styleId="af1">
    <w:name w:val="Normal Indent"/>
    <w:basedOn w:val="a5"/>
    <w:rsid w:val="002A2EB4"/>
    <w:pPr>
      <w:ind w:left="708"/>
    </w:pPr>
  </w:style>
  <w:style w:type="paragraph" w:styleId="aff">
    <w:name w:val="List Paragraph"/>
    <w:basedOn w:val="a5"/>
    <w:uiPriority w:val="34"/>
    <w:rsid w:val="007A5AA3"/>
    <w:pPr>
      <w:ind w:left="720"/>
      <w:contextualSpacing/>
    </w:pPr>
  </w:style>
  <w:style w:type="paragraph" w:styleId="23">
    <w:name w:val="Body Text First Indent 2"/>
    <w:basedOn w:val="aa"/>
    <w:link w:val="27"/>
    <w:rsid w:val="002A2EB4"/>
    <w:pPr>
      <w:widowControl/>
      <w:spacing w:after="120" w:line="240" w:lineRule="auto"/>
      <w:ind w:left="283" w:firstLine="210"/>
      <w:jc w:val="left"/>
    </w:pPr>
    <w:rPr>
      <w:sz w:val="20"/>
      <w:szCs w:val="20"/>
    </w:rPr>
  </w:style>
  <w:style w:type="character" w:customStyle="1" w:styleId="aff0">
    <w:name w:val="Основной текст Знак"/>
    <w:basedOn w:val="a6"/>
    <w:rsid w:val="00866F77"/>
    <w:rPr>
      <w:b/>
      <w:sz w:val="28"/>
      <w:lang w:val="ru-RU" w:eastAsia="ru-RU" w:bidi="ar-SA"/>
    </w:rPr>
  </w:style>
  <w:style w:type="character" w:customStyle="1" w:styleId="c1">
    <w:name w:val="c1"/>
    <w:basedOn w:val="a6"/>
    <w:rsid w:val="00781388"/>
    <w:rPr>
      <w:color w:val="0000FF"/>
    </w:rPr>
  </w:style>
  <w:style w:type="paragraph" w:customStyle="1" w:styleId="center1">
    <w:name w:val="center1"/>
    <w:basedOn w:val="a5"/>
    <w:rsid w:val="001B21FB"/>
    <w:pPr>
      <w:spacing w:before="100" w:beforeAutospacing="1" w:after="100" w:afterAutospacing="1"/>
      <w:jc w:val="center"/>
    </w:pPr>
    <w:rPr>
      <w:color w:val="000000"/>
      <w:sz w:val="24"/>
      <w:szCs w:val="24"/>
    </w:rPr>
  </w:style>
  <w:style w:type="character" w:styleId="aff1">
    <w:name w:val="Emphasis"/>
    <w:basedOn w:val="a6"/>
    <w:rsid w:val="00F82F9A"/>
    <w:rPr>
      <w:i/>
      <w:iCs/>
    </w:rPr>
  </w:style>
  <w:style w:type="character" w:customStyle="1" w:styleId="14">
    <w:name w:val="Знак1"/>
    <w:basedOn w:val="a6"/>
    <w:semiHidden/>
    <w:rsid w:val="00F82F9A"/>
    <w:rPr>
      <w:lang w:eastAsia="en-US"/>
    </w:rPr>
  </w:style>
  <w:style w:type="paragraph" w:customStyle="1" w:styleId="15">
    <w:name w:val="Основной текст1"/>
    <w:basedOn w:val="a5"/>
    <w:rsid w:val="00F82F9A"/>
    <w:pPr>
      <w:jc w:val="both"/>
    </w:pPr>
    <w:rPr>
      <w:rFonts w:ascii="Латинский" w:hAnsi="Латинский"/>
      <w:sz w:val="32"/>
    </w:rPr>
  </w:style>
  <w:style w:type="character" w:customStyle="1" w:styleId="af9">
    <w:name w:val="Заголовок Знак"/>
    <w:basedOn w:val="a6"/>
    <w:link w:val="af8"/>
    <w:rsid w:val="00E62A4A"/>
    <w:rPr>
      <w:sz w:val="28"/>
      <w:szCs w:val="28"/>
    </w:rPr>
  </w:style>
  <w:style w:type="character" w:customStyle="1" w:styleId="af0">
    <w:name w:val="Нижний колонтитул Знак"/>
    <w:basedOn w:val="a6"/>
    <w:link w:val="af"/>
    <w:uiPriority w:val="99"/>
    <w:rsid w:val="00C57D03"/>
  </w:style>
  <w:style w:type="paragraph" w:customStyle="1" w:styleId="a2">
    <w:name w:val="Заголовок_общий"/>
    <w:basedOn w:val="1"/>
    <w:next w:val="aff2"/>
    <w:link w:val="aff3"/>
    <w:qFormat/>
    <w:rsid w:val="00DF2FC5"/>
    <w:pPr>
      <w:numPr>
        <w:numId w:val="2"/>
      </w:numPr>
      <w:spacing w:line="360" w:lineRule="auto"/>
      <w:ind w:left="0" w:firstLine="709"/>
      <w:jc w:val="left"/>
    </w:pPr>
    <w:rPr>
      <w:b/>
      <w:bCs/>
      <w:sz w:val="28"/>
    </w:rPr>
  </w:style>
  <w:style w:type="paragraph" w:customStyle="1" w:styleId="aff2">
    <w:name w:val="Основной Текст"/>
    <w:basedOn w:val="a5"/>
    <w:link w:val="aff4"/>
    <w:qFormat/>
    <w:rsid w:val="0032101D"/>
    <w:pPr>
      <w:spacing w:line="360" w:lineRule="auto"/>
      <w:ind w:firstLine="709"/>
      <w:jc w:val="both"/>
    </w:pPr>
  </w:style>
  <w:style w:type="character" w:customStyle="1" w:styleId="aff3">
    <w:name w:val="Заголовок_общий Знак"/>
    <w:basedOn w:val="a6"/>
    <w:link w:val="a2"/>
    <w:rsid w:val="00DF2FC5"/>
    <w:rPr>
      <w:b/>
      <w:bCs/>
      <w:szCs w:val="24"/>
    </w:rPr>
  </w:style>
  <w:style w:type="character" w:customStyle="1" w:styleId="aff4">
    <w:name w:val="Основной Текст Знак"/>
    <w:basedOn w:val="a6"/>
    <w:link w:val="aff2"/>
    <w:rsid w:val="0032101D"/>
  </w:style>
  <w:style w:type="paragraph" w:customStyle="1" w:styleId="a3">
    <w:name w:val="Заголовок_раздела"/>
    <w:basedOn w:val="2"/>
    <w:next w:val="aff2"/>
    <w:link w:val="aff5"/>
    <w:qFormat/>
    <w:rsid w:val="00B32760"/>
    <w:pPr>
      <w:numPr>
        <w:ilvl w:val="1"/>
        <w:numId w:val="2"/>
      </w:numPr>
      <w:spacing w:line="360" w:lineRule="auto"/>
      <w:ind w:left="0" w:firstLine="709"/>
      <w:jc w:val="left"/>
    </w:pPr>
    <w:rPr>
      <w:b/>
      <w:sz w:val="28"/>
    </w:rPr>
  </w:style>
  <w:style w:type="paragraph" w:customStyle="1" w:styleId="a4">
    <w:name w:val="Заголовок_подраздела"/>
    <w:basedOn w:val="3"/>
    <w:next w:val="aff2"/>
    <w:link w:val="aff6"/>
    <w:qFormat/>
    <w:rsid w:val="00DF2FC5"/>
    <w:pPr>
      <w:numPr>
        <w:ilvl w:val="2"/>
        <w:numId w:val="2"/>
      </w:numPr>
      <w:spacing w:line="360" w:lineRule="auto"/>
      <w:ind w:left="0" w:firstLine="709"/>
      <w:jc w:val="left"/>
    </w:pPr>
    <w:rPr>
      <w:b/>
      <w:sz w:val="28"/>
    </w:rPr>
  </w:style>
  <w:style w:type="character" w:customStyle="1" w:styleId="aff5">
    <w:name w:val="Заголовок_раздела Знак"/>
    <w:basedOn w:val="aff4"/>
    <w:link w:val="a3"/>
    <w:rsid w:val="00B32760"/>
    <w:rPr>
      <w:b/>
      <w:szCs w:val="24"/>
    </w:rPr>
  </w:style>
  <w:style w:type="paragraph" w:styleId="aff7">
    <w:name w:val="caption"/>
    <w:basedOn w:val="a5"/>
    <w:next w:val="aff2"/>
    <w:unhideWhenUsed/>
    <w:qFormat/>
    <w:rsid w:val="00F113AB"/>
    <w:pPr>
      <w:spacing w:line="360" w:lineRule="auto"/>
      <w:jc w:val="center"/>
    </w:pPr>
    <w:rPr>
      <w:iCs/>
      <w:color w:val="000000" w:themeColor="text1"/>
      <w:szCs w:val="18"/>
    </w:rPr>
  </w:style>
  <w:style w:type="character" w:customStyle="1" w:styleId="aff6">
    <w:name w:val="Заголовок_подраздела Знак"/>
    <w:basedOn w:val="aff4"/>
    <w:link w:val="a4"/>
    <w:rsid w:val="00DF2FC5"/>
    <w:rPr>
      <w:b/>
      <w:szCs w:val="24"/>
    </w:rPr>
  </w:style>
  <w:style w:type="paragraph" w:customStyle="1" w:styleId="a0">
    <w:name w:val="Ненумерованный_Список"/>
    <w:basedOn w:val="aff2"/>
    <w:link w:val="aff8"/>
    <w:rsid w:val="007A5AA3"/>
    <w:pPr>
      <w:numPr>
        <w:numId w:val="1"/>
      </w:numPr>
    </w:pPr>
  </w:style>
  <w:style w:type="character" w:customStyle="1" w:styleId="aff8">
    <w:name w:val="Ненумерованный_Список Знак"/>
    <w:basedOn w:val="aff4"/>
    <w:link w:val="a0"/>
    <w:rsid w:val="007A5AA3"/>
  </w:style>
  <w:style w:type="paragraph" w:customStyle="1" w:styleId="aff9">
    <w:name w:val="Код"/>
    <w:basedOn w:val="aff2"/>
    <w:next w:val="aff2"/>
    <w:link w:val="affa"/>
    <w:qFormat/>
    <w:rsid w:val="00325FD1"/>
    <w:pPr>
      <w:spacing w:after="120" w:line="240" w:lineRule="auto"/>
      <w:contextualSpacing/>
    </w:pPr>
    <w:rPr>
      <w:rFonts w:ascii="Cascadia Code" w:hAnsi="Cascadia Code"/>
      <w:noProof/>
      <w:sz w:val="24"/>
    </w:rPr>
  </w:style>
  <w:style w:type="character" w:customStyle="1" w:styleId="affa">
    <w:name w:val="Код Знак"/>
    <w:basedOn w:val="aff4"/>
    <w:link w:val="aff9"/>
    <w:rsid w:val="00325FD1"/>
    <w:rPr>
      <w:rFonts w:ascii="Cascadia Code" w:hAnsi="Cascadia Code"/>
      <w:noProof/>
      <w:sz w:val="24"/>
    </w:rPr>
  </w:style>
  <w:style w:type="paragraph" w:customStyle="1" w:styleId="a">
    <w:name w:val="Список нумерованый"/>
    <w:basedOn w:val="aff2"/>
    <w:link w:val="affb"/>
    <w:rsid w:val="00486E2A"/>
    <w:pPr>
      <w:numPr>
        <w:numId w:val="3"/>
      </w:numPr>
    </w:pPr>
  </w:style>
  <w:style w:type="character" w:customStyle="1" w:styleId="affb">
    <w:name w:val="Список нумерованый Знак"/>
    <w:basedOn w:val="aff4"/>
    <w:link w:val="a"/>
    <w:rsid w:val="00486E2A"/>
  </w:style>
  <w:style w:type="paragraph" w:customStyle="1" w:styleId="a1">
    <w:name w:val="Список маркеры"/>
    <w:basedOn w:val="a"/>
    <w:link w:val="affc"/>
    <w:rsid w:val="00486E2A"/>
    <w:pPr>
      <w:numPr>
        <w:numId w:val="4"/>
      </w:numPr>
    </w:pPr>
  </w:style>
  <w:style w:type="character" w:customStyle="1" w:styleId="affc">
    <w:name w:val="Список маркеры Знак"/>
    <w:basedOn w:val="affb"/>
    <w:link w:val="a1"/>
    <w:rsid w:val="00486E2A"/>
  </w:style>
  <w:style w:type="character" w:styleId="affd">
    <w:name w:val="Unresolved Mention"/>
    <w:basedOn w:val="a6"/>
    <w:uiPriority w:val="99"/>
    <w:semiHidden/>
    <w:unhideWhenUsed/>
    <w:rsid w:val="00783F94"/>
    <w:rPr>
      <w:color w:val="605E5C"/>
      <w:shd w:val="clear" w:color="auto" w:fill="E1DFDD"/>
    </w:rPr>
  </w:style>
  <w:style w:type="character" w:styleId="affe">
    <w:name w:val="Placeholder Text"/>
    <w:basedOn w:val="a6"/>
    <w:uiPriority w:val="99"/>
    <w:semiHidden/>
    <w:rsid w:val="007F187B"/>
    <w:rPr>
      <w:color w:val="666666"/>
    </w:rPr>
  </w:style>
  <w:style w:type="paragraph" w:customStyle="1" w:styleId="afff">
    <w:name w:val="Основной список"/>
    <w:basedOn w:val="aff"/>
    <w:link w:val="afff0"/>
    <w:qFormat/>
    <w:rsid w:val="00D4230D"/>
    <w:pPr>
      <w:tabs>
        <w:tab w:val="left" w:pos="3324"/>
      </w:tabs>
      <w:spacing w:line="360" w:lineRule="auto"/>
      <w:ind w:left="0"/>
    </w:pPr>
  </w:style>
  <w:style w:type="paragraph" w:customStyle="1" w:styleId="afff1">
    <w:name w:val="Основной"/>
    <w:basedOn w:val="afff"/>
    <w:link w:val="afff2"/>
    <w:qFormat/>
    <w:rsid w:val="00D4230D"/>
    <w:pPr>
      <w:ind w:firstLine="709"/>
      <w:jc w:val="both"/>
    </w:pPr>
  </w:style>
  <w:style w:type="character" w:customStyle="1" w:styleId="afff0">
    <w:name w:val="Основной список Знак"/>
    <w:basedOn w:val="a6"/>
    <w:link w:val="afff"/>
    <w:rsid w:val="00D4230D"/>
  </w:style>
  <w:style w:type="character" w:customStyle="1" w:styleId="afff2">
    <w:name w:val="Основной Знак"/>
    <w:basedOn w:val="afff0"/>
    <w:link w:val="afff1"/>
    <w:rsid w:val="00D4230D"/>
  </w:style>
  <w:style w:type="table" w:customStyle="1" w:styleId="16">
    <w:name w:val="Сетка таблицы1"/>
    <w:basedOn w:val="a7"/>
    <w:next w:val="afe"/>
    <w:uiPriority w:val="39"/>
    <w:rsid w:val="00D4230D"/>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6"/>
    <w:link w:val="1"/>
    <w:rsid w:val="008E1FB0"/>
    <w:rPr>
      <w:sz w:val="24"/>
      <w:szCs w:val="24"/>
    </w:rPr>
  </w:style>
  <w:style w:type="character" w:customStyle="1" w:styleId="20">
    <w:name w:val="Заголовок 2 Знак"/>
    <w:basedOn w:val="a6"/>
    <w:link w:val="2"/>
    <w:rsid w:val="008E1FB0"/>
    <w:rPr>
      <w:sz w:val="24"/>
      <w:szCs w:val="24"/>
    </w:rPr>
  </w:style>
  <w:style w:type="character" w:customStyle="1" w:styleId="30">
    <w:name w:val="Заголовок 3 Знак"/>
    <w:basedOn w:val="a6"/>
    <w:link w:val="3"/>
    <w:rsid w:val="008E1FB0"/>
    <w:rPr>
      <w:sz w:val="24"/>
      <w:szCs w:val="24"/>
    </w:rPr>
  </w:style>
  <w:style w:type="character" w:customStyle="1" w:styleId="40">
    <w:name w:val="Заголовок 4 Знак"/>
    <w:basedOn w:val="a6"/>
    <w:link w:val="4"/>
    <w:rsid w:val="008E1FB0"/>
    <w:rPr>
      <w:b/>
      <w:bCs/>
      <w:sz w:val="24"/>
      <w:szCs w:val="24"/>
    </w:rPr>
  </w:style>
  <w:style w:type="character" w:customStyle="1" w:styleId="50">
    <w:name w:val="Заголовок 5 Знак"/>
    <w:basedOn w:val="a6"/>
    <w:link w:val="5"/>
    <w:rsid w:val="008E1FB0"/>
    <w:rPr>
      <w:color w:val="008000"/>
    </w:rPr>
  </w:style>
  <w:style w:type="character" w:customStyle="1" w:styleId="60">
    <w:name w:val="Заголовок 6 Знак"/>
    <w:basedOn w:val="a6"/>
    <w:link w:val="6"/>
    <w:rsid w:val="008E1FB0"/>
    <w:rPr>
      <w:b/>
      <w:bCs/>
    </w:rPr>
  </w:style>
  <w:style w:type="character" w:customStyle="1" w:styleId="70">
    <w:name w:val="Заголовок 7 Знак"/>
    <w:basedOn w:val="a6"/>
    <w:link w:val="7"/>
    <w:rsid w:val="008E1FB0"/>
    <w:rPr>
      <w:b/>
      <w:bCs/>
      <w:color w:val="008000"/>
    </w:rPr>
  </w:style>
  <w:style w:type="character" w:customStyle="1" w:styleId="80">
    <w:name w:val="Заголовок 8 Знак"/>
    <w:basedOn w:val="a6"/>
    <w:link w:val="8"/>
    <w:rsid w:val="008E1FB0"/>
    <w:rPr>
      <w:b/>
      <w:bCs/>
      <w:sz w:val="32"/>
      <w:szCs w:val="32"/>
    </w:rPr>
  </w:style>
  <w:style w:type="character" w:customStyle="1" w:styleId="90">
    <w:name w:val="Заголовок 9 Знак"/>
    <w:basedOn w:val="a6"/>
    <w:link w:val="9"/>
    <w:rsid w:val="008E1FB0"/>
    <w:rPr>
      <w:rFonts w:ascii="Arial" w:hAnsi="Arial" w:cs="Arial"/>
      <w:sz w:val="22"/>
      <w:szCs w:val="22"/>
    </w:rPr>
  </w:style>
  <w:style w:type="character" w:customStyle="1" w:styleId="ab">
    <w:name w:val="Основной текст с отступом Знак"/>
    <w:basedOn w:val="a6"/>
    <w:link w:val="aa"/>
    <w:rsid w:val="008E1FB0"/>
  </w:style>
  <w:style w:type="character" w:customStyle="1" w:styleId="22">
    <w:name w:val="Основной текст с отступом 2 Знак"/>
    <w:basedOn w:val="a6"/>
    <w:link w:val="21"/>
    <w:rsid w:val="008E1FB0"/>
    <w:rPr>
      <w:sz w:val="24"/>
      <w:szCs w:val="24"/>
    </w:rPr>
  </w:style>
  <w:style w:type="character" w:customStyle="1" w:styleId="ad">
    <w:name w:val="Верхний колонтитул Знак"/>
    <w:basedOn w:val="a6"/>
    <w:link w:val="ac"/>
    <w:rsid w:val="008E1FB0"/>
  </w:style>
  <w:style w:type="character" w:customStyle="1" w:styleId="33">
    <w:name w:val="Основной текст с отступом 3 Знак"/>
    <w:basedOn w:val="a6"/>
    <w:link w:val="32"/>
    <w:rsid w:val="008E1FB0"/>
  </w:style>
  <w:style w:type="character" w:customStyle="1" w:styleId="HTML1">
    <w:name w:val="Стандартный HTML Знак"/>
    <w:basedOn w:val="a6"/>
    <w:link w:val="HTML0"/>
    <w:rsid w:val="008E1FB0"/>
    <w:rPr>
      <w:rFonts w:ascii="Courier New" w:hAnsi="Courier New" w:cs="Courier New"/>
    </w:rPr>
  </w:style>
  <w:style w:type="character" w:customStyle="1" w:styleId="35">
    <w:name w:val="Основной текст 3 Знак"/>
    <w:basedOn w:val="a6"/>
    <w:link w:val="34"/>
    <w:rsid w:val="008E1FB0"/>
    <w:rPr>
      <w:i/>
      <w:iCs/>
      <w:sz w:val="24"/>
      <w:szCs w:val="24"/>
    </w:rPr>
  </w:style>
  <w:style w:type="character" w:customStyle="1" w:styleId="afc">
    <w:name w:val="Текст концевой сноски Знак"/>
    <w:basedOn w:val="a6"/>
    <w:link w:val="afb"/>
    <w:semiHidden/>
    <w:rsid w:val="008E1FB0"/>
  </w:style>
  <w:style w:type="character" w:customStyle="1" w:styleId="26">
    <w:name w:val="Основной текст 2 Знак"/>
    <w:basedOn w:val="a6"/>
    <w:link w:val="25"/>
    <w:rsid w:val="008E1FB0"/>
    <w:rPr>
      <w:sz w:val="24"/>
      <w:szCs w:val="24"/>
    </w:rPr>
  </w:style>
  <w:style w:type="character" w:customStyle="1" w:styleId="27">
    <w:name w:val="Красная строка 2 Знак"/>
    <w:basedOn w:val="ab"/>
    <w:link w:val="23"/>
    <w:rsid w:val="008E1FB0"/>
    <w:rPr>
      <w:sz w:val="20"/>
      <w:szCs w:val="20"/>
    </w:rPr>
  </w:style>
  <w:style w:type="table" w:customStyle="1" w:styleId="36">
    <w:name w:val="Сетка таблицы3"/>
    <w:basedOn w:val="a7"/>
    <w:next w:val="afe"/>
    <w:uiPriority w:val="39"/>
    <w:rsid w:val="008E1FB0"/>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7"/>
    <w:next w:val="afe"/>
    <w:uiPriority w:val="39"/>
    <w:rsid w:val="008E1FB0"/>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599">
      <w:bodyDiv w:val="1"/>
      <w:marLeft w:val="0"/>
      <w:marRight w:val="0"/>
      <w:marTop w:val="0"/>
      <w:marBottom w:val="0"/>
      <w:divBdr>
        <w:top w:val="none" w:sz="0" w:space="0" w:color="auto"/>
        <w:left w:val="none" w:sz="0" w:space="0" w:color="auto"/>
        <w:bottom w:val="none" w:sz="0" w:space="0" w:color="auto"/>
        <w:right w:val="none" w:sz="0" w:space="0" w:color="auto"/>
      </w:divBdr>
    </w:div>
    <w:div w:id="14045868">
      <w:bodyDiv w:val="1"/>
      <w:marLeft w:val="0"/>
      <w:marRight w:val="0"/>
      <w:marTop w:val="0"/>
      <w:marBottom w:val="0"/>
      <w:divBdr>
        <w:top w:val="none" w:sz="0" w:space="0" w:color="auto"/>
        <w:left w:val="none" w:sz="0" w:space="0" w:color="auto"/>
        <w:bottom w:val="none" w:sz="0" w:space="0" w:color="auto"/>
        <w:right w:val="none" w:sz="0" w:space="0" w:color="auto"/>
      </w:divBdr>
    </w:div>
    <w:div w:id="21981860">
      <w:bodyDiv w:val="1"/>
      <w:marLeft w:val="0"/>
      <w:marRight w:val="0"/>
      <w:marTop w:val="0"/>
      <w:marBottom w:val="0"/>
      <w:divBdr>
        <w:top w:val="none" w:sz="0" w:space="0" w:color="auto"/>
        <w:left w:val="none" w:sz="0" w:space="0" w:color="auto"/>
        <w:bottom w:val="none" w:sz="0" w:space="0" w:color="auto"/>
        <w:right w:val="none" w:sz="0" w:space="0" w:color="auto"/>
      </w:divBdr>
    </w:div>
    <w:div w:id="28771491">
      <w:bodyDiv w:val="1"/>
      <w:marLeft w:val="0"/>
      <w:marRight w:val="0"/>
      <w:marTop w:val="0"/>
      <w:marBottom w:val="0"/>
      <w:divBdr>
        <w:top w:val="none" w:sz="0" w:space="0" w:color="auto"/>
        <w:left w:val="none" w:sz="0" w:space="0" w:color="auto"/>
        <w:bottom w:val="none" w:sz="0" w:space="0" w:color="auto"/>
        <w:right w:val="none" w:sz="0" w:space="0" w:color="auto"/>
      </w:divBdr>
    </w:div>
    <w:div w:id="55276661">
      <w:bodyDiv w:val="1"/>
      <w:marLeft w:val="0"/>
      <w:marRight w:val="0"/>
      <w:marTop w:val="0"/>
      <w:marBottom w:val="0"/>
      <w:divBdr>
        <w:top w:val="none" w:sz="0" w:space="0" w:color="auto"/>
        <w:left w:val="none" w:sz="0" w:space="0" w:color="auto"/>
        <w:bottom w:val="none" w:sz="0" w:space="0" w:color="auto"/>
        <w:right w:val="none" w:sz="0" w:space="0" w:color="auto"/>
      </w:divBdr>
    </w:div>
    <w:div w:id="90200254">
      <w:bodyDiv w:val="1"/>
      <w:marLeft w:val="0"/>
      <w:marRight w:val="0"/>
      <w:marTop w:val="0"/>
      <w:marBottom w:val="0"/>
      <w:divBdr>
        <w:top w:val="none" w:sz="0" w:space="0" w:color="auto"/>
        <w:left w:val="none" w:sz="0" w:space="0" w:color="auto"/>
        <w:bottom w:val="none" w:sz="0" w:space="0" w:color="auto"/>
        <w:right w:val="none" w:sz="0" w:space="0" w:color="auto"/>
      </w:divBdr>
    </w:div>
    <w:div w:id="90708240">
      <w:bodyDiv w:val="1"/>
      <w:marLeft w:val="0"/>
      <w:marRight w:val="0"/>
      <w:marTop w:val="0"/>
      <w:marBottom w:val="0"/>
      <w:divBdr>
        <w:top w:val="none" w:sz="0" w:space="0" w:color="auto"/>
        <w:left w:val="none" w:sz="0" w:space="0" w:color="auto"/>
        <w:bottom w:val="none" w:sz="0" w:space="0" w:color="auto"/>
        <w:right w:val="none" w:sz="0" w:space="0" w:color="auto"/>
      </w:divBdr>
    </w:div>
    <w:div w:id="103228473">
      <w:bodyDiv w:val="1"/>
      <w:marLeft w:val="0"/>
      <w:marRight w:val="0"/>
      <w:marTop w:val="0"/>
      <w:marBottom w:val="0"/>
      <w:divBdr>
        <w:top w:val="none" w:sz="0" w:space="0" w:color="auto"/>
        <w:left w:val="none" w:sz="0" w:space="0" w:color="auto"/>
        <w:bottom w:val="none" w:sz="0" w:space="0" w:color="auto"/>
        <w:right w:val="none" w:sz="0" w:space="0" w:color="auto"/>
      </w:divBdr>
    </w:div>
    <w:div w:id="108014931">
      <w:bodyDiv w:val="1"/>
      <w:marLeft w:val="0"/>
      <w:marRight w:val="0"/>
      <w:marTop w:val="0"/>
      <w:marBottom w:val="0"/>
      <w:divBdr>
        <w:top w:val="none" w:sz="0" w:space="0" w:color="auto"/>
        <w:left w:val="none" w:sz="0" w:space="0" w:color="auto"/>
        <w:bottom w:val="none" w:sz="0" w:space="0" w:color="auto"/>
        <w:right w:val="none" w:sz="0" w:space="0" w:color="auto"/>
      </w:divBdr>
    </w:div>
    <w:div w:id="141310941">
      <w:bodyDiv w:val="1"/>
      <w:marLeft w:val="0"/>
      <w:marRight w:val="0"/>
      <w:marTop w:val="0"/>
      <w:marBottom w:val="0"/>
      <w:divBdr>
        <w:top w:val="none" w:sz="0" w:space="0" w:color="auto"/>
        <w:left w:val="none" w:sz="0" w:space="0" w:color="auto"/>
        <w:bottom w:val="none" w:sz="0" w:space="0" w:color="auto"/>
        <w:right w:val="none" w:sz="0" w:space="0" w:color="auto"/>
      </w:divBdr>
    </w:div>
    <w:div w:id="146213604">
      <w:bodyDiv w:val="1"/>
      <w:marLeft w:val="0"/>
      <w:marRight w:val="0"/>
      <w:marTop w:val="0"/>
      <w:marBottom w:val="0"/>
      <w:divBdr>
        <w:top w:val="none" w:sz="0" w:space="0" w:color="auto"/>
        <w:left w:val="none" w:sz="0" w:space="0" w:color="auto"/>
        <w:bottom w:val="none" w:sz="0" w:space="0" w:color="auto"/>
        <w:right w:val="none" w:sz="0" w:space="0" w:color="auto"/>
      </w:divBdr>
    </w:div>
    <w:div w:id="153952939">
      <w:bodyDiv w:val="1"/>
      <w:marLeft w:val="0"/>
      <w:marRight w:val="0"/>
      <w:marTop w:val="0"/>
      <w:marBottom w:val="0"/>
      <w:divBdr>
        <w:top w:val="none" w:sz="0" w:space="0" w:color="auto"/>
        <w:left w:val="none" w:sz="0" w:space="0" w:color="auto"/>
        <w:bottom w:val="none" w:sz="0" w:space="0" w:color="auto"/>
        <w:right w:val="none" w:sz="0" w:space="0" w:color="auto"/>
      </w:divBdr>
    </w:div>
    <w:div w:id="186868563">
      <w:bodyDiv w:val="1"/>
      <w:marLeft w:val="0"/>
      <w:marRight w:val="0"/>
      <w:marTop w:val="0"/>
      <w:marBottom w:val="0"/>
      <w:divBdr>
        <w:top w:val="none" w:sz="0" w:space="0" w:color="auto"/>
        <w:left w:val="none" w:sz="0" w:space="0" w:color="auto"/>
        <w:bottom w:val="none" w:sz="0" w:space="0" w:color="auto"/>
        <w:right w:val="none" w:sz="0" w:space="0" w:color="auto"/>
      </w:divBdr>
    </w:div>
    <w:div w:id="202791834">
      <w:bodyDiv w:val="1"/>
      <w:marLeft w:val="0"/>
      <w:marRight w:val="0"/>
      <w:marTop w:val="0"/>
      <w:marBottom w:val="0"/>
      <w:divBdr>
        <w:top w:val="none" w:sz="0" w:space="0" w:color="auto"/>
        <w:left w:val="none" w:sz="0" w:space="0" w:color="auto"/>
        <w:bottom w:val="none" w:sz="0" w:space="0" w:color="auto"/>
        <w:right w:val="none" w:sz="0" w:space="0" w:color="auto"/>
      </w:divBdr>
    </w:div>
    <w:div w:id="213272622">
      <w:bodyDiv w:val="1"/>
      <w:marLeft w:val="0"/>
      <w:marRight w:val="0"/>
      <w:marTop w:val="0"/>
      <w:marBottom w:val="0"/>
      <w:divBdr>
        <w:top w:val="none" w:sz="0" w:space="0" w:color="auto"/>
        <w:left w:val="none" w:sz="0" w:space="0" w:color="auto"/>
        <w:bottom w:val="none" w:sz="0" w:space="0" w:color="auto"/>
        <w:right w:val="none" w:sz="0" w:space="0" w:color="auto"/>
      </w:divBdr>
    </w:div>
    <w:div w:id="239218217">
      <w:bodyDiv w:val="1"/>
      <w:marLeft w:val="0"/>
      <w:marRight w:val="0"/>
      <w:marTop w:val="0"/>
      <w:marBottom w:val="0"/>
      <w:divBdr>
        <w:top w:val="none" w:sz="0" w:space="0" w:color="auto"/>
        <w:left w:val="none" w:sz="0" w:space="0" w:color="auto"/>
        <w:bottom w:val="none" w:sz="0" w:space="0" w:color="auto"/>
        <w:right w:val="none" w:sz="0" w:space="0" w:color="auto"/>
      </w:divBdr>
    </w:div>
    <w:div w:id="240481964">
      <w:bodyDiv w:val="1"/>
      <w:marLeft w:val="0"/>
      <w:marRight w:val="0"/>
      <w:marTop w:val="0"/>
      <w:marBottom w:val="0"/>
      <w:divBdr>
        <w:top w:val="none" w:sz="0" w:space="0" w:color="auto"/>
        <w:left w:val="none" w:sz="0" w:space="0" w:color="auto"/>
        <w:bottom w:val="none" w:sz="0" w:space="0" w:color="auto"/>
        <w:right w:val="none" w:sz="0" w:space="0" w:color="auto"/>
      </w:divBdr>
    </w:div>
    <w:div w:id="263618200">
      <w:bodyDiv w:val="1"/>
      <w:marLeft w:val="0"/>
      <w:marRight w:val="0"/>
      <w:marTop w:val="0"/>
      <w:marBottom w:val="0"/>
      <w:divBdr>
        <w:top w:val="none" w:sz="0" w:space="0" w:color="auto"/>
        <w:left w:val="none" w:sz="0" w:space="0" w:color="auto"/>
        <w:bottom w:val="none" w:sz="0" w:space="0" w:color="auto"/>
        <w:right w:val="none" w:sz="0" w:space="0" w:color="auto"/>
      </w:divBdr>
    </w:div>
    <w:div w:id="271475770">
      <w:bodyDiv w:val="1"/>
      <w:marLeft w:val="0"/>
      <w:marRight w:val="0"/>
      <w:marTop w:val="0"/>
      <w:marBottom w:val="0"/>
      <w:divBdr>
        <w:top w:val="none" w:sz="0" w:space="0" w:color="auto"/>
        <w:left w:val="none" w:sz="0" w:space="0" w:color="auto"/>
        <w:bottom w:val="none" w:sz="0" w:space="0" w:color="auto"/>
        <w:right w:val="none" w:sz="0" w:space="0" w:color="auto"/>
      </w:divBdr>
    </w:div>
    <w:div w:id="301541894">
      <w:bodyDiv w:val="1"/>
      <w:marLeft w:val="0"/>
      <w:marRight w:val="0"/>
      <w:marTop w:val="0"/>
      <w:marBottom w:val="0"/>
      <w:divBdr>
        <w:top w:val="none" w:sz="0" w:space="0" w:color="auto"/>
        <w:left w:val="none" w:sz="0" w:space="0" w:color="auto"/>
        <w:bottom w:val="none" w:sz="0" w:space="0" w:color="auto"/>
        <w:right w:val="none" w:sz="0" w:space="0" w:color="auto"/>
      </w:divBdr>
    </w:div>
    <w:div w:id="310603520">
      <w:bodyDiv w:val="1"/>
      <w:marLeft w:val="0"/>
      <w:marRight w:val="0"/>
      <w:marTop w:val="0"/>
      <w:marBottom w:val="0"/>
      <w:divBdr>
        <w:top w:val="none" w:sz="0" w:space="0" w:color="auto"/>
        <w:left w:val="none" w:sz="0" w:space="0" w:color="auto"/>
        <w:bottom w:val="none" w:sz="0" w:space="0" w:color="auto"/>
        <w:right w:val="none" w:sz="0" w:space="0" w:color="auto"/>
      </w:divBdr>
    </w:div>
    <w:div w:id="320815950">
      <w:bodyDiv w:val="1"/>
      <w:marLeft w:val="0"/>
      <w:marRight w:val="0"/>
      <w:marTop w:val="0"/>
      <w:marBottom w:val="0"/>
      <w:divBdr>
        <w:top w:val="none" w:sz="0" w:space="0" w:color="auto"/>
        <w:left w:val="none" w:sz="0" w:space="0" w:color="auto"/>
        <w:bottom w:val="none" w:sz="0" w:space="0" w:color="auto"/>
        <w:right w:val="none" w:sz="0" w:space="0" w:color="auto"/>
      </w:divBdr>
    </w:div>
    <w:div w:id="323556117">
      <w:bodyDiv w:val="1"/>
      <w:marLeft w:val="0"/>
      <w:marRight w:val="0"/>
      <w:marTop w:val="0"/>
      <w:marBottom w:val="0"/>
      <w:divBdr>
        <w:top w:val="none" w:sz="0" w:space="0" w:color="auto"/>
        <w:left w:val="none" w:sz="0" w:space="0" w:color="auto"/>
        <w:bottom w:val="none" w:sz="0" w:space="0" w:color="auto"/>
        <w:right w:val="none" w:sz="0" w:space="0" w:color="auto"/>
      </w:divBdr>
    </w:div>
    <w:div w:id="323824359">
      <w:bodyDiv w:val="1"/>
      <w:marLeft w:val="0"/>
      <w:marRight w:val="0"/>
      <w:marTop w:val="0"/>
      <w:marBottom w:val="0"/>
      <w:divBdr>
        <w:top w:val="none" w:sz="0" w:space="0" w:color="auto"/>
        <w:left w:val="none" w:sz="0" w:space="0" w:color="auto"/>
        <w:bottom w:val="none" w:sz="0" w:space="0" w:color="auto"/>
        <w:right w:val="none" w:sz="0" w:space="0" w:color="auto"/>
      </w:divBdr>
    </w:div>
    <w:div w:id="343018512">
      <w:bodyDiv w:val="1"/>
      <w:marLeft w:val="0"/>
      <w:marRight w:val="0"/>
      <w:marTop w:val="0"/>
      <w:marBottom w:val="0"/>
      <w:divBdr>
        <w:top w:val="none" w:sz="0" w:space="0" w:color="auto"/>
        <w:left w:val="none" w:sz="0" w:space="0" w:color="auto"/>
        <w:bottom w:val="none" w:sz="0" w:space="0" w:color="auto"/>
        <w:right w:val="none" w:sz="0" w:space="0" w:color="auto"/>
      </w:divBdr>
    </w:div>
    <w:div w:id="346179372">
      <w:bodyDiv w:val="1"/>
      <w:marLeft w:val="0"/>
      <w:marRight w:val="0"/>
      <w:marTop w:val="0"/>
      <w:marBottom w:val="0"/>
      <w:divBdr>
        <w:top w:val="none" w:sz="0" w:space="0" w:color="auto"/>
        <w:left w:val="none" w:sz="0" w:space="0" w:color="auto"/>
        <w:bottom w:val="none" w:sz="0" w:space="0" w:color="auto"/>
        <w:right w:val="none" w:sz="0" w:space="0" w:color="auto"/>
      </w:divBdr>
    </w:div>
    <w:div w:id="381490079">
      <w:bodyDiv w:val="1"/>
      <w:marLeft w:val="0"/>
      <w:marRight w:val="0"/>
      <w:marTop w:val="0"/>
      <w:marBottom w:val="0"/>
      <w:divBdr>
        <w:top w:val="none" w:sz="0" w:space="0" w:color="auto"/>
        <w:left w:val="none" w:sz="0" w:space="0" w:color="auto"/>
        <w:bottom w:val="none" w:sz="0" w:space="0" w:color="auto"/>
        <w:right w:val="none" w:sz="0" w:space="0" w:color="auto"/>
      </w:divBdr>
    </w:div>
    <w:div w:id="429786589">
      <w:bodyDiv w:val="1"/>
      <w:marLeft w:val="0"/>
      <w:marRight w:val="0"/>
      <w:marTop w:val="0"/>
      <w:marBottom w:val="0"/>
      <w:divBdr>
        <w:top w:val="none" w:sz="0" w:space="0" w:color="auto"/>
        <w:left w:val="none" w:sz="0" w:space="0" w:color="auto"/>
        <w:bottom w:val="none" w:sz="0" w:space="0" w:color="auto"/>
        <w:right w:val="none" w:sz="0" w:space="0" w:color="auto"/>
      </w:divBdr>
    </w:div>
    <w:div w:id="490297343">
      <w:bodyDiv w:val="1"/>
      <w:marLeft w:val="0"/>
      <w:marRight w:val="0"/>
      <w:marTop w:val="0"/>
      <w:marBottom w:val="0"/>
      <w:divBdr>
        <w:top w:val="none" w:sz="0" w:space="0" w:color="auto"/>
        <w:left w:val="none" w:sz="0" w:space="0" w:color="auto"/>
        <w:bottom w:val="none" w:sz="0" w:space="0" w:color="auto"/>
        <w:right w:val="none" w:sz="0" w:space="0" w:color="auto"/>
      </w:divBdr>
    </w:div>
    <w:div w:id="500506213">
      <w:bodyDiv w:val="1"/>
      <w:marLeft w:val="0"/>
      <w:marRight w:val="0"/>
      <w:marTop w:val="0"/>
      <w:marBottom w:val="0"/>
      <w:divBdr>
        <w:top w:val="none" w:sz="0" w:space="0" w:color="auto"/>
        <w:left w:val="none" w:sz="0" w:space="0" w:color="auto"/>
        <w:bottom w:val="none" w:sz="0" w:space="0" w:color="auto"/>
        <w:right w:val="none" w:sz="0" w:space="0" w:color="auto"/>
      </w:divBdr>
    </w:div>
    <w:div w:id="530609565">
      <w:bodyDiv w:val="1"/>
      <w:marLeft w:val="0"/>
      <w:marRight w:val="0"/>
      <w:marTop w:val="0"/>
      <w:marBottom w:val="0"/>
      <w:divBdr>
        <w:top w:val="none" w:sz="0" w:space="0" w:color="auto"/>
        <w:left w:val="none" w:sz="0" w:space="0" w:color="auto"/>
        <w:bottom w:val="none" w:sz="0" w:space="0" w:color="auto"/>
        <w:right w:val="none" w:sz="0" w:space="0" w:color="auto"/>
      </w:divBdr>
    </w:div>
    <w:div w:id="563181436">
      <w:bodyDiv w:val="1"/>
      <w:marLeft w:val="0"/>
      <w:marRight w:val="0"/>
      <w:marTop w:val="0"/>
      <w:marBottom w:val="0"/>
      <w:divBdr>
        <w:top w:val="none" w:sz="0" w:space="0" w:color="auto"/>
        <w:left w:val="none" w:sz="0" w:space="0" w:color="auto"/>
        <w:bottom w:val="none" w:sz="0" w:space="0" w:color="auto"/>
        <w:right w:val="none" w:sz="0" w:space="0" w:color="auto"/>
      </w:divBdr>
    </w:div>
    <w:div w:id="569386035">
      <w:bodyDiv w:val="1"/>
      <w:marLeft w:val="0"/>
      <w:marRight w:val="0"/>
      <w:marTop w:val="0"/>
      <w:marBottom w:val="0"/>
      <w:divBdr>
        <w:top w:val="none" w:sz="0" w:space="0" w:color="auto"/>
        <w:left w:val="none" w:sz="0" w:space="0" w:color="auto"/>
        <w:bottom w:val="none" w:sz="0" w:space="0" w:color="auto"/>
        <w:right w:val="none" w:sz="0" w:space="0" w:color="auto"/>
      </w:divBdr>
    </w:div>
    <w:div w:id="572544737">
      <w:bodyDiv w:val="1"/>
      <w:marLeft w:val="0"/>
      <w:marRight w:val="0"/>
      <w:marTop w:val="0"/>
      <w:marBottom w:val="0"/>
      <w:divBdr>
        <w:top w:val="none" w:sz="0" w:space="0" w:color="auto"/>
        <w:left w:val="none" w:sz="0" w:space="0" w:color="auto"/>
        <w:bottom w:val="none" w:sz="0" w:space="0" w:color="auto"/>
        <w:right w:val="none" w:sz="0" w:space="0" w:color="auto"/>
      </w:divBdr>
    </w:div>
    <w:div w:id="589385730">
      <w:bodyDiv w:val="1"/>
      <w:marLeft w:val="0"/>
      <w:marRight w:val="0"/>
      <w:marTop w:val="0"/>
      <w:marBottom w:val="0"/>
      <w:divBdr>
        <w:top w:val="none" w:sz="0" w:space="0" w:color="auto"/>
        <w:left w:val="none" w:sz="0" w:space="0" w:color="auto"/>
        <w:bottom w:val="none" w:sz="0" w:space="0" w:color="auto"/>
        <w:right w:val="none" w:sz="0" w:space="0" w:color="auto"/>
      </w:divBdr>
    </w:div>
    <w:div w:id="604969019">
      <w:bodyDiv w:val="1"/>
      <w:marLeft w:val="0"/>
      <w:marRight w:val="0"/>
      <w:marTop w:val="0"/>
      <w:marBottom w:val="0"/>
      <w:divBdr>
        <w:top w:val="none" w:sz="0" w:space="0" w:color="auto"/>
        <w:left w:val="none" w:sz="0" w:space="0" w:color="auto"/>
        <w:bottom w:val="none" w:sz="0" w:space="0" w:color="auto"/>
        <w:right w:val="none" w:sz="0" w:space="0" w:color="auto"/>
      </w:divBdr>
    </w:div>
    <w:div w:id="631055500">
      <w:bodyDiv w:val="1"/>
      <w:marLeft w:val="0"/>
      <w:marRight w:val="0"/>
      <w:marTop w:val="0"/>
      <w:marBottom w:val="0"/>
      <w:divBdr>
        <w:top w:val="none" w:sz="0" w:space="0" w:color="auto"/>
        <w:left w:val="none" w:sz="0" w:space="0" w:color="auto"/>
        <w:bottom w:val="none" w:sz="0" w:space="0" w:color="auto"/>
        <w:right w:val="none" w:sz="0" w:space="0" w:color="auto"/>
      </w:divBdr>
    </w:div>
    <w:div w:id="642394548">
      <w:bodyDiv w:val="1"/>
      <w:marLeft w:val="0"/>
      <w:marRight w:val="0"/>
      <w:marTop w:val="0"/>
      <w:marBottom w:val="0"/>
      <w:divBdr>
        <w:top w:val="none" w:sz="0" w:space="0" w:color="auto"/>
        <w:left w:val="none" w:sz="0" w:space="0" w:color="auto"/>
        <w:bottom w:val="none" w:sz="0" w:space="0" w:color="auto"/>
        <w:right w:val="none" w:sz="0" w:space="0" w:color="auto"/>
      </w:divBdr>
    </w:div>
    <w:div w:id="646125946">
      <w:bodyDiv w:val="1"/>
      <w:marLeft w:val="0"/>
      <w:marRight w:val="0"/>
      <w:marTop w:val="0"/>
      <w:marBottom w:val="0"/>
      <w:divBdr>
        <w:top w:val="none" w:sz="0" w:space="0" w:color="auto"/>
        <w:left w:val="none" w:sz="0" w:space="0" w:color="auto"/>
        <w:bottom w:val="none" w:sz="0" w:space="0" w:color="auto"/>
        <w:right w:val="none" w:sz="0" w:space="0" w:color="auto"/>
      </w:divBdr>
    </w:div>
    <w:div w:id="658536026">
      <w:bodyDiv w:val="1"/>
      <w:marLeft w:val="0"/>
      <w:marRight w:val="0"/>
      <w:marTop w:val="0"/>
      <w:marBottom w:val="0"/>
      <w:divBdr>
        <w:top w:val="none" w:sz="0" w:space="0" w:color="auto"/>
        <w:left w:val="none" w:sz="0" w:space="0" w:color="auto"/>
        <w:bottom w:val="none" w:sz="0" w:space="0" w:color="auto"/>
        <w:right w:val="none" w:sz="0" w:space="0" w:color="auto"/>
      </w:divBdr>
    </w:div>
    <w:div w:id="659696339">
      <w:bodyDiv w:val="1"/>
      <w:marLeft w:val="0"/>
      <w:marRight w:val="0"/>
      <w:marTop w:val="0"/>
      <w:marBottom w:val="0"/>
      <w:divBdr>
        <w:top w:val="none" w:sz="0" w:space="0" w:color="auto"/>
        <w:left w:val="none" w:sz="0" w:space="0" w:color="auto"/>
        <w:bottom w:val="none" w:sz="0" w:space="0" w:color="auto"/>
        <w:right w:val="none" w:sz="0" w:space="0" w:color="auto"/>
      </w:divBdr>
    </w:div>
    <w:div w:id="701052003">
      <w:bodyDiv w:val="1"/>
      <w:marLeft w:val="0"/>
      <w:marRight w:val="0"/>
      <w:marTop w:val="0"/>
      <w:marBottom w:val="0"/>
      <w:divBdr>
        <w:top w:val="none" w:sz="0" w:space="0" w:color="auto"/>
        <w:left w:val="none" w:sz="0" w:space="0" w:color="auto"/>
        <w:bottom w:val="none" w:sz="0" w:space="0" w:color="auto"/>
        <w:right w:val="none" w:sz="0" w:space="0" w:color="auto"/>
      </w:divBdr>
    </w:div>
    <w:div w:id="731654361">
      <w:bodyDiv w:val="1"/>
      <w:marLeft w:val="0"/>
      <w:marRight w:val="0"/>
      <w:marTop w:val="0"/>
      <w:marBottom w:val="0"/>
      <w:divBdr>
        <w:top w:val="none" w:sz="0" w:space="0" w:color="auto"/>
        <w:left w:val="none" w:sz="0" w:space="0" w:color="auto"/>
        <w:bottom w:val="none" w:sz="0" w:space="0" w:color="auto"/>
        <w:right w:val="none" w:sz="0" w:space="0" w:color="auto"/>
      </w:divBdr>
    </w:div>
    <w:div w:id="737484323">
      <w:bodyDiv w:val="1"/>
      <w:marLeft w:val="0"/>
      <w:marRight w:val="0"/>
      <w:marTop w:val="0"/>
      <w:marBottom w:val="0"/>
      <w:divBdr>
        <w:top w:val="none" w:sz="0" w:space="0" w:color="auto"/>
        <w:left w:val="none" w:sz="0" w:space="0" w:color="auto"/>
        <w:bottom w:val="none" w:sz="0" w:space="0" w:color="auto"/>
        <w:right w:val="none" w:sz="0" w:space="0" w:color="auto"/>
      </w:divBdr>
    </w:div>
    <w:div w:id="773331857">
      <w:bodyDiv w:val="1"/>
      <w:marLeft w:val="0"/>
      <w:marRight w:val="0"/>
      <w:marTop w:val="0"/>
      <w:marBottom w:val="0"/>
      <w:divBdr>
        <w:top w:val="none" w:sz="0" w:space="0" w:color="auto"/>
        <w:left w:val="none" w:sz="0" w:space="0" w:color="auto"/>
        <w:bottom w:val="none" w:sz="0" w:space="0" w:color="auto"/>
        <w:right w:val="none" w:sz="0" w:space="0" w:color="auto"/>
      </w:divBdr>
    </w:div>
    <w:div w:id="780690676">
      <w:bodyDiv w:val="1"/>
      <w:marLeft w:val="0"/>
      <w:marRight w:val="0"/>
      <w:marTop w:val="0"/>
      <w:marBottom w:val="0"/>
      <w:divBdr>
        <w:top w:val="none" w:sz="0" w:space="0" w:color="auto"/>
        <w:left w:val="none" w:sz="0" w:space="0" w:color="auto"/>
        <w:bottom w:val="none" w:sz="0" w:space="0" w:color="auto"/>
        <w:right w:val="none" w:sz="0" w:space="0" w:color="auto"/>
      </w:divBdr>
    </w:div>
    <w:div w:id="807894923">
      <w:bodyDiv w:val="1"/>
      <w:marLeft w:val="0"/>
      <w:marRight w:val="0"/>
      <w:marTop w:val="0"/>
      <w:marBottom w:val="0"/>
      <w:divBdr>
        <w:top w:val="none" w:sz="0" w:space="0" w:color="auto"/>
        <w:left w:val="none" w:sz="0" w:space="0" w:color="auto"/>
        <w:bottom w:val="none" w:sz="0" w:space="0" w:color="auto"/>
        <w:right w:val="none" w:sz="0" w:space="0" w:color="auto"/>
      </w:divBdr>
    </w:div>
    <w:div w:id="813719949">
      <w:bodyDiv w:val="1"/>
      <w:marLeft w:val="0"/>
      <w:marRight w:val="0"/>
      <w:marTop w:val="0"/>
      <w:marBottom w:val="0"/>
      <w:divBdr>
        <w:top w:val="none" w:sz="0" w:space="0" w:color="auto"/>
        <w:left w:val="none" w:sz="0" w:space="0" w:color="auto"/>
        <w:bottom w:val="none" w:sz="0" w:space="0" w:color="auto"/>
        <w:right w:val="none" w:sz="0" w:space="0" w:color="auto"/>
      </w:divBdr>
    </w:div>
    <w:div w:id="825245222">
      <w:bodyDiv w:val="1"/>
      <w:marLeft w:val="0"/>
      <w:marRight w:val="0"/>
      <w:marTop w:val="0"/>
      <w:marBottom w:val="0"/>
      <w:divBdr>
        <w:top w:val="none" w:sz="0" w:space="0" w:color="auto"/>
        <w:left w:val="none" w:sz="0" w:space="0" w:color="auto"/>
        <w:bottom w:val="none" w:sz="0" w:space="0" w:color="auto"/>
        <w:right w:val="none" w:sz="0" w:space="0" w:color="auto"/>
      </w:divBdr>
    </w:div>
    <w:div w:id="872419623">
      <w:bodyDiv w:val="1"/>
      <w:marLeft w:val="0"/>
      <w:marRight w:val="0"/>
      <w:marTop w:val="0"/>
      <w:marBottom w:val="0"/>
      <w:divBdr>
        <w:top w:val="none" w:sz="0" w:space="0" w:color="auto"/>
        <w:left w:val="none" w:sz="0" w:space="0" w:color="auto"/>
        <w:bottom w:val="none" w:sz="0" w:space="0" w:color="auto"/>
        <w:right w:val="none" w:sz="0" w:space="0" w:color="auto"/>
      </w:divBdr>
    </w:div>
    <w:div w:id="927032560">
      <w:bodyDiv w:val="1"/>
      <w:marLeft w:val="0"/>
      <w:marRight w:val="0"/>
      <w:marTop w:val="0"/>
      <w:marBottom w:val="0"/>
      <w:divBdr>
        <w:top w:val="none" w:sz="0" w:space="0" w:color="auto"/>
        <w:left w:val="none" w:sz="0" w:space="0" w:color="auto"/>
        <w:bottom w:val="none" w:sz="0" w:space="0" w:color="auto"/>
        <w:right w:val="none" w:sz="0" w:space="0" w:color="auto"/>
      </w:divBdr>
    </w:div>
    <w:div w:id="933170594">
      <w:bodyDiv w:val="1"/>
      <w:marLeft w:val="0"/>
      <w:marRight w:val="0"/>
      <w:marTop w:val="0"/>
      <w:marBottom w:val="0"/>
      <w:divBdr>
        <w:top w:val="none" w:sz="0" w:space="0" w:color="auto"/>
        <w:left w:val="none" w:sz="0" w:space="0" w:color="auto"/>
        <w:bottom w:val="none" w:sz="0" w:space="0" w:color="auto"/>
        <w:right w:val="none" w:sz="0" w:space="0" w:color="auto"/>
      </w:divBdr>
    </w:div>
    <w:div w:id="952443739">
      <w:bodyDiv w:val="1"/>
      <w:marLeft w:val="0"/>
      <w:marRight w:val="0"/>
      <w:marTop w:val="0"/>
      <w:marBottom w:val="0"/>
      <w:divBdr>
        <w:top w:val="none" w:sz="0" w:space="0" w:color="auto"/>
        <w:left w:val="none" w:sz="0" w:space="0" w:color="auto"/>
        <w:bottom w:val="none" w:sz="0" w:space="0" w:color="auto"/>
        <w:right w:val="none" w:sz="0" w:space="0" w:color="auto"/>
      </w:divBdr>
    </w:div>
    <w:div w:id="955602249">
      <w:bodyDiv w:val="1"/>
      <w:marLeft w:val="0"/>
      <w:marRight w:val="0"/>
      <w:marTop w:val="0"/>
      <w:marBottom w:val="0"/>
      <w:divBdr>
        <w:top w:val="none" w:sz="0" w:space="0" w:color="auto"/>
        <w:left w:val="none" w:sz="0" w:space="0" w:color="auto"/>
        <w:bottom w:val="none" w:sz="0" w:space="0" w:color="auto"/>
        <w:right w:val="none" w:sz="0" w:space="0" w:color="auto"/>
      </w:divBdr>
    </w:div>
    <w:div w:id="965818040">
      <w:bodyDiv w:val="1"/>
      <w:marLeft w:val="0"/>
      <w:marRight w:val="0"/>
      <w:marTop w:val="0"/>
      <w:marBottom w:val="0"/>
      <w:divBdr>
        <w:top w:val="none" w:sz="0" w:space="0" w:color="auto"/>
        <w:left w:val="none" w:sz="0" w:space="0" w:color="auto"/>
        <w:bottom w:val="none" w:sz="0" w:space="0" w:color="auto"/>
        <w:right w:val="none" w:sz="0" w:space="0" w:color="auto"/>
      </w:divBdr>
    </w:div>
    <w:div w:id="968127492">
      <w:bodyDiv w:val="1"/>
      <w:marLeft w:val="0"/>
      <w:marRight w:val="0"/>
      <w:marTop w:val="0"/>
      <w:marBottom w:val="0"/>
      <w:divBdr>
        <w:top w:val="none" w:sz="0" w:space="0" w:color="auto"/>
        <w:left w:val="none" w:sz="0" w:space="0" w:color="auto"/>
        <w:bottom w:val="none" w:sz="0" w:space="0" w:color="auto"/>
        <w:right w:val="none" w:sz="0" w:space="0" w:color="auto"/>
      </w:divBdr>
    </w:div>
    <w:div w:id="970600623">
      <w:bodyDiv w:val="1"/>
      <w:marLeft w:val="0"/>
      <w:marRight w:val="0"/>
      <w:marTop w:val="0"/>
      <w:marBottom w:val="0"/>
      <w:divBdr>
        <w:top w:val="none" w:sz="0" w:space="0" w:color="auto"/>
        <w:left w:val="none" w:sz="0" w:space="0" w:color="auto"/>
        <w:bottom w:val="none" w:sz="0" w:space="0" w:color="auto"/>
        <w:right w:val="none" w:sz="0" w:space="0" w:color="auto"/>
      </w:divBdr>
    </w:div>
    <w:div w:id="990216036">
      <w:bodyDiv w:val="1"/>
      <w:marLeft w:val="0"/>
      <w:marRight w:val="0"/>
      <w:marTop w:val="0"/>
      <w:marBottom w:val="0"/>
      <w:divBdr>
        <w:top w:val="none" w:sz="0" w:space="0" w:color="auto"/>
        <w:left w:val="none" w:sz="0" w:space="0" w:color="auto"/>
        <w:bottom w:val="none" w:sz="0" w:space="0" w:color="auto"/>
        <w:right w:val="none" w:sz="0" w:space="0" w:color="auto"/>
      </w:divBdr>
      <w:divsChild>
        <w:div w:id="2116748713">
          <w:marLeft w:val="-149"/>
          <w:marRight w:val="0"/>
          <w:marTop w:val="0"/>
          <w:marBottom w:val="0"/>
          <w:divBdr>
            <w:top w:val="none" w:sz="0" w:space="0" w:color="auto"/>
            <w:left w:val="none" w:sz="0" w:space="0" w:color="auto"/>
            <w:bottom w:val="none" w:sz="0" w:space="0" w:color="auto"/>
            <w:right w:val="none" w:sz="0" w:space="0" w:color="auto"/>
          </w:divBdr>
        </w:div>
      </w:divsChild>
    </w:div>
    <w:div w:id="1002320067">
      <w:bodyDiv w:val="1"/>
      <w:marLeft w:val="0"/>
      <w:marRight w:val="0"/>
      <w:marTop w:val="0"/>
      <w:marBottom w:val="0"/>
      <w:divBdr>
        <w:top w:val="none" w:sz="0" w:space="0" w:color="auto"/>
        <w:left w:val="none" w:sz="0" w:space="0" w:color="auto"/>
        <w:bottom w:val="none" w:sz="0" w:space="0" w:color="auto"/>
        <w:right w:val="none" w:sz="0" w:space="0" w:color="auto"/>
      </w:divBdr>
    </w:div>
    <w:div w:id="1030422646">
      <w:bodyDiv w:val="1"/>
      <w:marLeft w:val="0"/>
      <w:marRight w:val="0"/>
      <w:marTop w:val="0"/>
      <w:marBottom w:val="0"/>
      <w:divBdr>
        <w:top w:val="none" w:sz="0" w:space="0" w:color="auto"/>
        <w:left w:val="none" w:sz="0" w:space="0" w:color="auto"/>
        <w:bottom w:val="none" w:sz="0" w:space="0" w:color="auto"/>
        <w:right w:val="none" w:sz="0" w:space="0" w:color="auto"/>
      </w:divBdr>
    </w:div>
    <w:div w:id="1057440543">
      <w:bodyDiv w:val="1"/>
      <w:marLeft w:val="0"/>
      <w:marRight w:val="0"/>
      <w:marTop w:val="0"/>
      <w:marBottom w:val="0"/>
      <w:divBdr>
        <w:top w:val="none" w:sz="0" w:space="0" w:color="auto"/>
        <w:left w:val="none" w:sz="0" w:space="0" w:color="auto"/>
        <w:bottom w:val="none" w:sz="0" w:space="0" w:color="auto"/>
        <w:right w:val="none" w:sz="0" w:space="0" w:color="auto"/>
      </w:divBdr>
    </w:div>
    <w:div w:id="1073350873">
      <w:bodyDiv w:val="1"/>
      <w:marLeft w:val="0"/>
      <w:marRight w:val="0"/>
      <w:marTop w:val="0"/>
      <w:marBottom w:val="0"/>
      <w:divBdr>
        <w:top w:val="none" w:sz="0" w:space="0" w:color="auto"/>
        <w:left w:val="none" w:sz="0" w:space="0" w:color="auto"/>
        <w:bottom w:val="none" w:sz="0" w:space="0" w:color="auto"/>
        <w:right w:val="none" w:sz="0" w:space="0" w:color="auto"/>
      </w:divBdr>
    </w:div>
    <w:div w:id="1081945617">
      <w:bodyDiv w:val="1"/>
      <w:marLeft w:val="0"/>
      <w:marRight w:val="0"/>
      <w:marTop w:val="0"/>
      <w:marBottom w:val="0"/>
      <w:divBdr>
        <w:top w:val="none" w:sz="0" w:space="0" w:color="auto"/>
        <w:left w:val="none" w:sz="0" w:space="0" w:color="auto"/>
        <w:bottom w:val="none" w:sz="0" w:space="0" w:color="auto"/>
        <w:right w:val="none" w:sz="0" w:space="0" w:color="auto"/>
      </w:divBdr>
    </w:div>
    <w:div w:id="1084914346">
      <w:bodyDiv w:val="1"/>
      <w:marLeft w:val="0"/>
      <w:marRight w:val="0"/>
      <w:marTop w:val="0"/>
      <w:marBottom w:val="0"/>
      <w:divBdr>
        <w:top w:val="none" w:sz="0" w:space="0" w:color="auto"/>
        <w:left w:val="none" w:sz="0" w:space="0" w:color="auto"/>
        <w:bottom w:val="none" w:sz="0" w:space="0" w:color="auto"/>
        <w:right w:val="none" w:sz="0" w:space="0" w:color="auto"/>
      </w:divBdr>
    </w:div>
    <w:div w:id="1108280255">
      <w:bodyDiv w:val="1"/>
      <w:marLeft w:val="0"/>
      <w:marRight w:val="0"/>
      <w:marTop w:val="0"/>
      <w:marBottom w:val="0"/>
      <w:divBdr>
        <w:top w:val="none" w:sz="0" w:space="0" w:color="auto"/>
        <w:left w:val="none" w:sz="0" w:space="0" w:color="auto"/>
        <w:bottom w:val="none" w:sz="0" w:space="0" w:color="auto"/>
        <w:right w:val="none" w:sz="0" w:space="0" w:color="auto"/>
      </w:divBdr>
    </w:div>
    <w:div w:id="1132137200">
      <w:bodyDiv w:val="1"/>
      <w:marLeft w:val="0"/>
      <w:marRight w:val="0"/>
      <w:marTop w:val="0"/>
      <w:marBottom w:val="0"/>
      <w:divBdr>
        <w:top w:val="none" w:sz="0" w:space="0" w:color="auto"/>
        <w:left w:val="none" w:sz="0" w:space="0" w:color="auto"/>
        <w:bottom w:val="none" w:sz="0" w:space="0" w:color="auto"/>
        <w:right w:val="none" w:sz="0" w:space="0" w:color="auto"/>
      </w:divBdr>
    </w:div>
    <w:div w:id="1139611418">
      <w:bodyDiv w:val="1"/>
      <w:marLeft w:val="0"/>
      <w:marRight w:val="0"/>
      <w:marTop w:val="0"/>
      <w:marBottom w:val="0"/>
      <w:divBdr>
        <w:top w:val="none" w:sz="0" w:space="0" w:color="auto"/>
        <w:left w:val="none" w:sz="0" w:space="0" w:color="auto"/>
        <w:bottom w:val="none" w:sz="0" w:space="0" w:color="auto"/>
        <w:right w:val="none" w:sz="0" w:space="0" w:color="auto"/>
      </w:divBdr>
    </w:div>
    <w:div w:id="1149588399">
      <w:bodyDiv w:val="1"/>
      <w:marLeft w:val="0"/>
      <w:marRight w:val="0"/>
      <w:marTop w:val="0"/>
      <w:marBottom w:val="0"/>
      <w:divBdr>
        <w:top w:val="none" w:sz="0" w:space="0" w:color="auto"/>
        <w:left w:val="none" w:sz="0" w:space="0" w:color="auto"/>
        <w:bottom w:val="none" w:sz="0" w:space="0" w:color="auto"/>
        <w:right w:val="none" w:sz="0" w:space="0" w:color="auto"/>
      </w:divBdr>
    </w:div>
    <w:div w:id="1157958051">
      <w:bodyDiv w:val="1"/>
      <w:marLeft w:val="0"/>
      <w:marRight w:val="0"/>
      <w:marTop w:val="0"/>
      <w:marBottom w:val="0"/>
      <w:divBdr>
        <w:top w:val="none" w:sz="0" w:space="0" w:color="auto"/>
        <w:left w:val="none" w:sz="0" w:space="0" w:color="auto"/>
        <w:bottom w:val="none" w:sz="0" w:space="0" w:color="auto"/>
        <w:right w:val="none" w:sz="0" w:space="0" w:color="auto"/>
      </w:divBdr>
    </w:div>
    <w:div w:id="1159888019">
      <w:bodyDiv w:val="1"/>
      <w:marLeft w:val="0"/>
      <w:marRight w:val="0"/>
      <w:marTop w:val="0"/>
      <w:marBottom w:val="0"/>
      <w:divBdr>
        <w:top w:val="none" w:sz="0" w:space="0" w:color="auto"/>
        <w:left w:val="none" w:sz="0" w:space="0" w:color="auto"/>
        <w:bottom w:val="none" w:sz="0" w:space="0" w:color="auto"/>
        <w:right w:val="none" w:sz="0" w:space="0" w:color="auto"/>
      </w:divBdr>
    </w:div>
    <w:div w:id="1173422255">
      <w:bodyDiv w:val="1"/>
      <w:marLeft w:val="0"/>
      <w:marRight w:val="0"/>
      <w:marTop w:val="0"/>
      <w:marBottom w:val="0"/>
      <w:divBdr>
        <w:top w:val="none" w:sz="0" w:space="0" w:color="auto"/>
        <w:left w:val="none" w:sz="0" w:space="0" w:color="auto"/>
        <w:bottom w:val="none" w:sz="0" w:space="0" w:color="auto"/>
        <w:right w:val="none" w:sz="0" w:space="0" w:color="auto"/>
      </w:divBdr>
    </w:div>
    <w:div w:id="1178079491">
      <w:bodyDiv w:val="1"/>
      <w:marLeft w:val="0"/>
      <w:marRight w:val="0"/>
      <w:marTop w:val="0"/>
      <w:marBottom w:val="0"/>
      <w:divBdr>
        <w:top w:val="none" w:sz="0" w:space="0" w:color="auto"/>
        <w:left w:val="none" w:sz="0" w:space="0" w:color="auto"/>
        <w:bottom w:val="none" w:sz="0" w:space="0" w:color="auto"/>
        <w:right w:val="none" w:sz="0" w:space="0" w:color="auto"/>
      </w:divBdr>
    </w:div>
    <w:div w:id="1180968566">
      <w:bodyDiv w:val="1"/>
      <w:marLeft w:val="0"/>
      <w:marRight w:val="0"/>
      <w:marTop w:val="0"/>
      <w:marBottom w:val="0"/>
      <w:divBdr>
        <w:top w:val="none" w:sz="0" w:space="0" w:color="auto"/>
        <w:left w:val="none" w:sz="0" w:space="0" w:color="auto"/>
        <w:bottom w:val="none" w:sz="0" w:space="0" w:color="auto"/>
        <w:right w:val="none" w:sz="0" w:space="0" w:color="auto"/>
      </w:divBdr>
    </w:div>
    <w:div w:id="1189681057">
      <w:bodyDiv w:val="1"/>
      <w:marLeft w:val="0"/>
      <w:marRight w:val="0"/>
      <w:marTop w:val="0"/>
      <w:marBottom w:val="0"/>
      <w:divBdr>
        <w:top w:val="none" w:sz="0" w:space="0" w:color="auto"/>
        <w:left w:val="none" w:sz="0" w:space="0" w:color="auto"/>
        <w:bottom w:val="none" w:sz="0" w:space="0" w:color="auto"/>
        <w:right w:val="none" w:sz="0" w:space="0" w:color="auto"/>
      </w:divBdr>
    </w:div>
    <w:div w:id="1197548897">
      <w:bodyDiv w:val="1"/>
      <w:marLeft w:val="0"/>
      <w:marRight w:val="0"/>
      <w:marTop w:val="0"/>
      <w:marBottom w:val="0"/>
      <w:divBdr>
        <w:top w:val="none" w:sz="0" w:space="0" w:color="auto"/>
        <w:left w:val="none" w:sz="0" w:space="0" w:color="auto"/>
        <w:bottom w:val="none" w:sz="0" w:space="0" w:color="auto"/>
        <w:right w:val="none" w:sz="0" w:space="0" w:color="auto"/>
      </w:divBdr>
      <w:divsChild>
        <w:div w:id="674654357">
          <w:marLeft w:val="-149"/>
          <w:marRight w:val="0"/>
          <w:marTop w:val="0"/>
          <w:marBottom w:val="0"/>
          <w:divBdr>
            <w:top w:val="none" w:sz="0" w:space="0" w:color="auto"/>
            <w:left w:val="none" w:sz="0" w:space="0" w:color="auto"/>
            <w:bottom w:val="none" w:sz="0" w:space="0" w:color="auto"/>
            <w:right w:val="none" w:sz="0" w:space="0" w:color="auto"/>
          </w:divBdr>
        </w:div>
      </w:divsChild>
    </w:div>
    <w:div w:id="1219972274">
      <w:bodyDiv w:val="1"/>
      <w:marLeft w:val="0"/>
      <w:marRight w:val="0"/>
      <w:marTop w:val="0"/>
      <w:marBottom w:val="0"/>
      <w:divBdr>
        <w:top w:val="none" w:sz="0" w:space="0" w:color="auto"/>
        <w:left w:val="none" w:sz="0" w:space="0" w:color="auto"/>
        <w:bottom w:val="none" w:sz="0" w:space="0" w:color="auto"/>
        <w:right w:val="none" w:sz="0" w:space="0" w:color="auto"/>
      </w:divBdr>
    </w:div>
    <w:div w:id="1230766836">
      <w:bodyDiv w:val="1"/>
      <w:marLeft w:val="0"/>
      <w:marRight w:val="0"/>
      <w:marTop w:val="0"/>
      <w:marBottom w:val="0"/>
      <w:divBdr>
        <w:top w:val="none" w:sz="0" w:space="0" w:color="auto"/>
        <w:left w:val="none" w:sz="0" w:space="0" w:color="auto"/>
        <w:bottom w:val="none" w:sz="0" w:space="0" w:color="auto"/>
        <w:right w:val="none" w:sz="0" w:space="0" w:color="auto"/>
      </w:divBdr>
    </w:div>
    <w:div w:id="1258249641">
      <w:bodyDiv w:val="1"/>
      <w:marLeft w:val="0"/>
      <w:marRight w:val="0"/>
      <w:marTop w:val="0"/>
      <w:marBottom w:val="0"/>
      <w:divBdr>
        <w:top w:val="none" w:sz="0" w:space="0" w:color="auto"/>
        <w:left w:val="none" w:sz="0" w:space="0" w:color="auto"/>
        <w:bottom w:val="none" w:sz="0" w:space="0" w:color="auto"/>
        <w:right w:val="none" w:sz="0" w:space="0" w:color="auto"/>
      </w:divBdr>
    </w:div>
    <w:div w:id="1303390889">
      <w:bodyDiv w:val="1"/>
      <w:marLeft w:val="0"/>
      <w:marRight w:val="0"/>
      <w:marTop w:val="0"/>
      <w:marBottom w:val="0"/>
      <w:divBdr>
        <w:top w:val="none" w:sz="0" w:space="0" w:color="auto"/>
        <w:left w:val="none" w:sz="0" w:space="0" w:color="auto"/>
        <w:bottom w:val="none" w:sz="0" w:space="0" w:color="auto"/>
        <w:right w:val="none" w:sz="0" w:space="0" w:color="auto"/>
      </w:divBdr>
      <w:divsChild>
        <w:div w:id="333075784">
          <w:marLeft w:val="-149"/>
          <w:marRight w:val="0"/>
          <w:marTop w:val="0"/>
          <w:marBottom w:val="0"/>
          <w:divBdr>
            <w:top w:val="none" w:sz="0" w:space="0" w:color="auto"/>
            <w:left w:val="none" w:sz="0" w:space="0" w:color="auto"/>
            <w:bottom w:val="none" w:sz="0" w:space="0" w:color="auto"/>
            <w:right w:val="none" w:sz="0" w:space="0" w:color="auto"/>
          </w:divBdr>
        </w:div>
      </w:divsChild>
    </w:div>
    <w:div w:id="1330210958">
      <w:bodyDiv w:val="1"/>
      <w:marLeft w:val="0"/>
      <w:marRight w:val="0"/>
      <w:marTop w:val="0"/>
      <w:marBottom w:val="0"/>
      <w:divBdr>
        <w:top w:val="none" w:sz="0" w:space="0" w:color="auto"/>
        <w:left w:val="none" w:sz="0" w:space="0" w:color="auto"/>
        <w:bottom w:val="none" w:sz="0" w:space="0" w:color="auto"/>
        <w:right w:val="none" w:sz="0" w:space="0" w:color="auto"/>
      </w:divBdr>
    </w:div>
    <w:div w:id="1337876980">
      <w:bodyDiv w:val="1"/>
      <w:marLeft w:val="0"/>
      <w:marRight w:val="0"/>
      <w:marTop w:val="0"/>
      <w:marBottom w:val="0"/>
      <w:divBdr>
        <w:top w:val="none" w:sz="0" w:space="0" w:color="auto"/>
        <w:left w:val="none" w:sz="0" w:space="0" w:color="auto"/>
        <w:bottom w:val="none" w:sz="0" w:space="0" w:color="auto"/>
        <w:right w:val="none" w:sz="0" w:space="0" w:color="auto"/>
      </w:divBdr>
    </w:div>
    <w:div w:id="1355499862">
      <w:bodyDiv w:val="1"/>
      <w:marLeft w:val="0"/>
      <w:marRight w:val="0"/>
      <w:marTop w:val="0"/>
      <w:marBottom w:val="0"/>
      <w:divBdr>
        <w:top w:val="none" w:sz="0" w:space="0" w:color="auto"/>
        <w:left w:val="none" w:sz="0" w:space="0" w:color="auto"/>
        <w:bottom w:val="none" w:sz="0" w:space="0" w:color="auto"/>
        <w:right w:val="none" w:sz="0" w:space="0" w:color="auto"/>
      </w:divBdr>
    </w:div>
    <w:div w:id="1359625303">
      <w:bodyDiv w:val="1"/>
      <w:marLeft w:val="0"/>
      <w:marRight w:val="0"/>
      <w:marTop w:val="0"/>
      <w:marBottom w:val="0"/>
      <w:divBdr>
        <w:top w:val="none" w:sz="0" w:space="0" w:color="auto"/>
        <w:left w:val="none" w:sz="0" w:space="0" w:color="auto"/>
        <w:bottom w:val="none" w:sz="0" w:space="0" w:color="auto"/>
        <w:right w:val="none" w:sz="0" w:space="0" w:color="auto"/>
      </w:divBdr>
    </w:div>
    <w:div w:id="1399087752">
      <w:bodyDiv w:val="1"/>
      <w:marLeft w:val="0"/>
      <w:marRight w:val="0"/>
      <w:marTop w:val="0"/>
      <w:marBottom w:val="0"/>
      <w:divBdr>
        <w:top w:val="none" w:sz="0" w:space="0" w:color="auto"/>
        <w:left w:val="none" w:sz="0" w:space="0" w:color="auto"/>
        <w:bottom w:val="none" w:sz="0" w:space="0" w:color="auto"/>
        <w:right w:val="none" w:sz="0" w:space="0" w:color="auto"/>
      </w:divBdr>
    </w:div>
    <w:div w:id="1419668292">
      <w:bodyDiv w:val="1"/>
      <w:marLeft w:val="0"/>
      <w:marRight w:val="0"/>
      <w:marTop w:val="0"/>
      <w:marBottom w:val="0"/>
      <w:divBdr>
        <w:top w:val="none" w:sz="0" w:space="0" w:color="auto"/>
        <w:left w:val="none" w:sz="0" w:space="0" w:color="auto"/>
        <w:bottom w:val="none" w:sz="0" w:space="0" w:color="auto"/>
        <w:right w:val="none" w:sz="0" w:space="0" w:color="auto"/>
      </w:divBdr>
    </w:div>
    <w:div w:id="1422065895">
      <w:bodyDiv w:val="1"/>
      <w:marLeft w:val="0"/>
      <w:marRight w:val="0"/>
      <w:marTop w:val="0"/>
      <w:marBottom w:val="0"/>
      <w:divBdr>
        <w:top w:val="none" w:sz="0" w:space="0" w:color="auto"/>
        <w:left w:val="none" w:sz="0" w:space="0" w:color="auto"/>
        <w:bottom w:val="none" w:sz="0" w:space="0" w:color="auto"/>
        <w:right w:val="none" w:sz="0" w:space="0" w:color="auto"/>
      </w:divBdr>
    </w:div>
    <w:div w:id="1497645220">
      <w:bodyDiv w:val="1"/>
      <w:marLeft w:val="0"/>
      <w:marRight w:val="0"/>
      <w:marTop w:val="0"/>
      <w:marBottom w:val="0"/>
      <w:divBdr>
        <w:top w:val="none" w:sz="0" w:space="0" w:color="auto"/>
        <w:left w:val="none" w:sz="0" w:space="0" w:color="auto"/>
        <w:bottom w:val="none" w:sz="0" w:space="0" w:color="auto"/>
        <w:right w:val="none" w:sz="0" w:space="0" w:color="auto"/>
      </w:divBdr>
    </w:div>
    <w:div w:id="1539850748">
      <w:bodyDiv w:val="1"/>
      <w:marLeft w:val="0"/>
      <w:marRight w:val="0"/>
      <w:marTop w:val="0"/>
      <w:marBottom w:val="0"/>
      <w:divBdr>
        <w:top w:val="none" w:sz="0" w:space="0" w:color="auto"/>
        <w:left w:val="none" w:sz="0" w:space="0" w:color="auto"/>
        <w:bottom w:val="none" w:sz="0" w:space="0" w:color="auto"/>
        <w:right w:val="none" w:sz="0" w:space="0" w:color="auto"/>
      </w:divBdr>
    </w:div>
    <w:div w:id="1546065672">
      <w:bodyDiv w:val="1"/>
      <w:marLeft w:val="0"/>
      <w:marRight w:val="0"/>
      <w:marTop w:val="0"/>
      <w:marBottom w:val="0"/>
      <w:divBdr>
        <w:top w:val="none" w:sz="0" w:space="0" w:color="auto"/>
        <w:left w:val="none" w:sz="0" w:space="0" w:color="auto"/>
        <w:bottom w:val="none" w:sz="0" w:space="0" w:color="auto"/>
        <w:right w:val="none" w:sz="0" w:space="0" w:color="auto"/>
      </w:divBdr>
    </w:div>
    <w:div w:id="1555854237">
      <w:bodyDiv w:val="1"/>
      <w:marLeft w:val="0"/>
      <w:marRight w:val="0"/>
      <w:marTop w:val="0"/>
      <w:marBottom w:val="0"/>
      <w:divBdr>
        <w:top w:val="none" w:sz="0" w:space="0" w:color="auto"/>
        <w:left w:val="none" w:sz="0" w:space="0" w:color="auto"/>
        <w:bottom w:val="none" w:sz="0" w:space="0" w:color="auto"/>
        <w:right w:val="none" w:sz="0" w:space="0" w:color="auto"/>
      </w:divBdr>
    </w:div>
    <w:div w:id="1562591636">
      <w:bodyDiv w:val="1"/>
      <w:marLeft w:val="0"/>
      <w:marRight w:val="0"/>
      <w:marTop w:val="0"/>
      <w:marBottom w:val="0"/>
      <w:divBdr>
        <w:top w:val="none" w:sz="0" w:space="0" w:color="auto"/>
        <w:left w:val="none" w:sz="0" w:space="0" w:color="auto"/>
        <w:bottom w:val="none" w:sz="0" w:space="0" w:color="auto"/>
        <w:right w:val="none" w:sz="0" w:space="0" w:color="auto"/>
      </w:divBdr>
    </w:div>
    <w:div w:id="1563324634">
      <w:bodyDiv w:val="1"/>
      <w:marLeft w:val="0"/>
      <w:marRight w:val="0"/>
      <w:marTop w:val="0"/>
      <w:marBottom w:val="0"/>
      <w:divBdr>
        <w:top w:val="none" w:sz="0" w:space="0" w:color="auto"/>
        <w:left w:val="none" w:sz="0" w:space="0" w:color="auto"/>
        <w:bottom w:val="none" w:sz="0" w:space="0" w:color="auto"/>
        <w:right w:val="none" w:sz="0" w:space="0" w:color="auto"/>
      </w:divBdr>
    </w:div>
    <w:div w:id="1563446372">
      <w:bodyDiv w:val="1"/>
      <w:marLeft w:val="0"/>
      <w:marRight w:val="0"/>
      <w:marTop w:val="0"/>
      <w:marBottom w:val="0"/>
      <w:divBdr>
        <w:top w:val="none" w:sz="0" w:space="0" w:color="auto"/>
        <w:left w:val="none" w:sz="0" w:space="0" w:color="auto"/>
        <w:bottom w:val="none" w:sz="0" w:space="0" w:color="auto"/>
        <w:right w:val="none" w:sz="0" w:space="0" w:color="auto"/>
      </w:divBdr>
    </w:div>
    <w:div w:id="1582638817">
      <w:bodyDiv w:val="1"/>
      <w:marLeft w:val="0"/>
      <w:marRight w:val="0"/>
      <w:marTop w:val="0"/>
      <w:marBottom w:val="0"/>
      <w:divBdr>
        <w:top w:val="none" w:sz="0" w:space="0" w:color="auto"/>
        <w:left w:val="none" w:sz="0" w:space="0" w:color="auto"/>
        <w:bottom w:val="none" w:sz="0" w:space="0" w:color="auto"/>
        <w:right w:val="none" w:sz="0" w:space="0" w:color="auto"/>
      </w:divBdr>
    </w:div>
    <w:div w:id="1619292499">
      <w:bodyDiv w:val="1"/>
      <w:marLeft w:val="0"/>
      <w:marRight w:val="0"/>
      <w:marTop w:val="0"/>
      <w:marBottom w:val="0"/>
      <w:divBdr>
        <w:top w:val="none" w:sz="0" w:space="0" w:color="auto"/>
        <w:left w:val="none" w:sz="0" w:space="0" w:color="auto"/>
        <w:bottom w:val="none" w:sz="0" w:space="0" w:color="auto"/>
        <w:right w:val="none" w:sz="0" w:space="0" w:color="auto"/>
      </w:divBdr>
    </w:div>
    <w:div w:id="1655451014">
      <w:bodyDiv w:val="1"/>
      <w:marLeft w:val="0"/>
      <w:marRight w:val="0"/>
      <w:marTop w:val="0"/>
      <w:marBottom w:val="0"/>
      <w:divBdr>
        <w:top w:val="none" w:sz="0" w:space="0" w:color="auto"/>
        <w:left w:val="none" w:sz="0" w:space="0" w:color="auto"/>
        <w:bottom w:val="none" w:sz="0" w:space="0" w:color="auto"/>
        <w:right w:val="none" w:sz="0" w:space="0" w:color="auto"/>
      </w:divBdr>
    </w:div>
    <w:div w:id="1671710999">
      <w:bodyDiv w:val="1"/>
      <w:marLeft w:val="0"/>
      <w:marRight w:val="0"/>
      <w:marTop w:val="0"/>
      <w:marBottom w:val="0"/>
      <w:divBdr>
        <w:top w:val="none" w:sz="0" w:space="0" w:color="auto"/>
        <w:left w:val="none" w:sz="0" w:space="0" w:color="auto"/>
        <w:bottom w:val="none" w:sz="0" w:space="0" w:color="auto"/>
        <w:right w:val="none" w:sz="0" w:space="0" w:color="auto"/>
      </w:divBdr>
    </w:div>
    <w:div w:id="1686051421">
      <w:bodyDiv w:val="1"/>
      <w:marLeft w:val="0"/>
      <w:marRight w:val="0"/>
      <w:marTop w:val="0"/>
      <w:marBottom w:val="0"/>
      <w:divBdr>
        <w:top w:val="none" w:sz="0" w:space="0" w:color="auto"/>
        <w:left w:val="none" w:sz="0" w:space="0" w:color="auto"/>
        <w:bottom w:val="none" w:sz="0" w:space="0" w:color="auto"/>
        <w:right w:val="none" w:sz="0" w:space="0" w:color="auto"/>
      </w:divBdr>
    </w:div>
    <w:div w:id="1690250567">
      <w:bodyDiv w:val="1"/>
      <w:marLeft w:val="0"/>
      <w:marRight w:val="0"/>
      <w:marTop w:val="0"/>
      <w:marBottom w:val="0"/>
      <w:divBdr>
        <w:top w:val="none" w:sz="0" w:space="0" w:color="auto"/>
        <w:left w:val="none" w:sz="0" w:space="0" w:color="auto"/>
        <w:bottom w:val="none" w:sz="0" w:space="0" w:color="auto"/>
        <w:right w:val="none" w:sz="0" w:space="0" w:color="auto"/>
      </w:divBdr>
    </w:div>
    <w:div w:id="1725716921">
      <w:bodyDiv w:val="1"/>
      <w:marLeft w:val="0"/>
      <w:marRight w:val="0"/>
      <w:marTop w:val="0"/>
      <w:marBottom w:val="0"/>
      <w:divBdr>
        <w:top w:val="none" w:sz="0" w:space="0" w:color="auto"/>
        <w:left w:val="none" w:sz="0" w:space="0" w:color="auto"/>
        <w:bottom w:val="none" w:sz="0" w:space="0" w:color="auto"/>
        <w:right w:val="none" w:sz="0" w:space="0" w:color="auto"/>
      </w:divBdr>
    </w:div>
    <w:div w:id="1740707648">
      <w:bodyDiv w:val="1"/>
      <w:marLeft w:val="0"/>
      <w:marRight w:val="0"/>
      <w:marTop w:val="0"/>
      <w:marBottom w:val="0"/>
      <w:divBdr>
        <w:top w:val="none" w:sz="0" w:space="0" w:color="auto"/>
        <w:left w:val="none" w:sz="0" w:space="0" w:color="auto"/>
        <w:bottom w:val="none" w:sz="0" w:space="0" w:color="auto"/>
        <w:right w:val="none" w:sz="0" w:space="0" w:color="auto"/>
      </w:divBdr>
    </w:div>
    <w:div w:id="1748502375">
      <w:bodyDiv w:val="1"/>
      <w:marLeft w:val="0"/>
      <w:marRight w:val="0"/>
      <w:marTop w:val="0"/>
      <w:marBottom w:val="0"/>
      <w:divBdr>
        <w:top w:val="none" w:sz="0" w:space="0" w:color="auto"/>
        <w:left w:val="none" w:sz="0" w:space="0" w:color="auto"/>
        <w:bottom w:val="none" w:sz="0" w:space="0" w:color="auto"/>
        <w:right w:val="none" w:sz="0" w:space="0" w:color="auto"/>
      </w:divBdr>
    </w:div>
    <w:div w:id="1818721826">
      <w:bodyDiv w:val="1"/>
      <w:marLeft w:val="0"/>
      <w:marRight w:val="0"/>
      <w:marTop w:val="0"/>
      <w:marBottom w:val="0"/>
      <w:divBdr>
        <w:top w:val="none" w:sz="0" w:space="0" w:color="auto"/>
        <w:left w:val="none" w:sz="0" w:space="0" w:color="auto"/>
        <w:bottom w:val="none" w:sz="0" w:space="0" w:color="auto"/>
        <w:right w:val="none" w:sz="0" w:space="0" w:color="auto"/>
      </w:divBdr>
      <w:divsChild>
        <w:div w:id="239340214">
          <w:marLeft w:val="-149"/>
          <w:marRight w:val="0"/>
          <w:marTop w:val="0"/>
          <w:marBottom w:val="0"/>
          <w:divBdr>
            <w:top w:val="none" w:sz="0" w:space="0" w:color="auto"/>
            <w:left w:val="none" w:sz="0" w:space="0" w:color="auto"/>
            <w:bottom w:val="none" w:sz="0" w:space="0" w:color="auto"/>
            <w:right w:val="none" w:sz="0" w:space="0" w:color="auto"/>
          </w:divBdr>
        </w:div>
      </w:divsChild>
    </w:div>
    <w:div w:id="1820071080">
      <w:bodyDiv w:val="1"/>
      <w:marLeft w:val="0"/>
      <w:marRight w:val="0"/>
      <w:marTop w:val="0"/>
      <w:marBottom w:val="0"/>
      <w:divBdr>
        <w:top w:val="none" w:sz="0" w:space="0" w:color="auto"/>
        <w:left w:val="none" w:sz="0" w:space="0" w:color="auto"/>
        <w:bottom w:val="none" w:sz="0" w:space="0" w:color="auto"/>
        <w:right w:val="none" w:sz="0" w:space="0" w:color="auto"/>
      </w:divBdr>
    </w:div>
    <w:div w:id="1820342982">
      <w:bodyDiv w:val="1"/>
      <w:marLeft w:val="0"/>
      <w:marRight w:val="0"/>
      <w:marTop w:val="0"/>
      <w:marBottom w:val="0"/>
      <w:divBdr>
        <w:top w:val="none" w:sz="0" w:space="0" w:color="auto"/>
        <w:left w:val="none" w:sz="0" w:space="0" w:color="auto"/>
        <w:bottom w:val="none" w:sz="0" w:space="0" w:color="auto"/>
        <w:right w:val="none" w:sz="0" w:space="0" w:color="auto"/>
      </w:divBdr>
    </w:div>
    <w:div w:id="1830441877">
      <w:bodyDiv w:val="1"/>
      <w:marLeft w:val="0"/>
      <w:marRight w:val="0"/>
      <w:marTop w:val="0"/>
      <w:marBottom w:val="0"/>
      <w:divBdr>
        <w:top w:val="none" w:sz="0" w:space="0" w:color="auto"/>
        <w:left w:val="none" w:sz="0" w:space="0" w:color="auto"/>
        <w:bottom w:val="none" w:sz="0" w:space="0" w:color="auto"/>
        <w:right w:val="none" w:sz="0" w:space="0" w:color="auto"/>
      </w:divBdr>
    </w:div>
    <w:div w:id="1830562164">
      <w:bodyDiv w:val="1"/>
      <w:marLeft w:val="0"/>
      <w:marRight w:val="0"/>
      <w:marTop w:val="0"/>
      <w:marBottom w:val="0"/>
      <w:divBdr>
        <w:top w:val="none" w:sz="0" w:space="0" w:color="auto"/>
        <w:left w:val="none" w:sz="0" w:space="0" w:color="auto"/>
        <w:bottom w:val="none" w:sz="0" w:space="0" w:color="auto"/>
        <w:right w:val="none" w:sz="0" w:space="0" w:color="auto"/>
      </w:divBdr>
    </w:div>
    <w:div w:id="1837843018">
      <w:bodyDiv w:val="1"/>
      <w:marLeft w:val="0"/>
      <w:marRight w:val="0"/>
      <w:marTop w:val="0"/>
      <w:marBottom w:val="0"/>
      <w:divBdr>
        <w:top w:val="none" w:sz="0" w:space="0" w:color="auto"/>
        <w:left w:val="none" w:sz="0" w:space="0" w:color="auto"/>
        <w:bottom w:val="none" w:sz="0" w:space="0" w:color="auto"/>
        <w:right w:val="none" w:sz="0" w:space="0" w:color="auto"/>
      </w:divBdr>
    </w:div>
    <w:div w:id="1880238882">
      <w:bodyDiv w:val="1"/>
      <w:marLeft w:val="0"/>
      <w:marRight w:val="0"/>
      <w:marTop w:val="0"/>
      <w:marBottom w:val="0"/>
      <w:divBdr>
        <w:top w:val="none" w:sz="0" w:space="0" w:color="auto"/>
        <w:left w:val="none" w:sz="0" w:space="0" w:color="auto"/>
        <w:bottom w:val="none" w:sz="0" w:space="0" w:color="auto"/>
        <w:right w:val="none" w:sz="0" w:space="0" w:color="auto"/>
      </w:divBdr>
    </w:div>
    <w:div w:id="1893341576">
      <w:bodyDiv w:val="1"/>
      <w:marLeft w:val="0"/>
      <w:marRight w:val="0"/>
      <w:marTop w:val="0"/>
      <w:marBottom w:val="0"/>
      <w:divBdr>
        <w:top w:val="none" w:sz="0" w:space="0" w:color="auto"/>
        <w:left w:val="none" w:sz="0" w:space="0" w:color="auto"/>
        <w:bottom w:val="none" w:sz="0" w:space="0" w:color="auto"/>
        <w:right w:val="none" w:sz="0" w:space="0" w:color="auto"/>
      </w:divBdr>
    </w:div>
    <w:div w:id="1906522073">
      <w:bodyDiv w:val="1"/>
      <w:marLeft w:val="0"/>
      <w:marRight w:val="0"/>
      <w:marTop w:val="0"/>
      <w:marBottom w:val="0"/>
      <w:divBdr>
        <w:top w:val="none" w:sz="0" w:space="0" w:color="auto"/>
        <w:left w:val="none" w:sz="0" w:space="0" w:color="auto"/>
        <w:bottom w:val="none" w:sz="0" w:space="0" w:color="auto"/>
        <w:right w:val="none" w:sz="0" w:space="0" w:color="auto"/>
      </w:divBdr>
      <w:divsChild>
        <w:div w:id="1774671641">
          <w:marLeft w:val="-149"/>
          <w:marRight w:val="0"/>
          <w:marTop w:val="0"/>
          <w:marBottom w:val="0"/>
          <w:divBdr>
            <w:top w:val="none" w:sz="0" w:space="0" w:color="auto"/>
            <w:left w:val="none" w:sz="0" w:space="0" w:color="auto"/>
            <w:bottom w:val="none" w:sz="0" w:space="0" w:color="auto"/>
            <w:right w:val="none" w:sz="0" w:space="0" w:color="auto"/>
          </w:divBdr>
        </w:div>
      </w:divsChild>
    </w:div>
    <w:div w:id="1915965970">
      <w:bodyDiv w:val="1"/>
      <w:marLeft w:val="0"/>
      <w:marRight w:val="0"/>
      <w:marTop w:val="0"/>
      <w:marBottom w:val="0"/>
      <w:divBdr>
        <w:top w:val="none" w:sz="0" w:space="0" w:color="auto"/>
        <w:left w:val="none" w:sz="0" w:space="0" w:color="auto"/>
        <w:bottom w:val="none" w:sz="0" w:space="0" w:color="auto"/>
        <w:right w:val="none" w:sz="0" w:space="0" w:color="auto"/>
      </w:divBdr>
    </w:div>
    <w:div w:id="1958294689">
      <w:bodyDiv w:val="1"/>
      <w:marLeft w:val="0"/>
      <w:marRight w:val="0"/>
      <w:marTop w:val="0"/>
      <w:marBottom w:val="0"/>
      <w:divBdr>
        <w:top w:val="none" w:sz="0" w:space="0" w:color="auto"/>
        <w:left w:val="none" w:sz="0" w:space="0" w:color="auto"/>
        <w:bottom w:val="none" w:sz="0" w:space="0" w:color="auto"/>
        <w:right w:val="none" w:sz="0" w:space="0" w:color="auto"/>
      </w:divBdr>
    </w:div>
    <w:div w:id="1972595233">
      <w:bodyDiv w:val="1"/>
      <w:marLeft w:val="0"/>
      <w:marRight w:val="0"/>
      <w:marTop w:val="0"/>
      <w:marBottom w:val="0"/>
      <w:divBdr>
        <w:top w:val="none" w:sz="0" w:space="0" w:color="auto"/>
        <w:left w:val="none" w:sz="0" w:space="0" w:color="auto"/>
        <w:bottom w:val="none" w:sz="0" w:space="0" w:color="auto"/>
        <w:right w:val="none" w:sz="0" w:space="0" w:color="auto"/>
      </w:divBdr>
    </w:div>
    <w:div w:id="1974291409">
      <w:bodyDiv w:val="1"/>
      <w:marLeft w:val="0"/>
      <w:marRight w:val="0"/>
      <w:marTop w:val="0"/>
      <w:marBottom w:val="0"/>
      <w:divBdr>
        <w:top w:val="none" w:sz="0" w:space="0" w:color="auto"/>
        <w:left w:val="none" w:sz="0" w:space="0" w:color="auto"/>
        <w:bottom w:val="none" w:sz="0" w:space="0" w:color="auto"/>
        <w:right w:val="none" w:sz="0" w:space="0" w:color="auto"/>
      </w:divBdr>
    </w:div>
    <w:div w:id="1982420060">
      <w:bodyDiv w:val="1"/>
      <w:marLeft w:val="0"/>
      <w:marRight w:val="0"/>
      <w:marTop w:val="0"/>
      <w:marBottom w:val="0"/>
      <w:divBdr>
        <w:top w:val="none" w:sz="0" w:space="0" w:color="auto"/>
        <w:left w:val="none" w:sz="0" w:space="0" w:color="auto"/>
        <w:bottom w:val="none" w:sz="0" w:space="0" w:color="auto"/>
        <w:right w:val="none" w:sz="0" w:space="0" w:color="auto"/>
      </w:divBdr>
    </w:div>
    <w:div w:id="2013482586">
      <w:bodyDiv w:val="1"/>
      <w:marLeft w:val="0"/>
      <w:marRight w:val="0"/>
      <w:marTop w:val="0"/>
      <w:marBottom w:val="0"/>
      <w:divBdr>
        <w:top w:val="none" w:sz="0" w:space="0" w:color="auto"/>
        <w:left w:val="none" w:sz="0" w:space="0" w:color="auto"/>
        <w:bottom w:val="none" w:sz="0" w:space="0" w:color="auto"/>
        <w:right w:val="none" w:sz="0" w:space="0" w:color="auto"/>
      </w:divBdr>
    </w:div>
    <w:div w:id="2017030974">
      <w:bodyDiv w:val="1"/>
      <w:marLeft w:val="0"/>
      <w:marRight w:val="0"/>
      <w:marTop w:val="0"/>
      <w:marBottom w:val="0"/>
      <w:divBdr>
        <w:top w:val="none" w:sz="0" w:space="0" w:color="auto"/>
        <w:left w:val="none" w:sz="0" w:space="0" w:color="auto"/>
        <w:bottom w:val="none" w:sz="0" w:space="0" w:color="auto"/>
        <w:right w:val="none" w:sz="0" w:space="0" w:color="auto"/>
      </w:divBdr>
    </w:div>
    <w:div w:id="2036224037">
      <w:bodyDiv w:val="1"/>
      <w:marLeft w:val="0"/>
      <w:marRight w:val="0"/>
      <w:marTop w:val="0"/>
      <w:marBottom w:val="0"/>
      <w:divBdr>
        <w:top w:val="none" w:sz="0" w:space="0" w:color="auto"/>
        <w:left w:val="none" w:sz="0" w:space="0" w:color="auto"/>
        <w:bottom w:val="none" w:sz="0" w:space="0" w:color="auto"/>
        <w:right w:val="none" w:sz="0" w:space="0" w:color="auto"/>
      </w:divBdr>
    </w:div>
    <w:div w:id="207716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tlassian.com/software/jira"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ladivostok.1cbit.ru/" TargetMode="External"/><Relationship Id="rId37" Type="http://schemas.openxmlformats.org/officeDocument/2006/relationships/hyperlink" Target="https://qaevolution.ru/metodologiya-menedzhment/rup/" TargetMode="External"/><Relationship Id="rId40" Type="http://schemas.openxmlformats.org/officeDocument/2006/relationships/hyperlink" Target="https://learn.microsoft.com/ru-ru/project/"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lanfix.ru/main/"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sana.com/rua" TargetMode="External"/><Relationship Id="rId38" Type="http://schemas.openxmlformats.org/officeDocument/2006/relationships/hyperlink" Target="https://appmaster.io/ru/glossary/rup-rational-unified-process-ru" TargetMode="External"/><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leadertask.ru/blog/kanban-doska"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evelopers.asana.com/reference/rest-api-referen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novich\Documents\&#1053;&#1072;&#1089;&#1090;&#1088;&#1072;&#1080;&#1074;&#1072;&#1077;&#1084;&#1099;&#1077;%20&#1096;&#1072;&#1073;&#1083;&#1086;&#1085;&#1099;%20Office\&#1064;&#1072;&#1073;&#1083;&#1086;&#1085;%20&#1086;&#1090;&#1095;&#1077;&#1090;&#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85EAE-2D29-47D4-BE02-868ADF54B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отчета.dotx</Template>
  <TotalTime>4739</TotalTime>
  <Pages>87</Pages>
  <Words>13616</Words>
  <Characters>77616</Characters>
  <Application>Microsoft Office Word</Application>
  <DocSecurity>0</DocSecurity>
  <Lines>646</Lines>
  <Paragraphs>182</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ГУ ЦБ РФ по Приморскому краю</Company>
  <LinksUpToDate>false</LinksUpToDate>
  <CharactersWithSpaces>91050</CharactersWithSpaces>
  <SharedDoc>false</SharedDoc>
  <HLinks>
    <vt:vector size="48" baseType="variant">
      <vt:variant>
        <vt:i4>8257602</vt:i4>
      </vt:variant>
      <vt:variant>
        <vt:i4>234</vt:i4>
      </vt:variant>
      <vt:variant>
        <vt:i4>0</vt:i4>
      </vt:variant>
      <vt:variant>
        <vt:i4>5</vt:i4>
      </vt:variant>
      <vt:variant>
        <vt:lpwstr>mailto:Litvinenko.vi@campus.dvfu.ru</vt:lpwstr>
      </vt:variant>
      <vt:variant>
        <vt:lpwstr/>
      </vt:variant>
      <vt:variant>
        <vt:i4>2490404</vt:i4>
      </vt:variant>
      <vt:variant>
        <vt:i4>231</vt:i4>
      </vt:variant>
      <vt:variant>
        <vt:i4>0</vt:i4>
      </vt:variant>
      <vt:variant>
        <vt:i4>5</vt:i4>
      </vt:variant>
      <vt:variant>
        <vt:lpwstr>http://florin.ru/fiorin/db/centaur.htm</vt:lpwstr>
      </vt:variant>
      <vt:variant>
        <vt:lpwstr/>
      </vt:variant>
      <vt:variant>
        <vt:i4>327681</vt:i4>
      </vt:variant>
      <vt:variant>
        <vt:i4>228</vt:i4>
      </vt:variant>
      <vt:variant>
        <vt:i4>0</vt:i4>
      </vt:variant>
      <vt:variant>
        <vt:i4>5</vt:i4>
      </vt:variant>
      <vt:variant>
        <vt:lpwstr>ftp://repec.iza.org/RePec/Discussionpaper/dp 2313.pdf</vt:lpwstr>
      </vt:variant>
      <vt:variant>
        <vt:lpwstr/>
      </vt:variant>
      <vt:variant>
        <vt:i4>3670057</vt:i4>
      </vt:variant>
      <vt:variant>
        <vt:i4>225</vt:i4>
      </vt:variant>
      <vt:variant>
        <vt:i4>0</vt:i4>
      </vt:variant>
      <vt:variant>
        <vt:i4>5</vt:i4>
      </vt:variant>
      <vt:variant>
        <vt:lpwstr>http://www.samoupravlenie.ru/16-02.htm</vt:lpwstr>
      </vt:variant>
      <vt:variant>
        <vt:lpwstr/>
      </vt:variant>
      <vt:variant>
        <vt:i4>1048654</vt:i4>
      </vt:variant>
      <vt:variant>
        <vt:i4>222</vt:i4>
      </vt:variant>
      <vt:variant>
        <vt:i4>0</vt:i4>
      </vt:variant>
      <vt:variant>
        <vt:i4>5</vt:i4>
      </vt:variant>
      <vt:variant>
        <vt:lpwstr>http://www.omamvd.ru/Data/Obuch/Docs/ch11224/ch12456/uch/authors.htm</vt:lpwstr>
      </vt:variant>
      <vt:variant>
        <vt:lpwstr/>
      </vt:variant>
      <vt:variant>
        <vt:i4>1835095</vt:i4>
      </vt:variant>
      <vt:variant>
        <vt:i4>210</vt:i4>
      </vt:variant>
      <vt:variant>
        <vt:i4>0</vt:i4>
      </vt:variant>
      <vt:variant>
        <vt:i4>5</vt:i4>
      </vt:variant>
      <vt:variant>
        <vt:lpwstr>http://science.garant.ru/public/default.asp?no=85827</vt:lpwstr>
      </vt:variant>
      <vt:variant>
        <vt:lpwstr/>
      </vt:variant>
      <vt:variant>
        <vt:i4>1835095</vt:i4>
      </vt:variant>
      <vt:variant>
        <vt:i4>0</vt:i4>
      </vt:variant>
      <vt:variant>
        <vt:i4>0</vt:i4>
      </vt:variant>
      <vt:variant>
        <vt:i4>5</vt:i4>
      </vt:variant>
      <vt:variant>
        <vt:lpwstr>http://science.garant.ru/public/default.asp?no=85827</vt:lpwstr>
      </vt:variant>
      <vt:variant>
        <vt:lpwstr/>
      </vt:variant>
      <vt:variant>
        <vt:i4>1966099</vt:i4>
      </vt:variant>
      <vt:variant>
        <vt:i4>-1</vt:i4>
      </vt:variant>
      <vt:variant>
        <vt:i4>1033</vt:i4>
      </vt:variant>
      <vt:variant>
        <vt:i4>1</vt:i4>
      </vt:variant>
      <vt:variant>
        <vt:lpwstr>http://office.microsoft.com/global/images/default.aspx?AssetID=ZA060475621049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Яков Янович</dc:creator>
  <cp:keywords/>
  <cp:lastModifiedBy>Яков Янович</cp:lastModifiedBy>
  <cp:revision>1927</cp:revision>
  <cp:lastPrinted>2011-12-22T22:37:00Z</cp:lastPrinted>
  <dcterms:created xsi:type="dcterms:W3CDTF">2025-04-23T06:03:00Z</dcterms:created>
  <dcterms:modified xsi:type="dcterms:W3CDTF">2025-06-16T03:19:00Z</dcterms:modified>
</cp:coreProperties>
</file>